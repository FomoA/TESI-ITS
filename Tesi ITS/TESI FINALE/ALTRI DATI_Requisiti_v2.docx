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1970" w14:textId="77777777" w:rsidR="00AE3ED0" w:rsidRDefault="00AE3ED0">
      <w:pPr>
        <w:jc w:val="right"/>
        <w:rPr>
          <w:b/>
          <w:noProof/>
          <w:sz w:val="32"/>
          <w:szCs w:val="32"/>
        </w:rPr>
      </w:pPr>
    </w:p>
    <w:p w14:paraId="0C87190D" w14:textId="77777777" w:rsidR="00A006D6" w:rsidRDefault="00A006D6" w:rsidP="00DC47E1">
      <w:pPr>
        <w:jc w:val="center"/>
        <w:rPr>
          <w:b/>
          <w:noProof/>
          <w:sz w:val="48"/>
          <w:szCs w:val="48"/>
        </w:rPr>
      </w:pPr>
    </w:p>
    <w:p w14:paraId="704815A3" w14:textId="77777777" w:rsidR="00AE5433" w:rsidRDefault="00AE5433" w:rsidP="00DC47E1">
      <w:pPr>
        <w:jc w:val="center"/>
        <w:rPr>
          <w:b/>
          <w:noProof/>
          <w:sz w:val="48"/>
          <w:szCs w:val="48"/>
        </w:rPr>
      </w:pPr>
    </w:p>
    <w:p w14:paraId="1053582D" w14:textId="77777777" w:rsidR="00AE5433" w:rsidRDefault="00AE5433" w:rsidP="00DC47E1">
      <w:pPr>
        <w:jc w:val="center"/>
        <w:rPr>
          <w:b/>
          <w:noProof/>
          <w:sz w:val="48"/>
          <w:szCs w:val="48"/>
        </w:rPr>
      </w:pPr>
    </w:p>
    <w:p w14:paraId="469F7695" w14:textId="77777777" w:rsidR="00AE5433" w:rsidRDefault="00AE5433" w:rsidP="00DC47E1">
      <w:pPr>
        <w:jc w:val="center"/>
        <w:rPr>
          <w:b/>
          <w:noProof/>
          <w:sz w:val="48"/>
          <w:szCs w:val="48"/>
        </w:rPr>
      </w:pPr>
    </w:p>
    <w:p w14:paraId="6D0FA6BE" w14:textId="77777777" w:rsidR="00AE5433" w:rsidRDefault="00AE5433" w:rsidP="00DC47E1">
      <w:pPr>
        <w:jc w:val="center"/>
        <w:rPr>
          <w:b/>
          <w:noProof/>
          <w:sz w:val="48"/>
          <w:szCs w:val="48"/>
        </w:rPr>
      </w:pPr>
    </w:p>
    <w:p w14:paraId="59F39E45" w14:textId="3D5B27B9" w:rsidR="00A006D6" w:rsidRDefault="00EE3414" w:rsidP="00DC47E1">
      <w:pPr>
        <w:jc w:val="center"/>
        <w:rPr>
          <w:b/>
          <w:noProof/>
          <w:sz w:val="48"/>
          <w:szCs w:val="48"/>
        </w:rPr>
      </w:pPr>
      <w:r w:rsidRPr="005023DF">
        <w:rPr>
          <w:b/>
          <w:noProof/>
          <w:sz w:val="48"/>
          <w:szCs w:val="48"/>
        </w:rPr>
        <w:t>Progetto Dismissione Positiv</w:t>
      </w:r>
      <w:r w:rsidR="005F3D03" w:rsidRPr="005023DF">
        <w:rPr>
          <w:b/>
          <w:noProof/>
          <w:sz w:val="48"/>
          <w:szCs w:val="48"/>
        </w:rPr>
        <w:t xml:space="preserve"> </w:t>
      </w:r>
    </w:p>
    <w:p w14:paraId="6F7FFDB6" w14:textId="77777777" w:rsidR="003C4F01" w:rsidRDefault="003C4F01" w:rsidP="00DC47E1">
      <w:pPr>
        <w:jc w:val="center"/>
        <w:rPr>
          <w:b/>
          <w:noProof/>
          <w:sz w:val="32"/>
          <w:szCs w:val="32"/>
        </w:rPr>
      </w:pPr>
    </w:p>
    <w:p w14:paraId="0CC6FA0C" w14:textId="1193D5DB" w:rsidR="006B0326" w:rsidRDefault="006B0326" w:rsidP="00DC47E1">
      <w:pPr>
        <w:jc w:val="center"/>
        <w:rPr>
          <w:b/>
          <w:noProof/>
          <w:sz w:val="32"/>
          <w:szCs w:val="32"/>
        </w:rPr>
      </w:pPr>
      <w:r>
        <w:rPr>
          <w:b/>
          <w:noProof/>
          <w:sz w:val="32"/>
          <w:szCs w:val="32"/>
        </w:rPr>
        <w:t>EMISSIONE</w:t>
      </w:r>
      <w:r w:rsidR="00307726">
        <w:rPr>
          <w:b/>
          <w:noProof/>
          <w:sz w:val="32"/>
          <w:szCs w:val="32"/>
        </w:rPr>
        <w:t xml:space="preserve"> - </w:t>
      </w:r>
      <w:r>
        <w:rPr>
          <w:b/>
          <w:noProof/>
          <w:sz w:val="32"/>
          <w:szCs w:val="32"/>
        </w:rPr>
        <w:t>ANAGRAFICA</w:t>
      </w:r>
    </w:p>
    <w:p w14:paraId="0AAEB690" w14:textId="77777777" w:rsidR="006B0326" w:rsidRDefault="006B0326" w:rsidP="00DC47E1">
      <w:pPr>
        <w:jc w:val="center"/>
        <w:rPr>
          <w:b/>
          <w:noProof/>
          <w:sz w:val="32"/>
          <w:szCs w:val="32"/>
        </w:rPr>
      </w:pPr>
    </w:p>
    <w:p w14:paraId="3AB6848A" w14:textId="77777777" w:rsidR="003C4F01" w:rsidRDefault="003C4F01" w:rsidP="00DC47E1">
      <w:pPr>
        <w:jc w:val="center"/>
        <w:rPr>
          <w:b/>
          <w:noProof/>
          <w:sz w:val="32"/>
          <w:szCs w:val="32"/>
        </w:rPr>
      </w:pPr>
    </w:p>
    <w:p w14:paraId="4603676E" w14:textId="77777777" w:rsidR="003C4F01" w:rsidRDefault="003C4F01" w:rsidP="00DC47E1">
      <w:pPr>
        <w:jc w:val="center"/>
        <w:rPr>
          <w:b/>
          <w:noProof/>
          <w:sz w:val="32"/>
          <w:szCs w:val="32"/>
        </w:rPr>
      </w:pPr>
    </w:p>
    <w:p w14:paraId="7DB62FE9" w14:textId="77777777" w:rsidR="00F156E6" w:rsidRDefault="00F156E6" w:rsidP="00DC47E1">
      <w:pPr>
        <w:jc w:val="center"/>
        <w:rPr>
          <w:b/>
          <w:noProof/>
          <w:sz w:val="32"/>
          <w:szCs w:val="32"/>
        </w:rPr>
      </w:pPr>
    </w:p>
    <w:p w14:paraId="2B65575C" w14:textId="77777777" w:rsidR="00DD3788" w:rsidRDefault="00DD3788" w:rsidP="00DC47E1">
      <w:pPr>
        <w:jc w:val="center"/>
        <w:rPr>
          <w:b/>
          <w:noProof/>
          <w:sz w:val="32"/>
          <w:szCs w:val="32"/>
        </w:rPr>
      </w:pPr>
      <w:r>
        <w:rPr>
          <w:b/>
          <w:noProof/>
          <w:sz w:val="32"/>
          <w:szCs w:val="32"/>
        </w:rPr>
        <w:t xml:space="preserve">Raccolta dei Requisiti </w:t>
      </w:r>
    </w:p>
    <w:p w14:paraId="6A03495C" w14:textId="01C2DB57" w:rsidR="00741779" w:rsidRDefault="00A006D6" w:rsidP="00DC47E1">
      <w:pPr>
        <w:jc w:val="center"/>
        <w:rPr>
          <w:b/>
          <w:noProof/>
          <w:sz w:val="32"/>
          <w:szCs w:val="32"/>
        </w:rPr>
      </w:pPr>
      <w:r>
        <w:rPr>
          <w:b/>
          <w:noProof/>
          <w:sz w:val="32"/>
          <w:szCs w:val="32"/>
        </w:rPr>
        <w:t xml:space="preserve">Gestione </w:t>
      </w:r>
      <w:r w:rsidR="00E94CAC">
        <w:rPr>
          <w:b/>
          <w:noProof/>
          <w:sz w:val="32"/>
          <w:szCs w:val="32"/>
        </w:rPr>
        <w:t>ALTRI DATI</w:t>
      </w:r>
      <w:r w:rsidR="005F3D03">
        <w:rPr>
          <w:b/>
          <w:noProof/>
          <w:sz w:val="32"/>
          <w:szCs w:val="32"/>
        </w:rPr>
        <w:t xml:space="preserve"> </w:t>
      </w:r>
      <w:r>
        <w:rPr>
          <w:b/>
          <w:noProof/>
          <w:sz w:val="32"/>
          <w:szCs w:val="32"/>
        </w:rPr>
        <w:t xml:space="preserve">VITA </w:t>
      </w:r>
    </w:p>
    <w:p w14:paraId="2209CB25" w14:textId="77777777" w:rsidR="00EE3414" w:rsidRDefault="00EE3414" w:rsidP="00DC47E1">
      <w:pPr>
        <w:jc w:val="center"/>
        <w:rPr>
          <w:b/>
          <w:noProof/>
          <w:sz w:val="32"/>
          <w:szCs w:val="32"/>
        </w:rPr>
      </w:pPr>
    </w:p>
    <w:p w14:paraId="1F874E8A" w14:textId="77777777" w:rsidR="00A006D6" w:rsidRDefault="00A006D6" w:rsidP="00DC47E1">
      <w:pPr>
        <w:jc w:val="center"/>
        <w:rPr>
          <w:b/>
          <w:noProof/>
          <w:sz w:val="32"/>
          <w:szCs w:val="32"/>
        </w:rPr>
      </w:pPr>
    </w:p>
    <w:p w14:paraId="394BE95D" w14:textId="77777777" w:rsidR="00EE3414" w:rsidRDefault="00EE3414" w:rsidP="00DC47E1">
      <w:pPr>
        <w:jc w:val="center"/>
        <w:rPr>
          <w:b/>
          <w:noProof/>
          <w:sz w:val="32"/>
          <w:szCs w:val="32"/>
        </w:rPr>
      </w:pPr>
    </w:p>
    <w:p w14:paraId="4CBF1D03" w14:textId="77777777" w:rsidR="00EE3414" w:rsidRDefault="00EE3414" w:rsidP="00DC47E1">
      <w:pPr>
        <w:jc w:val="center"/>
        <w:rPr>
          <w:b/>
          <w:noProof/>
          <w:sz w:val="32"/>
          <w:szCs w:val="32"/>
        </w:rPr>
      </w:pPr>
    </w:p>
    <w:p w14:paraId="65D7FC3A" w14:textId="77777777" w:rsidR="00EE3414" w:rsidRDefault="00EE3414" w:rsidP="00DC47E1">
      <w:pPr>
        <w:jc w:val="center"/>
        <w:rPr>
          <w:b/>
          <w:noProof/>
          <w:sz w:val="32"/>
          <w:szCs w:val="32"/>
        </w:rPr>
      </w:pPr>
    </w:p>
    <w:p w14:paraId="157B8AAC" w14:textId="77777777" w:rsidR="00EE3414" w:rsidRDefault="00EE3414" w:rsidP="00DC47E1">
      <w:pPr>
        <w:jc w:val="center"/>
        <w:rPr>
          <w:b/>
          <w:noProof/>
          <w:sz w:val="32"/>
          <w:szCs w:val="32"/>
        </w:rPr>
      </w:pPr>
    </w:p>
    <w:p w14:paraId="36F49EB0" w14:textId="77777777" w:rsidR="00EE3414" w:rsidRDefault="00EE3414" w:rsidP="00DC47E1">
      <w:pPr>
        <w:jc w:val="center"/>
        <w:rPr>
          <w:b/>
          <w:noProof/>
          <w:sz w:val="32"/>
          <w:szCs w:val="32"/>
        </w:rPr>
      </w:pPr>
    </w:p>
    <w:p w14:paraId="68DBE664" w14:textId="77777777" w:rsidR="00EE3414" w:rsidRDefault="00EE3414" w:rsidP="00DC47E1">
      <w:pPr>
        <w:jc w:val="center"/>
        <w:rPr>
          <w:b/>
          <w:noProof/>
          <w:sz w:val="32"/>
          <w:szCs w:val="32"/>
        </w:rPr>
      </w:pPr>
    </w:p>
    <w:p w14:paraId="5DF0B137" w14:textId="77777777" w:rsidR="00EE3414" w:rsidRDefault="00EE3414" w:rsidP="00DC47E1">
      <w:pPr>
        <w:jc w:val="center"/>
        <w:rPr>
          <w:b/>
          <w:noProof/>
          <w:sz w:val="32"/>
          <w:szCs w:val="32"/>
        </w:rPr>
      </w:pPr>
    </w:p>
    <w:p w14:paraId="168E81F9" w14:textId="77777777" w:rsidR="00EE3414" w:rsidRDefault="00EE3414" w:rsidP="00DC47E1">
      <w:pPr>
        <w:jc w:val="center"/>
        <w:rPr>
          <w:b/>
          <w:noProof/>
          <w:sz w:val="32"/>
          <w:szCs w:val="32"/>
        </w:rPr>
      </w:pPr>
    </w:p>
    <w:p w14:paraId="14C56D4A" w14:textId="77777777" w:rsidR="00EE3414" w:rsidRDefault="00EE3414" w:rsidP="00DC47E1">
      <w:pPr>
        <w:jc w:val="center"/>
        <w:rPr>
          <w:b/>
          <w:noProof/>
          <w:sz w:val="32"/>
          <w:szCs w:val="32"/>
        </w:rPr>
      </w:pPr>
    </w:p>
    <w:p w14:paraId="37657863" w14:textId="77777777" w:rsidR="00126558" w:rsidRDefault="00126558" w:rsidP="00DC47E1">
      <w:pPr>
        <w:jc w:val="center"/>
        <w:rPr>
          <w:b/>
          <w:noProof/>
          <w:sz w:val="32"/>
          <w:szCs w:val="32"/>
        </w:rPr>
      </w:pPr>
    </w:p>
    <w:p w14:paraId="5D9892D9" w14:textId="77777777" w:rsidR="00126558" w:rsidRDefault="00126558" w:rsidP="00DC47E1">
      <w:pPr>
        <w:jc w:val="center"/>
        <w:rPr>
          <w:b/>
          <w:noProof/>
          <w:sz w:val="32"/>
          <w:szCs w:val="32"/>
        </w:rPr>
      </w:pPr>
    </w:p>
    <w:p w14:paraId="4649D339" w14:textId="77777777" w:rsidR="00126558" w:rsidRDefault="00126558" w:rsidP="00DC47E1">
      <w:pPr>
        <w:jc w:val="center"/>
        <w:rPr>
          <w:b/>
          <w:noProof/>
          <w:sz w:val="32"/>
          <w:szCs w:val="32"/>
        </w:rPr>
      </w:pPr>
    </w:p>
    <w:p w14:paraId="7C94E840" w14:textId="77777777" w:rsidR="00126558" w:rsidRDefault="00126558" w:rsidP="00DC47E1">
      <w:pPr>
        <w:jc w:val="center"/>
        <w:rPr>
          <w:b/>
          <w:noProof/>
          <w:sz w:val="32"/>
          <w:szCs w:val="32"/>
        </w:rPr>
      </w:pPr>
    </w:p>
    <w:p w14:paraId="6A03498D" w14:textId="13B6E15F" w:rsidR="00037EFD" w:rsidRDefault="00037EFD">
      <w:pPr>
        <w:spacing w:before="240" w:after="240"/>
        <w:rPr>
          <w:rFonts w:ascii="Times New Roman" w:hAnsi="Times New Roman"/>
          <w:b/>
          <w:snapToGrid w:val="0"/>
          <w:sz w:val="28"/>
        </w:rPr>
      </w:pPr>
      <w:r>
        <w:rPr>
          <w:rFonts w:ascii="Times New Roman" w:hAnsi="Times New Roman"/>
          <w:b/>
          <w:snapToGrid w:val="0"/>
          <w:sz w:val="28"/>
        </w:rPr>
        <w:lastRenderedPageBreak/>
        <w:t>INDICE</w:t>
      </w:r>
    </w:p>
    <w:p w14:paraId="792F0AB9" w14:textId="5D1EE028" w:rsidR="00F13A5F" w:rsidRDefault="00DB4A6C">
      <w:pPr>
        <w:pStyle w:val="Sommario1"/>
        <w:rPr>
          <w:rFonts w:asciiTheme="minorHAnsi" w:eastAsiaTheme="minorEastAsia" w:hAnsiTheme="minorHAnsi" w:cstheme="minorBidi"/>
          <w:b w:val="0"/>
          <w:caps w:val="0"/>
          <w:kern w:val="2"/>
          <w:sz w:val="24"/>
          <w:szCs w:val="24"/>
          <w:lang w:eastAsia="it-IT"/>
          <w14:ligatures w14:val="standardContextual"/>
        </w:rPr>
      </w:pPr>
      <w:r>
        <w:fldChar w:fldCharType="begin"/>
      </w:r>
      <w:r w:rsidR="00037EFD">
        <w:instrText xml:space="preserve"> TOC \o "1-3" </w:instrText>
      </w:r>
      <w:r>
        <w:fldChar w:fldCharType="separate"/>
      </w:r>
      <w:r w:rsidR="00F13A5F">
        <w:t>1.</w:t>
      </w:r>
      <w:r w:rsidR="00F13A5F">
        <w:rPr>
          <w:rFonts w:asciiTheme="minorHAnsi" w:eastAsiaTheme="minorEastAsia" w:hAnsiTheme="minorHAnsi" w:cstheme="minorBidi"/>
          <w:b w:val="0"/>
          <w:caps w:val="0"/>
          <w:kern w:val="2"/>
          <w:sz w:val="24"/>
          <w:szCs w:val="24"/>
          <w:lang w:eastAsia="it-IT"/>
          <w14:ligatures w14:val="standardContextual"/>
        </w:rPr>
        <w:tab/>
      </w:r>
      <w:r w:rsidR="00F13A5F">
        <w:t>Descrizione Richiesta</w:t>
      </w:r>
      <w:r w:rsidR="00F13A5F">
        <w:tab/>
      </w:r>
      <w:r w:rsidR="00F13A5F">
        <w:fldChar w:fldCharType="begin"/>
      </w:r>
      <w:r w:rsidR="00F13A5F">
        <w:instrText xml:space="preserve"> PAGEREF _Toc203032194 \h </w:instrText>
      </w:r>
      <w:r w:rsidR="00F13A5F">
        <w:fldChar w:fldCharType="separate"/>
      </w:r>
      <w:r w:rsidR="00F13A5F">
        <w:t>4</w:t>
      </w:r>
      <w:r w:rsidR="00F13A5F">
        <w:fldChar w:fldCharType="end"/>
      </w:r>
    </w:p>
    <w:p w14:paraId="1CBB43BC" w14:textId="4633771F"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2</w:t>
      </w:r>
      <w:r>
        <w:rPr>
          <w:rFonts w:asciiTheme="minorHAnsi" w:eastAsiaTheme="minorEastAsia" w:hAnsiTheme="minorHAnsi" w:cstheme="minorBidi"/>
          <w:b w:val="0"/>
          <w:caps w:val="0"/>
          <w:kern w:val="2"/>
          <w:sz w:val="24"/>
          <w:szCs w:val="24"/>
          <w:lang w:eastAsia="it-IT"/>
          <w14:ligatures w14:val="standardContextual"/>
        </w:rPr>
        <w:tab/>
      </w:r>
      <w:r>
        <w:t>Tabella ‘ALTRI DATI VITA’</w:t>
      </w:r>
      <w:r>
        <w:tab/>
      </w:r>
      <w:r>
        <w:fldChar w:fldCharType="begin"/>
      </w:r>
      <w:r>
        <w:instrText xml:space="preserve"> PAGEREF _Toc203032195 \h </w:instrText>
      </w:r>
      <w:r>
        <w:fldChar w:fldCharType="separate"/>
      </w:r>
      <w:r>
        <w:t>5</w:t>
      </w:r>
      <w:r>
        <w:fldChar w:fldCharType="end"/>
      </w:r>
    </w:p>
    <w:p w14:paraId="572245C2" w14:textId="4FE45784"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3</w:t>
      </w:r>
      <w:r>
        <w:rPr>
          <w:rFonts w:asciiTheme="minorHAnsi" w:eastAsiaTheme="minorEastAsia" w:hAnsiTheme="minorHAnsi" w:cstheme="minorBidi"/>
          <w:b w:val="0"/>
          <w:caps w:val="0"/>
          <w:kern w:val="2"/>
          <w:sz w:val="24"/>
          <w:szCs w:val="24"/>
          <w:lang w:eastAsia="it-IT"/>
          <w14:ligatures w14:val="standardContextual"/>
        </w:rPr>
        <w:tab/>
      </w:r>
      <w:r>
        <w:t>Scheda Cliente</w:t>
      </w:r>
      <w:r>
        <w:tab/>
      </w:r>
      <w:r>
        <w:fldChar w:fldCharType="begin"/>
      </w:r>
      <w:r>
        <w:instrText xml:space="preserve"> PAGEREF _Toc203032196 \h </w:instrText>
      </w:r>
      <w:r>
        <w:fldChar w:fldCharType="separate"/>
      </w:r>
      <w:r>
        <w:t>7</w:t>
      </w:r>
      <w:r>
        <w:fldChar w:fldCharType="end"/>
      </w:r>
    </w:p>
    <w:p w14:paraId="58DB01BC" w14:textId="7061FD61"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2.1 Accordion ALTRI DATI VITA – Persone Fisiche</w:t>
      </w:r>
      <w:r>
        <w:rPr>
          <w:noProof/>
        </w:rPr>
        <w:tab/>
      </w:r>
      <w:r>
        <w:rPr>
          <w:noProof/>
        </w:rPr>
        <w:fldChar w:fldCharType="begin"/>
      </w:r>
      <w:r>
        <w:rPr>
          <w:noProof/>
        </w:rPr>
        <w:instrText xml:space="preserve"> PAGEREF _Toc203032197 \h </w:instrText>
      </w:r>
      <w:r>
        <w:rPr>
          <w:noProof/>
        </w:rPr>
      </w:r>
      <w:r>
        <w:rPr>
          <w:noProof/>
        </w:rPr>
        <w:fldChar w:fldCharType="separate"/>
      </w:r>
      <w:r>
        <w:rPr>
          <w:noProof/>
        </w:rPr>
        <w:t>7</w:t>
      </w:r>
      <w:r>
        <w:rPr>
          <w:noProof/>
        </w:rPr>
        <w:fldChar w:fldCharType="end"/>
      </w:r>
    </w:p>
    <w:p w14:paraId="64DE7677" w14:textId="24FAAE41"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2.2 Accordion ALTRI DATI VITA – Persone Giuridiche</w:t>
      </w:r>
      <w:r>
        <w:rPr>
          <w:noProof/>
        </w:rPr>
        <w:tab/>
      </w:r>
      <w:r>
        <w:rPr>
          <w:noProof/>
        </w:rPr>
        <w:fldChar w:fldCharType="begin"/>
      </w:r>
      <w:r>
        <w:rPr>
          <w:noProof/>
        </w:rPr>
        <w:instrText xml:space="preserve"> PAGEREF _Toc203032198 \h </w:instrText>
      </w:r>
      <w:r>
        <w:rPr>
          <w:noProof/>
        </w:rPr>
      </w:r>
      <w:r>
        <w:rPr>
          <w:noProof/>
        </w:rPr>
        <w:fldChar w:fldCharType="separate"/>
      </w:r>
      <w:r>
        <w:rPr>
          <w:noProof/>
        </w:rPr>
        <w:t>8</w:t>
      </w:r>
      <w:r>
        <w:rPr>
          <w:noProof/>
        </w:rPr>
        <w:fldChar w:fldCharType="end"/>
      </w:r>
    </w:p>
    <w:p w14:paraId="4573A605" w14:textId="1CC7539E"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2.3 Accordion ALTRI DATI VITA – POE</w:t>
      </w:r>
      <w:r>
        <w:rPr>
          <w:noProof/>
        </w:rPr>
        <w:tab/>
      </w:r>
      <w:r>
        <w:rPr>
          <w:noProof/>
        </w:rPr>
        <w:fldChar w:fldCharType="begin"/>
      </w:r>
      <w:r>
        <w:rPr>
          <w:noProof/>
        </w:rPr>
        <w:instrText xml:space="preserve"> PAGEREF _Toc203032199 \h </w:instrText>
      </w:r>
      <w:r>
        <w:rPr>
          <w:noProof/>
        </w:rPr>
      </w:r>
      <w:r>
        <w:rPr>
          <w:noProof/>
        </w:rPr>
        <w:fldChar w:fldCharType="separate"/>
      </w:r>
      <w:r>
        <w:rPr>
          <w:noProof/>
        </w:rPr>
        <w:t>8</w:t>
      </w:r>
      <w:r>
        <w:rPr>
          <w:noProof/>
        </w:rPr>
        <w:fldChar w:fldCharType="end"/>
      </w:r>
    </w:p>
    <w:p w14:paraId="00B4F226" w14:textId="29B2F414"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2.4 Accordion DATI ANTIRICICLAGGIO</w:t>
      </w:r>
      <w:r>
        <w:rPr>
          <w:noProof/>
        </w:rPr>
        <w:tab/>
      </w:r>
      <w:r>
        <w:rPr>
          <w:noProof/>
        </w:rPr>
        <w:fldChar w:fldCharType="begin"/>
      </w:r>
      <w:r>
        <w:rPr>
          <w:noProof/>
        </w:rPr>
        <w:instrText xml:space="preserve"> PAGEREF _Toc203032200 \h </w:instrText>
      </w:r>
      <w:r>
        <w:rPr>
          <w:noProof/>
        </w:rPr>
      </w:r>
      <w:r>
        <w:rPr>
          <w:noProof/>
        </w:rPr>
        <w:fldChar w:fldCharType="separate"/>
      </w:r>
      <w:r>
        <w:rPr>
          <w:noProof/>
        </w:rPr>
        <w:t>9</w:t>
      </w:r>
      <w:r>
        <w:rPr>
          <w:noProof/>
        </w:rPr>
        <w:fldChar w:fldCharType="end"/>
      </w:r>
    </w:p>
    <w:p w14:paraId="38BA5799" w14:textId="1D7F3297"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2.5 Accordion DOCUMENTI DI RICONOSCIMENTO</w:t>
      </w:r>
      <w:r>
        <w:rPr>
          <w:noProof/>
        </w:rPr>
        <w:tab/>
      </w:r>
      <w:r>
        <w:rPr>
          <w:noProof/>
        </w:rPr>
        <w:fldChar w:fldCharType="begin"/>
      </w:r>
      <w:r>
        <w:rPr>
          <w:noProof/>
        </w:rPr>
        <w:instrText xml:space="preserve"> PAGEREF _Toc203032201 \h </w:instrText>
      </w:r>
      <w:r>
        <w:rPr>
          <w:noProof/>
        </w:rPr>
      </w:r>
      <w:r>
        <w:rPr>
          <w:noProof/>
        </w:rPr>
        <w:fldChar w:fldCharType="separate"/>
      </w:r>
      <w:r>
        <w:rPr>
          <w:noProof/>
        </w:rPr>
        <w:t>9</w:t>
      </w:r>
      <w:r>
        <w:rPr>
          <w:noProof/>
        </w:rPr>
        <w:fldChar w:fldCharType="end"/>
      </w:r>
    </w:p>
    <w:p w14:paraId="5FBF6079" w14:textId="355B9827"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4</w:t>
      </w:r>
      <w:r>
        <w:rPr>
          <w:rFonts w:asciiTheme="minorHAnsi" w:eastAsiaTheme="minorEastAsia" w:hAnsiTheme="minorHAnsi" w:cstheme="minorBidi"/>
          <w:b w:val="0"/>
          <w:caps w:val="0"/>
          <w:kern w:val="2"/>
          <w:sz w:val="24"/>
          <w:szCs w:val="24"/>
          <w:lang w:eastAsia="it-IT"/>
          <w14:ligatures w14:val="standardContextual"/>
        </w:rPr>
        <w:tab/>
      </w:r>
      <w:r>
        <w:t>Anagrafe Unica</w:t>
      </w:r>
      <w:r>
        <w:tab/>
      </w:r>
      <w:r>
        <w:fldChar w:fldCharType="begin"/>
      </w:r>
      <w:r>
        <w:instrText xml:space="preserve"> PAGEREF _Toc203032202 \h </w:instrText>
      </w:r>
      <w:r>
        <w:fldChar w:fldCharType="separate"/>
      </w:r>
      <w:r>
        <w:t>10</w:t>
      </w:r>
      <w:r>
        <w:fldChar w:fldCharType="end"/>
      </w:r>
    </w:p>
    <w:p w14:paraId="4BE4E9BB" w14:textId="7A7C950D"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3.1 Servizio API consultazione di Anagrafe (in aggiunta a SGU2)</w:t>
      </w:r>
      <w:r>
        <w:rPr>
          <w:noProof/>
        </w:rPr>
        <w:tab/>
      </w:r>
      <w:r>
        <w:rPr>
          <w:noProof/>
        </w:rPr>
        <w:fldChar w:fldCharType="begin"/>
      </w:r>
      <w:r>
        <w:rPr>
          <w:noProof/>
        </w:rPr>
        <w:instrText xml:space="preserve"> PAGEREF _Toc203032203 \h </w:instrText>
      </w:r>
      <w:r>
        <w:rPr>
          <w:noProof/>
        </w:rPr>
      </w:r>
      <w:r>
        <w:rPr>
          <w:noProof/>
        </w:rPr>
        <w:fldChar w:fldCharType="separate"/>
      </w:r>
      <w:r>
        <w:rPr>
          <w:noProof/>
        </w:rPr>
        <w:t>11</w:t>
      </w:r>
      <w:r>
        <w:rPr>
          <w:noProof/>
        </w:rPr>
        <w:fldChar w:fldCharType="end"/>
      </w:r>
    </w:p>
    <w:p w14:paraId="27E79ABA" w14:textId="05970AD5" w:rsidR="00F13A5F" w:rsidRDefault="00F13A5F">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0942FB">
        <w:rPr>
          <w:bCs/>
          <w:noProof/>
        </w:rPr>
        <w:t>3.2 Servizio API aggiornamento di Anagrafe (in aggiunta a SGU8)</w:t>
      </w:r>
      <w:r>
        <w:rPr>
          <w:noProof/>
        </w:rPr>
        <w:tab/>
      </w:r>
      <w:r>
        <w:rPr>
          <w:noProof/>
        </w:rPr>
        <w:fldChar w:fldCharType="begin"/>
      </w:r>
      <w:r>
        <w:rPr>
          <w:noProof/>
        </w:rPr>
        <w:instrText xml:space="preserve"> PAGEREF _Toc203032204 \h </w:instrText>
      </w:r>
      <w:r>
        <w:rPr>
          <w:noProof/>
        </w:rPr>
      </w:r>
      <w:r>
        <w:rPr>
          <w:noProof/>
        </w:rPr>
        <w:fldChar w:fldCharType="separate"/>
      </w:r>
      <w:r>
        <w:rPr>
          <w:noProof/>
        </w:rPr>
        <w:t>11</w:t>
      </w:r>
      <w:r>
        <w:rPr>
          <w:noProof/>
        </w:rPr>
        <w:fldChar w:fldCharType="end"/>
      </w:r>
    </w:p>
    <w:p w14:paraId="7B27ABB5" w14:textId="2A171E91"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5</w:t>
      </w:r>
      <w:r>
        <w:rPr>
          <w:rFonts w:asciiTheme="minorHAnsi" w:eastAsiaTheme="minorEastAsia" w:hAnsiTheme="minorHAnsi" w:cstheme="minorBidi"/>
          <w:b w:val="0"/>
          <w:caps w:val="0"/>
          <w:kern w:val="2"/>
          <w:sz w:val="24"/>
          <w:szCs w:val="24"/>
          <w:lang w:eastAsia="it-IT"/>
          <w14:ligatures w14:val="standardContextual"/>
        </w:rPr>
        <w:tab/>
      </w:r>
      <w:r>
        <w:t>BSA VITA</w:t>
      </w:r>
      <w:r>
        <w:tab/>
      </w:r>
      <w:r>
        <w:fldChar w:fldCharType="begin"/>
      </w:r>
      <w:r>
        <w:instrText xml:space="preserve"> PAGEREF _Toc203032205 \h </w:instrText>
      </w:r>
      <w:r>
        <w:fldChar w:fldCharType="separate"/>
      </w:r>
      <w:r>
        <w:t>13</w:t>
      </w:r>
      <w:r>
        <w:fldChar w:fldCharType="end"/>
      </w:r>
    </w:p>
    <w:p w14:paraId="3BF32C4D" w14:textId="6F3DE119"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6</w:t>
      </w:r>
      <w:r>
        <w:rPr>
          <w:rFonts w:asciiTheme="minorHAnsi" w:eastAsiaTheme="minorEastAsia" w:hAnsiTheme="minorHAnsi" w:cstheme="minorBidi"/>
          <w:b w:val="0"/>
          <w:caps w:val="0"/>
          <w:kern w:val="2"/>
          <w:sz w:val="24"/>
          <w:szCs w:val="24"/>
          <w:lang w:eastAsia="it-IT"/>
          <w14:ligatures w14:val="standardContextual"/>
        </w:rPr>
        <w:tab/>
      </w:r>
      <w:r>
        <w:t>AIA</w:t>
      </w:r>
      <w:r>
        <w:tab/>
      </w:r>
      <w:r>
        <w:fldChar w:fldCharType="begin"/>
      </w:r>
      <w:r>
        <w:instrText xml:space="preserve"> PAGEREF _Toc203032206 \h </w:instrText>
      </w:r>
      <w:r>
        <w:fldChar w:fldCharType="separate"/>
      </w:r>
      <w:r>
        <w:t>14</w:t>
      </w:r>
      <w:r>
        <w:fldChar w:fldCharType="end"/>
      </w:r>
    </w:p>
    <w:p w14:paraId="7AF74F06" w14:textId="3DE7A2DB"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7</w:t>
      </w:r>
      <w:r>
        <w:rPr>
          <w:rFonts w:asciiTheme="minorHAnsi" w:eastAsiaTheme="minorEastAsia" w:hAnsiTheme="minorHAnsi" w:cstheme="minorBidi"/>
          <w:b w:val="0"/>
          <w:caps w:val="0"/>
          <w:kern w:val="2"/>
          <w:sz w:val="24"/>
          <w:szCs w:val="24"/>
          <w:lang w:eastAsia="it-IT"/>
          <w14:ligatures w14:val="standardContextual"/>
        </w:rPr>
        <w:tab/>
      </w:r>
      <w:r>
        <w:t>VITES</w:t>
      </w:r>
      <w:r>
        <w:tab/>
      </w:r>
      <w:r>
        <w:fldChar w:fldCharType="begin"/>
      </w:r>
      <w:r>
        <w:instrText xml:space="preserve"> PAGEREF _Toc203032207 \h </w:instrText>
      </w:r>
      <w:r>
        <w:fldChar w:fldCharType="separate"/>
      </w:r>
      <w:r>
        <w:t>15</w:t>
      </w:r>
      <w:r>
        <w:fldChar w:fldCharType="end"/>
      </w:r>
    </w:p>
    <w:p w14:paraId="7C9F9D33" w14:textId="3AA8468C"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8</w:t>
      </w:r>
      <w:r>
        <w:rPr>
          <w:rFonts w:asciiTheme="minorHAnsi" w:eastAsiaTheme="minorEastAsia" w:hAnsiTheme="minorHAnsi" w:cstheme="minorBidi"/>
          <w:b w:val="0"/>
          <w:caps w:val="0"/>
          <w:kern w:val="2"/>
          <w:sz w:val="24"/>
          <w:szCs w:val="24"/>
          <w:lang w:eastAsia="it-IT"/>
          <w14:ligatures w14:val="standardContextual"/>
        </w:rPr>
        <w:tab/>
      </w:r>
      <w:r>
        <w:t>UPLOAD Documento di identità</w:t>
      </w:r>
      <w:r>
        <w:tab/>
      </w:r>
      <w:r>
        <w:fldChar w:fldCharType="begin"/>
      </w:r>
      <w:r>
        <w:instrText xml:space="preserve"> PAGEREF _Toc203032208 \h </w:instrText>
      </w:r>
      <w:r>
        <w:fldChar w:fldCharType="separate"/>
      </w:r>
      <w:r>
        <w:t>18</w:t>
      </w:r>
      <w:r>
        <w:fldChar w:fldCharType="end"/>
      </w:r>
    </w:p>
    <w:p w14:paraId="125EAFD5" w14:textId="4B2CEE57"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9</w:t>
      </w:r>
      <w:r>
        <w:rPr>
          <w:rFonts w:asciiTheme="minorHAnsi" w:eastAsiaTheme="minorEastAsia" w:hAnsiTheme="minorHAnsi" w:cstheme="minorBidi"/>
          <w:b w:val="0"/>
          <w:caps w:val="0"/>
          <w:kern w:val="2"/>
          <w:sz w:val="24"/>
          <w:szCs w:val="24"/>
          <w:lang w:eastAsia="it-IT"/>
          <w14:ligatures w14:val="standardContextual"/>
        </w:rPr>
        <w:tab/>
      </w:r>
      <w:r>
        <w:t>Recupero del Pregresso</w:t>
      </w:r>
      <w:r>
        <w:tab/>
      </w:r>
      <w:r>
        <w:fldChar w:fldCharType="begin"/>
      </w:r>
      <w:r>
        <w:instrText xml:space="preserve"> PAGEREF _Toc203032209 \h </w:instrText>
      </w:r>
      <w:r>
        <w:fldChar w:fldCharType="separate"/>
      </w:r>
      <w:r>
        <w:t>20</w:t>
      </w:r>
      <w:r>
        <w:fldChar w:fldCharType="end"/>
      </w:r>
    </w:p>
    <w:p w14:paraId="558C2D0F" w14:textId="09711FF2"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10</w:t>
      </w:r>
      <w:r>
        <w:rPr>
          <w:rFonts w:asciiTheme="minorHAnsi" w:eastAsiaTheme="minorEastAsia" w:hAnsiTheme="minorHAnsi" w:cstheme="minorBidi"/>
          <w:b w:val="0"/>
          <w:caps w:val="0"/>
          <w:kern w:val="2"/>
          <w:sz w:val="24"/>
          <w:szCs w:val="24"/>
          <w:lang w:eastAsia="it-IT"/>
          <w14:ligatures w14:val="standardContextual"/>
        </w:rPr>
        <w:tab/>
      </w:r>
      <w:r>
        <w:t>Test</w:t>
      </w:r>
      <w:r>
        <w:tab/>
      </w:r>
      <w:r>
        <w:fldChar w:fldCharType="begin"/>
      </w:r>
      <w:r>
        <w:instrText xml:space="preserve"> PAGEREF _Toc203032210 \h </w:instrText>
      </w:r>
      <w:r>
        <w:fldChar w:fldCharType="separate"/>
      </w:r>
      <w:r>
        <w:t>21</w:t>
      </w:r>
      <w:r>
        <w:fldChar w:fldCharType="end"/>
      </w:r>
    </w:p>
    <w:p w14:paraId="7DA97881" w14:textId="07A2CD29" w:rsidR="00F13A5F" w:rsidRDefault="00F13A5F">
      <w:pPr>
        <w:pStyle w:val="Sommario1"/>
        <w:rPr>
          <w:rFonts w:asciiTheme="minorHAnsi" w:eastAsiaTheme="minorEastAsia" w:hAnsiTheme="minorHAnsi" w:cstheme="minorBidi"/>
          <w:b w:val="0"/>
          <w:caps w:val="0"/>
          <w:kern w:val="2"/>
          <w:sz w:val="24"/>
          <w:szCs w:val="24"/>
          <w:lang w:eastAsia="it-IT"/>
          <w14:ligatures w14:val="standardContextual"/>
        </w:rPr>
      </w:pPr>
      <w:r>
        <w:t>11</w:t>
      </w:r>
      <w:r>
        <w:rPr>
          <w:rFonts w:asciiTheme="minorHAnsi" w:eastAsiaTheme="minorEastAsia" w:hAnsiTheme="minorHAnsi" w:cstheme="minorBidi"/>
          <w:b w:val="0"/>
          <w:caps w:val="0"/>
          <w:kern w:val="2"/>
          <w:sz w:val="24"/>
          <w:szCs w:val="24"/>
          <w:lang w:eastAsia="it-IT"/>
          <w14:ligatures w14:val="standardContextual"/>
        </w:rPr>
        <w:tab/>
      </w:r>
      <w:r>
        <w:t>Diagramma di flusso</w:t>
      </w:r>
      <w:r>
        <w:tab/>
      </w:r>
      <w:r>
        <w:fldChar w:fldCharType="begin"/>
      </w:r>
      <w:r>
        <w:instrText xml:space="preserve"> PAGEREF _Toc203032211 \h </w:instrText>
      </w:r>
      <w:r>
        <w:fldChar w:fldCharType="separate"/>
      </w:r>
      <w:r>
        <w:t>22</w:t>
      </w:r>
      <w:r>
        <w:fldChar w:fldCharType="end"/>
      </w:r>
    </w:p>
    <w:p w14:paraId="6A0349B7" w14:textId="6980E7D2" w:rsidR="00037EFD" w:rsidRDefault="00DB4A6C" w:rsidP="001C5F63">
      <w:pPr>
        <w:pStyle w:val="Sommario1"/>
        <w:rPr>
          <w:snapToGrid w:val="0"/>
        </w:rPr>
      </w:pPr>
      <w:r>
        <w:fldChar w:fldCharType="end"/>
      </w:r>
      <w:r w:rsidR="00037EFD">
        <w:br w:type="page"/>
      </w:r>
      <w:r w:rsidR="00037EFD">
        <w:rPr>
          <w:snapToGrid w:val="0"/>
        </w:rPr>
        <w:lastRenderedPageBreak/>
        <w:t>STORIA DELLE MODIFICHE</w:t>
      </w:r>
    </w:p>
    <w:tbl>
      <w:tblPr>
        <w:tblW w:w="0" w:type="auto"/>
        <w:tblInd w:w="5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332"/>
        <w:gridCol w:w="1559"/>
        <w:gridCol w:w="6237"/>
      </w:tblGrid>
      <w:tr w:rsidR="00037EFD" w14:paraId="6A0349BB" w14:textId="77777777">
        <w:trPr>
          <w:cantSplit/>
        </w:trPr>
        <w:tc>
          <w:tcPr>
            <w:tcW w:w="1332" w:type="dxa"/>
            <w:tcBorders>
              <w:bottom w:val="nil"/>
            </w:tcBorders>
            <w:shd w:val="pct10" w:color="auto" w:fill="auto"/>
            <w:vAlign w:val="center"/>
          </w:tcPr>
          <w:p w14:paraId="6A0349B8" w14:textId="77777777" w:rsidR="00037EFD" w:rsidRDefault="00037EFD">
            <w:pPr>
              <w:jc w:val="center"/>
            </w:pPr>
            <w:r>
              <w:rPr>
                <w:b/>
              </w:rPr>
              <w:t>Versione</w:t>
            </w:r>
          </w:p>
        </w:tc>
        <w:tc>
          <w:tcPr>
            <w:tcW w:w="1559" w:type="dxa"/>
            <w:tcBorders>
              <w:bottom w:val="nil"/>
            </w:tcBorders>
            <w:shd w:val="pct10" w:color="auto" w:fill="auto"/>
            <w:vAlign w:val="center"/>
          </w:tcPr>
          <w:p w14:paraId="6A0349B9" w14:textId="77777777" w:rsidR="00037EFD" w:rsidRDefault="00037EFD">
            <w:pPr>
              <w:jc w:val="center"/>
            </w:pPr>
            <w:r>
              <w:rPr>
                <w:b/>
              </w:rPr>
              <w:t>Data Emissione</w:t>
            </w:r>
          </w:p>
        </w:tc>
        <w:tc>
          <w:tcPr>
            <w:tcW w:w="6237" w:type="dxa"/>
            <w:tcBorders>
              <w:bottom w:val="nil"/>
            </w:tcBorders>
            <w:shd w:val="pct10" w:color="auto" w:fill="auto"/>
            <w:vAlign w:val="center"/>
          </w:tcPr>
          <w:p w14:paraId="6A0349BA" w14:textId="77777777" w:rsidR="00037EFD" w:rsidRDefault="00037EFD">
            <w:r>
              <w:rPr>
                <w:b/>
              </w:rPr>
              <w:t>Sintesi Modifica</w:t>
            </w:r>
          </w:p>
        </w:tc>
      </w:tr>
      <w:tr w:rsidR="00037EFD" w14:paraId="6A0349B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BC" w14:textId="03B57960" w:rsidR="00037EFD" w:rsidRDefault="00037EFD">
            <w:pPr>
              <w:jc w:val="center"/>
              <w:rPr>
                <w:sz w:val="16"/>
              </w:rPr>
            </w:pPr>
          </w:p>
        </w:tc>
        <w:tc>
          <w:tcPr>
            <w:tcW w:w="1559" w:type="dxa"/>
            <w:tcBorders>
              <w:top w:val="single" w:sz="4" w:space="0" w:color="auto"/>
              <w:left w:val="single" w:sz="4" w:space="0" w:color="auto"/>
              <w:bottom w:val="single" w:sz="4" w:space="0" w:color="auto"/>
              <w:right w:val="single" w:sz="4" w:space="0" w:color="auto"/>
            </w:tcBorders>
          </w:tcPr>
          <w:p w14:paraId="6A0349BD" w14:textId="0EB2D3F1" w:rsidR="00037EFD" w:rsidRDefault="0007301E" w:rsidP="00D2288B">
            <w:pPr>
              <w:jc w:val="center"/>
              <w:rPr>
                <w:sz w:val="16"/>
              </w:rPr>
            </w:pPr>
            <w:r>
              <w:rPr>
                <w:sz w:val="16"/>
              </w:rPr>
              <w:t>26/06/2025</w:t>
            </w:r>
          </w:p>
        </w:tc>
        <w:tc>
          <w:tcPr>
            <w:tcW w:w="6237" w:type="dxa"/>
            <w:tcBorders>
              <w:top w:val="single" w:sz="4" w:space="0" w:color="auto"/>
              <w:left w:val="single" w:sz="4" w:space="0" w:color="auto"/>
              <w:bottom w:val="single" w:sz="4" w:space="0" w:color="auto"/>
              <w:right w:val="single" w:sz="4" w:space="0" w:color="auto"/>
            </w:tcBorders>
          </w:tcPr>
          <w:p w14:paraId="6A0349BE" w14:textId="21C21194" w:rsidR="00037EFD" w:rsidRDefault="0007301E">
            <w:pPr>
              <w:rPr>
                <w:sz w:val="16"/>
              </w:rPr>
            </w:pPr>
            <w:r>
              <w:rPr>
                <w:sz w:val="16"/>
              </w:rPr>
              <w:t>Creazione documento</w:t>
            </w:r>
          </w:p>
        </w:tc>
      </w:tr>
      <w:tr w:rsidR="003637AB" w:rsidRPr="003637AB" w14:paraId="6A0349C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0" w14:textId="64A25C4A" w:rsidR="00037EFD" w:rsidRPr="00BC6B36" w:rsidRDefault="003627AB">
            <w:pPr>
              <w:jc w:val="center"/>
              <w:rPr>
                <w:sz w:val="16"/>
                <w:szCs w:val="16"/>
              </w:rPr>
            </w:pPr>
            <w:r>
              <w:rPr>
                <w:sz w:val="16"/>
                <w:szCs w:val="16"/>
              </w:rPr>
              <w:t>V1</w:t>
            </w:r>
          </w:p>
        </w:tc>
        <w:tc>
          <w:tcPr>
            <w:tcW w:w="1559" w:type="dxa"/>
            <w:tcBorders>
              <w:top w:val="single" w:sz="4" w:space="0" w:color="auto"/>
              <w:left w:val="single" w:sz="4" w:space="0" w:color="auto"/>
              <w:bottom w:val="single" w:sz="4" w:space="0" w:color="auto"/>
              <w:right w:val="single" w:sz="4" w:space="0" w:color="auto"/>
            </w:tcBorders>
          </w:tcPr>
          <w:p w14:paraId="6A0349C1" w14:textId="27BB25EC" w:rsidR="00037EFD" w:rsidRPr="00BC6B36" w:rsidRDefault="00BC6B36">
            <w:pPr>
              <w:jc w:val="center"/>
              <w:rPr>
                <w:sz w:val="16"/>
                <w:szCs w:val="16"/>
              </w:rPr>
            </w:pPr>
            <w:r w:rsidRPr="00BC6B36">
              <w:rPr>
                <w:sz w:val="16"/>
                <w:szCs w:val="16"/>
              </w:rPr>
              <w:t>11/07/2025</w:t>
            </w:r>
          </w:p>
        </w:tc>
        <w:tc>
          <w:tcPr>
            <w:tcW w:w="6237" w:type="dxa"/>
            <w:tcBorders>
              <w:top w:val="single" w:sz="4" w:space="0" w:color="auto"/>
              <w:left w:val="single" w:sz="4" w:space="0" w:color="auto"/>
              <w:bottom w:val="single" w:sz="4" w:space="0" w:color="auto"/>
              <w:right w:val="single" w:sz="4" w:space="0" w:color="auto"/>
            </w:tcBorders>
          </w:tcPr>
          <w:p w14:paraId="6A0349C2" w14:textId="782741FA" w:rsidR="00037EFD" w:rsidRPr="003637AB" w:rsidRDefault="00BC6B36">
            <w:pPr>
              <w:rPr>
                <w:sz w:val="16"/>
                <w:szCs w:val="16"/>
              </w:rPr>
            </w:pPr>
            <w:r w:rsidRPr="00BC6B36">
              <w:rPr>
                <w:sz w:val="16"/>
                <w:szCs w:val="16"/>
              </w:rPr>
              <w:t>Aggiornato sulla base dell’incontro di approfondimento dell’11/07/2025</w:t>
            </w:r>
          </w:p>
        </w:tc>
      </w:tr>
      <w:tr w:rsidR="003637AB" w:rsidRPr="003637AB" w14:paraId="3EF4A8F1" w14:textId="77777777" w:rsidTr="004B18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46416B23" w14:textId="1629A0CE" w:rsidR="006A3C54" w:rsidRPr="003637AB" w:rsidRDefault="006A3C54" w:rsidP="004B187F">
            <w:pPr>
              <w:jc w:val="center"/>
              <w:rPr>
                <w:color w:val="0070C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56B7F3BB" w14:textId="096C2DE7" w:rsidR="006A3C54" w:rsidRPr="003637AB" w:rsidRDefault="006A3C54" w:rsidP="004B187F">
            <w:pPr>
              <w:jc w:val="center"/>
              <w:rPr>
                <w:color w:val="0070C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E3ADA" w14:textId="6BB492AF" w:rsidR="006A3C54" w:rsidRPr="003637AB" w:rsidRDefault="006A3C54" w:rsidP="004B187F">
            <w:pPr>
              <w:rPr>
                <w:color w:val="0070C0"/>
                <w:sz w:val="16"/>
                <w:szCs w:val="16"/>
              </w:rPr>
            </w:pPr>
          </w:p>
        </w:tc>
      </w:tr>
      <w:tr w:rsidR="001D380F" w:rsidRPr="001D380F" w14:paraId="6A0349C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4" w14:textId="59335D9E" w:rsidR="00037EFD" w:rsidRPr="001D380F" w:rsidRDefault="00037EFD">
            <w:pPr>
              <w:jc w:val="center"/>
              <w:rPr>
                <w:color w:val="C0000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6A0349C5" w14:textId="767DF52B" w:rsidR="00037EFD" w:rsidRPr="001D380F" w:rsidRDefault="00037EFD">
            <w:pPr>
              <w:jc w:val="center"/>
              <w:rPr>
                <w:color w:val="C0000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349C6" w14:textId="560AC6EA" w:rsidR="00037EFD" w:rsidRPr="001D380F" w:rsidRDefault="00037EFD">
            <w:pPr>
              <w:rPr>
                <w:color w:val="C00000"/>
                <w:sz w:val="16"/>
                <w:szCs w:val="16"/>
              </w:rPr>
            </w:pPr>
          </w:p>
        </w:tc>
      </w:tr>
      <w:tr w:rsidR="00836876" w:rsidRPr="00836876" w14:paraId="6A0349C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8" w14:textId="286FA857" w:rsidR="00356588" w:rsidRPr="00836876" w:rsidRDefault="00356588">
            <w:pPr>
              <w:jc w:val="center"/>
              <w:rPr>
                <w:color w:val="7030A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6A0349C9" w14:textId="3D956C7C" w:rsidR="00356588" w:rsidRPr="00836876" w:rsidRDefault="00356588">
            <w:pPr>
              <w:jc w:val="center"/>
              <w:rPr>
                <w:color w:val="7030A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349CA" w14:textId="229B5EED" w:rsidR="00356588" w:rsidRPr="00EA6645" w:rsidRDefault="00356588" w:rsidP="00EA6645">
            <w:pPr>
              <w:rPr>
                <w:color w:val="7030A0"/>
                <w:sz w:val="16"/>
                <w:szCs w:val="16"/>
              </w:rPr>
            </w:pPr>
          </w:p>
        </w:tc>
      </w:tr>
      <w:tr w:rsidR="00EA4A42" w14:paraId="6A0349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C" w14:textId="6AD34323" w:rsidR="00EA4A42" w:rsidRPr="002B3B10" w:rsidRDefault="00EA4A42">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6A0349CD" w14:textId="4FAE3FD2" w:rsidR="00EA4A42" w:rsidRPr="002B3B10" w:rsidRDefault="00EA4A42">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6A0349CE" w14:textId="5E99DC88" w:rsidR="00EA4A42" w:rsidRPr="006A5076" w:rsidRDefault="00EA4A42" w:rsidP="00BF291D">
            <w:pPr>
              <w:rPr>
                <w:sz w:val="16"/>
                <w:szCs w:val="16"/>
                <w:highlight w:val="magenta"/>
              </w:rPr>
            </w:pPr>
          </w:p>
        </w:tc>
      </w:tr>
      <w:tr w:rsidR="00542702" w14:paraId="40006278" w14:textId="77777777" w:rsidTr="00296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4A90674B" w14:textId="2CC38309" w:rsidR="00542702" w:rsidRPr="002B3B10" w:rsidRDefault="00542702" w:rsidP="00296145">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20D78F93" w14:textId="79F0FA69" w:rsidR="00542702" w:rsidRPr="002B3B10" w:rsidRDefault="00542702" w:rsidP="00296145">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08ABC064" w14:textId="45C38C7A" w:rsidR="00542702" w:rsidRPr="006A5076" w:rsidRDefault="00542702" w:rsidP="00296145">
            <w:pPr>
              <w:rPr>
                <w:sz w:val="16"/>
                <w:szCs w:val="16"/>
                <w:highlight w:val="magenta"/>
              </w:rPr>
            </w:pPr>
          </w:p>
        </w:tc>
      </w:tr>
      <w:tr w:rsidR="00C73744" w14:paraId="551F669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D5CBFB0" w14:textId="77777777" w:rsidR="00C73744" w:rsidRDefault="00C73744">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1A32BEA6" w14:textId="77777777" w:rsidR="00C73744" w:rsidRDefault="00C73744">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27C89596" w14:textId="77777777" w:rsidR="00C73744" w:rsidRPr="00C73744" w:rsidRDefault="00C73744" w:rsidP="00BF291D">
            <w:pPr>
              <w:rPr>
                <w:sz w:val="16"/>
                <w:szCs w:val="16"/>
                <w:highlight w:val="magenta"/>
              </w:rPr>
            </w:pPr>
          </w:p>
        </w:tc>
      </w:tr>
    </w:tbl>
    <w:p w14:paraId="6A0349E7" w14:textId="4615B6AE" w:rsidR="00037EFD" w:rsidRDefault="00F156E6" w:rsidP="007C298C">
      <w:pPr>
        <w:pStyle w:val="Titolo1"/>
        <w:numPr>
          <w:ilvl w:val="0"/>
          <w:numId w:val="6"/>
        </w:numPr>
      </w:pPr>
      <w:bookmarkStart w:id="0" w:name="_Toc203032194"/>
      <w:r>
        <w:lastRenderedPageBreak/>
        <w:t>Descrizione Richiesta</w:t>
      </w:r>
      <w:bookmarkEnd w:id="0"/>
    </w:p>
    <w:p w14:paraId="6A0349E8" w14:textId="77777777" w:rsidR="00037EFD" w:rsidRDefault="00037EFD">
      <w:pPr>
        <w:pStyle w:val="ABLOCKPARA"/>
      </w:pPr>
    </w:p>
    <w:p w14:paraId="727CD34F" w14:textId="64F2F9FB" w:rsidR="00FE7E65" w:rsidRPr="00C051FA" w:rsidRDefault="00A612B5" w:rsidP="00A767D4">
      <w:pPr>
        <w:pStyle w:val="Corpotesto"/>
        <w:rPr>
          <w:sz w:val="20"/>
        </w:rPr>
      </w:pPr>
      <w:r w:rsidRPr="00C051FA">
        <w:rPr>
          <w:sz w:val="20"/>
        </w:rPr>
        <w:t xml:space="preserve">Nell’ambito del Progetto </w:t>
      </w:r>
      <w:r w:rsidR="0007301E" w:rsidRPr="00C051FA">
        <w:rPr>
          <w:sz w:val="20"/>
        </w:rPr>
        <w:t xml:space="preserve">Dismissione </w:t>
      </w:r>
      <w:proofErr w:type="spellStart"/>
      <w:r w:rsidR="0007301E" w:rsidRPr="00C051FA">
        <w:rPr>
          <w:sz w:val="20"/>
        </w:rPr>
        <w:t>Positiv</w:t>
      </w:r>
      <w:proofErr w:type="spellEnd"/>
      <w:r w:rsidRPr="00C051FA">
        <w:rPr>
          <w:sz w:val="20"/>
        </w:rPr>
        <w:t xml:space="preserve">, </w:t>
      </w:r>
      <w:r w:rsidR="00A767D4" w:rsidRPr="00C051FA">
        <w:rPr>
          <w:sz w:val="20"/>
        </w:rPr>
        <w:t xml:space="preserve">è necessario </w:t>
      </w:r>
      <w:r w:rsidR="00F52436" w:rsidRPr="00C051FA">
        <w:rPr>
          <w:sz w:val="20"/>
        </w:rPr>
        <w:t>interven</w:t>
      </w:r>
      <w:r w:rsidR="00DB3E4D" w:rsidRPr="00C051FA">
        <w:rPr>
          <w:sz w:val="20"/>
        </w:rPr>
        <w:t>ire nella gestione d</w:t>
      </w:r>
      <w:r w:rsidR="005B138D">
        <w:rPr>
          <w:sz w:val="20"/>
        </w:rPr>
        <w:t xml:space="preserve">elle </w:t>
      </w:r>
      <w:r w:rsidR="00A767D4" w:rsidRPr="00C051FA">
        <w:rPr>
          <w:sz w:val="20"/>
        </w:rPr>
        <w:t>informazioni presenti nell’</w:t>
      </w:r>
      <w:proofErr w:type="spellStart"/>
      <w:r w:rsidR="00A767D4" w:rsidRPr="00C051FA">
        <w:rPr>
          <w:sz w:val="20"/>
        </w:rPr>
        <w:t>Accordion</w:t>
      </w:r>
      <w:proofErr w:type="spellEnd"/>
      <w:r w:rsidR="00A767D4" w:rsidRPr="00C051FA">
        <w:rPr>
          <w:sz w:val="20"/>
        </w:rPr>
        <w:t xml:space="preserve"> ‘Altri Dati Vita’ di Scheda </w:t>
      </w:r>
      <w:r w:rsidR="00256679">
        <w:rPr>
          <w:sz w:val="20"/>
        </w:rPr>
        <w:t>Cliente</w:t>
      </w:r>
      <w:r w:rsidR="0085205C" w:rsidRPr="00C051FA">
        <w:rPr>
          <w:sz w:val="20"/>
        </w:rPr>
        <w:t xml:space="preserve">, attualmente </w:t>
      </w:r>
      <w:r w:rsidR="00DB3E4D" w:rsidRPr="00C051FA">
        <w:rPr>
          <w:sz w:val="20"/>
        </w:rPr>
        <w:t xml:space="preserve">salvate </w:t>
      </w:r>
      <w:r w:rsidR="0085205C" w:rsidRPr="00C051FA">
        <w:rPr>
          <w:sz w:val="20"/>
        </w:rPr>
        <w:t xml:space="preserve">in </w:t>
      </w:r>
      <w:proofErr w:type="spellStart"/>
      <w:r w:rsidR="0085205C" w:rsidRPr="00C051FA">
        <w:rPr>
          <w:sz w:val="20"/>
        </w:rPr>
        <w:t>Positiv</w:t>
      </w:r>
      <w:proofErr w:type="spellEnd"/>
      <w:r w:rsidR="0085205C" w:rsidRPr="00C051FA">
        <w:rPr>
          <w:sz w:val="20"/>
        </w:rPr>
        <w:t>.</w:t>
      </w:r>
    </w:p>
    <w:p w14:paraId="2FC6B87A" w14:textId="77777777" w:rsidR="0085205C" w:rsidRPr="00C051FA" w:rsidRDefault="0085205C" w:rsidP="00A767D4">
      <w:pPr>
        <w:pStyle w:val="Corpotesto"/>
        <w:rPr>
          <w:sz w:val="20"/>
        </w:rPr>
      </w:pPr>
    </w:p>
    <w:p w14:paraId="28111C6D" w14:textId="6BEC70A2" w:rsidR="001663E9" w:rsidRDefault="0085205C" w:rsidP="00A767D4">
      <w:pPr>
        <w:pStyle w:val="Corpotesto"/>
        <w:rPr>
          <w:sz w:val="20"/>
        </w:rPr>
      </w:pPr>
      <w:r w:rsidRPr="00C051FA">
        <w:rPr>
          <w:sz w:val="20"/>
        </w:rPr>
        <w:t xml:space="preserve">In ottica di dismissione di </w:t>
      </w:r>
      <w:proofErr w:type="spellStart"/>
      <w:r w:rsidRPr="00C051FA">
        <w:rPr>
          <w:sz w:val="20"/>
        </w:rPr>
        <w:t>Positiv</w:t>
      </w:r>
      <w:proofErr w:type="spellEnd"/>
      <w:r w:rsidRPr="00C051FA">
        <w:rPr>
          <w:sz w:val="20"/>
        </w:rPr>
        <w:t xml:space="preserve">, </w:t>
      </w:r>
      <w:r w:rsidR="00B504C6" w:rsidRPr="00C051FA">
        <w:rPr>
          <w:sz w:val="20"/>
        </w:rPr>
        <w:t xml:space="preserve">queste informazioni </w:t>
      </w:r>
      <w:r w:rsidR="0028657A">
        <w:rPr>
          <w:sz w:val="20"/>
        </w:rPr>
        <w:t>dovranno</w:t>
      </w:r>
      <w:r w:rsidR="00B504C6" w:rsidRPr="00C051FA">
        <w:rPr>
          <w:sz w:val="20"/>
        </w:rPr>
        <w:t xml:space="preserve"> essere salvate in AU</w:t>
      </w:r>
      <w:r w:rsidR="00B67D2F">
        <w:rPr>
          <w:sz w:val="20"/>
        </w:rPr>
        <w:t>.</w:t>
      </w:r>
    </w:p>
    <w:p w14:paraId="34E3FFE5" w14:textId="77777777" w:rsidR="00886C14" w:rsidRDefault="00886C14" w:rsidP="001663E9">
      <w:pPr>
        <w:pStyle w:val="Corpotesto"/>
        <w:rPr>
          <w:sz w:val="20"/>
        </w:rPr>
      </w:pPr>
    </w:p>
    <w:p w14:paraId="147E29F5" w14:textId="7DD2223D" w:rsidR="00B504C6" w:rsidRPr="00C051FA" w:rsidRDefault="00B504C6" w:rsidP="00A767D4">
      <w:pPr>
        <w:pStyle w:val="Corpotesto"/>
        <w:rPr>
          <w:sz w:val="20"/>
        </w:rPr>
      </w:pPr>
      <w:r w:rsidRPr="00C051FA">
        <w:rPr>
          <w:sz w:val="20"/>
        </w:rPr>
        <w:t>Di seguito viene dettagliato il processo previsto.</w:t>
      </w:r>
    </w:p>
    <w:p w14:paraId="46ECB542" w14:textId="77777777" w:rsidR="000C3063" w:rsidRPr="00C051FA" w:rsidRDefault="000C3063" w:rsidP="00A767D4">
      <w:pPr>
        <w:pStyle w:val="Corpotesto"/>
        <w:rPr>
          <w:sz w:val="20"/>
        </w:rPr>
      </w:pPr>
    </w:p>
    <w:p w14:paraId="6425D865" w14:textId="21D8092C" w:rsidR="00573DB0" w:rsidRPr="00573DB0" w:rsidRDefault="00573DB0" w:rsidP="00573DB0">
      <w:pPr>
        <w:pStyle w:val="Paragrafoelenco"/>
        <w:numPr>
          <w:ilvl w:val="0"/>
          <w:numId w:val="42"/>
        </w:numPr>
        <w:rPr>
          <w:rFonts w:ascii="Verdana" w:hAnsi="Verdana"/>
          <w:sz w:val="20"/>
        </w:rPr>
      </w:pPr>
      <w:r w:rsidRPr="00573DB0">
        <w:rPr>
          <w:rFonts w:ascii="Verdana" w:hAnsi="Verdana"/>
          <w:sz w:val="20"/>
        </w:rPr>
        <w:t xml:space="preserve">Anagrafe </w:t>
      </w:r>
      <w:r w:rsidR="00674AA8">
        <w:rPr>
          <w:rFonts w:ascii="Verdana" w:hAnsi="Verdana"/>
          <w:sz w:val="20"/>
        </w:rPr>
        <w:t>deve</w:t>
      </w:r>
      <w:r w:rsidRPr="00573DB0">
        <w:rPr>
          <w:rFonts w:ascii="Verdana" w:hAnsi="Verdana"/>
          <w:sz w:val="20"/>
        </w:rPr>
        <w:t xml:space="preserve"> prevedere a DB </w:t>
      </w:r>
      <w:r w:rsidR="00AA23BD">
        <w:rPr>
          <w:rFonts w:ascii="Verdana" w:hAnsi="Verdana"/>
          <w:sz w:val="20"/>
        </w:rPr>
        <w:t xml:space="preserve">l’aggiunta di </w:t>
      </w:r>
      <w:r w:rsidRPr="00573DB0">
        <w:rPr>
          <w:rFonts w:ascii="Verdana" w:hAnsi="Verdana"/>
          <w:sz w:val="20"/>
        </w:rPr>
        <w:t>queste nuove informazioni e predisporne il salvataggio</w:t>
      </w:r>
      <w:r>
        <w:rPr>
          <w:rFonts w:ascii="Verdana" w:hAnsi="Verdana"/>
          <w:sz w:val="20"/>
        </w:rPr>
        <w:t>;</w:t>
      </w:r>
      <w:r w:rsidRPr="00573DB0">
        <w:rPr>
          <w:rFonts w:ascii="Verdana" w:hAnsi="Verdana"/>
          <w:sz w:val="20"/>
        </w:rPr>
        <w:t xml:space="preserve"> </w:t>
      </w:r>
    </w:p>
    <w:p w14:paraId="0D381ABD" w14:textId="4C76827A" w:rsidR="000C3063" w:rsidRPr="00610402" w:rsidRDefault="000C3063" w:rsidP="00610402">
      <w:pPr>
        <w:pStyle w:val="Paragrafoelenco"/>
        <w:numPr>
          <w:ilvl w:val="0"/>
          <w:numId w:val="42"/>
        </w:numPr>
        <w:rPr>
          <w:rFonts w:ascii="Verdana" w:hAnsi="Verdana"/>
          <w:sz w:val="20"/>
        </w:rPr>
      </w:pPr>
      <w:r w:rsidRPr="00610402">
        <w:rPr>
          <w:rFonts w:ascii="Verdana" w:hAnsi="Verdana"/>
          <w:sz w:val="20"/>
        </w:rPr>
        <w:t xml:space="preserve">In ritorno da </w:t>
      </w:r>
      <w:r w:rsidR="00F54BCF" w:rsidRPr="00610402">
        <w:rPr>
          <w:rFonts w:ascii="Verdana" w:hAnsi="Verdana"/>
          <w:sz w:val="20"/>
        </w:rPr>
        <w:t>Scheda</w:t>
      </w:r>
      <w:r w:rsidR="002E4439" w:rsidRPr="00610402">
        <w:rPr>
          <w:rFonts w:ascii="Verdana" w:hAnsi="Verdana"/>
          <w:sz w:val="20"/>
        </w:rPr>
        <w:t xml:space="preserve"> </w:t>
      </w:r>
      <w:r w:rsidR="00256679" w:rsidRPr="00610402">
        <w:rPr>
          <w:rFonts w:ascii="Verdana" w:hAnsi="Verdana"/>
          <w:sz w:val="20"/>
        </w:rPr>
        <w:t>cliente</w:t>
      </w:r>
      <w:r w:rsidRPr="00610402">
        <w:rPr>
          <w:rFonts w:ascii="Verdana" w:hAnsi="Verdana"/>
          <w:sz w:val="20"/>
        </w:rPr>
        <w:t xml:space="preserve">, </w:t>
      </w:r>
      <w:r w:rsidR="002E4439" w:rsidRPr="00610402">
        <w:rPr>
          <w:rFonts w:ascii="Verdana" w:hAnsi="Verdana"/>
          <w:sz w:val="20"/>
        </w:rPr>
        <w:t>VITES</w:t>
      </w:r>
      <w:r w:rsidR="005966A4" w:rsidRPr="00610402">
        <w:rPr>
          <w:rFonts w:ascii="Verdana" w:hAnsi="Verdana"/>
          <w:sz w:val="20"/>
        </w:rPr>
        <w:t xml:space="preserve">, attraverso </w:t>
      </w:r>
      <w:r w:rsidR="00A71EB5" w:rsidRPr="00610402">
        <w:rPr>
          <w:rFonts w:ascii="Verdana" w:hAnsi="Verdana"/>
          <w:sz w:val="20"/>
        </w:rPr>
        <w:t>i</w:t>
      </w:r>
      <w:r w:rsidR="003A5EF5" w:rsidRPr="00610402">
        <w:rPr>
          <w:rFonts w:ascii="Verdana" w:hAnsi="Verdana"/>
          <w:sz w:val="20"/>
        </w:rPr>
        <w:t xml:space="preserve"> servizi</w:t>
      </w:r>
      <w:r w:rsidR="00A71EB5" w:rsidRPr="00610402">
        <w:rPr>
          <w:rFonts w:ascii="Verdana" w:hAnsi="Verdana"/>
          <w:sz w:val="20"/>
        </w:rPr>
        <w:t xml:space="preserve"> </w:t>
      </w:r>
      <w:r w:rsidR="00803CBF" w:rsidRPr="00610402">
        <w:rPr>
          <w:rFonts w:ascii="Verdana" w:hAnsi="Verdana"/>
          <w:b/>
          <w:bCs/>
          <w:sz w:val="20"/>
        </w:rPr>
        <w:t>POST /vita/</w:t>
      </w:r>
      <w:proofErr w:type="spellStart"/>
      <w:r w:rsidR="00803CBF" w:rsidRPr="00610402">
        <w:rPr>
          <w:rFonts w:ascii="Verdana" w:hAnsi="Verdana"/>
          <w:b/>
          <w:bCs/>
          <w:sz w:val="20"/>
        </w:rPr>
        <w:t>soggettiFisici</w:t>
      </w:r>
      <w:proofErr w:type="spellEnd"/>
      <w:r w:rsidR="00803CBF" w:rsidRPr="00610402">
        <w:rPr>
          <w:rFonts w:ascii="Verdana" w:hAnsi="Verdana"/>
          <w:b/>
          <w:bCs/>
          <w:sz w:val="20"/>
        </w:rPr>
        <w:t>/v1.0 (BSA Vita)</w:t>
      </w:r>
      <w:r w:rsidR="00610402" w:rsidRPr="00610402">
        <w:rPr>
          <w:rFonts w:ascii="Verdana" w:hAnsi="Verdana"/>
          <w:b/>
          <w:bCs/>
          <w:sz w:val="20"/>
        </w:rPr>
        <w:t xml:space="preserve"> </w:t>
      </w:r>
      <w:r w:rsidR="00610402" w:rsidRPr="00610402">
        <w:rPr>
          <w:rFonts w:ascii="Verdana" w:hAnsi="Verdana"/>
          <w:sz w:val="20"/>
        </w:rPr>
        <w:t xml:space="preserve">e </w:t>
      </w:r>
      <w:r w:rsidR="00610402" w:rsidRPr="00582702">
        <w:rPr>
          <w:rFonts w:ascii="Verdana" w:hAnsi="Verdana"/>
          <w:b/>
          <w:bCs/>
          <w:sz w:val="20"/>
        </w:rPr>
        <w:t>POST /vita/</w:t>
      </w:r>
      <w:proofErr w:type="spellStart"/>
      <w:r w:rsidR="00610402" w:rsidRPr="00582702">
        <w:rPr>
          <w:rFonts w:ascii="Verdana" w:hAnsi="Verdana"/>
          <w:b/>
          <w:bCs/>
          <w:sz w:val="20"/>
        </w:rPr>
        <w:t>soggettiGiuridici</w:t>
      </w:r>
      <w:proofErr w:type="spellEnd"/>
      <w:r w:rsidR="00610402" w:rsidRPr="00582702">
        <w:rPr>
          <w:rFonts w:ascii="Verdana" w:hAnsi="Verdana"/>
          <w:b/>
          <w:bCs/>
          <w:sz w:val="20"/>
        </w:rPr>
        <w:t>/v1.0 (BSA Vita)</w:t>
      </w:r>
      <w:r w:rsidR="001724E4" w:rsidRPr="00610402">
        <w:rPr>
          <w:rFonts w:ascii="Verdana" w:hAnsi="Verdana"/>
          <w:sz w:val="20"/>
        </w:rPr>
        <w:t xml:space="preserve">, con il </w:t>
      </w:r>
      <w:proofErr w:type="spellStart"/>
      <w:r w:rsidR="001724E4" w:rsidRPr="00610402">
        <w:rPr>
          <w:rFonts w:ascii="Verdana" w:hAnsi="Verdana"/>
          <w:sz w:val="20"/>
        </w:rPr>
        <w:t>knominativo</w:t>
      </w:r>
      <w:proofErr w:type="spellEnd"/>
      <w:r w:rsidR="001724E4" w:rsidRPr="00610402">
        <w:rPr>
          <w:rFonts w:ascii="Verdana" w:hAnsi="Verdana"/>
          <w:sz w:val="20"/>
        </w:rPr>
        <w:t xml:space="preserve"> </w:t>
      </w:r>
      <w:r w:rsidR="00674AA8" w:rsidRPr="00610402">
        <w:rPr>
          <w:rFonts w:ascii="Verdana" w:hAnsi="Verdana"/>
          <w:sz w:val="20"/>
        </w:rPr>
        <w:t>richiama</w:t>
      </w:r>
      <w:r w:rsidR="00E41662" w:rsidRPr="00610402">
        <w:rPr>
          <w:rFonts w:ascii="Verdana" w:hAnsi="Verdana"/>
          <w:sz w:val="20"/>
        </w:rPr>
        <w:t xml:space="preserve"> il servizio</w:t>
      </w:r>
      <w:r w:rsidR="00670B76" w:rsidRPr="00610402">
        <w:rPr>
          <w:rFonts w:ascii="Verdana" w:hAnsi="Verdana"/>
          <w:sz w:val="20"/>
        </w:rPr>
        <w:t xml:space="preserve"> </w:t>
      </w:r>
      <w:r w:rsidR="00E41662" w:rsidRPr="00610402">
        <w:rPr>
          <w:rFonts w:ascii="Verdana" w:hAnsi="Verdana"/>
          <w:sz w:val="20"/>
        </w:rPr>
        <w:t>/anagrafe/soggetti/v1.0/</w:t>
      </w:r>
      <w:r w:rsidR="005F0A73" w:rsidRPr="00610402">
        <w:rPr>
          <w:rFonts w:ascii="Verdana" w:hAnsi="Verdana"/>
          <w:sz w:val="20"/>
        </w:rPr>
        <w:t xml:space="preserve"> </w:t>
      </w:r>
      <w:r w:rsidR="00E41662" w:rsidRPr="00610402">
        <w:rPr>
          <w:rFonts w:ascii="Verdana" w:hAnsi="Verdana"/>
          <w:sz w:val="20"/>
        </w:rPr>
        <w:t>(SGU8)</w:t>
      </w:r>
      <w:r w:rsidR="005F0A73" w:rsidRPr="00610402">
        <w:rPr>
          <w:rFonts w:ascii="Verdana" w:hAnsi="Verdana"/>
          <w:sz w:val="20"/>
        </w:rPr>
        <w:t>, successivamente il nuovo servizio API di anagrafe, ed infine</w:t>
      </w:r>
      <w:r w:rsidR="003F4594" w:rsidRPr="00610402">
        <w:rPr>
          <w:rFonts w:ascii="Verdana" w:hAnsi="Verdana"/>
          <w:sz w:val="20"/>
        </w:rPr>
        <w:t>,</w:t>
      </w:r>
      <w:r w:rsidR="005F0A73" w:rsidRPr="00610402">
        <w:rPr>
          <w:rFonts w:ascii="Verdana" w:hAnsi="Verdana"/>
          <w:sz w:val="20"/>
        </w:rPr>
        <w:t xml:space="preserve"> </w:t>
      </w:r>
      <w:r w:rsidR="00F81878" w:rsidRPr="00610402">
        <w:rPr>
          <w:rFonts w:ascii="Verdana" w:hAnsi="Verdana"/>
          <w:sz w:val="20"/>
        </w:rPr>
        <w:t xml:space="preserve">richiama </w:t>
      </w:r>
      <w:r w:rsidR="00896B32" w:rsidRPr="00610402">
        <w:rPr>
          <w:rFonts w:ascii="Verdana" w:hAnsi="Verdana"/>
          <w:sz w:val="20"/>
        </w:rPr>
        <w:t>il servizio al servizio AIA ‘</w:t>
      </w:r>
      <w:proofErr w:type="spellStart"/>
      <w:r w:rsidR="00896B32" w:rsidRPr="00610402">
        <w:rPr>
          <w:rFonts w:ascii="Verdana" w:hAnsi="Verdana"/>
          <w:sz w:val="20"/>
        </w:rPr>
        <w:t>Setandcheckparty</w:t>
      </w:r>
      <w:proofErr w:type="spellEnd"/>
      <w:r w:rsidR="00A3583C" w:rsidRPr="00610402">
        <w:rPr>
          <w:rFonts w:ascii="Verdana" w:hAnsi="Verdana"/>
          <w:sz w:val="20"/>
        </w:rPr>
        <w:t>’</w:t>
      </w:r>
      <w:r w:rsidR="00896B32" w:rsidRPr="00610402">
        <w:rPr>
          <w:rFonts w:ascii="Verdana" w:hAnsi="Verdana"/>
          <w:sz w:val="20"/>
        </w:rPr>
        <w:t xml:space="preserve"> </w:t>
      </w:r>
      <w:r w:rsidR="00A97EE1" w:rsidRPr="00610402">
        <w:rPr>
          <w:rFonts w:ascii="Verdana" w:hAnsi="Verdana"/>
          <w:sz w:val="20"/>
        </w:rPr>
        <w:t xml:space="preserve">con </w:t>
      </w:r>
      <w:r w:rsidRPr="00610402">
        <w:rPr>
          <w:rFonts w:ascii="Verdana" w:hAnsi="Verdana"/>
          <w:sz w:val="20"/>
        </w:rPr>
        <w:t>il k-nominativo ed il ruolo</w:t>
      </w:r>
      <w:r w:rsidR="005966A4" w:rsidRPr="00610402">
        <w:rPr>
          <w:rFonts w:ascii="Verdana" w:hAnsi="Verdana"/>
          <w:sz w:val="20"/>
        </w:rPr>
        <w:t xml:space="preserve"> del soggetto</w:t>
      </w:r>
      <w:r w:rsidR="00F81878" w:rsidRPr="00610402">
        <w:rPr>
          <w:rFonts w:ascii="Verdana" w:hAnsi="Verdana"/>
          <w:sz w:val="20"/>
        </w:rPr>
        <w:t xml:space="preserve"> passando i dati anagrafici ri</w:t>
      </w:r>
      <w:r w:rsidR="00864CE7">
        <w:rPr>
          <w:rFonts w:ascii="Verdana" w:hAnsi="Verdana"/>
          <w:sz w:val="20"/>
        </w:rPr>
        <w:t>c</w:t>
      </w:r>
      <w:r w:rsidR="00F81878" w:rsidRPr="00610402">
        <w:rPr>
          <w:rFonts w:ascii="Verdana" w:hAnsi="Verdana"/>
          <w:sz w:val="20"/>
        </w:rPr>
        <w:t>evuti da AU;</w:t>
      </w:r>
    </w:p>
    <w:p w14:paraId="3C666CD3" w14:textId="0B4C1F10" w:rsidR="000C3063" w:rsidRPr="009052D4" w:rsidRDefault="000C3063" w:rsidP="00134546">
      <w:pPr>
        <w:pStyle w:val="Paragrafoelenco"/>
        <w:numPr>
          <w:ilvl w:val="0"/>
          <w:numId w:val="42"/>
        </w:numPr>
        <w:rPr>
          <w:rFonts w:ascii="Verdana" w:hAnsi="Verdana"/>
          <w:sz w:val="20"/>
        </w:rPr>
      </w:pPr>
      <w:r w:rsidRPr="009052D4">
        <w:rPr>
          <w:rFonts w:ascii="Verdana" w:hAnsi="Verdana"/>
          <w:sz w:val="20"/>
        </w:rPr>
        <w:t xml:space="preserve">Il servizio di AIA </w:t>
      </w:r>
      <w:r w:rsidR="00F81878">
        <w:rPr>
          <w:rFonts w:ascii="Verdana" w:hAnsi="Verdana"/>
          <w:sz w:val="20"/>
        </w:rPr>
        <w:t>effettua</w:t>
      </w:r>
      <w:r w:rsidRPr="009052D4">
        <w:rPr>
          <w:rFonts w:ascii="Verdana" w:hAnsi="Verdana"/>
          <w:sz w:val="20"/>
        </w:rPr>
        <w:t xml:space="preserve"> successivamente i controlli sui campi restituiti (altri dati)</w:t>
      </w:r>
      <w:r w:rsidR="004A716D">
        <w:rPr>
          <w:rFonts w:ascii="Verdana" w:hAnsi="Verdana"/>
          <w:sz w:val="20"/>
        </w:rPr>
        <w:t>, compresa la presenza del documento di riconoscimento</w:t>
      </w:r>
      <w:r w:rsidRPr="009052D4">
        <w:rPr>
          <w:rFonts w:ascii="Verdana" w:hAnsi="Verdana"/>
          <w:sz w:val="20"/>
        </w:rPr>
        <w:t xml:space="preserve"> e poi se tutto </w:t>
      </w:r>
      <w:r w:rsidR="00016081" w:rsidRPr="009052D4">
        <w:rPr>
          <w:rFonts w:ascii="Verdana" w:hAnsi="Verdana"/>
          <w:sz w:val="20"/>
        </w:rPr>
        <w:t xml:space="preserve">è </w:t>
      </w:r>
      <w:r w:rsidRPr="009052D4">
        <w:rPr>
          <w:rFonts w:ascii="Verdana" w:hAnsi="Verdana"/>
          <w:sz w:val="20"/>
        </w:rPr>
        <w:t xml:space="preserve">ok </w:t>
      </w:r>
      <w:r w:rsidR="00F81878">
        <w:rPr>
          <w:rFonts w:ascii="Verdana" w:hAnsi="Verdana"/>
          <w:sz w:val="20"/>
        </w:rPr>
        <w:t>procede con</w:t>
      </w:r>
      <w:r w:rsidRPr="009052D4">
        <w:rPr>
          <w:rFonts w:ascii="Verdana" w:hAnsi="Verdana"/>
          <w:sz w:val="20"/>
        </w:rPr>
        <w:t xml:space="preserve"> il salvataggio in AIA.</w:t>
      </w:r>
    </w:p>
    <w:p w14:paraId="4E4B885C" w14:textId="77777777" w:rsidR="000C3063" w:rsidRPr="009052D4" w:rsidRDefault="000C3063" w:rsidP="00A767D4">
      <w:pPr>
        <w:pStyle w:val="Corpotesto"/>
        <w:rPr>
          <w:sz w:val="20"/>
        </w:rPr>
      </w:pPr>
    </w:p>
    <w:p w14:paraId="3D809D2A" w14:textId="6AF580F2" w:rsidR="00CF2E94" w:rsidRPr="00C051FA" w:rsidRDefault="00F043D9" w:rsidP="00BA6022">
      <w:pPr>
        <w:spacing w:after="160" w:line="259" w:lineRule="auto"/>
        <w:ind w:firstLine="284"/>
        <w:contextualSpacing/>
        <w:rPr>
          <w:sz w:val="20"/>
        </w:rPr>
      </w:pPr>
      <w:r>
        <w:rPr>
          <w:sz w:val="20"/>
        </w:rPr>
        <w:t>Da prevedere</w:t>
      </w:r>
      <w:r w:rsidR="00CF2E94" w:rsidRPr="00C051FA">
        <w:rPr>
          <w:sz w:val="20"/>
        </w:rPr>
        <w:t xml:space="preserve"> il recupero del pregresso</w:t>
      </w:r>
      <w:r w:rsidR="00975546" w:rsidRPr="00C051FA">
        <w:rPr>
          <w:sz w:val="20"/>
        </w:rPr>
        <w:t xml:space="preserve"> in Anagrafe</w:t>
      </w:r>
      <w:r w:rsidR="00CF2E94" w:rsidRPr="00C051FA">
        <w:rPr>
          <w:sz w:val="20"/>
        </w:rPr>
        <w:t>.</w:t>
      </w:r>
    </w:p>
    <w:p w14:paraId="3E723BB4" w14:textId="77777777" w:rsidR="00321CC2" w:rsidRDefault="00321CC2" w:rsidP="00842600">
      <w:pPr>
        <w:rPr>
          <w:b/>
          <w:bCs/>
          <w:sz w:val="20"/>
        </w:rPr>
      </w:pPr>
    </w:p>
    <w:p w14:paraId="387A557D" w14:textId="02C70526" w:rsidR="00D827DB" w:rsidRDefault="00D827DB" w:rsidP="009F5F1C">
      <w:pPr>
        <w:pStyle w:val="Titolo1"/>
        <w:numPr>
          <w:ilvl w:val="0"/>
          <w:numId w:val="34"/>
        </w:numPr>
      </w:pPr>
      <w:bookmarkStart w:id="1" w:name="_Toc203032195"/>
      <w:bookmarkStart w:id="2" w:name="_Toc105823691"/>
      <w:bookmarkStart w:id="3" w:name="_Toc161027193"/>
      <w:bookmarkStart w:id="4" w:name="_Toc161633145"/>
      <w:bookmarkStart w:id="5" w:name="_Toc161633353"/>
      <w:bookmarkStart w:id="6" w:name="_Toc161634945"/>
      <w:bookmarkStart w:id="7" w:name="_Toc161635217"/>
      <w:r>
        <w:lastRenderedPageBreak/>
        <w:t>Tabella ‘ALTRI DATI VITA’</w:t>
      </w:r>
      <w:bookmarkEnd w:id="1"/>
    </w:p>
    <w:p w14:paraId="5AF9CEBB" w14:textId="77777777" w:rsidR="00D827DB" w:rsidRDefault="00D827DB" w:rsidP="00D827DB">
      <w:pPr>
        <w:pStyle w:val="Corpotesto"/>
      </w:pPr>
    </w:p>
    <w:p w14:paraId="68611F86" w14:textId="77777777" w:rsidR="00D827DB" w:rsidRDefault="00D827DB" w:rsidP="00D827DB">
      <w:pPr>
        <w:pStyle w:val="Corpotesto"/>
        <w:rPr>
          <w:sz w:val="20"/>
        </w:rPr>
      </w:pPr>
      <w:r w:rsidRPr="00C051FA">
        <w:rPr>
          <w:sz w:val="20"/>
        </w:rPr>
        <w:t>Di seguito i dati che devono essere gestiti:</w:t>
      </w:r>
    </w:p>
    <w:p w14:paraId="71034E5D" w14:textId="77777777" w:rsidR="00D827DB" w:rsidRDefault="00D827DB" w:rsidP="00D827DB">
      <w:pPr>
        <w:pStyle w:val="Corpotesto"/>
        <w:rPr>
          <w:sz w:val="20"/>
        </w:rPr>
      </w:pPr>
    </w:p>
    <w:tbl>
      <w:tblPr>
        <w:tblW w:w="5000" w:type="pct"/>
        <w:tblLayout w:type="fixed"/>
        <w:tblCellMar>
          <w:left w:w="70" w:type="dxa"/>
          <w:right w:w="70" w:type="dxa"/>
        </w:tblCellMar>
        <w:tblLook w:val="04A0" w:firstRow="1" w:lastRow="0" w:firstColumn="1" w:lastColumn="0" w:noHBand="0" w:noVBand="1"/>
      </w:tblPr>
      <w:tblGrid>
        <w:gridCol w:w="1408"/>
        <w:gridCol w:w="1417"/>
        <w:gridCol w:w="994"/>
        <w:gridCol w:w="848"/>
        <w:gridCol w:w="1703"/>
        <w:gridCol w:w="1701"/>
        <w:gridCol w:w="1658"/>
      </w:tblGrid>
      <w:tr w:rsidR="00D827DB" w:rsidRPr="00873F00" w14:paraId="23DC7964" w14:textId="77777777" w:rsidTr="00D665AE">
        <w:trPr>
          <w:trHeight w:val="300"/>
        </w:trPr>
        <w:tc>
          <w:tcPr>
            <w:tcW w:w="72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6E23B33"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Nome campo BSA</w:t>
            </w:r>
          </w:p>
        </w:tc>
        <w:tc>
          <w:tcPr>
            <w:tcW w:w="728" w:type="pct"/>
            <w:tcBorders>
              <w:top w:val="single" w:sz="8" w:space="0" w:color="auto"/>
              <w:left w:val="nil"/>
              <w:bottom w:val="single" w:sz="8" w:space="0" w:color="auto"/>
              <w:right w:val="single" w:sz="8" w:space="0" w:color="auto"/>
            </w:tcBorders>
            <w:shd w:val="clear" w:color="auto" w:fill="auto"/>
            <w:noWrap/>
            <w:vAlign w:val="center"/>
            <w:hideMark/>
          </w:tcPr>
          <w:p w14:paraId="5005DF47"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Formato</w:t>
            </w:r>
          </w:p>
        </w:tc>
        <w:tc>
          <w:tcPr>
            <w:tcW w:w="511" w:type="pct"/>
            <w:tcBorders>
              <w:top w:val="single" w:sz="8" w:space="0" w:color="auto"/>
              <w:left w:val="nil"/>
              <w:bottom w:val="single" w:sz="8" w:space="0" w:color="auto"/>
              <w:right w:val="single" w:sz="8" w:space="0" w:color="auto"/>
            </w:tcBorders>
            <w:shd w:val="clear" w:color="auto" w:fill="auto"/>
            <w:vAlign w:val="center"/>
            <w:hideMark/>
          </w:tcPr>
          <w:p w14:paraId="0C539923"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Valori ammessi</w:t>
            </w:r>
          </w:p>
        </w:tc>
        <w:tc>
          <w:tcPr>
            <w:tcW w:w="436" w:type="pct"/>
            <w:tcBorders>
              <w:top w:val="single" w:sz="8" w:space="0" w:color="auto"/>
              <w:left w:val="nil"/>
              <w:bottom w:val="single" w:sz="8" w:space="0" w:color="auto"/>
              <w:right w:val="single" w:sz="8" w:space="0" w:color="auto"/>
            </w:tcBorders>
            <w:shd w:val="clear" w:color="auto" w:fill="auto"/>
            <w:noWrap/>
            <w:vAlign w:val="center"/>
            <w:hideMark/>
          </w:tcPr>
          <w:p w14:paraId="7E268E3B"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PF/PG/POE</w:t>
            </w:r>
          </w:p>
        </w:tc>
        <w:tc>
          <w:tcPr>
            <w:tcW w:w="875" w:type="pct"/>
            <w:tcBorders>
              <w:top w:val="single" w:sz="8" w:space="0" w:color="auto"/>
              <w:left w:val="nil"/>
              <w:bottom w:val="single" w:sz="8" w:space="0" w:color="auto"/>
              <w:right w:val="single" w:sz="8" w:space="0" w:color="auto"/>
            </w:tcBorders>
            <w:shd w:val="clear" w:color="auto" w:fill="auto"/>
            <w:noWrap/>
            <w:vAlign w:val="center"/>
            <w:hideMark/>
          </w:tcPr>
          <w:p w14:paraId="282B6851" w14:textId="77777777" w:rsidR="00D827DB" w:rsidRPr="00873F00" w:rsidRDefault="00D827DB" w:rsidP="00D665AE">
            <w:pPr>
              <w:jc w:val="left"/>
              <w:rPr>
                <w:b/>
                <w:bCs/>
                <w:color w:val="000000"/>
                <w:sz w:val="16"/>
                <w:szCs w:val="16"/>
                <w:lang w:eastAsia="it-IT"/>
              </w:rPr>
            </w:pPr>
            <w:proofErr w:type="spellStart"/>
            <w:r w:rsidRPr="00873F00">
              <w:rPr>
                <w:b/>
                <w:bCs/>
                <w:color w:val="000000"/>
                <w:sz w:val="16"/>
                <w:szCs w:val="16"/>
                <w:lang w:eastAsia="it-IT"/>
              </w:rPr>
              <w:t>Accordion</w:t>
            </w:r>
            <w:proofErr w:type="spellEnd"/>
            <w:r w:rsidRPr="00873F00">
              <w:rPr>
                <w:b/>
                <w:bCs/>
                <w:color w:val="000000"/>
                <w:sz w:val="16"/>
                <w:szCs w:val="16"/>
                <w:lang w:eastAsia="it-IT"/>
              </w:rPr>
              <w:t xml:space="preserve"> di scheda socio</w:t>
            </w:r>
          </w:p>
        </w:tc>
        <w:tc>
          <w:tcPr>
            <w:tcW w:w="874" w:type="pct"/>
            <w:tcBorders>
              <w:top w:val="single" w:sz="8" w:space="0" w:color="auto"/>
              <w:left w:val="nil"/>
              <w:bottom w:val="single" w:sz="8" w:space="0" w:color="auto"/>
              <w:right w:val="single" w:sz="8" w:space="0" w:color="auto"/>
            </w:tcBorders>
            <w:shd w:val="clear" w:color="auto" w:fill="auto"/>
            <w:vAlign w:val="center"/>
            <w:hideMark/>
          </w:tcPr>
          <w:p w14:paraId="244DC112"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Label di scheda socio</w:t>
            </w:r>
          </w:p>
        </w:tc>
        <w:tc>
          <w:tcPr>
            <w:tcW w:w="853" w:type="pct"/>
            <w:tcBorders>
              <w:top w:val="single" w:sz="8" w:space="0" w:color="auto"/>
              <w:left w:val="nil"/>
              <w:bottom w:val="single" w:sz="8" w:space="0" w:color="auto"/>
              <w:right w:val="single" w:sz="8" w:space="0" w:color="auto"/>
            </w:tcBorders>
            <w:shd w:val="clear" w:color="auto" w:fill="auto"/>
            <w:vAlign w:val="center"/>
            <w:hideMark/>
          </w:tcPr>
          <w:p w14:paraId="55F49A9E" w14:textId="77777777" w:rsidR="00D827DB" w:rsidRPr="00873F00" w:rsidRDefault="00D827DB" w:rsidP="00D665AE">
            <w:pPr>
              <w:jc w:val="left"/>
              <w:rPr>
                <w:b/>
                <w:bCs/>
                <w:color w:val="000000"/>
                <w:sz w:val="16"/>
                <w:szCs w:val="16"/>
                <w:lang w:eastAsia="it-IT"/>
              </w:rPr>
            </w:pPr>
            <w:r w:rsidRPr="00873F00">
              <w:rPr>
                <w:b/>
                <w:bCs/>
                <w:color w:val="000000"/>
                <w:sz w:val="16"/>
                <w:szCs w:val="16"/>
                <w:lang w:eastAsia="it-IT"/>
              </w:rPr>
              <w:t>Note</w:t>
            </w:r>
          </w:p>
        </w:tc>
      </w:tr>
      <w:tr w:rsidR="00D827DB" w:rsidRPr="00873F00" w14:paraId="3BF02741" w14:textId="77777777" w:rsidTr="00D665AE">
        <w:trPr>
          <w:trHeight w:val="42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5C29AA92" w14:textId="77777777" w:rsidR="00D827DB" w:rsidRPr="00873F00" w:rsidRDefault="00D827DB" w:rsidP="00D665AE">
            <w:pPr>
              <w:rPr>
                <w:color w:val="000000"/>
                <w:sz w:val="16"/>
                <w:szCs w:val="16"/>
                <w:lang w:eastAsia="it-IT"/>
              </w:rPr>
            </w:pPr>
            <w:r w:rsidRPr="00873F00">
              <w:rPr>
                <w:color w:val="000000"/>
                <w:sz w:val="16"/>
                <w:szCs w:val="16"/>
                <w:lang w:eastAsia="it-IT"/>
              </w:rPr>
              <w:t>Area Geografica Lavoro</w:t>
            </w:r>
          </w:p>
        </w:tc>
        <w:tc>
          <w:tcPr>
            <w:tcW w:w="728" w:type="pct"/>
            <w:tcBorders>
              <w:top w:val="nil"/>
              <w:left w:val="nil"/>
              <w:bottom w:val="single" w:sz="8" w:space="0" w:color="auto"/>
              <w:right w:val="single" w:sz="8" w:space="0" w:color="auto"/>
            </w:tcBorders>
            <w:shd w:val="clear" w:color="auto" w:fill="auto"/>
            <w:noWrap/>
            <w:vAlign w:val="center"/>
            <w:hideMark/>
          </w:tcPr>
          <w:p w14:paraId="45819A8D" w14:textId="766AEA6E" w:rsidR="00D827DB" w:rsidRPr="00873F00" w:rsidRDefault="00D85CD7"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1812E233" w14:textId="77777777" w:rsidR="00D827DB" w:rsidRPr="00873F00" w:rsidRDefault="00D827DB" w:rsidP="00D665AE">
            <w:pPr>
              <w:jc w:val="left"/>
              <w:rPr>
                <w:color w:val="000000"/>
                <w:sz w:val="16"/>
                <w:szCs w:val="16"/>
                <w:lang w:eastAsia="it-IT"/>
              </w:rPr>
            </w:pPr>
            <w:r w:rsidRPr="00873F00">
              <w:rPr>
                <w:color w:val="000000"/>
                <w:sz w:val="16"/>
                <w:szCs w:val="16"/>
                <w:lang w:eastAsia="it-IT"/>
              </w:rPr>
              <w:t>EX - IT- UE</w:t>
            </w:r>
          </w:p>
        </w:tc>
        <w:tc>
          <w:tcPr>
            <w:tcW w:w="436" w:type="pct"/>
            <w:tcBorders>
              <w:top w:val="nil"/>
              <w:left w:val="nil"/>
              <w:bottom w:val="single" w:sz="8" w:space="0" w:color="auto"/>
              <w:right w:val="single" w:sz="8" w:space="0" w:color="auto"/>
            </w:tcBorders>
            <w:shd w:val="clear" w:color="auto" w:fill="auto"/>
            <w:noWrap/>
            <w:vAlign w:val="center"/>
            <w:hideMark/>
          </w:tcPr>
          <w:p w14:paraId="277C833D" w14:textId="77777777" w:rsidR="00D827DB" w:rsidRPr="00873F00" w:rsidRDefault="00D827DB" w:rsidP="00D665AE">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6EC3844A"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5DB6EF83" w14:textId="77777777" w:rsidR="00D827DB" w:rsidRPr="00873F00" w:rsidRDefault="00D827DB" w:rsidP="00D665AE">
            <w:pPr>
              <w:jc w:val="left"/>
              <w:rPr>
                <w:color w:val="000000"/>
                <w:sz w:val="16"/>
                <w:szCs w:val="16"/>
                <w:lang w:eastAsia="it-IT"/>
              </w:rPr>
            </w:pPr>
            <w:r w:rsidRPr="00873F00">
              <w:rPr>
                <w:color w:val="000000"/>
                <w:sz w:val="16"/>
                <w:szCs w:val="16"/>
                <w:lang w:eastAsia="it-IT"/>
              </w:rPr>
              <w:t>Area geografica ove si svolge prevalentemente l'attività lavorativa</w:t>
            </w:r>
          </w:p>
        </w:tc>
        <w:tc>
          <w:tcPr>
            <w:tcW w:w="853" w:type="pct"/>
            <w:tcBorders>
              <w:top w:val="nil"/>
              <w:left w:val="nil"/>
              <w:bottom w:val="single" w:sz="8" w:space="0" w:color="auto"/>
              <w:right w:val="single" w:sz="8" w:space="0" w:color="auto"/>
            </w:tcBorders>
            <w:shd w:val="clear" w:color="auto" w:fill="auto"/>
            <w:vAlign w:val="center"/>
            <w:hideMark/>
          </w:tcPr>
          <w:p w14:paraId="4E0F4C55" w14:textId="77777777" w:rsidR="00D827DB" w:rsidRPr="00873F00" w:rsidRDefault="00D827DB" w:rsidP="00D665AE">
            <w:pPr>
              <w:jc w:val="left"/>
              <w:rPr>
                <w:color w:val="000000"/>
                <w:sz w:val="16"/>
                <w:szCs w:val="16"/>
                <w:lang w:eastAsia="it-IT"/>
              </w:rPr>
            </w:pPr>
            <w:r w:rsidRPr="00873F00">
              <w:rPr>
                <w:color w:val="000000"/>
                <w:sz w:val="16"/>
                <w:szCs w:val="16"/>
                <w:lang w:eastAsia="it-IT"/>
              </w:rPr>
              <w:t> </w:t>
            </w:r>
          </w:p>
        </w:tc>
      </w:tr>
      <w:tr w:rsidR="00D827DB" w:rsidRPr="00873F00" w14:paraId="25589314" w14:textId="77777777" w:rsidTr="00D665AE">
        <w:trPr>
          <w:trHeight w:val="624"/>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71EC24E" w14:textId="77777777" w:rsidR="00D827DB" w:rsidRPr="00873F00" w:rsidRDefault="00D827DB" w:rsidP="00D665AE">
            <w:pPr>
              <w:rPr>
                <w:sz w:val="16"/>
                <w:szCs w:val="16"/>
                <w:lang w:eastAsia="it-IT"/>
              </w:rPr>
            </w:pPr>
            <w:r w:rsidRPr="00873F00">
              <w:rPr>
                <w:sz w:val="16"/>
                <w:szCs w:val="16"/>
                <w:lang w:eastAsia="it-IT"/>
              </w:rPr>
              <w:t>Persona politicamente esposta</w:t>
            </w:r>
          </w:p>
        </w:tc>
        <w:tc>
          <w:tcPr>
            <w:tcW w:w="728" w:type="pct"/>
            <w:tcBorders>
              <w:top w:val="nil"/>
              <w:left w:val="nil"/>
              <w:bottom w:val="single" w:sz="8" w:space="0" w:color="auto"/>
              <w:right w:val="single" w:sz="8" w:space="0" w:color="auto"/>
            </w:tcBorders>
            <w:shd w:val="clear" w:color="auto" w:fill="auto"/>
            <w:noWrap/>
            <w:vAlign w:val="center"/>
            <w:hideMark/>
          </w:tcPr>
          <w:p w14:paraId="4210EE12" w14:textId="40B588BF" w:rsidR="00D827DB" w:rsidRPr="00873F00" w:rsidRDefault="00BD25E3" w:rsidP="00D665AE">
            <w:pPr>
              <w:jc w:val="left"/>
              <w:rPr>
                <w:sz w:val="16"/>
                <w:szCs w:val="16"/>
                <w:lang w:eastAsia="it-IT"/>
              </w:rPr>
            </w:pPr>
            <w:r w:rsidRPr="00873F00">
              <w:rPr>
                <w:sz w:val="16"/>
                <w:szCs w:val="16"/>
                <w:lang w:eastAsia="it-IT"/>
              </w:rPr>
              <w:t>A</w:t>
            </w:r>
            <w:r w:rsidR="00D827DB" w:rsidRPr="00873F00">
              <w:rPr>
                <w:sz w:val="16"/>
                <w:szCs w:val="16"/>
                <w:lang w:eastAsia="it-IT"/>
              </w:rPr>
              <w:t>lfanumerico</w:t>
            </w:r>
            <w:r>
              <w:rPr>
                <w:sz w:val="16"/>
                <w:szCs w:val="16"/>
                <w:lang w:eastAsia="it-IT"/>
              </w:rPr>
              <w:t xml:space="preserve"> (</w:t>
            </w:r>
            <w:r w:rsidR="00D85CD7">
              <w:rPr>
                <w:sz w:val="16"/>
                <w:szCs w:val="16"/>
                <w:lang w:eastAsia="it-IT"/>
              </w:rPr>
              <w:t>1)</w:t>
            </w:r>
          </w:p>
        </w:tc>
        <w:tc>
          <w:tcPr>
            <w:tcW w:w="511" w:type="pct"/>
            <w:tcBorders>
              <w:top w:val="nil"/>
              <w:left w:val="nil"/>
              <w:bottom w:val="single" w:sz="8" w:space="0" w:color="auto"/>
              <w:right w:val="single" w:sz="8" w:space="0" w:color="auto"/>
            </w:tcBorders>
            <w:shd w:val="clear" w:color="auto" w:fill="auto"/>
            <w:vAlign w:val="center"/>
            <w:hideMark/>
          </w:tcPr>
          <w:p w14:paraId="1E8A0A2C" w14:textId="7AF46E63" w:rsidR="00D827DB" w:rsidRPr="00873F00" w:rsidRDefault="00244F7D" w:rsidP="00D665AE">
            <w:pPr>
              <w:jc w:val="left"/>
              <w:rPr>
                <w:sz w:val="16"/>
                <w:szCs w:val="16"/>
                <w:lang w:eastAsia="it-IT"/>
              </w:rPr>
            </w:pPr>
            <w:r>
              <w:rPr>
                <w:sz w:val="16"/>
                <w:szCs w:val="16"/>
                <w:lang w:eastAsia="it-IT"/>
              </w:rPr>
              <w:t xml:space="preserve">Alfanumerico da </w:t>
            </w:r>
            <w:r w:rsidRPr="00244F7D">
              <w:rPr>
                <w:i/>
                <w:iCs/>
                <w:sz w:val="16"/>
                <w:szCs w:val="16"/>
                <w:lang w:eastAsia="it-IT"/>
              </w:rPr>
              <w:t>a</w:t>
            </w:r>
            <w:r>
              <w:rPr>
                <w:sz w:val="16"/>
                <w:szCs w:val="16"/>
                <w:lang w:eastAsia="it-IT"/>
              </w:rPr>
              <w:t xml:space="preserve"> </w:t>
            </w:r>
            <w:proofErr w:type="spellStart"/>
            <w:r>
              <w:rPr>
                <w:sz w:val="16"/>
                <w:szCs w:val="16"/>
                <w:lang w:eastAsia="it-IT"/>
              </w:rPr>
              <w:t>a</w:t>
            </w:r>
            <w:proofErr w:type="spellEnd"/>
            <w:r w:rsidR="00D05CD9">
              <w:rPr>
                <w:sz w:val="16"/>
                <w:szCs w:val="16"/>
                <w:lang w:eastAsia="it-IT"/>
              </w:rPr>
              <w:t xml:space="preserve"> </w:t>
            </w:r>
            <w:r w:rsidR="00D05CD9" w:rsidRPr="00D05CD9">
              <w:rPr>
                <w:i/>
                <w:iCs/>
                <w:sz w:val="16"/>
                <w:szCs w:val="16"/>
                <w:lang w:eastAsia="it-IT"/>
              </w:rPr>
              <w:t>g</w:t>
            </w:r>
          </w:p>
        </w:tc>
        <w:tc>
          <w:tcPr>
            <w:tcW w:w="436" w:type="pct"/>
            <w:tcBorders>
              <w:top w:val="nil"/>
              <w:left w:val="nil"/>
              <w:bottom w:val="single" w:sz="8" w:space="0" w:color="auto"/>
              <w:right w:val="single" w:sz="8" w:space="0" w:color="auto"/>
            </w:tcBorders>
            <w:shd w:val="clear" w:color="auto" w:fill="auto"/>
            <w:noWrap/>
            <w:vAlign w:val="center"/>
            <w:hideMark/>
          </w:tcPr>
          <w:p w14:paraId="30B50776" w14:textId="77777777" w:rsidR="00D827DB" w:rsidRPr="00873F00" w:rsidRDefault="00D827DB" w:rsidP="00D665AE">
            <w:pPr>
              <w:jc w:val="left"/>
              <w:rPr>
                <w:sz w:val="16"/>
                <w:szCs w:val="16"/>
                <w:lang w:eastAsia="it-IT"/>
              </w:rPr>
            </w:pPr>
            <w:r w:rsidRPr="00873F00">
              <w:rPr>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2BEC0CAA" w14:textId="77777777" w:rsidR="00D827DB" w:rsidRPr="00873F00" w:rsidRDefault="00D827DB" w:rsidP="00D665AE">
            <w:pPr>
              <w:jc w:val="left"/>
              <w:rPr>
                <w:sz w:val="16"/>
                <w:szCs w:val="16"/>
                <w:lang w:eastAsia="it-IT"/>
              </w:rPr>
            </w:pPr>
            <w:r w:rsidRPr="00873F00">
              <w:rPr>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19AEA496" w14:textId="77777777" w:rsidR="00D827DB" w:rsidRPr="00873F00" w:rsidRDefault="00D827DB" w:rsidP="00D665AE">
            <w:pPr>
              <w:jc w:val="left"/>
              <w:rPr>
                <w:sz w:val="16"/>
                <w:szCs w:val="16"/>
                <w:lang w:eastAsia="it-IT"/>
              </w:rPr>
            </w:pPr>
            <w:r w:rsidRPr="00873F00">
              <w:rPr>
                <w:sz w:val="16"/>
                <w:szCs w:val="16"/>
                <w:lang w:eastAsia="it-IT"/>
              </w:rPr>
              <w:t>Persona politicamente esposta</w:t>
            </w:r>
          </w:p>
        </w:tc>
        <w:tc>
          <w:tcPr>
            <w:tcW w:w="853" w:type="pct"/>
            <w:tcBorders>
              <w:top w:val="nil"/>
              <w:left w:val="nil"/>
              <w:bottom w:val="single" w:sz="8" w:space="0" w:color="auto"/>
              <w:right w:val="single" w:sz="8" w:space="0" w:color="auto"/>
            </w:tcBorders>
            <w:shd w:val="clear" w:color="auto" w:fill="auto"/>
            <w:vAlign w:val="center"/>
            <w:hideMark/>
          </w:tcPr>
          <w:p w14:paraId="5BECC543" w14:textId="77777777" w:rsidR="00D827DB" w:rsidRPr="00873F00" w:rsidRDefault="00D827DB" w:rsidP="00D665AE">
            <w:pPr>
              <w:jc w:val="left"/>
              <w:rPr>
                <w:sz w:val="16"/>
                <w:szCs w:val="16"/>
                <w:lang w:eastAsia="it-IT"/>
              </w:rPr>
            </w:pPr>
            <w:r w:rsidRPr="00873F00">
              <w:rPr>
                <w:sz w:val="16"/>
                <w:szCs w:val="16"/>
                <w:lang w:eastAsia="it-IT"/>
              </w:rPr>
              <w:t>Se PEP di ALTRI DETTAGLI – DATI ANTIRICICLAGGIO = ‘SI’ viene richiesto obbligatoriamente il tipo di PEP.</w:t>
            </w:r>
            <w:r w:rsidRPr="00873F00">
              <w:rPr>
                <w:sz w:val="16"/>
                <w:szCs w:val="16"/>
                <w:lang w:eastAsia="it-IT"/>
              </w:rPr>
              <w:br/>
            </w:r>
            <w:r w:rsidRPr="00873F00">
              <w:rPr>
                <w:b/>
                <w:bCs/>
                <w:sz w:val="16"/>
                <w:szCs w:val="16"/>
                <w:lang w:eastAsia="it-IT"/>
              </w:rPr>
              <w:t>New campo BSA VITA e servizio API di AIA delle PF</w:t>
            </w:r>
          </w:p>
        </w:tc>
      </w:tr>
      <w:tr w:rsidR="00D827DB" w:rsidRPr="00873F00" w14:paraId="55536FB0" w14:textId="77777777" w:rsidTr="00D665AE">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520F23C8" w14:textId="77777777" w:rsidR="00D827DB" w:rsidRPr="00873F00" w:rsidRDefault="00D827DB" w:rsidP="00D665AE">
            <w:pPr>
              <w:rPr>
                <w:color w:val="000000"/>
                <w:sz w:val="16"/>
                <w:szCs w:val="16"/>
                <w:lang w:eastAsia="it-IT"/>
              </w:rPr>
            </w:pPr>
            <w:r w:rsidRPr="00873F00">
              <w:rPr>
                <w:color w:val="000000"/>
                <w:sz w:val="16"/>
                <w:szCs w:val="16"/>
                <w:lang w:eastAsia="it-IT"/>
              </w:rPr>
              <w:t>Residenza Fiscale Usa</w:t>
            </w:r>
          </w:p>
        </w:tc>
        <w:tc>
          <w:tcPr>
            <w:tcW w:w="728" w:type="pct"/>
            <w:tcBorders>
              <w:top w:val="nil"/>
              <w:left w:val="nil"/>
              <w:bottom w:val="single" w:sz="8" w:space="0" w:color="auto"/>
              <w:right w:val="single" w:sz="8" w:space="0" w:color="auto"/>
            </w:tcBorders>
            <w:shd w:val="clear" w:color="auto" w:fill="auto"/>
            <w:noWrap/>
            <w:vAlign w:val="center"/>
            <w:hideMark/>
          </w:tcPr>
          <w:p w14:paraId="29DC8E5E" w14:textId="366591FF" w:rsidR="00D827DB" w:rsidRPr="00873F00" w:rsidRDefault="00BD25E3"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0D4E7668" w14:textId="77777777" w:rsidR="00D827DB" w:rsidRPr="00873F00" w:rsidRDefault="00D827DB" w:rsidP="00D665AE">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1621277C" w14:textId="77777777" w:rsidR="00D827DB" w:rsidRPr="00873F00" w:rsidRDefault="00D827DB" w:rsidP="00D665AE">
            <w:pPr>
              <w:jc w:val="left"/>
              <w:rPr>
                <w:color w:val="000000"/>
                <w:sz w:val="16"/>
                <w:szCs w:val="16"/>
                <w:lang w:eastAsia="it-IT"/>
              </w:rPr>
            </w:pPr>
            <w:r w:rsidRPr="00873F00">
              <w:rPr>
                <w:color w:val="000000"/>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10F48043"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0EE9575F" w14:textId="77777777" w:rsidR="00D827DB" w:rsidRPr="00873F00" w:rsidRDefault="00D827DB" w:rsidP="00D665AE">
            <w:pPr>
              <w:jc w:val="left"/>
              <w:rPr>
                <w:color w:val="000000"/>
                <w:sz w:val="16"/>
                <w:szCs w:val="16"/>
                <w:lang w:eastAsia="it-IT"/>
              </w:rPr>
            </w:pPr>
            <w:r w:rsidRPr="00873F00">
              <w:rPr>
                <w:color w:val="000000"/>
                <w:sz w:val="16"/>
                <w:szCs w:val="16"/>
                <w:lang w:eastAsia="it-IT"/>
              </w:rPr>
              <w:t>Residenza fiscale negli Stati Uniti</w:t>
            </w:r>
          </w:p>
        </w:tc>
        <w:tc>
          <w:tcPr>
            <w:tcW w:w="853" w:type="pct"/>
            <w:tcBorders>
              <w:top w:val="nil"/>
              <w:left w:val="nil"/>
              <w:bottom w:val="single" w:sz="8" w:space="0" w:color="auto"/>
              <w:right w:val="single" w:sz="8" w:space="0" w:color="auto"/>
            </w:tcBorders>
            <w:shd w:val="clear" w:color="auto" w:fill="auto"/>
            <w:vAlign w:val="center"/>
            <w:hideMark/>
          </w:tcPr>
          <w:p w14:paraId="28C98080" w14:textId="77777777" w:rsidR="00D827DB" w:rsidRPr="00873F00" w:rsidRDefault="00D827DB" w:rsidP="00D665AE">
            <w:pPr>
              <w:jc w:val="left"/>
              <w:rPr>
                <w:sz w:val="16"/>
                <w:szCs w:val="16"/>
                <w:lang w:eastAsia="it-IT"/>
              </w:rPr>
            </w:pPr>
            <w:r w:rsidRPr="00873F00">
              <w:rPr>
                <w:sz w:val="16"/>
                <w:szCs w:val="16"/>
                <w:lang w:eastAsia="it-IT"/>
              </w:rPr>
              <w:t> </w:t>
            </w:r>
          </w:p>
        </w:tc>
      </w:tr>
      <w:tr w:rsidR="00D827DB" w:rsidRPr="00873F00" w14:paraId="3911380F" w14:textId="77777777" w:rsidTr="00D665AE">
        <w:trPr>
          <w:trHeight w:val="42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7CF08DD2" w14:textId="77777777" w:rsidR="00D827DB" w:rsidRPr="00873F00" w:rsidRDefault="00D827DB" w:rsidP="00D665AE">
            <w:pPr>
              <w:rPr>
                <w:color w:val="000000"/>
                <w:sz w:val="16"/>
                <w:szCs w:val="16"/>
                <w:lang w:eastAsia="it-IT"/>
              </w:rPr>
            </w:pPr>
            <w:r w:rsidRPr="00873F00">
              <w:rPr>
                <w:color w:val="000000"/>
                <w:sz w:val="16"/>
                <w:szCs w:val="16"/>
                <w:lang w:eastAsia="it-IT"/>
              </w:rPr>
              <w:t>TIN</w:t>
            </w:r>
          </w:p>
        </w:tc>
        <w:tc>
          <w:tcPr>
            <w:tcW w:w="728" w:type="pct"/>
            <w:tcBorders>
              <w:top w:val="nil"/>
              <w:left w:val="nil"/>
              <w:bottom w:val="single" w:sz="8" w:space="0" w:color="auto"/>
              <w:right w:val="single" w:sz="8" w:space="0" w:color="auto"/>
            </w:tcBorders>
            <w:shd w:val="clear" w:color="auto" w:fill="auto"/>
            <w:noWrap/>
            <w:vAlign w:val="center"/>
            <w:hideMark/>
          </w:tcPr>
          <w:p w14:paraId="337DBE28" w14:textId="3211126E" w:rsidR="00D827DB" w:rsidRPr="00873F00" w:rsidRDefault="00BD25E3"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(16)</w:t>
            </w:r>
          </w:p>
        </w:tc>
        <w:tc>
          <w:tcPr>
            <w:tcW w:w="511" w:type="pct"/>
            <w:tcBorders>
              <w:top w:val="nil"/>
              <w:left w:val="nil"/>
              <w:bottom w:val="single" w:sz="8" w:space="0" w:color="auto"/>
              <w:right w:val="single" w:sz="8" w:space="0" w:color="auto"/>
            </w:tcBorders>
            <w:shd w:val="clear" w:color="auto" w:fill="auto"/>
            <w:vAlign w:val="center"/>
            <w:hideMark/>
          </w:tcPr>
          <w:p w14:paraId="79F4CA96" w14:textId="77777777" w:rsidR="00D827DB" w:rsidRPr="00873F00" w:rsidRDefault="00D827DB" w:rsidP="00D665AE">
            <w:pPr>
              <w:jc w:val="left"/>
              <w:rPr>
                <w:color w:val="000000"/>
                <w:sz w:val="16"/>
                <w:szCs w:val="16"/>
                <w:lang w:eastAsia="it-IT"/>
              </w:rPr>
            </w:pPr>
            <w:r w:rsidRPr="00873F00">
              <w:rPr>
                <w:color w:val="000000"/>
                <w:sz w:val="16"/>
                <w:szCs w:val="16"/>
                <w:lang w:eastAsia="it-IT"/>
              </w:rPr>
              <w:t>stringa</w:t>
            </w:r>
          </w:p>
        </w:tc>
        <w:tc>
          <w:tcPr>
            <w:tcW w:w="436" w:type="pct"/>
            <w:tcBorders>
              <w:top w:val="nil"/>
              <w:left w:val="nil"/>
              <w:bottom w:val="single" w:sz="8" w:space="0" w:color="auto"/>
              <w:right w:val="single" w:sz="8" w:space="0" w:color="auto"/>
            </w:tcBorders>
            <w:shd w:val="clear" w:color="auto" w:fill="auto"/>
            <w:noWrap/>
            <w:vAlign w:val="center"/>
            <w:hideMark/>
          </w:tcPr>
          <w:p w14:paraId="3F0CD653" w14:textId="77777777" w:rsidR="00D827DB" w:rsidRPr="00873F00" w:rsidRDefault="00D827DB" w:rsidP="00D665AE">
            <w:pPr>
              <w:jc w:val="left"/>
              <w:rPr>
                <w:color w:val="000000"/>
                <w:sz w:val="16"/>
                <w:szCs w:val="16"/>
                <w:lang w:eastAsia="it-IT"/>
              </w:rPr>
            </w:pPr>
            <w:r w:rsidRPr="00873F00">
              <w:rPr>
                <w:color w:val="000000"/>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6A87157A"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5B4FD5AA" w14:textId="77777777" w:rsidR="00D827DB" w:rsidRPr="00873F00" w:rsidRDefault="00D827DB" w:rsidP="00D665AE">
            <w:pPr>
              <w:jc w:val="left"/>
              <w:rPr>
                <w:color w:val="000000"/>
                <w:sz w:val="16"/>
                <w:szCs w:val="16"/>
                <w:lang w:eastAsia="it-IT"/>
              </w:rPr>
            </w:pPr>
            <w:r w:rsidRPr="00873F00">
              <w:rPr>
                <w:color w:val="000000"/>
                <w:sz w:val="16"/>
                <w:szCs w:val="16"/>
                <w:lang w:eastAsia="it-IT"/>
              </w:rPr>
              <w:t>TIN</w:t>
            </w:r>
          </w:p>
        </w:tc>
        <w:tc>
          <w:tcPr>
            <w:tcW w:w="853" w:type="pct"/>
            <w:tcBorders>
              <w:top w:val="nil"/>
              <w:left w:val="nil"/>
              <w:bottom w:val="single" w:sz="8" w:space="0" w:color="auto"/>
              <w:right w:val="single" w:sz="8" w:space="0" w:color="auto"/>
            </w:tcBorders>
            <w:shd w:val="clear" w:color="auto" w:fill="auto"/>
            <w:vAlign w:val="center"/>
            <w:hideMark/>
          </w:tcPr>
          <w:p w14:paraId="20C4CDA0" w14:textId="77777777" w:rsidR="00D827DB" w:rsidRPr="00873F00" w:rsidRDefault="00D827DB" w:rsidP="00D665AE">
            <w:pPr>
              <w:jc w:val="left"/>
              <w:rPr>
                <w:sz w:val="16"/>
                <w:szCs w:val="16"/>
                <w:lang w:eastAsia="it-IT"/>
              </w:rPr>
            </w:pPr>
            <w:r w:rsidRPr="00873F00">
              <w:rPr>
                <w:sz w:val="16"/>
                <w:szCs w:val="16"/>
                <w:lang w:eastAsia="it-IT"/>
              </w:rPr>
              <w:t>Viene richiesto se Residenza Fiscale Usa = SI</w:t>
            </w:r>
            <w:r w:rsidRPr="00873F00">
              <w:rPr>
                <w:sz w:val="16"/>
                <w:szCs w:val="16"/>
                <w:lang w:eastAsia="it-IT"/>
              </w:rPr>
              <w:br/>
            </w:r>
            <w:r w:rsidRPr="00873F00">
              <w:rPr>
                <w:b/>
                <w:bCs/>
                <w:sz w:val="16"/>
                <w:szCs w:val="16"/>
                <w:lang w:eastAsia="it-IT"/>
              </w:rPr>
              <w:t>New campo BSA VITA e servizio API di AIA delle PF</w:t>
            </w:r>
          </w:p>
        </w:tc>
      </w:tr>
      <w:tr w:rsidR="00D827DB" w:rsidRPr="00873F00" w14:paraId="0F1DF98B" w14:textId="77777777" w:rsidTr="00D665AE">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64A0757B" w14:textId="77777777" w:rsidR="00D827DB" w:rsidRPr="00873F00" w:rsidRDefault="00D827DB" w:rsidP="00D665AE">
            <w:pPr>
              <w:rPr>
                <w:color w:val="000000"/>
                <w:sz w:val="16"/>
                <w:szCs w:val="16"/>
                <w:lang w:eastAsia="it-IT"/>
              </w:rPr>
            </w:pPr>
            <w:r w:rsidRPr="00873F00">
              <w:rPr>
                <w:color w:val="000000"/>
                <w:sz w:val="16"/>
                <w:szCs w:val="16"/>
                <w:lang w:eastAsia="it-IT"/>
              </w:rPr>
              <w:t>Residenza fiscale</w:t>
            </w:r>
          </w:p>
        </w:tc>
        <w:tc>
          <w:tcPr>
            <w:tcW w:w="728" w:type="pct"/>
            <w:tcBorders>
              <w:top w:val="nil"/>
              <w:left w:val="nil"/>
              <w:bottom w:val="single" w:sz="8" w:space="0" w:color="auto"/>
              <w:right w:val="single" w:sz="8" w:space="0" w:color="auto"/>
            </w:tcBorders>
            <w:shd w:val="clear" w:color="auto" w:fill="auto"/>
            <w:noWrap/>
            <w:vAlign w:val="center"/>
            <w:hideMark/>
          </w:tcPr>
          <w:p w14:paraId="7AC7EE4F" w14:textId="249DBF9D" w:rsidR="00D827DB" w:rsidRPr="00873F00" w:rsidRDefault="00570CC6"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(3)</w:t>
            </w:r>
          </w:p>
        </w:tc>
        <w:tc>
          <w:tcPr>
            <w:tcW w:w="511" w:type="pct"/>
            <w:tcBorders>
              <w:top w:val="nil"/>
              <w:left w:val="nil"/>
              <w:bottom w:val="single" w:sz="8" w:space="0" w:color="auto"/>
              <w:right w:val="single" w:sz="8" w:space="0" w:color="auto"/>
            </w:tcBorders>
            <w:shd w:val="clear" w:color="auto" w:fill="auto"/>
            <w:vAlign w:val="center"/>
            <w:hideMark/>
          </w:tcPr>
          <w:p w14:paraId="630E4BDA" w14:textId="3D2B2DF4" w:rsidR="00D827DB" w:rsidRPr="00873F00" w:rsidRDefault="00D827DB" w:rsidP="00D665AE">
            <w:pPr>
              <w:jc w:val="left"/>
              <w:rPr>
                <w:color w:val="000000"/>
                <w:sz w:val="16"/>
                <w:szCs w:val="16"/>
                <w:lang w:eastAsia="it-IT"/>
              </w:rPr>
            </w:pPr>
            <w:r w:rsidRPr="00873F00">
              <w:rPr>
                <w:color w:val="000000"/>
                <w:sz w:val="16"/>
                <w:szCs w:val="16"/>
                <w:lang w:eastAsia="it-IT"/>
              </w:rPr>
              <w:t xml:space="preserve">codice </w:t>
            </w:r>
            <w:r w:rsidR="00570CC6">
              <w:rPr>
                <w:color w:val="000000"/>
                <w:sz w:val="16"/>
                <w:szCs w:val="16"/>
                <w:lang w:eastAsia="it-IT"/>
              </w:rPr>
              <w:t xml:space="preserve">numerico </w:t>
            </w:r>
            <w:r w:rsidRPr="00873F00">
              <w:rPr>
                <w:color w:val="000000"/>
                <w:sz w:val="16"/>
                <w:szCs w:val="16"/>
                <w:lang w:eastAsia="it-IT"/>
              </w:rPr>
              <w:t xml:space="preserve">nazione come prima cittadinanza (Es 086 </w:t>
            </w:r>
            <w:proofErr w:type="gramStart"/>
            <w:r w:rsidRPr="00873F00">
              <w:rPr>
                <w:color w:val="000000"/>
                <w:sz w:val="16"/>
                <w:szCs w:val="16"/>
                <w:lang w:eastAsia="it-IT"/>
              </w:rPr>
              <w:t xml:space="preserve">per  </w:t>
            </w:r>
            <w:proofErr w:type="spellStart"/>
            <w:r w:rsidRPr="00873F00">
              <w:rPr>
                <w:color w:val="000000"/>
                <w:sz w:val="16"/>
                <w:szCs w:val="16"/>
                <w:lang w:eastAsia="it-IT"/>
              </w:rPr>
              <w:t>italia</w:t>
            </w:r>
            <w:proofErr w:type="spellEnd"/>
            <w:proofErr w:type="gramEnd"/>
            <w:r w:rsidRPr="00873F00">
              <w:rPr>
                <w:color w:val="000000"/>
                <w:sz w:val="16"/>
                <w:szCs w:val="16"/>
                <w:lang w:eastAsia="it-IT"/>
              </w:rPr>
              <w:t>)</w:t>
            </w:r>
          </w:p>
        </w:tc>
        <w:tc>
          <w:tcPr>
            <w:tcW w:w="436" w:type="pct"/>
            <w:tcBorders>
              <w:top w:val="nil"/>
              <w:left w:val="nil"/>
              <w:bottom w:val="single" w:sz="8" w:space="0" w:color="auto"/>
              <w:right w:val="single" w:sz="8" w:space="0" w:color="auto"/>
            </w:tcBorders>
            <w:shd w:val="clear" w:color="auto" w:fill="auto"/>
            <w:noWrap/>
            <w:vAlign w:val="center"/>
            <w:hideMark/>
          </w:tcPr>
          <w:p w14:paraId="3680CD7A" w14:textId="77777777" w:rsidR="00D827DB" w:rsidRPr="00873F00" w:rsidRDefault="00D827DB" w:rsidP="00D665AE">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06578EA6"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68083B29" w14:textId="77777777" w:rsidR="00D827DB" w:rsidRPr="00873F00" w:rsidRDefault="00D827DB" w:rsidP="00D665AE">
            <w:pPr>
              <w:jc w:val="left"/>
              <w:rPr>
                <w:color w:val="000000"/>
                <w:sz w:val="16"/>
                <w:szCs w:val="16"/>
                <w:lang w:eastAsia="it-IT"/>
              </w:rPr>
            </w:pPr>
            <w:r w:rsidRPr="00873F00">
              <w:rPr>
                <w:color w:val="000000"/>
                <w:sz w:val="16"/>
                <w:szCs w:val="16"/>
                <w:lang w:eastAsia="it-IT"/>
              </w:rPr>
              <w:t>Seconda residenza fiscale</w:t>
            </w:r>
          </w:p>
        </w:tc>
        <w:tc>
          <w:tcPr>
            <w:tcW w:w="853" w:type="pct"/>
            <w:tcBorders>
              <w:top w:val="nil"/>
              <w:left w:val="nil"/>
              <w:bottom w:val="single" w:sz="8" w:space="0" w:color="auto"/>
              <w:right w:val="single" w:sz="8" w:space="0" w:color="auto"/>
            </w:tcBorders>
            <w:shd w:val="clear" w:color="auto" w:fill="auto"/>
            <w:vAlign w:val="center"/>
            <w:hideMark/>
          </w:tcPr>
          <w:p w14:paraId="1ED29154" w14:textId="77777777" w:rsidR="00D827DB" w:rsidRPr="00873F00" w:rsidRDefault="00D827DB" w:rsidP="00D665AE">
            <w:pPr>
              <w:jc w:val="left"/>
              <w:rPr>
                <w:sz w:val="16"/>
                <w:szCs w:val="16"/>
                <w:lang w:eastAsia="it-IT"/>
              </w:rPr>
            </w:pPr>
            <w:r w:rsidRPr="00873F00">
              <w:rPr>
                <w:sz w:val="16"/>
                <w:szCs w:val="16"/>
                <w:lang w:eastAsia="it-IT"/>
              </w:rPr>
              <w:t> </w:t>
            </w:r>
          </w:p>
        </w:tc>
      </w:tr>
      <w:tr w:rsidR="00D827DB" w:rsidRPr="00873F00" w14:paraId="183A3F80" w14:textId="77777777" w:rsidTr="00D665AE">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BFAFB8D" w14:textId="77777777" w:rsidR="00D827DB" w:rsidRPr="00873F00" w:rsidRDefault="00D827DB" w:rsidP="00D665AE">
            <w:pPr>
              <w:rPr>
                <w:color w:val="000000"/>
                <w:sz w:val="16"/>
                <w:szCs w:val="16"/>
                <w:lang w:eastAsia="it-IT"/>
              </w:rPr>
            </w:pPr>
            <w:r w:rsidRPr="00873F00">
              <w:rPr>
                <w:color w:val="000000"/>
                <w:sz w:val="16"/>
                <w:szCs w:val="16"/>
                <w:lang w:eastAsia="it-IT"/>
              </w:rPr>
              <w:t xml:space="preserve">Numero Identificativo Fiscale </w:t>
            </w:r>
          </w:p>
        </w:tc>
        <w:tc>
          <w:tcPr>
            <w:tcW w:w="728" w:type="pct"/>
            <w:tcBorders>
              <w:top w:val="nil"/>
              <w:left w:val="nil"/>
              <w:bottom w:val="single" w:sz="8" w:space="0" w:color="auto"/>
              <w:right w:val="single" w:sz="8" w:space="0" w:color="auto"/>
            </w:tcBorders>
            <w:shd w:val="clear" w:color="auto" w:fill="auto"/>
            <w:noWrap/>
            <w:vAlign w:val="center"/>
            <w:hideMark/>
          </w:tcPr>
          <w:p w14:paraId="36911096" w14:textId="0819B6F2" w:rsidR="00D827DB" w:rsidRPr="00873F00" w:rsidRDefault="00E9140A"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(16)</w:t>
            </w:r>
          </w:p>
        </w:tc>
        <w:tc>
          <w:tcPr>
            <w:tcW w:w="511" w:type="pct"/>
            <w:tcBorders>
              <w:top w:val="nil"/>
              <w:left w:val="nil"/>
              <w:bottom w:val="single" w:sz="8" w:space="0" w:color="auto"/>
              <w:right w:val="single" w:sz="8" w:space="0" w:color="auto"/>
            </w:tcBorders>
            <w:shd w:val="clear" w:color="auto" w:fill="auto"/>
            <w:vAlign w:val="center"/>
            <w:hideMark/>
          </w:tcPr>
          <w:p w14:paraId="76362574" w14:textId="77777777" w:rsidR="00D827DB" w:rsidRPr="00873F00" w:rsidRDefault="00D827DB" w:rsidP="00D665AE">
            <w:pPr>
              <w:jc w:val="left"/>
              <w:rPr>
                <w:color w:val="000000"/>
                <w:sz w:val="16"/>
                <w:szCs w:val="16"/>
                <w:lang w:eastAsia="it-IT"/>
              </w:rPr>
            </w:pPr>
            <w:r w:rsidRPr="00873F00">
              <w:rPr>
                <w:color w:val="000000"/>
                <w:sz w:val="16"/>
                <w:szCs w:val="16"/>
                <w:lang w:eastAsia="it-IT"/>
              </w:rPr>
              <w:t>stringa</w:t>
            </w:r>
          </w:p>
        </w:tc>
        <w:tc>
          <w:tcPr>
            <w:tcW w:w="436" w:type="pct"/>
            <w:tcBorders>
              <w:top w:val="nil"/>
              <w:left w:val="nil"/>
              <w:bottom w:val="single" w:sz="8" w:space="0" w:color="auto"/>
              <w:right w:val="single" w:sz="8" w:space="0" w:color="auto"/>
            </w:tcBorders>
            <w:shd w:val="clear" w:color="auto" w:fill="auto"/>
            <w:noWrap/>
            <w:vAlign w:val="center"/>
            <w:hideMark/>
          </w:tcPr>
          <w:p w14:paraId="1647C09D" w14:textId="77777777" w:rsidR="00D827DB" w:rsidRPr="00873F00" w:rsidRDefault="00D827DB" w:rsidP="00D665AE">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59B5090C"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1128EC2D" w14:textId="77777777" w:rsidR="00D827DB" w:rsidRPr="00873F00" w:rsidRDefault="00D827DB" w:rsidP="00D665AE">
            <w:pPr>
              <w:jc w:val="left"/>
              <w:rPr>
                <w:color w:val="000000"/>
                <w:sz w:val="16"/>
                <w:szCs w:val="16"/>
                <w:lang w:eastAsia="it-IT"/>
              </w:rPr>
            </w:pPr>
            <w:r w:rsidRPr="00873F00">
              <w:rPr>
                <w:color w:val="000000"/>
                <w:sz w:val="16"/>
                <w:szCs w:val="16"/>
                <w:lang w:eastAsia="it-IT"/>
              </w:rPr>
              <w:t>NIF</w:t>
            </w:r>
          </w:p>
        </w:tc>
        <w:tc>
          <w:tcPr>
            <w:tcW w:w="853" w:type="pct"/>
            <w:tcBorders>
              <w:top w:val="nil"/>
              <w:left w:val="nil"/>
              <w:bottom w:val="single" w:sz="8" w:space="0" w:color="auto"/>
              <w:right w:val="single" w:sz="8" w:space="0" w:color="auto"/>
            </w:tcBorders>
            <w:shd w:val="clear" w:color="auto" w:fill="auto"/>
            <w:vAlign w:val="center"/>
            <w:hideMark/>
          </w:tcPr>
          <w:p w14:paraId="69F93384" w14:textId="77777777" w:rsidR="00D827DB" w:rsidRPr="00873F00" w:rsidRDefault="00D827DB" w:rsidP="00D665AE">
            <w:pPr>
              <w:jc w:val="left"/>
              <w:rPr>
                <w:sz w:val="16"/>
                <w:szCs w:val="16"/>
                <w:lang w:eastAsia="it-IT"/>
              </w:rPr>
            </w:pPr>
            <w:r w:rsidRPr="00873F00">
              <w:rPr>
                <w:sz w:val="16"/>
                <w:szCs w:val="16"/>
                <w:lang w:eastAsia="it-IT"/>
              </w:rPr>
              <w:t> </w:t>
            </w:r>
          </w:p>
        </w:tc>
      </w:tr>
      <w:tr w:rsidR="00D827DB" w:rsidRPr="00873F00" w14:paraId="5690B0E9" w14:textId="77777777" w:rsidTr="00D665AE">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DA2BE3C" w14:textId="77777777" w:rsidR="00D827DB" w:rsidRPr="00873F00" w:rsidRDefault="00D827DB" w:rsidP="00D665AE">
            <w:pPr>
              <w:rPr>
                <w:color w:val="000000"/>
                <w:sz w:val="16"/>
                <w:szCs w:val="16"/>
                <w:lang w:eastAsia="it-IT"/>
              </w:rPr>
            </w:pPr>
            <w:r w:rsidRPr="00873F00">
              <w:rPr>
                <w:color w:val="000000"/>
                <w:sz w:val="16"/>
                <w:szCs w:val="16"/>
                <w:lang w:eastAsia="it-IT"/>
              </w:rPr>
              <w:t>Altre residenze fiscali</w:t>
            </w:r>
          </w:p>
        </w:tc>
        <w:tc>
          <w:tcPr>
            <w:tcW w:w="728" w:type="pct"/>
            <w:tcBorders>
              <w:top w:val="nil"/>
              <w:left w:val="nil"/>
              <w:bottom w:val="single" w:sz="8" w:space="0" w:color="auto"/>
              <w:right w:val="single" w:sz="8" w:space="0" w:color="auto"/>
            </w:tcBorders>
            <w:shd w:val="clear" w:color="auto" w:fill="auto"/>
            <w:noWrap/>
            <w:vAlign w:val="center"/>
            <w:hideMark/>
          </w:tcPr>
          <w:p w14:paraId="3768C822" w14:textId="0C33900F" w:rsidR="00D827DB" w:rsidRPr="00873F00" w:rsidRDefault="00E9140A" w:rsidP="00D665AE">
            <w:pPr>
              <w:jc w:val="left"/>
              <w:rPr>
                <w:color w:val="000000"/>
                <w:sz w:val="16"/>
                <w:szCs w:val="16"/>
                <w:lang w:eastAsia="it-IT"/>
              </w:rPr>
            </w:pPr>
            <w:r w:rsidRPr="00873F00">
              <w:rPr>
                <w:color w:val="000000"/>
                <w:sz w:val="16"/>
                <w:szCs w:val="16"/>
                <w:lang w:eastAsia="it-IT"/>
              </w:rPr>
              <w:t>A</w:t>
            </w:r>
            <w:r w:rsidR="00D827DB" w:rsidRPr="00873F00">
              <w:rPr>
                <w:color w:val="000000"/>
                <w:sz w:val="16"/>
                <w:szCs w:val="16"/>
                <w:lang w:eastAsia="it-IT"/>
              </w:rPr>
              <w:t>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49D28D01" w14:textId="77777777" w:rsidR="00D827DB" w:rsidRPr="00873F00" w:rsidRDefault="00D827DB" w:rsidP="00D665AE">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2D78323C" w14:textId="77777777" w:rsidR="00D827DB" w:rsidRPr="00873F00" w:rsidRDefault="00D827DB" w:rsidP="00D665AE">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772BFD96"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6DAC62DE" w14:textId="77777777" w:rsidR="00D827DB" w:rsidRPr="00873F00" w:rsidRDefault="00D827DB" w:rsidP="00D665AE">
            <w:pPr>
              <w:jc w:val="left"/>
              <w:rPr>
                <w:color w:val="000000"/>
                <w:sz w:val="16"/>
                <w:szCs w:val="16"/>
                <w:lang w:eastAsia="it-IT"/>
              </w:rPr>
            </w:pPr>
            <w:r w:rsidRPr="00873F00">
              <w:rPr>
                <w:color w:val="000000"/>
                <w:sz w:val="16"/>
                <w:szCs w:val="16"/>
                <w:lang w:eastAsia="it-IT"/>
              </w:rPr>
              <w:t>Ulteriori residenze fiscali</w:t>
            </w:r>
          </w:p>
        </w:tc>
        <w:tc>
          <w:tcPr>
            <w:tcW w:w="853" w:type="pct"/>
            <w:tcBorders>
              <w:top w:val="nil"/>
              <w:left w:val="nil"/>
              <w:bottom w:val="single" w:sz="8" w:space="0" w:color="auto"/>
              <w:right w:val="single" w:sz="8" w:space="0" w:color="auto"/>
            </w:tcBorders>
            <w:shd w:val="clear" w:color="auto" w:fill="auto"/>
            <w:vAlign w:val="center"/>
            <w:hideMark/>
          </w:tcPr>
          <w:p w14:paraId="0959D6C3" w14:textId="77777777" w:rsidR="00D827DB" w:rsidRPr="00873F00" w:rsidRDefault="00D827DB" w:rsidP="00D665AE">
            <w:pPr>
              <w:jc w:val="left"/>
              <w:rPr>
                <w:sz w:val="16"/>
                <w:szCs w:val="16"/>
                <w:lang w:eastAsia="it-IT"/>
              </w:rPr>
            </w:pPr>
            <w:r w:rsidRPr="00873F00">
              <w:rPr>
                <w:sz w:val="16"/>
                <w:szCs w:val="16"/>
                <w:lang w:eastAsia="it-IT"/>
              </w:rPr>
              <w:t> </w:t>
            </w:r>
          </w:p>
        </w:tc>
      </w:tr>
      <w:tr w:rsidR="00D827DB" w:rsidRPr="00873F00" w14:paraId="53D51772" w14:textId="77777777" w:rsidTr="00D665AE">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7DFABB8" w14:textId="77777777" w:rsidR="00D827DB" w:rsidRPr="00873F00" w:rsidRDefault="00D827DB" w:rsidP="00D665AE">
            <w:pPr>
              <w:rPr>
                <w:color w:val="000000"/>
                <w:sz w:val="16"/>
                <w:szCs w:val="16"/>
                <w:lang w:eastAsia="it-IT"/>
              </w:rPr>
            </w:pPr>
            <w:r w:rsidRPr="00873F00">
              <w:rPr>
                <w:color w:val="000000"/>
                <w:sz w:val="16"/>
                <w:szCs w:val="16"/>
                <w:lang w:eastAsia="it-IT"/>
              </w:rPr>
              <w:t>Società passive</w:t>
            </w:r>
          </w:p>
        </w:tc>
        <w:tc>
          <w:tcPr>
            <w:tcW w:w="728" w:type="pct"/>
            <w:tcBorders>
              <w:top w:val="nil"/>
              <w:left w:val="nil"/>
              <w:bottom w:val="single" w:sz="8" w:space="0" w:color="auto"/>
              <w:right w:val="single" w:sz="8" w:space="0" w:color="auto"/>
            </w:tcBorders>
            <w:shd w:val="clear" w:color="auto" w:fill="auto"/>
            <w:noWrap/>
            <w:vAlign w:val="center"/>
            <w:hideMark/>
          </w:tcPr>
          <w:p w14:paraId="2ACB79DA" w14:textId="77777777" w:rsidR="00D827DB" w:rsidRPr="00873F00" w:rsidRDefault="00D827DB" w:rsidP="00D665AE">
            <w:pPr>
              <w:jc w:val="left"/>
              <w:rPr>
                <w:color w:val="000000"/>
                <w:sz w:val="16"/>
                <w:szCs w:val="16"/>
                <w:lang w:eastAsia="it-IT"/>
              </w:rPr>
            </w:pPr>
            <w:r w:rsidRPr="00873F00">
              <w:rPr>
                <w:color w:val="000000"/>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5B0E6906" w14:textId="77777777" w:rsidR="00D827DB" w:rsidRPr="00873F00" w:rsidRDefault="00D827DB" w:rsidP="00D665AE">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52DFFA4C" w14:textId="7BD27A14" w:rsidR="00D827DB" w:rsidRPr="00873F00" w:rsidRDefault="00D827DB" w:rsidP="00D665AE">
            <w:pPr>
              <w:jc w:val="left"/>
              <w:rPr>
                <w:color w:val="000000"/>
                <w:sz w:val="16"/>
                <w:szCs w:val="16"/>
                <w:lang w:eastAsia="it-IT"/>
              </w:rPr>
            </w:pPr>
            <w:r w:rsidRPr="00873F00">
              <w:rPr>
                <w:color w:val="000000"/>
                <w:sz w:val="16"/>
                <w:szCs w:val="16"/>
                <w:lang w:eastAsia="it-IT"/>
              </w:rPr>
              <w:t>PG</w:t>
            </w:r>
            <w:r w:rsidR="00ED5D62">
              <w:rPr>
                <w:color w:val="000000"/>
                <w:sz w:val="16"/>
                <w:szCs w:val="16"/>
                <w:lang w:eastAsia="it-IT"/>
              </w:rPr>
              <w:t>/</w:t>
            </w:r>
            <w:r w:rsidR="00B3546D">
              <w:rPr>
                <w:color w:val="000000"/>
                <w:sz w:val="16"/>
                <w:szCs w:val="16"/>
                <w:lang w:eastAsia="it-IT"/>
              </w:rPr>
              <w:t>POE componente</w:t>
            </w:r>
            <w:r w:rsidR="00F77F67">
              <w:rPr>
                <w:color w:val="000000"/>
                <w:sz w:val="16"/>
                <w:szCs w:val="16"/>
                <w:lang w:eastAsia="it-IT"/>
              </w:rPr>
              <w:t xml:space="preserve"> giuridica</w:t>
            </w:r>
          </w:p>
        </w:tc>
        <w:tc>
          <w:tcPr>
            <w:tcW w:w="875" w:type="pct"/>
            <w:tcBorders>
              <w:top w:val="nil"/>
              <w:left w:val="nil"/>
              <w:bottom w:val="single" w:sz="8" w:space="0" w:color="auto"/>
              <w:right w:val="single" w:sz="8" w:space="0" w:color="auto"/>
            </w:tcBorders>
            <w:shd w:val="clear" w:color="auto" w:fill="auto"/>
            <w:noWrap/>
            <w:vAlign w:val="center"/>
            <w:hideMark/>
          </w:tcPr>
          <w:p w14:paraId="75921DC2"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018C87C1" w14:textId="77777777" w:rsidR="00D827DB" w:rsidRPr="00873F00" w:rsidRDefault="00D827DB" w:rsidP="00D665AE">
            <w:pPr>
              <w:jc w:val="left"/>
              <w:rPr>
                <w:color w:val="000000"/>
                <w:sz w:val="16"/>
                <w:szCs w:val="16"/>
                <w:lang w:eastAsia="it-IT"/>
              </w:rPr>
            </w:pPr>
            <w:r w:rsidRPr="00873F00">
              <w:rPr>
                <w:color w:val="000000"/>
                <w:sz w:val="16"/>
                <w:szCs w:val="16"/>
                <w:lang w:eastAsia="it-IT"/>
              </w:rPr>
              <w:t>Società passive</w:t>
            </w:r>
          </w:p>
        </w:tc>
        <w:tc>
          <w:tcPr>
            <w:tcW w:w="853" w:type="pct"/>
            <w:tcBorders>
              <w:top w:val="nil"/>
              <w:left w:val="nil"/>
              <w:bottom w:val="single" w:sz="8" w:space="0" w:color="auto"/>
              <w:right w:val="single" w:sz="8" w:space="0" w:color="auto"/>
            </w:tcBorders>
            <w:shd w:val="clear" w:color="auto" w:fill="auto"/>
            <w:vAlign w:val="center"/>
            <w:hideMark/>
          </w:tcPr>
          <w:p w14:paraId="0740965D" w14:textId="77777777" w:rsidR="00D827DB" w:rsidRPr="00873F00" w:rsidRDefault="00D827DB" w:rsidP="00D665AE">
            <w:pPr>
              <w:jc w:val="left"/>
              <w:rPr>
                <w:b/>
                <w:bCs/>
                <w:sz w:val="16"/>
                <w:szCs w:val="16"/>
                <w:lang w:eastAsia="it-IT"/>
              </w:rPr>
            </w:pPr>
            <w:r w:rsidRPr="00873F00">
              <w:rPr>
                <w:b/>
                <w:bCs/>
                <w:sz w:val="16"/>
                <w:szCs w:val="16"/>
                <w:lang w:eastAsia="it-IT"/>
              </w:rPr>
              <w:t>New campo BSA VITA e servizio API di AIA delle PG</w:t>
            </w:r>
          </w:p>
        </w:tc>
      </w:tr>
      <w:tr w:rsidR="00D827DB" w:rsidRPr="00873F00" w14:paraId="1E9D99B6" w14:textId="77777777" w:rsidTr="00D665AE">
        <w:trPr>
          <w:trHeight w:val="1644"/>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30F15575" w14:textId="77777777" w:rsidR="00D827DB" w:rsidRPr="00873F00" w:rsidRDefault="00D827DB" w:rsidP="00D665AE">
            <w:pPr>
              <w:rPr>
                <w:color w:val="000000"/>
                <w:sz w:val="16"/>
                <w:szCs w:val="16"/>
                <w:lang w:eastAsia="it-IT"/>
              </w:rPr>
            </w:pPr>
            <w:r w:rsidRPr="00873F00">
              <w:rPr>
                <w:color w:val="000000"/>
                <w:sz w:val="16"/>
                <w:szCs w:val="16"/>
                <w:lang w:eastAsia="it-IT"/>
              </w:rPr>
              <w:t>Dati del titolare effettivo raccolti</w:t>
            </w:r>
          </w:p>
        </w:tc>
        <w:tc>
          <w:tcPr>
            <w:tcW w:w="728" w:type="pct"/>
            <w:tcBorders>
              <w:top w:val="nil"/>
              <w:left w:val="nil"/>
              <w:bottom w:val="single" w:sz="8" w:space="0" w:color="auto"/>
              <w:right w:val="single" w:sz="8" w:space="0" w:color="auto"/>
            </w:tcBorders>
            <w:shd w:val="clear" w:color="auto" w:fill="auto"/>
            <w:noWrap/>
            <w:vAlign w:val="center"/>
            <w:hideMark/>
          </w:tcPr>
          <w:p w14:paraId="35682DFD" w14:textId="77777777" w:rsidR="00D827DB" w:rsidRPr="00873F00" w:rsidRDefault="00D827DB" w:rsidP="00D665AE">
            <w:pPr>
              <w:jc w:val="left"/>
              <w:rPr>
                <w:color w:val="000000"/>
                <w:sz w:val="16"/>
                <w:szCs w:val="16"/>
                <w:lang w:eastAsia="it-IT"/>
              </w:rPr>
            </w:pPr>
            <w:r w:rsidRPr="00873F00">
              <w:rPr>
                <w:color w:val="000000"/>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78B91D7F" w14:textId="77777777" w:rsidR="00D827DB" w:rsidRPr="00873F00" w:rsidRDefault="00D827DB" w:rsidP="00D665AE">
            <w:pPr>
              <w:jc w:val="left"/>
              <w:rPr>
                <w:color w:val="000000"/>
                <w:sz w:val="16"/>
                <w:szCs w:val="16"/>
                <w:lang w:eastAsia="it-IT"/>
              </w:rPr>
            </w:pPr>
            <w:r w:rsidRPr="00873F00">
              <w:rPr>
                <w:color w:val="000000"/>
                <w:sz w:val="16"/>
                <w:szCs w:val="16"/>
                <w:lang w:eastAsia="it-IT"/>
              </w:rPr>
              <w:t>da condividere codifica in AU</w:t>
            </w:r>
          </w:p>
        </w:tc>
        <w:tc>
          <w:tcPr>
            <w:tcW w:w="436" w:type="pct"/>
            <w:tcBorders>
              <w:top w:val="nil"/>
              <w:left w:val="nil"/>
              <w:bottom w:val="single" w:sz="8" w:space="0" w:color="auto"/>
              <w:right w:val="single" w:sz="8" w:space="0" w:color="auto"/>
            </w:tcBorders>
            <w:shd w:val="clear" w:color="auto" w:fill="auto"/>
            <w:noWrap/>
            <w:vAlign w:val="center"/>
            <w:hideMark/>
          </w:tcPr>
          <w:p w14:paraId="70AD8220" w14:textId="4AFA3774" w:rsidR="00D827DB" w:rsidRPr="00873F00" w:rsidRDefault="00D827DB" w:rsidP="00D665AE">
            <w:pPr>
              <w:jc w:val="left"/>
              <w:rPr>
                <w:color w:val="000000"/>
                <w:sz w:val="16"/>
                <w:szCs w:val="16"/>
                <w:lang w:eastAsia="it-IT"/>
              </w:rPr>
            </w:pPr>
            <w:r w:rsidRPr="00873F00">
              <w:rPr>
                <w:color w:val="000000"/>
                <w:sz w:val="16"/>
                <w:szCs w:val="16"/>
                <w:lang w:eastAsia="it-IT"/>
              </w:rPr>
              <w:t>PG</w:t>
            </w:r>
            <w:r w:rsidR="00D74E2B">
              <w:rPr>
                <w:color w:val="000000"/>
                <w:sz w:val="16"/>
                <w:szCs w:val="16"/>
                <w:lang w:eastAsia="it-IT"/>
              </w:rPr>
              <w:t>/POE componente giuridica</w:t>
            </w:r>
          </w:p>
        </w:tc>
        <w:tc>
          <w:tcPr>
            <w:tcW w:w="875" w:type="pct"/>
            <w:tcBorders>
              <w:top w:val="nil"/>
              <w:left w:val="nil"/>
              <w:bottom w:val="single" w:sz="8" w:space="0" w:color="auto"/>
              <w:right w:val="single" w:sz="8" w:space="0" w:color="auto"/>
            </w:tcBorders>
            <w:shd w:val="clear" w:color="auto" w:fill="auto"/>
            <w:noWrap/>
            <w:vAlign w:val="center"/>
            <w:hideMark/>
          </w:tcPr>
          <w:p w14:paraId="4B660288" w14:textId="77777777" w:rsidR="00D827DB" w:rsidRPr="00873F00" w:rsidRDefault="00D827DB" w:rsidP="00D665AE">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237BED74" w14:textId="77777777" w:rsidR="00D827DB" w:rsidRPr="00873F00" w:rsidRDefault="00D827DB" w:rsidP="00D665AE">
            <w:pPr>
              <w:jc w:val="left"/>
              <w:rPr>
                <w:color w:val="000000"/>
                <w:sz w:val="16"/>
                <w:szCs w:val="16"/>
                <w:lang w:eastAsia="it-IT"/>
              </w:rPr>
            </w:pPr>
            <w:r w:rsidRPr="00873F00">
              <w:rPr>
                <w:color w:val="000000"/>
                <w:sz w:val="16"/>
                <w:szCs w:val="16"/>
                <w:lang w:eastAsia="it-IT"/>
              </w:rPr>
              <w:t>Dati del titolare effettivo raccolti</w:t>
            </w:r>
          </w:p>
        </w:tc>
        <w:tc>
          <w:tcPr>
            <w:tcW w:w="853" w:type="pct"/>
            <w:tcBorders>
              <w:top w:val="nil"/>
              <w:left w:val="nil"/>
              <w:bottom w:val="single" w:sz="8" w:space="0" w:color="auto"/>
              <w:right w:val="single" w:sz="8" w:space="0" w:color="auto"/>
            </w:tcBorders>
            <w:shd w:val="clear" w:color="auto" w:fill="auto"/>
            <w:vAlign w:val="center"/>
            <w:hideMark/>
          </w:tcPr>
          <w:p w14:paraId="64515102" w14:textId="144A2F7C" w:rsidR="00D827DB" w:rsidRPr="00873F00" w:rsidRDefault="00D827DB" w:rsidP="00D665AE">
            <w:pPr>
              <w:jc w:val="left"/>
              <w:rPr>
                <w:sz w:val="16"/>
                <w:szCs w:val="16"/>
                <w:lang w:eastAsia="it-IT"/>
              </w:rPr>
            </w:pPr>
            <w:r w:rsidRPr="00873F00">
              <w:rPr>
                <w:sz w:val="16"/>
                <w:szCs w:val="16"/>
                <w:lang w:eastAsia="it-IT"/>
              </w:rPr>
              <w:t xml:space="preserve">PRESENTE IN AIA CON 2 CAMPI </w:t>
            </w:r>
            <w:proofErr w:type="gramStart"/>
            <w:r w:rsidRPr="00873F00">
              <w:rPr>
                <w:sz w:val="16"/>
                <w:szCs w:val="16"/>
                <w:lang w:eastAsia="it-IT"/>
              </w:rPr>
              <w:t>DISTINTI  (</w:t>
            </w:r>
            <w:proofErr w:type="gramEnd"/>
            <w:r w:rsidRPr="00873F00">
              <w:rPr>
                <w:sz w:val="16"/>
                <w:szCs w:val="16"/>
                <w:lang w:eastAsia="it-IT"/>
              </w:rPr>
              <w:t>DICHIARAZIONE DEL CLIENTE SI/NO; CONSULTAZIONE ATTI PUBBLICI SI/NO)</w:t>
            </w:r>
            <w:r w:rsidRPr="00873F00">
              <w:rPr>
                <w:sz w:val="16"/>
                <w:szCs w:val="16"/>
                <w:lang w:eastAsia="it-IT"/>
              </w:rPr>
              <w:br/>
            </w:r>
            <w:r w:rsidR="003A2ABE">
              <w:rPr>
                <w:sz w:val="16"/>
                <w:szCs w:val="16"/>
                <w:highlight w:val="yellow"/>
                <w:lang w:eastAsia="it-IT"/>
              </w:rPr>
              <w:t>IN ATTESA</w:t>
            </w:r>
            <w:r w:rsidR="00F915AC">
              <w:rPr>
                <w:sz w:val="16"/>
                <w:szCs w:val="16"/>
                <w:highlight w:val="yellow"/>
                <w:lang w:eastAsia="it-IT"/>
              </w:rPr>
              <w:t xml:space="preserve"> DELLA</w:t>
            </w:r>
            <w:r w:rsidRPr="00785C1A">
              <w:rPr>
                <w:sz w:val="16"/>
                <w:szCs w:val="16"/>
                <w:highlight w:val="yellow"/>
                <w:lang w:eastAsia="it-IT"/>
              </w:rPr>
              <w:t xml:space="preserve"> CODIFICA DEL CAMPO CHE DEVE ESSERE PASSATO</w:t>
            </w:r>
            <w:r w:rsidRPr="00873F00">
              <w:rPr>
                <w:sz w:val="16"/>
                <w:szCs w:val="16"/>
                <w:lang w:eastAsia="it-IT"/>
              </w:rPr>
              <w:t xml:space="preserve"> </w:t>
            </w:r>
            <w:r w:rsidRPr="003A2ABE">
              <w:rPr>
                <w:sz w:val="16"/>
                <w:szCs w:val="16"/>
                <w:highlight w:val="yellow"/>
                <w:lang w:eastAsia="it-IT"/>
              </w:rPr>
              <w:t>DALLE API DI AU.</w:t>
            </w:r>
            <w:r w:rsidRPr="00873F00">
              <w:rPr>
                <w:sz w:val="16"/>
                <w:szCs w:val="16"/>
                <w:lang w:eastAsia="it-IT"/>
              </w:rPr>
              <w:t xml:space="preserve"> </w:t>
            </w:r>
            <w:r w:rsidRPr="00A1005B">
              <w:rPr>
                <w:sz w:val="16"/>
                <w:szCs w:val="16"/>
                <w:highlight w:val="yellow"/>
                <w:lang w:eastAsia="it-IT"/>
              </w:rPr>
              <w:lastRenderedPageBreak/>
              <w:t>SARA' POI AIA CHE, IN BASE AL CODICE RICEVUTO AGGIORNERA' ENTRAMBE LE INFORMAZIONI</w:t>
            </w:r>
            <w:r w:rsidRPr="00873F00">
              <w:rPr>
                <w:sz w:val="16"/>
                <w:szCs w:val="16"/>
                <w:lang w:eastAsia="it-IT"/>
              </w:rPr>
              <w:t>.</w:t>
            </w:r>
            <w:r w:rsidRPr="00873F00">
              <w:rPr>
                <w:sz w:val="16"/>
                <w:szCs w:val="16"/>
                <w:lang w:eastAsia="it-IT"/>
              </w:rPr>
              <w:br/>
            </w:r>
            <w:r w:rsidRPr="00873F00">
              <w:rPr>
                <w:b/>
                <w:bCs/>
                <w:sz w:val="16"/>
                <w:szCs w:val="16"/>
                <w:lang w:eastAsia="it-IT"/>
              </w:rPr>
              <w:t>New campo BSA VITA e servizio API di AIA delle PG</w:t>
            </w:r>
          </w:p>
        </w:tc>
      </w:tr>
      <w:tr w:rsidR="00D827DB" w:rsidRPr="00873F00" w14:paraId="37A0088F" w14:textId="77777777" w:rsidTr="00D665AE">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1F1EA8BF" w14:textId="77777777" w:rsidR="00D827DB" w:rsidRPr="00873F00" w:rsidRDefault="00D827DB" w:rsidP="00D665AE">
            <w:pPr>
              <w:rPr>
                <w:sz w:val="16"/>
                <w:szCs w:val="16"/>
                <w:lang w:eastAsia="it-IT"/>
              </w:rPr>
            </w:pPr>
            <w:r w:rsidRPr="00873F00">
              <w:rPr>
                <w:sz w:val="16"/>
                <w:szCs w:val="16"/>
                <w:lang w:eastAsia="it-IT"/>
              </w:rPr>
              <w:lastRenderedPageBreak/>
              <w:t>Nazione Relazioni Commerciali1</w:t>
            </w:r>
          </w:p>
        </w:tc>
        <w:tc>
          <w:tcPr>
            <w:tcW w:w="728" w:type="pct"/>
            <w:tcBorders>
              <w:top w:val="nil"/>
              <w:left w:val="nil"/>
              <w:bottom w:val="single" w:sz="8" w:space="0" w:color="auto"/>
              <w:right w:val="single" w:sz="8" w:space="0" w:color="auto"/>
            </w:tcBorders>
            <w:shd w:val="clear" w:color="auto" w:fill="auto"/>
            <w:noWrap/>
            <w:vAlign w:val="center"/>
            <w:hideMark/>
          </w:tcPr>
          <w:p w14:paraId="763C61C1" w14:textId="77777777" w:rsidR="00D827DB" w:rsidRPr="00873F00" w:rsidRDefault="00D827DB" w:rsidP="00D665AE">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057F1610" w14:textId="77777777" w:rsidR="00D827DB" w:rsidRPr="00873F00" w:rsidRDefault="00D827DB" w:rsidP="00D665AE">
            <w:pPr>
              <w:jc w:val="left"/>
              <w:rPr>
                <w:color w:val="000000"/>
                <w:sz w:val="16"/>
                <w:szCs w:val="16"/>
                <w:lang w:eastAsia="it-IT"/>
              </w:rPr>
            </w:pPr>
            <w:r w:rsidRPr="00873F00">
              <w:rPr>
                <w:color w:val="000000"/>
                <w:sz w:val="16"/>
                <w:szCs w:val="16"/>
                <w:lang w:eastAsia="it-IT"/>
              </w:rPr>
              <w:t xml:space="preserve">codice nazione come prima cittadinanza (Es 086 </w:t>
            </w:r>
            <w:proofErr w:type="gramStart"/>
            <w:r w:rsidRPr="00873F00">
              <w:rPr>
                <w:color w:val="000000"/>
                <w:sz w:val="16"/>
                <w:szCs w:val="16"/>
                <w:lang w:eastAsia="it-IT"/>
              </w:rPr>
              <w:t xml:space="preserve">per  </w:t>
            </w:r>
            <w:proofErr w:type="spellStart"/>
            <w:r w:rsidRPr="00873F00">
              <w:rPr>
                <w:color w:val="000000"/>
                <w:sz w:val="16"/>
                <w:szCs w:val="16"/>
                <w:lang w:eastAsia="it-IT"/>
              </w:rPr>
              <w:t>italia</w:t>
            </w:r>
            <w:proofErr w:type="spellEnd"/>
            <w:proofErr w:type="gramEnd"/>
            <w:r w:rsidRPr="00873F00">
              <w:rPr>
                <w:color w:val="000000"/>
                <w:sz w:val="16"/>
                <w:szCs w:val="16"/>
                <w:lang w:eastAsia="it-IT"/>
              </w:rPr>
              <w:t>)</w:t>
            </w:r>
          </w:p>
        </w:tc>
        <w:tc>
          <w:tcPr>
            <w:tcW w:w="436" w:type="pct"/>
            <w:tcBorders>
              <w:top w:val="nil"/>
              <w:left w:val="nil"/>
              <w:bottom w:val="single" w:sz="8" w:space="0" w:color="auto"/>
              <w:right w:val="single" w:sz="8" w:space="0" w:color="auto"/>
            </w:tcBorders>
            <w:shd w:val="clear" w:color="auto" w:fill="auto"/>
            <w:noWrap/>
            <w:vAlign w:val="center"/>
            <w:hideMark/>
          </w:tcPr>
          <w:p w14:paraId="777E1B7B" w14:textId="157CC1AC" w:rsidR="00D827DB" w:rsidRPr="00873F00" w:rsidRDefault="00D827DB" w:rsidP="00D665AE">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3BF13C50" w14:textId="77777777" w:rsidR="00D827DB" w:rsidRPr="00873F00" w:rsidRDefault="00D827DB" w:rsidP="00D665AE">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30A3A201" w14:textId="77777777" w:rsidR="00D827DB" w:rsidRPr="00873F00" w:rsidRDefault="00D827DB" w:rsidP="00D665AE">
            <w:pPr>
              <w:jc w:val="left"/>
              <w:rPr>
                <w:sz w:val="16"/>
                <w:szCs w:val="16"/>
                <w:lang w:eastAsia="it-IT"/>
              </w:rPr>
            </w:pPr>
            <w:r w:rsidRPr="00873F00">
              <w:rPr>
                <w:sz w:val="16"/>
                <w:szCs w:val="16"/>
                <w:lang w:eastAsia="it-IT"/>
              </w:rPr>
              <w:t>Paese in cui si intrattengono relazioni commerciali 1</w:t>
            </w:r>
          </w:p>
        </w:tc>
        <w:tc>
          <w:tcPr>
            <w:tcW w:w="853" w:type="pct"/>
            <w:tcBorders>
              <w:top w:val="nil"/>
              <w:left w:val="nil"/>
              <w:bottom w:val="single" w:sz="8" w:space="0" w:color="auto"/>
              <w:right w:val="single" w:sz="8" w:space="0" w:color="auto"/>
            </w:tcBorders>
            <w:shd w:val="clear" w:color="auto" w:fill="auto"/>
            <w:vAlign w:val="center"/>
            <w:hideMark/>
          </w:tcPr>
          <w:p w14:paraId="108ACB25" w14:textId="5117845D" w:rsidR="00D827DB" w:rsidRPr="00873F00" w:rsidRDefault="00D827DB" w:rsidP="00D665AE">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sidR="00097A3F">
              <w:rPr>
                <w:sz w:val="16"/>
                <w:szCs w:val="16"/>
                <w:lang w:eastAsia="it-IT"/>
              </w:rPr>
              <w:t>A</w:t>
            </w:r>
            <w:r w:rsidRPr="00873F00">
              <w:rPr>
                <w:sz w:val="16"/>
                <w:szCs w:val="16"/>
                <w:lang w:eastAsia="it-IT"/>
              </w:rPr>
              <w:t>PI di AIA.</w:t>
            </w:r>
          </w:p>
        </w:tc>
      </w:tr>
      <w:tr w:rsidR="00D827DB" w:rsidRPr="00873F00" w14:paraId="27223483" w14:textId="77777777" w:rsidTr="00D665AE">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11751FAF" w14:textId="77777777" w:rsidR="00D827DB" w:rsidRPr="00873F00" w:rsidRDefault="00D827DB" w:rsidP="00D665AE">
            <w:pPr>
              <w:rPr>
                <w:sz w:val="16"/>
                <w:szCs w:val="16"/>
                <w:lang w:eastAsia="it-IT"/>
              </w:rPr>
            </w:pPr>
            <w:r w:rsidRPr="00873F00">
              <w:rPr>
                <w:sz w:val="16"/>
                <w:szCs w:val="16"/>
                <w:lang w:eastAsia="it-IT"/>
              </w:rPr>
              <w:t>Nazione Relazioni Commerciali2</w:t>
            </w:r>
          </w:p>
        </w:tc>
        <w:tc>
          <w:tcPr>
            <w:tcW w:w="728" w:type="pct"/>
            <w:tcBorders>
              <w:top w:val="nil"/>
              <w:left w:val="nil"/>
              <w:bottom w:val="single" w:sz="8" w:space="0" w:color="auto"/>
              <w:right w:val="single" w:sz="8" w:space="0" w:color="auto"/>
            </w:tcBorders>
            <w:shd w:val="clear" w:color="auto" w:fill="auto"/>
            <w:noWrap/>
            <w:vAlign w:val="center"/>
            <w:hideMark/>
          </w:tcPr>
          <w:p w14:paraId="554D25DC" w14:textId="77777777" w:rsidR="00D827DB" w:rsidRPr="00873F00" w:rsidRDefault="00D827DB" w:rsidP="00D665AE">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0BB245FD" w14:textId="77777777" w:rsidR="00D827DB" w:rsidRPr="00873F00" w:rsidRDefault="00D827DB" w:rsidP="00D665AE">
            <w:pPr>
              <w:jc w:val="left"/>
              <w:rPr>
                <w:color w:val="000000"/>
                <w:sz w:val="16"/>
                <w:szCs w:val="16"/>
                <w:lang w:eastAsia="it-IT"/>
              </w:rPr>
            </w:pPr>
            <w:r w:rsidRPr="00873F00">
              <w:rPr>
                <w:color w:val="000000"/>
                <w:sz w:val="16"/>
                <w:szCs w:val="16"/>
                <w:lang w:eastAsia="it-IT"/>
              </w:rPr>
              <w:t xml:space="preserve">codice nazione come prima cittadinanza (Es 086 </w:t>
            </w:r>
            <w:proofErr w:type="gramStart"/>
            <w:r w:rsidRPr="00873F00">
              <w:rPr>
                <w:color w:val="000000"/>
                <w:sz w:val="16"/>
                <w:szCs w:val="16"/>
                <w:lang w:eastAsia="it-IT"/>
              </w:rPr>
              <w:t xml:space="preserve">per  </w:t>
            </w:r>
            <w:proofErr w:type="spellStart"/>
            <w:r w:rsidRPr="00873F00">
              <w:rPr>
                <w:color w:val="000000"/>
                <w:sz w:val="16"/>
                <w:szCs w:val="16"/>
                <w:lang w:eastAsia="it-IT"/>
              </w:rPr>
              <w:t>italia</w:t>
            </w:r>
            <w:proofErr w:type="spellEnd"/>
            <w:proofErr w:type="gramEnd"/>
            <w:r w:rsidRPr="00873F00">
              <w:rPr>
                <w:color w:val="000000"/>
                <w:sz w:val="16"/>
                <w:szCs w:val="16"/>
                <w:lang w:eastAsia="it-IT"/>
              </w:rPr>
              <w:t>)</w:t>
            </w:r>
          </w:p>
        </w:tc>
        <w:tc>
          <w:tcPr>
            <w:tcW w:w="436" w:type="pct"/>
            <w:tcBorders>
              <w:top w:val="nil"/>
              <w:left w:val="nil"/>
              <w:bottom w:val="single" w:sz="8" w:space="0" w:color="auto"/>
              <w:right w:val="single" w:sz="8" w:space="0" w:color="auto"/>
            </w:tcBorders>
            <w:shd w:val="clear" w:color="auto" w:fill="auto"/>
            <w:noWrap/>
            <w:vAlign w:val="center"/>
            <w:hideMark/>
          </w:tcPr>
          <w:p w14:paraId="51339EF3" w14:textId="6E1E92C3" w:rsidR="00D827DB" w:rsidRPr="00873F00" w:rsidRDefault="00D827DB" w:rsidP="00D665AE">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4465B847" w14:textId="77777777" w:rsidR="00D827DB" w:rsidRPr="00873F00" w:rsidRDefault="00D827DB" w:rsidP="00D665AE">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0D5B5A22" w14:textId="77777777" w:rsidR="00D827DB" w:rsidRPr="00873F00" w:rsidRDefault="00D827DB" w:rsidP="00D665AE">
            <w:pPr>
              <w:jc w:val="left"/>
              <w:rPr>
                <w:sz w:val="16"/>
                <w:szCs w:val="16"/>
                <w:lang w:eastAsia="it-IT"/>
              </w:rPr>
            </w:pPr>
            <w:r w:rsidRPr="00873F00">
              <w:rPr>
                <w:sz w:val="16"/>
                <w:szCs w:val="16"/>
                <w:lang w:eastAsia="it-IT"/>
              </w:rPr>
              <w:t>Paese in cui si intrattengono relazioni commerciali 2</w:t>
            </w:r>
          </w:p>
        </w:tc>
        <w:tc>
          <w:tcPr>
            <w:tcW w:w="853" w:type="pct"/>
            <w:tcBorders>
              <w:top w:val="nil"/>
              <w:left w:val="nil"/>
              <w:bottom w:val="single" w:sz="8" w:space="0" w:color="auto"/>
              <w:right w:val="single" w:sz="8" w:space="0" w:color="auto"/>
            </w:tcBorders>
            <w:shd w:val="clear" w:color="auto" w:fill="auto"/>
            <w:vAlign w:val="center"/>
            <w:hideMark/>
          </w:tcPr>
          <w:p w14:paraId="049D71C5" w14:textId="0E3DC8DE" w:rsidR="00D827DB" w:rsidRPr="00873F00" w:rsidRDefault="00D827DB" w:rsidP="00D665AE">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sidR="00097A3F">
              <w:rPr>
                <w:sz w:val="16"/>
                <w:szCs w:val="16"/>
                <w:lang w:eastAsia="it-IT"/>
              </w:rPr>
              <w:t>A</w:t>
            </w:r>
            <w:r w:rsidRPr="00873F00">
              <w:rPr>
                <w:sz w:val="16"/>
                <w:szCs w:val="16"/>
                <w:lang w:eastAsia="it-IT"/>
              </w:rPr>
              <w:t>PI di AIA.</w:t>
            </w:r>
          </w:p>
        </w:tc>
      </w:tr>
      <w:tr w:rsidR="00D827DB" w:rsidRPr="00873F00" w14:paraId="5F9DEC98" w14:textId="77777777" w:rsidTr="00D665AE">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664543EE" w14:textId="77777777" w:rsidR="00D827DB" w:rsidRPr="00873F00" w:rsidRDefault="00D827DB" w:rsidP="00D665AE">
            <w:pPr>
              <w:rPr>
                <w:sz w:val="16"/>
                <w:szCs w:val="16"/>
                <w:lang w:eastAsia="it-IT"/>
              </w:rPr>
            </w:pPr>
            <w:r w:rsidRPr="00873F00">
              <w:rPr>
                <w:sz w:val="16"/>
                <w:szCs w:val="16"/>
                <w:lang w:eastAsia="it-IT"/>
              </w:rPr>
              <w:t>Nazione Relazioni Commerciali3</w:t>
            </w:r>
          </w:p>
        </w:tc>
        <w:tc>
          <w:tcPr>
            <w:tcW w:w="728" w:type="pct"/>
            <w:tcBorders>
              <w:top w:val="nil"/>
              <w:left w:val="nil"/>
              <w:bottom w:val="single" w:sz="8" w:space="0" w:color="auto"/>
              <w:right w:val="single" w:sz="8" w:space="0" w:color="auto"/>
            </w:tcBorders>
            <w:shd w:val="clear" w:color="auto" w:fill="auto"/>
            <w:noWrap/>
            <w:vAlign w:val="center"/>
            <w:hideMark/>
          </w:tcPr>
          <w:p w14:paraId="0A4BE019" w14:textId="77777777" w:rsidR="00D827DB" w:rsidRPr="00873F00" w:rsidRDefault="00D827DB" w:rsidP="00D665AE">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1BE0E25F" w14:textId="77777777" w:rsidR="00D827DB" w:rsidRPr="00873F00" w:rsidRDefault="00D827DB" w:rsidP="00D665AE">
            <w:pPr>
              <w:jc w:val="left"/>
              <w:rPr>
                <w:color w:val="000000"/>
                <w:sz w:val="16"/>
                <w:szCs w:val="16"/>
                <w:lang w:eastAsia="it-IT"/>
              </w:rPr>
            </w:pPr>
            <w:r w:rsidRPr="00873F00">
              <w:rPr>
                <w:color w:val="000000"/>
                <w:sz w:val="16"/>
                <w:szCs w:val="16"/>
                <w:lang w:eastAsia="it-IT"/>
              </w:rPr>
              <w:t xml:space="preserve">codice nazione come prima cittadinanza (Es 086 </w:t>
            </w:r>
            <w:proofErr w:type="gramStart"/>
            <w:r w:rsidRPr="00873F00">
              <w:rPr>
                <w:color w:val="000000"/>
                <w:sz w:val="16"/>
                <w:szCs w:val="16"/>
                <w:lang w:eastAsia="it-IT"/>
              </w:rPr>
              <w:t xml:space="preserve">per  </w:t>
            </w:r>
            <w:proofErr w:type="spellStart"/>
            <w:r w:rsidRPr="00873F00">
              <w:rPr>
                <w:color w:val="000000"/>
                <w:sz w:val="16"/>
                <w:szCs w:val="16"/>
                <w:lang w:eastAsia="it-IT"/>
              </w:rPr>
              <w:t>italia</w:t>
            </w:r>
            <w:proofErr w:type="spellEnd"/>
            <w:proofErr w:type="gramEnd"/>
            <w:r w:rsidRPr="00873F00">
              <w:rPr>
                <w:color w:val="000000"/>
                <w:sz w:val="16"/>
                <w:szCs w:val="16"/>
                <w:lang w:eastAsia="it-IT"/>
              </w:rPr>
              <w:t>)</w:t>
            </w:r>
          </w:p>
        </w:tc>
        <w:tc>
          <w:tcPr>
            <w:tcW w:w="436" w:type="pct"/>
            <w:tcBorders>
              <w:top w:val="nil"/>
              <w:left w:val="nil"/>
              <w:bottom w:val="single" w:sz="8" w:space="0" w:color="auto"/>
              <w:right w:val="single" w:sz="8" w:space="0" w:color="auto"/>
            </w:tcBorders>
            <w:shd w:val="clear" w:color="auto" w:fill="auto"/>
            <w:noWrap/>
            <w:vAlign w:val="center"/>
            <w:hideMark/>
          </w:tcPr>
          <w:p w14:paraId="1D590E56" w14:textId="25F13449" w:rsidR="00D827DB" w:rsidRPr="00873F00" w:rsidRDefault="00D827DB" w:rsidP="00D665AE">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7C87B914" w14:textId="77777777" w:rsidR="00D827DB" w:rsidRPr="00873F00" w:rsidRDefault="00D827DB" w:rsidP="00D665AE">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7DD42B2C" w14:textId="77777777" w:rsidR="00D827DB" w:rsidRPr="00873F00" w:rsidRDefault="00D827DB" w:rsidP="00D665AE">
            <w:pPr>
              <w:jc w:val="left"/>
              <w:rPr>
                <w:sz w:val="16"/>
                <w:szCs w:val="16"/>
                <w:lang w:eastAsia="it-IT"/>
              </w:rPr>
            </w:pPr>
            <w:r w:rsidRPr="00873F00">
              <w:rPr>
                <w:sz w:val="16"/>
                <w:szCs w:val="16"/>
                <w:lang w:eastAsia="it-IT"/>
              </w:rPr>
              <w:t>Paese in cui si intrattengono relazioni commerciali 3</w:t>
            </w:r>
          </w:p>
        </w:tc>
        <w:tc>
          <w:tcPr>
            <w:tcW w:w="853" w:type="pct"/>
            <w:tcBorders>
              <w:top w:val="nil"/>
              <w:left w:val="nil"/>
              <w:bottom w:val="single" w:sz="8" w:space="0" w:color="auto"/>
              <w:right w:val="single" w:sz="8" w:space="0" w:color="auto"/>
            </w:tcBorders>
            <w:shd w:val="clear" w:color="auto" w:fill="auto"/>
            <w:vAlign w:val="center"/>
            <w:hideMark/>
          </w:tcPr>
          <w:p w14:paraId="4F894160" w14:textId="734FA165" w:rsidR="00D827DB" w:rsidRPr="00873F00" w:rsidRDefault="00D827DB" w:rsidP="00D665AE">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sidR="00097A3F">
              <w:rPr>
                <w:sz w:val="16"/>
                <w:szCs w:val="16"/>
                <w:lang w:eastAsia="it-IT"/>
              </w:rPr>
              <w:t>A</w:t>
            </w:r>
            <w:r w:rsidRPr="00873F00">
              <w:rPr>
                <w:sz w:val="16"/>
                <w:szCs w:val="16"/>
                <w:lang w:eastAsia="it-IT"/>
              </w:rPr>
              <w:t>PI di AIA.</w:t>
            </w:r>
          </w:p>
        </w:tc>
      </w:tr>
    </w:tbl>
    <w:p w14:paraId="662EACEF" w14:textId="77777777" w:rsidR="00543AA2" w:rsidRPr="00543AA2" w:rsidRDefault="00974CCF" w:rsidP="00543AA2">
      <w:pPr>
        <w:pStyle w:val="Corpotesto"/>
      </w:pPr>
      <w:r>
        <w:br/>
      </w:r>
      <w:r>
        <w:br/>
      </w:r>
      <w:r w:rsidR="00543AA2" w:rsidRPr="00543AA2">
        <w:rPr>
          <w:highlight w:val="yellow"/>
        </w:rPr>
        <w:t>Dati del titolare effettivo raccolti:</w:t>
      </w:r>
    </w:p>
    <w:p w14:paraId="27AD3E91" w14:textId="77777777" w:rsidR="00543AA2" w:rsidRPr="00543AA2" w:rsidRDefault="00543AA2" w:rsidP="00543AA2">
      <w:pPr>
        <w:pStyle w:val="Corpotesto"/>
        <w:numPr>
          <w:ilvl w:val="0"/>
          <w:numId w:val="49"/>
        </w:numPr>
      </w:pPr>
      <w:r w:rsidRPr="00543AA2">
        <w:t xml:space="preserve">Arrivano da POSITIV tramite BL con un valore di 0 e 1 che poi vengono trasformati a </w:t>
      </w:r>
      <w:proofErr w:type="spellStart"/>
      <w:r w:rsidRPr="00543AA2">
        <w:t>true</w:t>
      </w:r>
      <w:proofErr w:type="spellEnd"/>
      <w:r w:rsidRPr="00543AA2">
        <w:t xml:space="preserve"> false per stamparli a </w:t>
      </w:r>
      <w:proofErr w:type="spellStart"/>
      <w:r w:rsidRPr="00543AA2">
        <w:t>frontend</w:t>
      </w:r>
      <w:proofErr w:type="spellEnd"/>
    </w:p>
    <w:p w14:paraId="3C46102D" w14:textId="77777777" w:rsidR="00543AA2" w:rsidRPr="00543AA2" w:rsidRDefault="00543AA2" w:rsidP="00543AA2">
      <w:pPr>
        <w:pStyle w:val="Corpotesto"/>
        <w:numPr>
          <w:ilvl w:val="0"/>
          <w:numId w:val="49"/>
        </w:numPr>
      </w:pPr>
      <w:r w:rsidRPr="00543AA2">
        <w:t xml:space="preserve">Parametri in arrivo: </w:t>
      </w:r>
    </w:p>
    <w:p w14:paraId="66E75D78" w14:textId="77777777" w:rsidR="00543AA2" w:rsidRPr="00543AA2" w:rsidRDefault="00543AA2" w:rsidP="00543AA2">
      <w:pPr>
        <w:pStyle w:val="Corpotesto"/>
        <w:numPr>
          <w:ilvl w:val="1"/>
          <w:numId w:val="49"/>
        </w:numPr>
      </w:pPr>
      <w:proofErr w:type="spellStart"/>
      <w:r w:rsidRPr="00543AA2">
        <w:t>raccoltaDatiTitDichCliente</w:t>
      </w:r>
      <w:proofErr w:type="spellEnd"/>
    </w:p>
    <w:p w14:paraId="54F9BD9A" w14:textId="6B9C59E7" w:rsidR="00543AA2" w:rsidRPr="00543AA2" w:rsidRDefault="00543AA2" w:rsidP="00543AA2">
      <w:pPr>
        <w:pStyle w:val="Corpotesto"/>
        <w:numPr>
          <w:ilvl w:val="1"/>
          <w:numId w:val="49"/>
        </w:numPr>
      </w:pPr>
      <w:proofErr w:type="spellStart"/>
      <w:r w:rsidRPr="00543AA2">
        <w:t>raccoltaDatiTitDichConAtti</w:t>
      </w:r>
      <w:proofErr w:type="spellEnd"/>
      <w:r>
        <w:br/>
      </w:r>
    </w:p>
    <w:p w14:paraId="188CB0A3" w14:textId="7681C62B" w:rsidR="00D827DB" w:rsidRPr="00D827DB" w:rsidRDefault="00543AA2" w:rsidP="00D827DB">
      <w:pPr>
        <w:pStyle w:val="Corpotesto"/>
      </w:pPr>
      <w:r>
        <w:t>Inoltre,</w:t>
      </w:r>
      <w:r w:rsidRPr="00543AA2">
        <w:t xml:space="preserve"> quando si censisce una nuova anagrafica i due parametri che vi ho passato in precedenza arrivano a zero </w:t>
      </w:r>
    </w:p>
    <w:p w14:paraId="6A034E73" w14:textId="3A9D1D50" w:rsidR="005518EA" w:rsidRDefault="002867C7" w:rsidP="009F5F1C">
      <w:pPr>
        <w:pStyle w:val="Titolo1"/>
        <w:numPr>
          <w:ilvl w:val="0"/>
          <w:numId w:val="34"/>
        </w:numPr>
      </w:pPr>
      <w:bookmarkStart w:id="8" w:name="_Toc203032196"/>
      <w:r>
        <w:lastRenderedPageBreak/>
        <w:t>Scheda</w:t>
      </w:r>
      <w:r w:rsidR="00F156E6">
        <w:t xml:space="preserve"> </w:t>
      </w:r>
      <w:r w:rsidR="00256679">
        <w:t>Cliente</w:t>
      </w:r>
      <w:bookmarkEnd w:id="8"/>
    </w:p>
    <w:p w14:paraId="4324A8D8" w14:textId="22D03502" w:rsidR="00206969" w:rsidRDefault="002E2667" w:rsidP="00206969">
      <w:pPr>
        <w:pStyle w:val="Corpotesto"/>
        <w:rPr>
          <w:sz w:val="20"/>
        </w:rPr>
      </w:pPr>
      <w:r w:rsidRPr="00C051FA">
        <w:rPr>
          <w:sz w:val="20"/>
        </w:rPr>
        <w:t>Nell’</w:t>
      </w:r>
      <w:proofErr w:type="spellStart"/>
      <w:r w:rsidR="007C7C52" w:rsidRPr="00C051FA">
        <w:rPr>
          <w:sz w:val="20"/>
        </w:rPr>
        <w:t>A</w:t>
      </w:r>
      <w:r w:rsidRPr="00C051FA">
        <w:rPr>
          <w:sz w:val="20"/>
        </w:rPr>
        <w:t>ccordion</w:t>
      </w:r>
      <w:proofErr w:type="spellEnd"/>
      <w:r w:rsidRPr="00C051FA">
        <w:rPr>
          <w:sz w:val="20"/>
        </w:rPr>
        <w:t xml:space="preserve"> ALTRI DATI VITA, </w:t>
      </w:r>
      <w:r w:rsidR="00956AF6">
        <w:rPr>
          <w:sz w:val="20"/>
        </w:rPr>
        <w:t>dovranno</w:t>
      </w:r>
      <w:r w:rsidRPr="00C051FA">
        <w:rPr>
          <w:sz w:val="20"/>
        </w:rPr>
        <w:t xml:space="preserve"> essere mantenute </w:t>
      </w:r>
      <w:r w:rsidR="00E34B0F" w:rsidRPr="00C051FA">
        <w:rPr>
          <w:sz w:val="20"/>
        </w:rPr>
        <w:t>tutte le informazioni riportate</w:t>
      </w:r>
      <w:r w:rsidR="00503E65">
        <w:rPr>
          <w:sz w:val="20"/>
        </w:rPr>
        <w:t xml:space="preserve"> nei paragrafi seguenti</w:t>
      </w:r>
      <w:r w:rsidR="00E34B0F" w:rsidRPr="00C051FA">
        <w:rPr>
          <w:sz w:val="20"/>
        </w:rPr>
        <w:t xml:space="preserve">, tranne l’UPLOAD </w:t>
      </w:r>
      <w:r w:rsidR="00EE00B2" w:rsidRPr="00C051FA">
        <w:rPr>
          <w:sz w:val="20"/>
        </w:rPr>
        <w:t xml:space="preserve">del documento di </w:t>
      </w:r>
      <w:r w:rsidR="00B93303">
        <w:rPr>
          <w:sz w:val="20"/>
        </w:rPr>
        <w:t>i</w:t>
      </w:r>
      <w:r w:rsidR="00EE00B2" w:rsidRPr="00C051FA">
        <w:rPr>
          <w:sz w:val="20"/>
        </w:rPr>
        <w:t>dentità</w:t>
      </w:r>
      <w:r w:rsidR="001B19F6" w:rsidRPr="00C051FA">
        <w:rPr>
          <w:sz w:val="20"/>
        </w:rPr>
        <w:t xml:space="preserve"> presente sia per le persone fisiche che per i POE</w:t>
      </w:r>
      <w:r w:rsidR="00FA22C7">
        <w:rPr>
          <w:sz w:val="20"/>
        </w:rPr>
        <w:t xml:space="preserve"> persona fisica</w:t>
      </w:r>
      <w:r w:rsidR="00EE00B2" w:rsidRPr="00C051FA">
        <w:rPr>
          <w:sz w:val="20"/>
        </w:rPr>
        <w:t>.</w:t>
      </w:r>
    </w:p>
    <w:p w14:paraId="55A51BDF" w14:textId="77777777" w:rsidR="00F74B20" w:rsidRDefault="00F74B20" w:rsidP="00206969">
      <w:pPr>
        <w:pStyle w:val="Corpotesto"/>
        <w:rPr>
          <w:sz w:val="20"/>
        </w:rPr>
      </w:pPr>
    </w:p>
    <w:p w14:paraId="7234E237" w14:textId="565EFBDE" w:rsidR="00A005E6" w:rsidRDefault="00A005E6" w:rsidP="00206969">
      <w:pPr>
        <w:pStyle w:val="Corpotesto"/>
        <w:rPr>
          <w:sz w:val="20"/>
        </w:rPr>
      </w:pPr>
      <w:r>
        <w:rPr>
          <w:sz w:val="20"/>
        </w:rPr>
        <w:t xml:space="preserve">Le informazioni </w:t>
      </w:r>
      <w:r w:rsidR="00956AF6">
        <w:rPr>
          <w:sz w:val="20"/>
        </w:rPr>
        <w:t>dovranno</w:t>
      </w:r>
      <w:r>
        <w:rPr>
          <w:sz w:val="20"/>
        </w:rPr>
        <w:t xml:space="preserve"> essere </w:t>
      </w:r>
      <w:r w:rsidR="00F74B20">
        <w:rPr>
          <w:sz w:val="20"/>
        </w:rPr>
        <w:t xml:space="preserve">però </w:t>
      </w:r>
      <w:r>
        <w:rPr>
          <w:sz w:val="20"/>
        </w:rPr>
        <w:t xml:space="preserve">prelevate da AU e non più da </w:t>
      </w:r>
      <w:proofErr w:type="spellStart"/>
      <w:r>
        <w:rPr>
          <w:sz w:val="20"/>
        </w:rPr>
        <w:t>Positiv</w:t>
      </w:r>
      <w:proofErr w:type="spellEnd"/>
      <w:r>
        <w:rPr>
          <w:sz w:val="20"/>
        </w:rPr>
        <w:t>.</w:t>
      </w:r>
    </w:p>
    <w:p w14:paraId="28F03586" w14:textId="77777777" w:rsidR="00203DEA" w:rsidRDefault="00203DEA" w:rsidP="00206969">
      <w:pPr>
        <w:pStyle w:val="Corpotesto"/>
        <w:rPr>
          <w:sz w:val="20"/>
        </w:rPr>
      </w:pPr>
    </w:p>
    <w:p w14:paraId="38FB2498" w14:textId="4F3E42F0" w:rsidR="003A3160" w:rsidRPr="005A0F67" w:rsidRDefault="00FA7C1F" w:rsidP="005A0F67">
      <w:pPr>
        <w:pStyle w:val="Titolo3"/>
        <w:ind w:left="1080" w:hanging="720"/>
        <w:rPr>
          <w:bCs/>
          <w:sz w:val="22"/>
          <w:szCs w:val="22"/>
        </w:rPr>
      </w:pPr>
      <w:bookmarkStart w:id="9" w:name="_Toc203032197"/>
      <w:r w:rsidRPr="005A0F67">
        <w:rPr>
          <w:bCs/>
          <w:sz w:val="22"/>
          <w:szCs w:val="22"/>
        </w:rPr>
        <w:t>2.1</w:t>
      </w:r>
      <w:r w:rsidR="005A0F67">
        <w:rPr>
          <w:bCs/>
          <w:sz w:val="22"/>
          <w:szCs w:val="22"/>
        </w:rPr>
        <w:t xml:space="preserve"> </w:t>
      </w:r>
      <w:proofErr w:type="spellStart"/>
      <w:r w:rsidR="003A3160" w:rsidRPr="005A0F67">
        <w:rPr>
          <w:bCs/>
          <w:sz w:val="22"/>
          <w:szCs w:val="22"/>
        </w:rPr>
        <w:t>Accordion</w:t>
      </w:r>
      <w:proofErr w:type="spellEnd"/>
      <w:r w:rsidR="003A3160" w:rsidRPr="005A0F67">
        <w:rPr>
          <w:bCs/>
          <w:sz w:val="22"/>
          <w:szCs w:val="22"/>
        </w:rPr>
        <w:t xml:space="preserve"> ALTRI DATI VITA – Persone Fisiche</w:t>
      </w:r>
      <w:bookmarkEnd w:id="9"/>
    </w:p>
    <w:p w14:paraId="15B7BF67" w14:textId="77777777" w:rsidR="003A3160" w:rsidRDefault="003A3160" w:rsidP="00111BF8">
      <w:pPr>
        <w:pStyle w:val="Corpotesto"/>
        <w:ind w:left="360"/>
        <w:rPr>
          <w:noProof/>
        </w:rPr>
      </w:pPr>
    </w:p>
    <w:p w14:paraId="00CB32F0" w14:textId="51F1DBBE" w:rsidR="00B55CD9" w:rsidRDefault="007F200E" w:rsidP="00111BF8">
      <w:pPr>
        <w:pStyle w:val="Corpotesto"/>
        <w:ind w:left="360"/>
        <w:rPr>
          <w:noProof/>
        </w:rPr>
      </w:pPr>
      <w:r>
        <w:rPr>
          <w:noProof/>
        </w:rPr>
        <w:drawing>
          <wp:inline distT="0" distB="0" distL="0" distR="0" wp14:anchorId="4687F951" wp14:editId="33D6C0EE">
            <wp:extent cx="6190615" cy="2326005"/>
            <wp:effectExtent l="0" t="0" r="635" b="0"/>
            <wp:docPr id="829921467"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1467" name="Immagine 1" descr="Immagine che contiene testo, schermata, software, numero&#10;&#10;Il contenuto generato dall'IA potrebbe non essere corretto."/>
                    <pic:cNvPicPr/>
                  </pic:nvPicPr>
                  <pic:blipFill>
                    <a:blip r:embed="rId11"/>
                    <a:stretch>
                      <a:fillRect/>
                    </a:stretch>
                  </pic:blipFill>
                  <pic:spPr>
                    <a:xfrm>
                      <a:off x="0" y="0"/>
                      <a:ext cx="6190615" cy="2326005"/>
                    </a:xfrm>
                    <a:prstGeom prst="rect">
                      <a:avLst/>
                    </a:prstGeom>
                  </pic:spPr>
                </pic:pic>
              </a:graphicData>
            </a:graphic>
          </wp:inline>
        </w:drawing>
      </w:r>
    </w:p>
    <w:p w14:paraId="56E3DD90" w14:textId="77777777" w:rsidR="003A3160" w:rsidRPr="00C051FA" w:rsidRDefault="003A3160" w:rsidP="00111BF8">
      <w:pPr>
        <w:pStyle w:val="Corpotesto"/>
        <w:ind w:left="360"/>
        <w:rPr>
          <w:sz w:val="20"/>
        </w:rPr>
      </w:pPr>
    </w:p>
    <w:p w14:paraId="693C41DD" w14:textId="77777777" w:rsidR="003A3160" w:rsidRPr="00C051FA" w:rsidRDefault="003A3160" w:rsidP="00111BF8">
      <w:pPr>
        <w:pStyle w:val="Corpotesto"/>
        <w:ind w:left="360"/>
        <w:rPr>
          <w:sz w:val="20"/>
        </w:rPr>
      </w:pPr>
    </w:p>
    <w:p w14:paraId="6BDD5BE5" w14:textId="77777777" w:rsidR="003A3160" w:rsidRPr="00C051FA" w:rsidRDefault="003A3160" w:rsidP="00111BF8">
      <w:pPr>
        <w:pStyle w:val="Corpotesto"/>
        <w:ind w:left="360"/>
        <w:rPr>
          <w:sz w:val="20"/>
        </w:rPr>
      </w:pPr>
      <w:r w:rsidRPr="00C051FA">
        <w:rPr>
          <w:sz w:val="20"/>
        </w:rPr>
        <w:t>Persona politicamente esposta:</w:t>
      </w:r>
    </w:p>
    <w:p w14:paraId="261B49EB" w14:textId="77777777" w:rsidR="003A3160" w:rsidRPr="00C051FA" w:rsidRDefault="003A3160" w:rsidP="00111BF8">
      <w:pPr>
        <w:pStyle w:val="Corpotesto"/>
        <w:ind w:left="360"/>
        <w:rPr>
          <w:sz w:val="20"/>
        </w:rPr>
      </w:pPr>
      <w:r w:rsidRPr="00C051FA">
        <w:rPr>
          <w:noProof/>
          <w:sz w:val="20"/>
        </w:rPr>
        <w:drawing>
          <wp:inline distT="0" distB="0" distL="0" distR="0" wp14:anchorId="00C2257B" wp14:editId="33248BBE">
            <wp:extent cx="3642676" cy="1607959"/>
            <wp:effectExtent l="0" t="0" r="0" b="0"/>
            <wp:docPr id="1990590716"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90716" name="Immagine 1" descr="Immagine che contiene testo, Carattere, schermata, design&#10;&#10;Il contenuto generato dall'IA potrebbe non essere corretto."/>
                    <pic:cNvPicPr/>
                  </pic:nvPicPr>
                  <pic:blipFill>
                    <a:blip r:embed="rId12"/>
                    <a:stretch>
                      <a:fillRect/>
                    </a:stretch>
                  </pic:blipFill>
                  <pic:spPr>
                    <a:xfrm>
                      <a:off x="0" y="0"/>
                      <a:ext cx="3642676" cy="1607959"/>
                    </a:xfrm>
                    <a:prstGeom prst="rect">
                      <a:avLst/>
                    </a:prstGeom>
                  </pic:spPr>
                </pic:pic>
              </a:graphicData>
            </a:graphic>
          </wp:inline>
        </w:drawing>
      </w:r>
    </w:p>
    <w:p w14:paraId="7FEF7B3B" w14:textId="3F98E11F" w:rsidR="003A3160" w:rsidRPr="00C051FA" w:rsidRDefault="003A3160" w:rsidP="00111BF8">
      <w:pPr>
        <w:pStyle w:val="Corpotesto"/>
        <w:ind w:left="360"/>
        <w:rPr>
          <w:sz w:val="20"/>
        </w:rPr>
      </w:pPr>
      <w:r w:rsidRPr="00C051FA">
        <w:rPr>
          <w:sz w:val="20"/>
        </w:rPr>
        <w:t>Residenza fiscale negli Stati Uniti</w:t>
      </w:r>
      <w:r w:rsidR="005772E1" w:rsidRPr="00C051FA">
        <w:rPr>
          <w:sz w:val="20"/>
        </w:rPr>
        <w:t>:</w:t>
      </w:r>
    </w:p>
    <w:p w14:paraId="215795D9" w14:textId="77777777" w:rsidR="003A3160" w:rsidRPr="00C051FA" w:rsidRDefault="003A3160" w:rsidP="00111BF8">
      <w:pPr>
        <w:pStyle w:val="Corpotesto"/>
        <w:ind w:left="360"/>
        <w:rPr>
          <w:sz w:val="20"/>
        </w:rPr>
      </w:pPr>
    </w:p>
    <w:p w14:paraId="381C72C9" w14:textId="77777777" w:rsidR="003A3160" w:rsidRPr="00C051FA" w:rsidRDefault="003A3160" w:rsidP="00111BF8">
      <w:pPr>
        <w:pStyle w:val="Corpotesto"/>
        <w:ind w:left="360"/>
        <w:rPr>
          <w:sz w:val="20"/>
        </w:rPr>
      </w:pPr>
      <w:r w:rsidRPr="00C051FA">
        <w:rPr>
          <w:noProof/>
          <w:sz w:val="20"/>
        </w:rPr>
        <w:drawing>
          <wp:inline distT="0" distB="0" distL="0" distR="0" wp14:anchorId="1C11CA60" wp14:editId="718D7563">
            <wp:extent cx="2979678" cy="838273"/>
            <wp:effectExtent l="0" t="0" r="0" b="0"/>
            <wp:docPr id="1479874721"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4721" name="Immagine 1" descr="Immagine che contiene testo, Carattere, numero, linea&#10;&#10;Il contenuto generato dall'IA potrebbe non essere corretto."/>
                    <pic:cNvPicPr/>
                  </pic:nvPicPr>
                  <pic:blipFill>
                    <a:blip r:embed="rId13"/>
                    <a:stretch>
                      <a:fillRect/>
                    </a:stretch>
                  </pic:blipFill>
                  <pic:spPr>
                    <a:xfrm>
                      <a:off x="0" y="0"/>
                      <a:ext cx="2979678" cy="838273"/>
                    </a:xfrm>
                    <a:prstGeom prst="rect">
                      <a:avLst/>
                    </a:prstGeom>
                  </pic:spPr>
                </pic:pic>
              </a:graphicData>
            </a:graphic>
          </wp:inline>
        </w:drawing>
      </w:r>
    </w:p>
    <w:p w14:paraId="366C5167" w14:textId="10370DF9" w:rsidR="003A3160" w:rsidRPr="00C051FA" w:rsidRDefault="003A3160" w:rsidP="00111BF8">
      <w:pPr>
        <w:pStyle w:val="Corpotesto"/>
        <w:ind w:left="360"/>
        <w:rPr>
          <w:sz w:val="20"/>
        </w:rPr>
      </w:pPr>
    </w:p>
    <w:p w14:paraId="3FB3E54A" w14:textId="7D42F4DA" w:rsidR="005772E1" w:rsidRPr="00C051FA" w:rsidRDefault="005772E1" w:rsidP="00111BF8">
      <w:pPr>
        <w:pStyle w:val="Corpotesto"/>
        <w:ind w:left="360"/>
        <w:rPr>
          <w:sz w:val="20"/>
        </w:rPr>
      </w:pPr>
      <w:r w:rsidRPr="00C051FA">
        <w:rPr>
          <w:sz w:val="20"/>
        </w:rPr>
        <w:t>Se residenza fiscale negli stati uniti = SI viene richiesto il TIN.</w:t>
      </w:r>
    </w:p>
    <w:p w14:paraId="16D341E8" w14:textId="77777777" w:rsidR="005772E1" w:rsidRPr="00C051FA" w:rsidRDefault="005772E1" w:rsidP="00111BF8">
      <w:pPr>
        <w:pStyle w:val="Corpotesto"/>
        <w:ind w:left="360"/>
        <w:rPr>
          <w:sz w:val="20"/>
        </w:rPr>
      </w:pPr>
    </w:p>
    <w:p w14:paraId="144282D0" w14:textId="087A78BA" w:rsidR="005772E1" w:rsidRPr="00C051FA" w:rsidRDefault="005772E1" w:rsidP="00111BF8">
      <w:pPr>
        <w:pStyle w:val="Corpotesto"/>
        <w:ind w:left="360"/>
        <w:rPr>
          <w:sz w:val="20"/>
        </w:rPr>
      </w:pPr>
      <w:r w:rsidRPr="00C051FA">
        <w:rPr>
          <w:sz w:val="20"/>
        </w:rPr>
        <w:t>TIN:</w:t>
      </w:r>
    </w:p>
    <w:p w14:paraId="362EFA53" w14:textId="77777777" w:rsidR="005772E1" w:rsidRPr="00C051FA" w:rsidRDefault="005772E1" w:rsidP="00111BF8">
      <w:pPr>
        <w:pStyle w:val="Corpotesto"/>
        <w:ind w:left="360"/>
        <w:rPr>
          <w:sz w:val="20"/>
        </w:rPr>
      </w:pPr>
    </w:p>
    <w:p w14:paraId="58EB1A85" w14:textId="66466C85" w:rsidR="005772E1" w:rsidRPr="00C051FA" w:rsidRDefault="005772E1" w:rsidP="00111BF8">
      <w:pPr>
        <w:pStyle w:val="Corpotesto"/>
        <w:ind w:left="360"/>
        <w:rPr>
          <w:sz w:val="20"/>
        </w:rPr>
      </w:pPr>
      <w:r w:rsidRPr="00C051FA">
        <w:rPr>
          <w:noProof/>
          <w:sz w:val="20"/>
        </w:rPr>
        <w:lastRenderedPageBreak/>
        <w:drawing>
          <wp:inline distT="0" distB="0" distL="0" distR="0" wp14:anchorId="36BE0F9F" wp14:editId="6404A18D">
            <wp:extent cx="4671465" cy="617273"/>
            <wp:effectExtent l="0" t="0" r="0" b="0"/>
            <wp:docPr id="155919545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95453" name="Immagine 1" descr="Immagine che contiene testo, Carattere, linea, schermata&#10;&#10;Il contenuto generato dall'IA potrebbe non essere corretto."/>
                    <pic:cNvPicPr/>
                  </pic:nvPicPr>
                  <pic:blipFill>
                    <a:blip r:embed="rId14"/>
                    <a:stretch>
                      <a:fillRect/>
                    </a:stretch>
                  </pic:blipFill>
                  <pic:spPr>
                    <a:xfrm>
                      <a:off x="0" y="0"/>
                      <a:ext cx="4671465" cy="617273"/>
                    </a:xfrm>
                    <a:prstGeom prst="rect">
                      <a:avLst/>
                    </a:prstGeom>
                  </pic:spPr>
                </pic:pic>
              </a:graphicData>
            </a:graphic>
          </wp:inline>
        </w:drawing>
      </w:r>
    </w:p>
    <w:p w14:paraId="2F716BE4" w14:textId="77777777" w:rsidR="005772E1" w:rsidRPr="00C051FA" w:rsidRDefault="005772E1" w:rsidP="00B41B92">
      <w:pPr>
        <w:pStyle w:val="Corpotesto"/>
        <w:rPr>
          <w:sz w:val="20"/>
        </w:rPr>
      </w:pPr>
    </w:p>
    <w:p w14:paraId="5AA11F32" w14:textId="662F01EA" w:rsidR="00B41B92" w:rsidRPr="00C051FA" w:rsidRDefault="00B41B92" w:rsidP="0091706A">
      <w:pPr>
        <w:pStyle w:val="Corpotesto"/>
        <w:ind w:left="360"/>
        <w:rPr>
          <w:sz w:val="20"/>
        </w:rPr>
      </w:pPr>
      <w:r w:rsidRPr="00C051FA">
        <w:rPr>
          <w:sz w:val="20"/>
        </w:rPr>
        <w:t xml:space="preserve">L’UPLOAD del documento di identità </w:t>
      </w:r>
      <w:r w:rsidR="00956AF6">
        <w:rPr>
          <w:sz w:val="20"/>
        </w:rPr>
        <w:t>dovrà</w:t>
      </w:r>
      <w:r w:rsidRPr="00C051FA">
        <w:rPr>
          <w:sz w:val="20"/>
        </w:rPr>
        <w:t xml:space="preserve"> essere eliminato dall’</w:t>
      </w:r>
      <w:proofErr w:type="spellStart"/>
      <w:r w:rsidRPr="00C051FA">
        <w:rPr>
          <w:sz w:val="20"/>
        </w:rPr>
        <w:t>Accordion</w:t>
      </w:r>
      <w:proofErr w:type="spellEnd"/>
      <w:r w:rsidRPr="00C051FA">
        <w:rPr>
          <w:sz w:val="20"/>
        </w:rPr>
        <w:t xml:space="preserve"> ALTRI DATI VITA e </w:t>
      </w:r>
      <w:r w:rsidR="00956AF6">
        <w:rPr>
          <w:sz w:val="20"/>
        </w:rPr>
        <w:t>dovrà</w:t>
      </w:r>
      <w:r w:rsidRPr="00C051FA">
        <w:rPr>
          <w:sz w:val="20"/>
        </w:rPr>
        <w:t xml:space="preserve"> essere mantenuto solo quello presente nell’</w:t>
      </w:r>
      <w:proofErr w:type="spellStart"/>
      <w:r w:rsidRPr="00C051FA">
        <w:rPr>
          <w:sz w:val="20"/>
        </w:rPr>
        <w:t>Accordion</w:t>
      </w:r>
      <w:proofErr w:type="spellEnd"/>
      <w:r w:rsidR="007C7C52" w:rsidRPr="00C051FA">
        <w:rPr>
          <w:sz w:val="20"/>
        </w:rPr>
        <w:t xml:space="preserve"> ‘Documenti di Riconoscimento’. Per i dettagli vedere paragrafo specifico.</w:t>
      </w:r>
    </w:p>
    <w:p w14:paraId="423A6B76" w14:textId="3659F4B5" w:rsidR="002E2667" w:rsidRPr="005A0F67" w:rsidRDefault="005A0F67" w:rsidP="005A0F67">
      <w:pPr>
        <w:pStyle w:val="Titolo3"/>
        <w:ind w:left="1080" w:hanging="720"/>
        <w:rPr>
          <w:bCs/>
          <w:sz w:val="22"/>
          <w:szCs w:val="22"/>
        </w:rPr>
      </w:pPr>
      <w:bookmarkStart w:id="10" w:name="_Toc203032198"/>
      <w:r>
        <w:rPr>
          <w:bCs/>
          <w:sz w:val="22"/>
          <w:szCs w:val="22"/>
        </w:rPr>
        <w:t xml:space="preserve">2.2 </w:t>
      </w:r>
      <w:proofErr w:type="spellStart"/>
      <w:r w:rsidR="00DA52CF" w:rsidRPr="005A0F67">
        <w:rPr>
          <w:bCs/>
          <w:sz w:val="22"/>
          <w:szCs w:val="22"/>
        </w:rPr>
        <w:t>Accordion</w:t>
      </w:r>
      <w:proofErr w:type="spellEnd"/>
      <w:r w:rsidR="00DA52CF" w:rsidRPr="005A0F67">
        <w:rPr>
          <w:bCs/>
          <w:sz w:val="22"/>
          <w:szCs w:val="22"/>
        </w:rPr>
        <w:t xml:space="preserve"> ALTRI DATI VITA – Persone Giuridiche</w:t>
      </w:r>
      <w:bookmarkEnd w:id="10"/>
    </w:p>
    <w:p w14:paraId="354B063A" w14:textId="77777777" w:rsidR="00E34B0F" w:rsidRPr="00654FF9" w:rsidRDefault="00E34B0F" w:rsidP="00206969">
      <w:pPr>
        <w:pStyle w:val="Corpotesto"/>
        <w:rPr>
          <w:b/>
          <w:bCs/>
        </w:rPr>
      </w:pPr>
    </w:p>
    <w:p w14:paraId="5E2D9622" w14:textId="1592D884" w:rsidR="00DA52CF" w:rsidRDefault="00DA52CF" w:rsidP="00206969">
      <w:pPr>
        <w:pStyle w:val="Corpotesto"/>
      </w:pPr>
      <w:r>
        <w:rPr>
          <w:noProof/>
        </w:rPr>
        <w:drawing>
          <wp:inline distT="0" distB="0" distL="0" distR="0" wp14:anchorId="3D8906B0" wp14:editId="61476D86">
            <wp:extent cx="6190615" cy="1285240"/>
            <wp:effectExtent l="0" t="0" r="635" b="0"/>
            <wp:docPr id="938430072" name="Immagine 1"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30072" name="Immagine 1" descr="Immagine che contiene schermata, testo, linea&#10;&#10;Il contenuto generato dall'IA potrebbe non essere corretto."/>
                    <pic:cNvPicPr/>
                  </pic:nvPicPr>
                  <pic:blipFill>
                    <a:blip r:embed="rId15"/>
                    <a:stretch>
                      <a:fillRect/>
                    </a:stretch>
                  </pic:blipFill>
                  <pic:spPr>
                    <a:xfrm>
                      <a:off x="0" y="0"/>
                      <a:ext cx="6190615" cy="1285240"/>
                    </a:xfrm>
                    <a:prstGeom prst="rect">
                      <a:avLst/>
                    </a:prstGeom>
                  </pic:spPr>
                </pic:pic>
              </a:graphicData>
            </a:graphic>
          </wp:inline>
        </w:drawing>
      </w:r>
    </w:p>
    <w:p w14:paraId="2E37DDE0" w14:textId="77777777" w:rsidR="00525D00" w:rsidRDefault="00525D00" w:rsidP="00206969">
      <w:pPr>
        <w:pStyle w:val="Corpotesto"/>
      </w:pPr>
    </w:p>
    <w:p w14:paraId="41E45216" w14:textId="06986EFA" w:rsidR="001A2A5A" w:rsidRPr="00C051FA" w:rsidRDefault="001A2A5A" w:rsidP="0091706A">
      <w:pPr>
        <w:pStyle w:val="Corpotesto"/>
        <w:ind w:firstLine="284"/>
        <w:rPr>
          <w:sz w:val="20"/>
        </w:rPr>
      </w:pPr>
      <w:r w:rsidRPr="00C051FA">
        <w:rPr>
          <w:sz w:val="20"/>
        </w:rPr>
        <w:t>Società passive:</w:t>
      </w:r>
    </w:p>
    <w:p w14:paraId="6A1F6B9D" w14:textId="1CA7853F" w:rsidR="001A2A5A" w:rsidRPr="00C051FA" w:rsidRDefault="001A2A5A" w:rsidP="0091706A">
      <w:pPr>
        <w:pStyle w:val="Corpotesto"/>
        <w:ind w:left="567"/>
        <w:rPr>
          <w:sz w:val="20"/>
        </w:rPr>
      </w:pPr>
      <w:r w:rsidRPr="00C051FA">
        <w:rPr>
          <w:noProof/>
          <w:sz w:val="20"/>
        </w:rPr>
        <w:drawing>
          <wp:inline distT="0" distB="0" distL="0" distR="0" wp14:anchorId="61AF93EE" wp14:editId="33D91F49">
            <wp:extent cx="2530059" cy="807790"/>
            <wp:effectExtent l="0" t="0" r="3810" b="0"/>
            <wp:docPr id="184737334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3342" name="Immagine 1" descr="Immagine che contiene testo, Carattere, schermata&#10;&#10;Il contenuto generato dall'IA potrebbe non essere corretto."/>
                    <pic:cNvPicPr/>
                  </pic:nvPicPr>
                  <pic:blipFill>
                    <a:blip r:embed="rId16"/>
                    <a:stretch>
                      <a:fillRect/>
                    </a:stretch>
                  </pic:blipFill>
                  <pic:spPr>
                    <a:xfrm>
                      <a:off x="0" y="0"/>
                      <a:ext cx="2530059" cy="807790"/>
                    </a:xfrm>
                    <a:prstGeom prst="rect">
                      <a:avLst/>
                    </a:prstGeom>
                  </pic:spPr>
                </pic:pic>
              </a:graphicData>
            </a:graphic>
          </wp:inline>
        </w:drawing>
      </w:r>
    </w:p>
    <w:p w14:paraId="6D0AACD5" w14:textId="7E03FCC6" w:rsidR="00654FF9" w:rsidRPr="00C051FA" w:rsidRDefault="00654FF9" w:rsidP="0091706A">
      <w:pPr>
        <w:pStyle w:val="Corpotesto"/>
        <w:ind w:firstLine="283"/>
        <w:rPr>
          <w:sz w:val="20"/>
        </w:rPr>
      </w:pPr>
      <w:r w:rsidRPr="00C051FA">
        <w:rPr>
          <w:sz w:val="20"/>
        </w:rPr>
        <w:t>Dati del titolare effettivo raccolti:</w:t>
      </w:r>
    </w:p>
    <w:p w14:paraId="749A3491" w14:textId="6DE813AA" w:rsidR="00654FF9" w:rsidRPr="00C051FA" w:rsidRDefault="00654FF9" w:rsidP="0091706A">
      <w:pPr>
        <w:pStyle w:val="Corpotesto"/>
        <w:ind w:left="567" w:hanging="283"/>
        <w:rPr>
          <w:sz w:val="20"/>
        </w:rPr>
      </w:pPr>
      <w:r w:rsidRPr="00C051FA">
        <w:rPr>
          <w:noProof/>
          <w:sz w:val="20"/>
        </w:rPr>
        <w:drawing>
          <wp:inline distT="0" distB="0" distL="0" distR="0" wp14:anchorId="7B475352" wp14:editId="12F2E3DF">
            <wp:extent cx="4671465" cy="990686"/>
            <wp:effectExtent l="0" t="0" r="0" b="0"/>
            <wp:docPr id="1300241890" name="Immagine 1" descr="Immagine che contiene testo, line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1890" name="Immagine 1" descr="Immagine che contiene testo, linea, Carattere, Rettangolo&#10;&#10;Il contenuto generato dall'IA potrebbe non essere corretto."/>
                    <pic:cNvPicPr/>
                  </pic:nvPicPr>
                  <pic:blipFill>
                    <a:blip r:embed="rId17"/>
                    <a:stretch>
                      <a:fillRect/>
                    </a:stretch>
                  </pic:blipFill>
                  <pic:spPr>
                    <a:xfrm>
                      <a:off x="0" y="0"/>
                      <a:ext cx="4671465" cy="990686"/>
                    </a:xfrm>
                    <a:prstGeom prst="rect">
                      <a:avLst/>
                    </a:prstGeom>
                  </pic:spPr>
                </pic:pic>
              </a:graphicData>
            </a:graphic>
          </wp:inline>
        </w:drawing>
      </w:r>
    </w:p>
    <w:p w14:paraId="56FB1A1C" w14:textId="3257E580" w:rsidR="001261B2" w:rsidRPr="005A0F67" w:rsidRDefault="005A0F67" w:rsidP="005A0F67">
      <w:pPr>
        <w:pStyle w:val="Titolo3"/>
        <w:ind w:left="1080" w:hanging="720"/>
        <w:rPr>
          <w:bCs/>
          <w:sz w:val="22"/>
          <w:szCs w:val="22"/>
        </w:rPr>
      </w:pPr>
      <w:bookmarkStart w:id="11" w:name="_Toc203032199"/>
      <w:r>
        <w:rPr>
          <w:bCs/>
          <w:sz w:val="22"/>
          <w:szCs w:val="22"/>
        </w:rPr>
        <w:t xml:space="preserve">2.3 </w:t>
      </w:r>
      <w:proofErr w:type="spellStart"/>
      <w:r w:rsidR="001261B2" w:rsidRPr="005A0F67">
        <w:rPr>
          <w:bCs/>
          <w:sz w:val="22"/>
          <w:szCs w:val="22"/>
        </w:rPr>
        <w:t>Accordion</w:t>
      </w:r>
      <w:proofErr w:type="spellEnd"/>
      <w:r w:rsidR="001261B2" w:rsidRPr="005A0F67">
        <w:rPr>
          <w:bCs/>
          <w:sz w:val="22"/>
          <w:szCs w:val="22"/>
        </w:rPr>
        <w:t xml:space="preserve"> ALTRI DATI VITA – POE</w:t>
      </w:r>
      <w:bookmarkEnd w:id="11"/>
    </w:p>
    <w:p w14:paraId="4E8F5F8F" w14:textId="77777777" w:rsidR="001261B2" w:rsidRPr="00654FF9" w:rsidRDefault="001261B2" w:rsidP="001261B2">
      <w:pPr>
        <w:pStyle w:val="Corpotesto"/>
        <w:rPr>
          <w:b/>
          <w:bCs/>
        </w:rPr>
      </w:pPr>
    </w:p>
    <w:p w14:paraId="1792EA19" w14:textId="1F8DC5D0" w:rsidR="00CC4BC2" w:rsidRPr="00C051FA" w:rsidRDefault="00CC4BC2" w:rsidP="0091706A">
      <w:pPr>
        <w:pStyle w:val="Corpotesto"/>
        <w:ind w:firstLine="76"/>
        <w:rPr>
          <w:noProof/>
          <w:sz w:val="20"/>
        </w:rPr>
      </w:pPr>
      <w:r w:rsidRPr="00C051FA">
        <w:rPr>
          <w:noProof/>
          <w:sz w:val="20"/>
        </w:rPr>
        <w:t xml:space="preserve">Per il soggetto POE, sono presenti tutte le infomazioni </w:t>
      </w:r>
      <w:r w:rsidR="00A83C74" w:rsidRPr="00C051FA">
        <w:rPr>
          <w:noProof/>
          <w:sz w:val="20"/>
        </w:rPr>
        <w:t>delle persone fisiche e giuridiche:</w:t>
      </w:r>
    </w:p>
    <w:p w14:paraId="6BFDDD17" w14:textId="77777777" w:rsidR="00A83C74" w:rsidRPr="00C051FA" w:rsidRDefault="00A83C74" w:rsidP="00206969">
      <w:pPr>
        <w:pStyle w:val="Corpotesto"/>
        <w:rPr>
          <w:noProof/>
          <w:sz w:val="20"/>
        </w:rPr>
      </w:pPr>
    </w:p>
    <w:p w14:paraId="2F733AC3" w14:textId="71035163" w:rsidR="005F4163" w:rsidRPr="00C051FA" w:rsidRDefault="005F4163" w:rsidP="00206969">
      <w:pPr>
        <w:pStyle w:val="Corpotesto"/>
        <w:rPr>
          <w:sz w:val="20"/>
        </w:rPr>
      </w:pPr>
      <w:r w:rsidRPr="00C051FA">
        <w:rPr>
          <w:noProof/>
          <w:sz w:val="20"/>
        </w:rPr>
        <w:drawing>
          <wp:inline distT="0" distB="0" distL="0" distR="0" wp14:anchorId="275639A7" wp14:editId="1BCE1FF4">
            <wp:extent cx="6190615" cy="2266315"/>
            <wp:effectExtent l="0" t="0" r="635" b="635"/>
            <wp:docPr id="115114107" name="Immagine 1" descr="Immagine che contiene testo, softwa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107" name="Immagine 1" descr="Immagine che contiene testo, software, linea, numero&#10;&#10;Il contenuto generato dall'IA potrebbe non essere corretto."/>
                    <pic:cNvPicPr/>
                  </pic:nvPicPr>
                  <pic:blipFill>
                    <a:blip r:embed="rId18"/>
                    <a:stretch>
                      <a:fillRect/>
                    </a:stretch>
                  </pic:blipFill>
                  <pic:spPr>
                    <a:xfrm>
                      <a:off x="0" y="0"/>
                      <a:ext cx="6190615" cy="2266315"/>
                    </a:xfrm>
                    <a:prstGeom prst="rect">
                      <a:avLst/>
                    </a:prstGeom>
                  </pic:spPr>
                </pic:pic>
              </a:graphicData>
            </a:graphic>
          </wp:inline>
        </w:drawing>
      </w:r>
    </w:p>
    <w:p w14:paraId="5B6ECA18" w14:textId="1EF8275D" w:rsidR="001B19F6" w:rsidRPr="00C051FA" w:rsidRDefault="001B19F6" w:rsidP="0091706A">
      <w:pPr>
        <w:pStyle w:val="Corpotesto"/>
        <w:rPr>
          <w:sz w:val="20"/>
        </w:rPr>
      </w:pPr>
      <w:r w:rsidRPr="00C051FA">
        <w:rPr>
          <w:sz w:val="20"/>
        </w:rPr>
        <w:lastRenderedPageBreak/>
        <w:t xml:space="preserve">L’UPLOAD del documento di identità </w:t>
      </w:r>
      <w:r w:rsidR="0059034D">
        <w:rPr>
          <w:sz w:val="20"/>
        </w:rPr>
        <w:t>dovrà</w:t>
      </w:r>
      <w:r w:rsidRPr="00C051FA">
        <w:rPr>
          <w:sz w:val="20"/>
        </w:rPr>
        <w:t xml:space="preserve"> essere eliminato dall’</w:t>
      </w:r>
      <w:proofErr w:type="spellStart"/>
      <w:r w:rsidRPr="00C051FA">
        <w:rPr>
          <w:sz w:val="20"/>
        </w:rPr>
        <w:t>Accordion</w:t>
      </w:r>
      <w:proofErr w:type="spellEnd"/>
      <w:r w:rsidRPr="00C051FA">
        <w:rPr>
          <w:sz w:val="20"/>
        </w:rPr>
        <w:t xml:space="preserve"> ALTRI DATI VITA e </w:t>
      </w:r>
      <w:r w:rsidR="0059034D">
        <w:rPr>
          <w:sz w:val="20"/>
        </w:rPr>
        <w:t>dovrà</w:t>
      </w:r>
      <w:r w:rsidRPr="00C051FA">
        <w:rPr>
          <w:sz w:val="20"/>
        </w:rPr>
        <w:t xml:space="preserve"> essere mantenuto solo quello presente nell’</w:t>
      </w:r>
      <w:proofErr w:type="spellStart"/>
      <w:r w:rsidRPr="00C051FA">
        <w:rPr>
          <w:sz w:val="20"/>
        </w:rPr>
        <w:t>Accordion</w:t>
      </w:r>
      <w:proofErr w:type="spellEnd"/>
      <w:r w:rsidRPr="00C051FA">
        <w:rPr>
          <w:sz w:val="20"/>
        </w:rPr>
        <w:t xml:space="preserve"> ‘Documenti di Riconoscimento’. Per i dettagli vedere paragrafo specifico.</w:t>
      </w:r>
    </w:p>
    <w:p w14:paraId="4680C34F" w14:textId="6E0ABB40" w:rsidR="00D154A8" w:rsidRPr="005A0F67" w:rsidRDefault="005A0F67" w:rsidP="005A6191">
      <w:pPr>
        <w:pStyle w:val="Titolo3"/>
        <w:ind w:left="76" w:firstLine="284"/>
        <w:rPr>
          <w:bCs/>
          <w:sz w:val="22"/>
          <w:szCs w:val="22"/>
        </w:rPr>
      </w:pPr>
      <w:bookmarkStart w:id="12" w:name="_Toc203032200"/>
      <w:r>
        <w:rPr>
          <w:bCs/>
          <w:sz w:val="22"/>
          <w:szCs w:val="22"/>
        </w:rPr>
        <w:t xml:space="preserve">2.4 </w:t>
      </w:r>
      <w:proofErr w:type="spellStart"/>
      <w:r w:rsidR="00D154A8" w:rsidRPr="005A0F67">
        <w:rPr>
          <w:bCs/>
          <w:sz w:val="22"/>
          <w:szCs w:val="22"/>
        </w:rPr>
        <w:t>Accordion</w:t>
      </w:r>
      <w:proofErr w:type="spellEnd"/>
      <w:r w:rsidR="00D154A8" w:rsidRPr="005A0F67">
        <w:rPr>
          <w:bCs/>
          <w:sz w:val="22"/>
          <w:szCs w:val="22"/>
        </w:rPr>
        <w:t xml:space="preserve"> DATI ANTIRICICLAGGIO</w:t>
      </w:r>
      <w:bookmarkEnd w:id="12"/>
    </w:p>
    <w:p w14:paraId="1940DA62" w14:textId="6EC58E1A" w:rsidR="00B510AD" w:rsidRPr="00C051FA" w:rsidRDefault="00B510AD" w:rsidP="00BE1E80">
      <w:pPr>
        <w:pStyle w:val="Corpotesto"/>
        <w:ind w:firstLine="76"/>
        <w:rPr>
          <w:sz w:val="20"/>
        </w:rPr>
      </w:pPr>
      <w:r w:rsidRPr="00C051FA">
        <w:rPr>
          <w:sz w:val="20"/>
        </w:rPr>
        <w:t xml:space="preserve">Non sono previste modifiche lato Scheda </w:t>
      </w:r>
      <w:r w:rsidR="00256679">
        <w:rPr>
          <w:sz w:val="20"/>
        </w:rPr>
        <w:t>Cliente</w:t>
      </w:r>
      <w:r w:rsidRPr="00C051FA">
        <w:rPr>
          <w:sz w:val="20"/>
        </w:rPr>
        <w:t>/Anagrafe.</w:t>
      </w:r>
    </w:p>
    <w:p w14:paraId="74152CAA" w14:textId="77777777" w:rsidR="005C5B0B" w:rsidRPr="00C051FA" w:rsidRDefault="005C5B0B" w:rsidP="0091706A">
      <w:pPr>
        <w:pStyle w:val="Corpotesto"/>
        <w:rPr>
          <w:sz w:val="20"/>
        </w:rPr>
      </w:pPr>
    </w:p>
    <w:p w14:paraId="45B94D15" w14:textId="7208E009" w:rsidR="005C5B0B" w:rsidRPr="00C051FA" w:rsidRDefault="008D3764" w:rsidP="00FD6E57">
      <w:pPr>
        <w:pStyle w:val="Corpotesto"/>
        <w:ind w:left="356"/>
        <w:rPr>
          <w:sz w:val="20"/>
        </w:rPr>
      </w:pPr>
      <w:r w:rsidRPr="00C051FA">
        <w:rPr>
          <w:sz w:val="20"/>
        </w:rPr>
        <w:t xml:space="preserve">I </w:t>
      </w:r>
      <w:r w:rsidRPr="00C051FA">
        <w:rPr>
          <w:sz w:val="20"/>
          <w:u w:val="single"/>
        </w:rPr>
        <w:t>Paesi in cui si intrattengono relazioni commerciali 1, 2, 3</w:t>
      </w:r>
      <w:r w:rsidRPr="00C051FA">
        <w:rPr>
          <w:sz w:val="20"/>
        </w:rPr>
        <w:t xml:space="preserve"> sono</w:t>
      </w:r>
      <w:r w:rsidR="00D154A8" w:rsidRPr="00C051FA">
        <w:rPr>
          <w:sz w:val="20"/>
        </w:rPr>
        <w:t xml:space="preserve"> salvate attualmente in </w:t>
      </w:r>
      <w:proofErr w:type="spellStart"/>
      <w:r w:rsidR="0046519F" w:rsidRPr="00C051FA">
        <w:rPr>
          <w:sz w:val="20"/>
        </w:rPr>
        <w:t>Positiv</w:t>
      </w:r>
      <w:proofErr w:type="spellEnd"/>
      <w:r w:rsidR="0046519F" w:rsidRPr="00C051FA">
        <w:rPr>
          <w:sz w:val="20"/>
        </w:rPr>
        <w:t xml:space="preserve"> </w:t>
      </w:r>
      <w:r w:rsidR="00FD6E57">
        <w:rPr>
          <w:sz w:val="20"/>
        </w:rPr>
        <w:t xml:space="preserve">  </w:t>
      </w:r>
      <w:r w:rsidR="0046519F" w:rsidRPr="00C051FA">
        <w:rPr>
          <w:sz w:val="20"/>
        </w:rPr>
        <w:t xml:space="preserve">ma anche </w:t>
      </w:r>
      <w:r w:rsidRPr="00C051FA">
        <w:rPr>
          <w:sz w:val="20"/>
        </w:rPr>
        <w:t>in AU</w:t>
      </w:r>
      <w:r w:rsidR="0046519F" w:rsidRPr="00C051FA">
        <w:rPr>
          <w:sz w:val="20"/>
        </w:rPr>
        <w:t xml:space="preserve">. </w:t>
      </w:r>
    </w:p>
    <w:p w14:paraId="5077D5BF" w14:textId="77777777" w:rsidR="005C5B0B" w:rsidRPr="00C051FA" w:rsidRDefault="005C5B0B" w:rsidP="0091706A">
      <w:pPr>
        <w:pStyle w:val="Corpotesto"/>
        <w:rPr>
          <w:sz w:val="20"/>
        </w:rPr>
      </w:pPr>
    </w:p>
    <w:p w14:paraId="4EB0767E" w14:textId="70CF0175" w:rsidR="008D3764" w:rsidRPr="00C051FA" w:rsidRDefault="0046519F" w:rsidP="00BE1E80">
      <w:pPr>
        <w:pStyle w:val="Corpotesto"/>
        <w:ind w:firstLine="76"/>
        <w:rPr>
          <w:sz w:val="20"/>
        </w:rPr>
      </w:pPr>
      <w:r w:rsidRPr="00C051FA">
        <w:rPr>
          <w:sz w:val="20"/>
        </w:rPr>
        <w:t xml:space="preserve">Anagrafe fornisce già queste informazioni </w:t>
      </w:r>
      <w:r w:rsidR="008D3764" w:rsidRPr="00C051FA">
        <w:rPr>
          <w:sz w:val="20"/>
        </w:rPr>
        <w:t>nei servizi SGU2 e SGU8.</w:t>
      </w:r>
    </w:p>
    <w:p w14:paraId="33092E05" w14:textId="77777777" w:rsidR="005C5B0B" w:rsidRPr="00C051FA" w:rsidRDefault="005C5B0B" w:rsidP="0091706A">
      <w:pPr>
        <w:pStyle w:val="Corpotesto"/>
        <w:ind w:left="0" w:firstLine="284"/>
        <w:rPr>
          <w:sz w:val="20"/>
        </w:rPr>
      </w:pPr>
    </w:p>
    <w:p w14:paraId="098382BA" w14:textId="0F226BED" w:rsidR="008D3764" w:rsidRDefault="00756301" w:rsidP="00B621F7">
      <w:pPr>
        <w:pStyle w:val="Corpotesto"/>
        <w:ind w:left="360"/>
        <w:rPr>
          <w:sz w:val="20"/>
        </w:rPr>
      </w:pPr>
      <w:r w:rsidRPr="00C051FA">
        <w:rPr>
          <w:sz w:val="20"/>
        </w:rPr>
        <w:t>È</w:t>
      </w:r>
      <w:r w:rsidR="00B40E10" w:rsidRPr="00C051FA">
        <w:rPr>
          <w:sz w:val="20"/>
        </w:rPr>
        <w:t xml:space="preserve"> necessario implementare il servizio di </w:t>
      </w:r>
      <w:r w:rsidR="008A0060">
        <w:rPr>
          <w:sz w:val="20"/>
        </w:rPr>
        <w:t>BSA VITA Soggetti</w:t>
      </w:r>
      <w:r w:rsidR="0055217B">
        <w:rPr>
          <w:sz w:val="20"/>
        </w:rPr>
        <w:t xml:space="preserve"> Persone giuridiche</w:t>
      </w:r>
      <w:r w:rsidR="00704F7A" w:rsidRPr="00C577A2">
        <w:rPr>
          <w:sz w:val="20"/>
        </w:rPr>
        <w:t xml:space="preserve"> </w:t>
      </w:r>
      <w:r w:rsidR="00B40E10" w:rsidRPr="00C051FA">
        <w:rPr>
          <w:sz w:val="20"/>
        </w:rPr>
        <w:t>per prelevare le suddette informazioni di Anagrafe</w:t>
      </w:r>
      <w:r w:rsidR="0029742C">
        <w:rPr>
          <w:sz w:val="20"/>
        </w:rPr>
        <w:t xml:space="preserve"> (servizio SGU8) </w:t>
      </w:r>
      <w:r w:rsidR="00B40E10" w:rsidRPr="00C051FA">
        <w:rPr>
          <w:sz w:val="20"/>
        </w:rPr>
        <w:t xml:space="preserve">e non più da </w:t>
      </w:r>
      <w:proofErr w:type="spellStart"/>
      <w:r w:rsidR="00B40E10" w:rsidRPr="00C051FA">
        <w:rPr>
          <w:sz w:val="20"/>
        </w:rPr>
        <w:t>Positiv</w:t>
      </w:r>
      <w:proofErr w:type="spellEnd"/>
      <w:r w:rsidR="00B40E10" w:rsidRPr="00C051FA">
        <w:rPr>
          <w:sz w:val="20"/>
        </w:rPr>
        <w:t>.</w:t>
      </w:r>
    </w:p>
    <w:p w14:paraId="39A68E63" w14:textId="77777777" w:rsidR="00420158" w:rsidRPr="00C051FA" w:rsidRDefault="00420158" w:rsidP="00B621F7">
      <w:pPr>
        <w:pStyle w:val="Corpotesto"/>
        <w:ind w:left="360"/>
        <w:rPr>
          <w:sz w:val="20"/>
        </w:rPr>
      </w:pPr>
    </w:p>
    <w:p w14:paraId="70520ABE" w14:textId="3FDC39FD" w:rsidR="001279FF" w:rsidRPr="005A0F67" w:rsidRDefault="001279FF" w:rsidP="001279FF">
      <w:pPr>
        <w:pStyle w:val="Titolo3"/>
        <w:ind w:left="1080" w:hanging="720"/>
        <w:rPr>
          <w:bCs/>
          <w:sz w:val="22"/>
          <w:szCs w:val="22"/>
        </w:rPr>
      </w:pPr>
      <w:bookmarkStart w:id="13" w:name="_Toc203032201"/>
      <w:r>
        <w:rPr>
          <w:bCs/>
          <w:sz w:val="22"/>
          <w:szCs w:val="22"/>
        </w:rPr>
        <w:t>2.</w:t>
      </w:r>
      <w:r w:rsidR="005A6191">
        <w:rPr>
          <w:bCs/>
          <w:sz w:val="22"/>
          <w:szCs w:val="22"/>
        </w:rPr>
        <w:t>5</w:t>
      </w:r>
      <w:r>
        <w:rPr>
          <w:bCs/>
          <w:sz w:val="22"/>
          <w:szCs w:val="22"/>
        </w:rPr>
        <w:t xml:space="preserve"> </w:t>
      </w:r>
      <w:proofErr w:type="spellStart"/>
      <w:r w:rsidRPr="005A0F67">
        <w:rPr>
          <w:bCs/>
          <w:sz w:val="22"/>
          <w:szCs w:val="22"/>
        </w:rPr>
        <w:t>Accordion</w:t>
      </w:r>
      <w:proofErr w:type="spellEnd"/>
      <w:r w:rsidRPr="005A0F67">
        <w:rPr>
          <w:bCs/>
          <w:sz w:val="22"/>
          <w:szCs w:val="22"/>
        </w:rPr>
        <w:t xml:space="preserve"> </w:t>
      </w:r>
      <w:r>
        <w:rPr>
          <w:bCs/>
          <w:sz w:val="22"/>
          <w:szCs w:val="22"/>
        </w:rPr>
        <w:t>DOCUMENTI DI RICONOSCIMENTO</w:t>
      </w:r>
      <w:bookmarkEnd w:id="13"/>
    </w:p>
    <w:p w14:paraId="1673148F" w14:textId="667976BC" w:rsidR="001279FF" w:rsidRPr="00C051FA" w:rsidRDefault="001279FF" w:rsidP="001279FF">
      <w:pPr>
        <w:pStyle w:val="Corpotesto"/>
        <w:ind w:left="360"/>
        <w:rPr>
          <w:sz w:val="20"/>
        </w:rPr>
      </w:pPr>
      <w:r>
        <w:rPr>
          <w:sz w:val="20"/>
        </w:rPr>
        <w:t xml:space="preserve">In fase di UPLOAD del documento di riconoscimento, oltre a salvare il documento in Portale Documentale, Scheda </w:t>
      </w:r>
      <w:r w:rsidR="00256679">
        <w:rPr>
          <w:sz w:val="20"/>
        </w:rPr>
        <w:t>Cliente</w:t>
      </w:r>
      <w:r>
        <w:rPr>
          <w:sz w:val="20"/>
        </w:rPr>
        <w:t xml:space="preserve"> </w:t>
      </w:r>
      <w:r w:rsidR="005F21AD">
        <w:rPr>
          <w:sz w:val="20"/>
        </w:rPr>
        <w:t>dovrà</w:t>
      </w:r>
      <w:r>
        <w:rPr>
          <w:sz w:val="20"/>
        </w:rPr>
        <w:t xml:space="preserve"> richiamare un servizio API di AIA per il salvataggio del documento PDF anche in AIA.</w:t>
      </w:r>
      <w:r w:rsidR="004E4F75">
        <w:rPr>
          <w:sz w:val="20"/>
        </w:rPr>
        <w:t xml:space="preserve"> Per maggiori dettagli vedere il paragrafo specifico ‘UPLOAD Documenti di identità’.</w:t>
      </w:r>
    </w:p>
    <w:p w14:paraId="46CC23C5" w14:textId="356F0317" w:rsidR="002279A8" w:rsidRPr="00C051FA" w:rsidRDefault="002279A8" w:rsidP="00866326">
      <w:pPr>
        <w:spacing w:after="160" w:line="259" w:lineRule="auto"/>
        <w:contextualSpacing/>
        <w:rPr>
          <w:sz w:val="20"/>
          <w:highlight w:val="yellow"/>
        </w:rPr>
      </w:pPr>
    </w:p>
    <w:p w14:paraId="40EE3811" w14:textId="2C9807DD" w:rsidR="00B15A5E" w:rsidRPr="00DF12CA" w:rsidRDefault="00B15A5E" w:rsidP="00B15A5E">
      <w:pPr>
        <w:pStyle w:val="Titolo1"/>
        <w:numPr>
          <w:ilvl w:val="0"/>
          <w:numId w:val="34"/>
        </w:numPr>
        <w:rPr>
          <w:szCs w:val="26"/>
        </w:rPr>
      </w:pPr>
      <w:bookmarkStart w:id="14" w:name="_Modello_Logico_Dati"/>
      <w:bookmarkStart w:id="15" w:name="_Toc203032202"/>
      <w:bookmarkEnd w:id="2"/>
      <w:bookmarkEnd w:id="3"/>
      <w:bookmarkEnd w:id="4"/>
      <w:bookmarkEnd w:id="5"/>
      <w:bookmarkEnd w:id="6"/>
      <w:bookmarkEnd w:id="7"/>
      <w:bookmarkEnd w:id="14"/>
      <w:r w:rsidRPr="00DF12CA">
        <w:rPr>
          <w:szCs w:val="26"/>
        </w:rPr>
        <w:lastRenderedPageBreak/>
        <w:t>A</w:t>
      </w:r>
      <w:r w:rsidR="002867C7" w:rsidRPr="00DF12CA">
        <w:rPr>
          <w:szCs w:val="26"/>
        </w:rPr>
        <w:t>nagrafe Unica</w:t>
      </w:r>
      <w:bookmarkEnd w:id="15"/>
    </w:p>
    <w:p w14:paraId="0BCEA3B9" w14:textId="490A2787" w:rsidR="00821A58" w:rsidRPr="00C051FA" w:rsidRDefault="00941344" w:rsidP="00B15A5E">
      <w:pPr>
        <w:pStyle w:val="Corpotesto"/>
        <w:rPr>
          <w:sz w:val="20"/>
        </w:rPr>
      </w:pPr>
      <w:r>
        <w:rPr>
          <w:sz w:val="20"/>
        </w:rPr>
        <w:t>I</w:t>
      </w:r>
      <w:r w:rsidR="00B15A5E" w:rsidRPr="00C051FA">
        <w:rPr>
          <w:sz w:val="20"/>
        </w:rPr>
        <w:t xml:space="preserve"> dati </w:t>
      </w:r>
      <w:r w:rsidR="00501CF8" w:rsidRPr="00C051FA">
        <w:rPr>
          <w:sz w:val="20"/>
        </w:rPr>
        <w:t>richiesti nell</w:t>
      </w:r>
      <w:r w:rsidR="00821A58" w:rsidRPr="00C051FA">
        <w:rPr>
          <w:sz w:val="20"/>
        </w:rPr>
        <w:t>’</w:t>
      </w:r>
      <w:proofErr w:type="spellStart"/>
      <w:r w:rsidR="00821A58" w:rsidRPr="00C051FA">
        <w:rPr>
          <w:sz w:val="20"/>
        </w:rPr>
        <w:t>Accordion</w:t>
      </w:r>
      <w:proofErr w:type="spellEnd"/>
      <w:r w:rsidR="00821A58" w:rsidRPr="00C051FA">
        <w:rPr>
          <w:sz w:val="20"/>
        </w:rPr>
        <w:t xml:space="preserve"> ALTRI DATI VITA, </w:t>
      </w:r>
      <w:r>
        <w:rPr>
          <w:sz w:val="20"/>
        </w:rPr>
        <w:t xml:space="preserve">che sono </w:t>
      </w:r>
      <w:r w:rsidR="00821A58" w:rsidRPr="00C051FA">
        <w:rPr>
          <w:sz w:val="20"/>
        </w:rPr>
        <w:t xml:space="preserve">attualmente salvati in </w:t>
      </w:r>
      <w:proofErr w:type="spellStart"/>
      <w:r w:rsidR="00821A58" w:rsidRPr="00C051FA">
        <w:rPr>
          <w:sz w:val="20"/>
        </w:rPr>
        <w:t>Positiv</w:t>
      </w:r>
      <w:proofErr w:type="spellEnd"/>
      <w:r w:rsidR="00821A58" w:rsidRPr="00C051FA">
        <w:rPr>
          <w:sz w:val="20"/>
        </w:rPr>
        <w:t xml:space="preserve">, </w:t>
      </w:r>
      <w:r w:rsidR="00B15A5E" w:rsidRPr="00C051FA">
        <w:rPr>
          <w:sz w:val="20"/>
        </w:rPr>
        <w:t>dovranno essere aggiunti al DB di AU</w:t>
      </w:r>
      <w:r w:rsidR="00821A58" w:rsidRPr="00C051FA">
        <w:rPr>
          <w:sz w:val="20"/>
        </w:rPr>
        <w:t>.</w:t>
      </w:r>
    </w:p>
    <w:p w14:paraId="7A199FCB" w14:textId="45AE9FC8" w:rsidR="00B15A5E" w:rsidRPr="00C051FA" w:rsidRDefault="00821A58" w:rsidP="00B15A5E">
      <w:pPr>
        <w:pStyle w:val="Corpotesto"/>
        <w:rPr>
          <w:sz w:val="20"/>
        </w:rPr>
      </w:pPr>
      <w:r w:rsidRPr="00C051FA">
        <w:rPr>
          <w:sz w:val="20"/>
        </w:rPr>
        <w:t xml:space="preserve">Anagrafe dovrà memorizzare quanto selezionato in Scheda </w:t>
      </w:r>
      <w:r w:rsidR="00256679">
        <w:rPr>
          <w:sz w:val="20"/>
        </w:rPr>
        <w:t>Cliente</w:t>
      </w:r>
      <w:r w:rsidRPr="00C051FA">
        <w:rPr>
          <w:sz w:val="20"/>
        </w:rPr>
        <w:t xml:space="preserve"> e </w:t>
      </w:r>
      <w:r w:rsidR="000251F1" w:rsidRPr="00C051FA">
        <w:rPr>
          <w:sz w:val="20"/>
        </w:rPr>
        <w:t>dovrà implementare nuove API per</w:t>
      </w:r>
      <w:r w:rsidR="002371CF" w:rsidRPr="00C051FA">
        <w:rPr>
          <w:sz w:val="20"/>
        </w:rPr>
        <w:t xml:space="preserve"> restituire tali informazioni.</w:t>
      </w:r>
    </w:p>
    <w:p w14:paraId="44143ACA" w14:textId="77777777" w:rsidR="00B15A5E" w:rsidRPr="00C051FA" w:rsidRDefault="00B15A5E" w:rsidP="00B15A5E">
      <w:pPr>
        <w:pStyle w:val="Corpotesto"/>
        <w:rPr>
          <w:sz w:val="20"/>
        </w:rPr>
      </w:pPr>
      <w:r w:rsidRPr="00C051FA">
        <w:rPr>
          <w:noProof/>
          <w:sz w:val="20"/>
        </w:rPr>
        <w:drawing>
          <wp:inline distT="0" distB="0" distL="0" distR="0" wp14:anchorId="7AAE6B3B" wp14:editId="10549F7C">
            <wp:extent cx="7620" cy="7620"/>
            <wp:effectExtent l="0" t="0" r="0" b="0"/>
            <wp:docPr id="47171520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5FB2081" w14:textId="50C60818" w:rsidR="007559F5" w:rsidRPr="00C051FA" w:rsidRDefault="007559F5" w:rsidP="00941344">
      <w:pPr>
        <w:pStyle w:val="Corpotesto"/>
        <w:ind w:firstLine="4"/>
        <w:rPr>
          <w:sz w:val="20"/>
        </w:rPr>
      </w:pPr>
      <w:r w:rsidRPr="00C051FA">
        <w:rPr>
          <w:sz w:val="20"/>
        </w:rPr>
        <w:t>Di seguito la mappatura dei dati oggi presenti nell'</w:t>
      </w:r>
      <w:proofErr w:type="spellStart"/>
      <w:r w:rsidR="002867C7" w:rsidRPr="00C051FA">
        <w:rPr>
          <w:sz w:val="20"/>
        </w:rPr>
        <w:t>A</w:t>
      </w:r>
      <w:r w:rsidRPr="00C051FA">
        <w:rPr>
          <w:sz w:val="20"/>
        </w:rPr>
        <w:t>ccordion</w:t>
      </w:r>
      <w:proofErr w:type="spellEnd"/>
      <w:r w:rsidRPr="00C051FA">
        <w:rPr>
          <w:sz w:val="20"/>
        </w:rPr>
        <w:t xml:space="preserve"> ALTRI DATI VITA e che andremo ad aggiungere in AU:</w:t>
      </w:r>
    </w:p>
    <w:p w14:paraId="4A6D7563" w14:textId="77777777" w:rsidR="008A0517" w:rsidRPr="00C051FA" w:rsidRDefault="008A0517" w:rsidP="007559F5">
      <w:pPr>
        <w:pStyle w:val="Corpotesto"/>
        <w:rPr>
          <w:b/>
          <w:bCs/>
          <w:sz w:val="20"/>
        </w:rPr>
      </w:pPr>
    </w:p>
    <w:p w14:paraId="4E1AC1B4" w14:textId="162188C7" w:rsidR="007559F5" w:rsidRPr="00C051FA" w:rsidRDefault="00BB5957" w:rsidP="007559F5">
      <w:pPr>
        <w:pStyle w:val="Corpotesto"/>
        <w:rPr>
          <w:sz w:val="20"/>
        </w:rPr>
      </w:pPr>
      <w:r w:rsidRPr="00BB5957">
        <w:rPr>
          <w:b/>
          <w:bCs/>
          <w:sz w:val="20"/>
        </w:rPr>
        <w:t>Residenza fiscale</w:t>
      </w:r>
      <w:r w:rsidR="007559F5" w:rsidRPr="00C051FA">
        <w:rPr>
          <w:sz w:val="20"/>
        </w:rPr>
        <w:t xml:space="preserve"> --&gt; è quella che in </w:t>
      </w:r>
      <w:proofErr w:type="spellStart"/>
      <w:proofErr w:type="gramStart"/>
      <w:r w:rsidR="007559F5" w:rsidRPr="00C051FA">
        <w:rPr>
          <w:sz w:val="20"/>
        </w:rPr>
        <w:t>Scheda</w:t>
      </w:r>
      <w:r w:rsidR="00256679">
        <w:rPr>
          <w:sz w:val="20"/>
        </w:rPr>
        <w:t>Cliente</w:t>
      </w:r>
      <w:proofErr w:type="spellEnd"/>
      <w:proofErr w:type="gramEnd"/>
      <w:r w:rsidR="007559F5" w:rsidRPr="00C051FA">
        <w:rPr>
          <w:sz w:val="20"/>
        </w:rPr>
        <w:t xml:space="preserve"> ha la label indicata sotto e che contiene una Nazione </w:t>
      </w:r>
      <w:r w:rsidR="007559F5" w:rsidRPr="00C051FA">
        <w:rPr>
          <w:noProof/>
          <w:sz w:val="20"/>
        </w:rPr>
        <w:drawing>
          <wp:inline distT="0" distB="0" distL="0" distR="0" wp14:anchorId="57F15AEB" wp14:editId="17E73199">
            <wp:extent cx="6190615" cy="615950"/>
            <wp:effectExtent l="0" t="0" r="635" b="0"/>
            <wp:docPr id="918671838"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0615" cy="615950"/>
                    </a:xfrm>
                    <a:prstGeom prst="rect">
                      <a:avLst/>
                    </a:prstGeom>
                    <a:noFill/>
                    <a:ln>
                      <a:noFill/>
                    </a:ln>
                  </pic:spPr>
                </pic:pic>
              </a:graphicData>
            </a:graphic>
          </wp:inline>
        </w:drawing>
      </w:r>
    </w:p>
    <w:p w14:paraId="7385E776" w14:textId="77777777" w:rsidR="007559F5" w:rsidRPr="00C051FA" w:rsidRDefault="007559F5" w:rsidP="007559F5">
      <w:pPr>
        <w:pStyle w:val="Corpotesto"/>
        <w:rPr>
          <w:sz w:val="20"/>
        </w:rPr>
      </w:pPr>
    </w:p>
    <w:p w14:paraId="730D883C" w14:textId="667A892E" w:rsidR="007559F5" w:rsidRPr="00C051FA" w:rsidRDefault="00FF41A9" w:rsidP="007559F5">
      <w:pPr>
        <w:pStyle w:val="Corpotesto"/>
        <w:rPr>
          <w:sz w:val="20"/>
        </w:rPr>
      </w:pPr>
      <w:r w:rsidRPr="00FF41A9">
        <w:rPr>
          <w:b/>
          <w:bCs/>
          <w:sz w:val="20"/>
        </w:rPr>
        <w:t>Altre residenze fiscali</w:t>
      </w:r>
      <w:r>
        <w:rPr>
          <w:b/>
          <w:bCs/>
          <w:sz w:val="20"/>
        </w:rPr>
        <w:t xml:space="preserve"> </w:t>
      </w:r>
      <w:r w:rsidR="007559F5" w:rsidRPr="00C051FA">
        <w:rPr>
          <w:sz w:val="20"/>
        </w:rPr>
        <w:t>—</w:t>
      </w:r>
      <w:proofErr w:type="gramStart"/>
      <w:r w:rsidR="007559F5" w:rsidRPr="00C051FA">
        <w:rPr>
          <w:sz w:val="20"/>
        </w:rPr>
        <w:t>&gt;  è</w:t>
      </w:r>
      <w:proofErr w:type="gramEnd"/>
      <w:r w:rsidR="007559F5" w:rsidRPr="00C051FA">
        <w:rPr>
          <w:sz w:val="20"/>
        </w:rPr>
        <w:t xml:space="preserve"> quella che in </w:t>
      </w:r>
      <w:proofErr w:type="spellStart"/>
      <w:proofErr w:type="gramStart"/>
      <w:r w:rsidR="007559F5" w:rsidRPr="00C051FA">
        <w:rPr>
          <w:sz w:val="20"/>
        </w:rPr>
        <w:t>Scheda</w:t>
      </w:r>
      <w:r w:rsidR="00256679">
        <w:rPr>
          <w:sz w:val="20"/>
        </w:rPr>
        <w:t>Cliente</w:t>
      </w:r>
      <w:proofErr w:type="spellEnd"/>
      <w:proofErr w:type="gramEnd"/>
      <w:r w:rsidR="007559F5" w:rsidRPr="00C051FA">
        <w:rPr>
          <w:sz w:val="20"/>
        </w:rPr>
        <w:t xml:space="preserve"> ha la seguente label, e vale SI o NO </w:t>
      </w:r>
    </w:p>
    <w:p w14:paraId="69305510" w14:textId="02E5828C" w:rsidR="007559F5" w:rsidRPr="00C051FA" w:rsidRDefault="007559F5" w:rsidP="007559F5">
      <w:pPr>
        <w:pStyle w:val="Corpotesto"/>
        <w:rPr>
          <w:sz w:val="20"/>
        </w:rPr>
      </w:pPr>
      <w:r w:rsidRPr="00C051FA">
        <w:rPr>
          <w:noProof/>
          <w:sz w:val="20"/>
        </w:rPr>
        <w:drawing>
          <wp:inline distT="0" distB="0" distL="0" distR="0" wp14:anchorId="6139C887" wp14:editId="01A467C4">
            <wp:extent cx="2735580" cy="746760"/>
            <wp:effectExtent l="0" t="0" r="7620" b="0"/>
            <wp:docPr id="1971002870" name="Immagine 23" descr="Immagine che contiene testo, schermata, Carattere, Blu elettr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2870" name="Immagine 23" descr="Immagine che contiene testo, schermata, Carattere, Blu elettrico&#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5580" cy="746760"/>
                    </a:xfrm>
                    <a:prstGeom prst="rect">
                      <a:avLst/>
                    </a:prstGeom>
                    <a:noFill/>
                    <a:ln>
                      <a:noFill/>
                    </a:ln>
                  </pic:spPr>
                </pic:pic>
              </a:graphicData>
            </a:graphic>
          </wp:inline>
        </w:drawing>
      </w:r>
    </w:p>
    <w:p w14:paraId="7E3C3CF9" w14:textId="070165B0" w:rsidR="007559F5" w:rsidRPr="00C051FA" w:rsidRDefault="008C68B1" w:rsidP="007559F5">
      <w:pPr>
        <w:pStyle w:val="Corpotesto"/>
        <w:rPr>
          <w:sz w:val="20"/>
        </w:rPr>
      </w:pPr>
      <w:r w:rsidRPr="008C68B1">
        <w:rPr>
          <w:b/>
          <w:bCs/>
          <w:sz w:val="20"/>
        </w:rPr>
        <w:t>Residenza Fiscale Usa</w:t>
      </w:r>
      <w:r>
        <w:rPr>
          <w:b/>
          <w:bCs/>
          <w:sz w:val="20"/>
        </w:rPr>
        <w:t xml:space="preserve"> </w:t>
      </w:r>
      <w:r w:rsidR="007559F5" w:rsidRPr="00C051FA">
        <w:rPr>
          <w:sz w:val="20"/>
        </w:rPr>
        <w:t xml:space="preserve">—&gt; è quella che in </w:t>
      </w:r>
      <w:proofErr w:type="spellStart"/>
      <w:proofErr w:type="gramStart"/>
      <w:r w:rsidR="007559F5" w:rsidRPr="00C051FA">
        <w:rPr>
          <w:sz w:val="20"/>
        </w:rPr>
        <w:t>Scheda</w:t>
      </w:r>
      <w:r w:rsidR="00256679">
        <w:rPr>
          <w:sz w:val="20"/>
        </w:rPr>
        <w:t>Cliente</w:t>
      </w:r>
      <w:proofErr w:type="spellEnd"/>
      <w:proofErr w:type="gramEnd"/>
      <w:r w:rsidR="007559F5" w:rsidRPr="00C051FA">
        <w:rPr>
          <w:sz w:val="20"/>
        </w:rPr>
        <w:t xml:space="preserve"> ha la seguente label, e vale SI o NO</w:t>
      </w:r>
    </w:p>
    <w:p w14:paraId="67FC0774" w14:textId="5455D29D" w:rsidR="007559F5" w:rsidRPr="00C051FA" w:rsidRDefault="007559F5" w:rsidP="007559F5">
      <w:pPr>
        <w:pStyle w:val="Corpotesto"/>
        <w:rPr>
          <w:sz w:val="20"/>
        </w:rPr>
      </w:pPr>
      <w:r w:rsidRPr="00C051FA">
        <w:rPr>
          <w:noProof/>
          <w:sz w:val="20"/>
        </w:rPr>
        <w:drawing>
          <wp:inline distT="0" distB="0" distL="0" distR="0" wp14:anchorId="00CED71C" wp14:editId="1B2D8639">
            <wp:extent cx="2750820" cy="716280"/>
            <wp:effectExtent l="0" t="0" r="0" b="7620"/>
            <wp:docPr id="722948282" name="Immagine 22" descr="Immagine che contiene testo, schermata, Carattere, Blu elettr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8282" name="Immagine 22" descr="Immagine che contiene testo, schermata, Carattere, Blu elettrico&#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0820" cy="716280"/>
                    </a:xfrm>
                    <a:prstGeom prst="rect">
                      <a:avLst/>
                    </a:prstGeom>
                    <a:noFill/>
                    <a:ln>
                      <a:noFill/>
                    </a:ln>
                  </pic:spPr>
                </pic:pic>
              </a:graphicData>
            </a:graphic>
          </wp:inline>
        </w:drawing>
      </w:r>
    </w:p>
    <w:p w14:paraId="4AB6D5AA" w14:textId="77777777" w:rsidR="007559F5" w:rsidRPr="00C051FA" w:rsidRDefault="007559F5" w:rsidP="007559F5">
      <w:pPr>
        <w:pStyle w:val="Corpotesto"/>
        <w:rPr>
          <w:sz w:val="20"/>
        </w:rPr>
      </w:pPr>
    </w:p>
    <w:p w14:paraId="632FC381" w14:textId="2745AE21" w:rsidR="007559F5" w:rsidRPr="00C051FA" w:rsidRDefault="0007724A" w:rsidP="007559F5">
      <w:pPr>
        <w:pStyle w:val="Corpotesto"/>
        <w:rPr>
          <w:sz w:val="20"/>
        </w:rPr>
      </w:pPr>
      <w:r w:rsidRPr="0007724A">
        <w:rPr>
          <w:b/>
          <w:bCs/>
          <w:sz w:val="20"/>
        </w:rPr>
        <w:t>Area Geografica Lavoro</w:t>
      </w:r>
      <w:r w:rsidR="007559F5" w:rsidRPr="00C051FA">
        <w:rPr>
          <w:sz w:val="20"/>
        </w:rPr>
        <w:t> </w:t>
      </w:r>
      <w:r>
        <w:rPr>
          <w:sz w:val="20"/>
        </w:rPr>
        <w:t>--</w:t>
      </w:r>
      <w:r w:rsidR="007559F5" w:rsidRPr="00C051FA">
        <w:rPr>
          <w:sz w:val="20"/>
        </w:rPr>
        <w:t xml:space="preserve">&gt; è quella che in </w:t>
      </w:r>
      <w:proofErr w:type="spellStart"/>
      <w:proofErr w:type="gramStart"/>
      <w:r w:rsidR="007559F5" w:rsidRPr="00C051FA">
        <w:rPr>
          <w:sz w:val="20"/>
        </w:rPr>
        <w:t>Scheda</w:t>
      </w:r>
      <w:r w:rsidR="00256679">
        <w:rPr>
          <w:sz w:val="20"/>
        </w:rPr>
        <w:t>Cliente</w:t>
      </w:r>
      <w:proofErr w:type="spellEnd"/>
      <w:proofErr w:type="gramEnd"/>
      <w:r w:rsidR="007559F5" w:rsidRPr="00C051FA">
        <w:rPr>
          <w:sz w:val="20"/>
        </w:rPr>
        <w:t xml:space="preserve"> ha la seguente label, e può valere: "ITALIA", "UNIONE EUROPEA (UE)", "AREA EXTRA UE"</w:t>
      </w:r>
    </w:p>
    <w:p w14:paraId="3A6C2985" w14:textId="2DB62297" w:rsidR="007559F5" w:rsidRPr="00C051FA" w:rsidRDefault="007559F5" w:rsidP="007559F5">
      <w:pPr>
        <w:pStyle w:val="Corpotesto"/>
        <w:rPr>
          <w:sz w:val="20"/>
        </w:rPr>
      </w:pPr>
      <w:r w:rsidRPr="00C051FA">
        <w:rPr>
          <w:noProof/>
          <w:sz w:val="20"/>
        </w:rPr>
        <w:drawing>
          <wp:inline distT="0" distB="0" distL="0" distR="0" wp14:anchorId="1A1F0E83" wp14:editId="23FFF712">
            <wp:extent cx="6190615" cy="521335"/>
            <wp:effectExtent l="0" t="0" r="635" b="0"/>
            <wp:docPr id="121329400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0615" cy="521335"/>
                    </a:xfrm>
                    <a:prstGeom prst="rect">
                      <a:avLst/>
                    </a:prstGeom>
                    <a:noFill/>
                    <a:ln>
                      <a:noFill/>
                    </a:ln>
                  </pic:spPr>
                </pic:pic>
              </a:graphicData>
            </a:graphic>
          </wp:inline>
        </w:drawing>
      </w:r>
    </w:p>
    <w:p w14:paraId="62819E3E" w14:textId="77777777" w:rsidR="007559F5" w:rsidRPr="00C051FA" w:rsidRDefault="007559F5" w:rsidP="007559F5">
      <w:pPr>
        <w:pStyle w:val="Corpotesto"/>
        <w:rPr>
          <w:sz w:val="20"/>
        </w:rPr>
      </w:pPr>
    </w:p>
    <w:p w14:paraId="21A0A2F1" w14:textId="37694F20" w:rsidR="007559F5" w:rsidRPr="00C051FA" w:rsidRDefault="0007724A" w:rsidP="007559F5">
      <w:pPr>
        <w:pStyle w:val="Corpotesto"/>
        <w:rPr>
          <w:sz w:val="20"/>
        </w:rPr>
      </w:pPr>
      <w:r w:rsidRPr="0007724A">
        <w:rPr>
          <w:b/>
          <w:bCs/>
          <w:sz w:val="20"/>
        </w:rPr>
        <w:t>Numero Identificativo Fiscale</w:t>
      </w:r>
      <w:r w:rsidRPr="0007724A">
        <w:rPr>
          <w:sz w:val="20"/>
        </w:rPr>
        <w:t xml:space="preserve"> </w:t>
      </w:r>
      <w:r w:rsidR="007559F5" w:rsidRPr="00C051FA">
        <w:rPr>
          <w:sz w:val="20"/>
        </w:rPr>
        <w:t>—&gt; è una stringa che può contenere qualsiasi valore</w:t>
      </w:r>
    </w:p>
    <w:p w14:paraId="2A97B90A" w14:textId="2CB52CC6" w:rsidR="007559F5" w:rsidRPr="00C051FA" w:rsidRDefault="007559F5" w:rsidP="007559F5">
      <w:pPr>
        <w:pStyle w:val="Corpotesto"/>
        <w:rPr>
          <w:sz w:val="20"/>
        </w:rPr>
      </w:pPr>
      <w:r w:rsidRPr="00C051FA">
        <w:rPr>
          <w:noProof/>
          <w:sz w:val="20"/>
        </w:rPr>
        <w:drawing>
          <wp:inline distT="0" distB="0" distL="0" distR="0" wp14:anchorId="347C7A0E" wp14:editId="6DCB5628">
            <wp:extent cx="6190615" cy="565785"/>
            <wp:effectExtent l="0" t="0" r="635" b="5715"/>
            <wp:docPr id="5313413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0615" cy="565785"/>
                    </a:xfrm>
                    <a:prstGeom prst="rect">
                      <a:avLst/>
                    </a:prstGeom>
                    <a:noFill/>
                    <a:ln>
                      <a:noFill/>
                    </a:ln>
                  </pic:spPr>
                </pic:pic>
              </a:graphicData>
            </a:graphic>
          </wp:inline>
        </w:drawing>
      </w:r>
    </w:p>
    <w:p w14:paraId="19A28509" w14:textId="77777777" w:rsidR="007559F5" w:rsidRPr="00C051FA" w:rsidRDefault="007559F5" w:rsidP="007559F5">
      <w:pPr>
        <w:pStyle w:val="Corpotesto"/>
        <w:rPr>
          <w:sz w:val="20"/>
        </w:rPr>
      </w:pPr>
    </w:p>
    <w:p w14:paraId="0AD659ED" w14:textId="77777777" w:rsidR="007559F5" w:rsidRPr="00C051FA" w:rsidRDefault="007559F5" w:rsidP="007559F5">
      <w:pPr>
        <w:pStyle w:val="Corpotesto"/>
        <w:rPr>
          <w:sz w:val="20"/>
        </w:rPr>
      </w:pPr>
      <w:r w:rsidRPr="00C051FA">
        <w:rPr>
          <w:sz w:val="20"/>
        </w:rPr>
        <w:t>Esiste ancora un ulteriore campo, che compare se metto RESIDENZA FISCALE NEGLI STATI UNITI=SI ed è il </w:t>
      </w:r>
      <w:r w:rsidRPr="00C051FA">
        <w:rPr>
          <w:b/>
          <w:bCs/>
          <w:sz w:val="20"/>
        </w:rPr>
        <w:t>TIN</w:t>
      </w:r>
      <w:r w:rsidRPr="00C051FA">
        <w:rPr>
          <w:sz w:val="20"/>
        </w:rPr>
        <w:t>, che anche lui può contenere un qualsiasi valore:</w:t>
      </w:r>
    </w:p>
    <w:p w14:paraId="5C44A0A7" w14:textId="2B789526" w:rsidR="007559F5" w:rsidRPr="00C051FA" w:rsidRDefault="007559F5" w:rsidP="007559F5">
      <w:pPr>
        <w:pStyle w:val="Corpotesto"/>
        <w:rPr>
          <w:sz w:val="20"/>
        </w:rPr>
      </w:pPr>
      <w:r w:rsidRPr="00C051FA">
        <w:rPr>
          <w:noProof/>
          <w:sz w:val="20"/>
        </w:rPr>
        <w:drawing>
          <wp:inline distT="0" distB="0" distL="0" distR="0" wp14:anchorId="26632E7C" wp14:editId="2838F0BF">
            <wp:extent cx="6190615" cy="473075"/>
            <wp:effectExtent l="0" t="0" r="635" b="3175"/>
            <wp:docPr id="894055932"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0615" cy="473075"/>
                    </a:xfrm>
                    <a:prstGeom prst="rect">
                      <a:avLst/>
                    </a:prstGeom>
                    <a:noFill/>
                    <a:ln>
                      <a:noFill/>
                    </a:ln>
                  </pic:spPr>
                </pic:pic>
              </a:graphicData>
            </a:graphic>
          </wp:inline>
        </w:drawing>
      </w:r>
    </w:p>
    <w:p w14:paraId="4FD4126A" w14:textId="77777777" w:rsidR="007559F5" w:rsidRPr="00C051FA" w:rsidRDefault="007559F5" w:rsidP="007559F5">
      <w:pPr>
        <w:pStyle w:val="Corpotesto"/>
        <w:rPr>
          <w:sz w:val="20"/>
        </w:rPr>
      </w:pPr>
    </w:p>
    <w:p w14:paraId="5BCE9DD2" w14:textId="3AF0B0F4" w:rsidR="00906AB8" w:rsidRDefault="00464D60" w:rsidP="002C2127">
      <w:pPr>
        <w:pStyle w:val="Corpotesto"/>
        <w:rPr>
          <w:sz w:val="20"/>
        </w:rPr>
      </w:pPr>
      <w:r>
        <w:rPr>
          <w:b/>
          <w:bCs/>
          <w:sz w:val="20"/>
        </w:rPr>
        <w:t>Persona politicamente esposta</w:t>
      </w:r>
      <w:r w:rsidRPr="0007724A">
        <w:rPr>
          <w:sz w:val="20"/>
        </w:rPr>
        <w:t xml:space="preserve"> </w:t>
      </w:r>
      <w:r w:rsidRPr="00C051FA">
        <w:rPr>
          <w:sz w:val="20"/>
        </w:rPr>
        <w:t>—&gt;</w:t>
      </w:r>
      <w:r w:rsidR="002C2127" w:rsidRPr="00C051FA">
        <w:rPr>
          <w:sz w:val="20"/>
        </w:rPr>
        <w:t xml:space="preserve"> è quella che in </w:t>
      </w:r>
      <w:proofErr w:type="spellStart"/>
      <w:proofErr w:type="gramStart"/>
      <w:r w:rsidR="002C2127" w:rsidRPr="00C051FA">
        <w:rPr>
          <w:sz w:val="20"/>
        </w:rPr>
        <w:t>Scheda</w:t>
      </w:r>
      <w:r w:rsidR="002C2127">
        <w:rPr>
          <w:sz w:val="20"/>
        </w:rPr>
        <w:t>Cliente</w:t>
      </w:r>
      <w:proofErr w:type="spellEnd"/>
      <w:proofErr w:type="gramEnd"/>
      <w:r w:rsidR="002C2127" w:rsidRPr="00C051FA">
        <w:rPr>
          <w:sz w:val="20"/>
        </w:rPr>
        <w:t xml:space="preserve"> ha la seguente label, e </w:t>
      </w:r>
      <w:r w:rsidR="00B50515">
        <w:rPr>
          <w:sz w:val="20"/>
        </w:rPr>
        <w:t xml:space="preserve">può assumere i valori </w:t>
      </w:r>
      <w:r w:rsidR="003A2E2F">
        <w:rPr>
          <w:sz w:val="20"/>
        </w:rPr>
        <w:t>riportati nel menù a tendina (vedere paragrafo 2.1</w:t>
      </w:r>
      <w:r w:rsidR="00DE658E">
        <w:rPr>
          <w:sz w:val="20"/>
        </w:rPr>
        <w:t xml:space="preserve"> </w:t>
      </w:r>
      <w:proofErr w:type="spellStart"/>
      <w:r w:rsidR="003A2E2F">
        <w:rPr>
          <w:sz w:val="20"/>
        </w:rPr>
        <w:t>Accordion</w:t>
      </w:r>
      <w:proofErr w:type="spellEnd"/>
      <w:r w:rsidR="003A2E2F">
        <w:rPr>
          <w:sz w:val="20"/>
        </w:rPr>
        <w:t xml:space="preserve"> ALTRI DATI VITA – Persone fisiche)</w:t>
      </w:r>
    </w:p>
    <w:p w14:paraId="1CAA0698" w14:textId="2D40110A" w:rsidR="009769B3" w:rsidRPr="00C051FA" w:rsidRDefault="00906AB8" w:rsidP="009769B3">
      <w:pPr>
        <w:pStyle w:val="Corpotesto"/>
        <w:rPr>
          <w:sz w:val="20"/>
        </w:rPr>
      </w:pPr>
      <w:r>
        <w:rPr>
          <w:noProof/>
        </w:rPr>
        <w:lastRenderedPageBreak/>
        <w:drawing>
          <wp:inline distT="0" distB="0" distL="0" distR="0" wp14:anchorId="67C2DA6F" wp14:editId="09E323D1">
            <wp:extent cx="6190615" cy="797560"/>
            <wp:effectExtent l="0" t="0" r="635" b="2540"/>
            <wp:docPr id="1175609659"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09659" name="Immagine 1" descr="Immagine che contiene testo, Carattere, linea, schermata&#10;&#10;Il contenuto generato dall'IA potrebbe non essere corretto."/>
                    <pic:cNvPicPr/>
                  </pic:nvPicPr>
                  <pic:blipFill>
                    <a:blip r:embed="rId26"/>
                    <a:stretch>
                      <a:fillRect/>
                    </a:stretch>
                  </pic:blipFill>
                  <pic:spPr>
                    <a:xfrm>
                      <a:off x="0" y="0"/>
                      <a:ext cx="6190615" cy="797560"/>
                    </a:xfrm>
                    <a:prstGeom prst="rect">
                      <a:avLst/>
                    </a:prstGeom>
                  </pic:spPr>
                </pic:pic>
              </a:graphicData>
            </a:graphic>
          </wp:inline>
        </w:drawing>
      </w:r>
      <w:r w:rsidR="009769B3">
        <w:rPr>
          <w:b/>
          <w:bCs/>
          <w:sz w:val="20"/>
        </w:rPr>
        <w:t>Società passive</w:t>
      </w:r>
      <w:r w:rsidR="009769B3" w:rsidRPr="0007724A">
        <w:rPr>
          <w:sz w:val="20"/>
        </w:rPr>
        <w:t xml:space="preserve"> </w:t>
      </w:r>
      <w:r w:rsidR="009769B3" w:rsidRPr="00C051FA">
        <w:rPr>
          <w:sz w:val="20"/>
        </w:rPr>
        <w:t xml:space="preserve">—&gt; è quella che in </w:t>
      </w:r>
      <w:proofErr w:type="spellStart"/>
      <w:proofErr w:type="gramStart"/>
      <w:r w:rsidR="009769B3" w:rsidRPr="00C051FA">
        <w:rPr>
          <w:sz w:val="20"/>
        </w:rPr>
        <w:t>Scheda</w:t>
      </w:r>
      <w:r w:rsidR="009769B3">
        <w:rPr>
          <w:sz w:val="20"/>
        </w:rPr>
        <w:t>Cliente</w:t>
      </w:r>
      <w:proofErr w:type="spellEnd"/>
      <w:proofErr w:type="gramEnd"/>
      <w:r w:rsidR="009769B3" w:rsidRPr="00C051FA">
        <w:rPr>
          <w:sz w:val="20"/>
        </w:rPr>
        <w:t xml:space="preserve"> ha la seguente label, e vale SI o NO</w:t>
      </w:r>
    </w:p>
    <w:p w14:paraId="1114FC18" w14:textId="41CBC95D" w:rsidR="00464D60" w:rsidRDefault="00464D60" w:rsidP="009769B3">
      <w:pPr>
        <w:ind w:firstLine="284"/>
        <w:rPr>
          <w:szCs w:val="16"/>
          <w:lang w:eastAsia="it-IT"/>
        </w:rPr>
      </w:pPr>
    </w:p>
    <w:p w14:paraId="086511F3" w14:textId="77777777" w:rsidR="00C429E1" w:rsidRPr="00C051FA" w:rsidRDefault="00C429E1" w:rsidP="00C429E1">
      <w:pPr>
        <w:pStyle w:val="Corpotesto"/>
        <w:ind w:left="567"/>
        <w:rPr>
          <w:sz w:val="20"/>
        </w:rPr>
      </w:pPr>
      <w:r w:rsidRPr="00C051FA">
        <w:rPr>
          <w:noProof/>
          <w:sz w:val="20"/>
        </w:rPr>
        <w:drawing>
          <wp:inline distT="0" distB="0" distL="0" distR="0" wp14:anchorId="286E42F6" wp14:editId="290BAD3D">
            <wp:extent cx="2530059" cy="807790"/>
            <wp:effectExtent l="0" t="0" r="3810" b="0"/>
            <wp:docPr id="180114937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3342" name="Immagine 1" descr="Immagine che contiene testo, Carattere, schermata&#10;&#10;Il contenuto generato dall'IA potrebbe non essere corretto."/>
                    <pic:cNvPicPr/>
                  </pic:nvPicPr>
                  <pic:blipFill>
                    <a:blip r:embed="rId16"/>
                    <a:stretch>
                      <a:fillRect/>
                    </a:stretch>
                  </pic:blipFill>
                  <pic:spPr>
                    <a:xfrm>
                      <a:off x="0" y="0"/>
                      <a:ext cx="2530059" cy="807790"/>
                    </a:xfrm>
                    <a:prstGeom prst="rect">
                      <a:avLst/>
                    </a:prstGeom>
                  </pic:spPr>
                </pic:pic>
              </a:graphicData>
            </a:graphic>
          </wp:inline>
        </w:drawing>
      </w:r>
    </w:p>
    <w:p w14:paraId="6A0C92C6" w14:textId="77777777" w:rsidR="00464D60" w:rsidRDefault="00464D60" w:rsidP="007559F5">
      <w:pPr>
        <w:pStyle w:val="Corpotesto"/>
        <w:rPr>
          <w:sz w:val="20"/>
          <w:highlight w:val="yellow"/>
        </w:rPr>
      </w:pPr>
    </w:p>
    <w:p w14:paraId="1CCDE449" w14:textId="3B363FDC" w:rsidR="00C429E1" w:rsidRDefault="00C429E1" w:rsidP="007559F5">
      <w:pPr>
        <w:pStyle w:val="Corpotesto"/>
        <w:rPr>
          <w:sz w:val="20"/>
        </w:rPr>
      </w:pPr>
      <w:r w:rsidRPr="00C429E1">
        <w:rPr>
          <w:b/>
          <w:bCs/>
          <w:sz w:val="20"/>
        </w:rPr>
        <w:t>Dati del titolare effettivo raccolti</w:t>
      </w:r>
      <w:r w:rsidRPr="00C051FA">
        <w:rPr>
          <w:sz w:val="20"/>
        </w:rPr>
        <w:t xml:space="preserve"> —&gt; è quella che in </w:t>
      </w:r>
      <w:proofErr w:type="spellStart"/>
      <w:proofErr w:type="gramStart"/>
      <w:r w:rsidRPr="00C051FA">
        <w:rPr>
          <w:sz w:val="20"/>
        </w:rPr>
        <w:t>Scheda</w:t>
      </w:r>
      <w:r>
        <w:rPr>
          <w:sz w:val="20"/>
        </w:rPr>
        <w:t>Cliente</w:t>
      </w:r>
      <w:proofErr w:type="spellEnd"/>
      <w:proofErr w:type="gramEnd"/>
      <w:r w:rsidRPr="00C051FA">
        <w:rPr>
          <w:sz w:val="20"/>
        </w:rPr>
        <w:t xml:space="preserve"> ha la seguente label, e</w:t>
      </w:r>
      <w:r w:rsidR="00BA1C99">
        <w:rPr>
          <w:sz w:val="20"/>
        </w:rPr>
        <w:t xml:space="preserve"> può assumere uno dei seguenti valori</w:t>
      </w:r>
    </w:p>
    <w:p w14:paraId="11EA32B4" w14:textId="77777777" w:rsidR="000F263D" w:rsidRDefault="000F263D" w:rsidP="007559F5">
      <w:pPr>
        <w:pStyle w:val="Corpotesto"/>
        <w:rPr>
          <w:sz w:val="20"/>
          <w:highlight w:val="yellow"/>
        </w:rPr>
      </w:pPr>
    </w:p>
    <w:p w14:paraId="5D2C1507" w14:textId="058B9B87" w:rsidR="00C429E1" w:rsidRPr="00C051FA" w:rsidRDefault="00BA1C99" w:rsidP="00C429E1">
      <w:pPr>
        <w:pStyle w:val="Corpotesto"/>
        <w:ind w:left="567"/>
        <w:rPr>
          <w:sz w:val="20"/>
        </w:rPr>
      </w:pPr>
      <w:r w:rsidRPr="00C051FA">
        <w:rPr>
          <w:noProof/>
          <w:sz w:val="20"/>
        </w:rPr>
        <w:drawing>
          <wp:inline distT="0" distB="0" distL="0" distR="0" wp14:anchorId="57DA38DF" wp14:editId="69C4B101">
            <wp:extent cx="4671465" cy="990686"/>
            <wp:effectExtent l="0" t="0" r="0" b="0"/>
            <wp:docPr id="1034229001" name="Immagine 1" descr="Immagine che contiene testo, line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1890" name="Immagine 1" descr="Immagine che contiene testo, linea, Carattere, Rettangolo&#10;&#10;Il contenuto generato dall'IA potrebbe non essere corretto."/>
                    <pic:cNvPicPr/>
                  </pic:nvPicPr>
                  <pic:blipFill>
                    <a:blip r:embed="rId17"/>
                    <a:stretch>
                      <a:fillRect/>
                    </a:stretch>
                  </pic:blipFill>
                  <pic:spPr>
                    <a:xfrm>
                      <a:off x="0" y="0"/>
                      <a:ext cx="4671465" cy="990686"/>
                    </a:xfrm>
                    <a:prstGeom prst="rect">
                      <a:avLst/>
                    </a:prstGeom>
                  </pic:spPr>
                </pic:pic>
              </a:graphicData>
            </a:graphic>
          </wp:inline>
        </w:drawing>
      </w:r>
    </w:p>
    <w:p w14:paraId="30FFB769" w14:textId="77777777" w:rsidR="00C429E1" w:rsidRDefault="00C429E1" w:rsidP="007559F5">
      <w:pPr>
        <w:pStyle w:val="Corpotesto"/>
        <w:rPr>
          <w:sz w:val="20"/>
          <w:highlight w:val="yellow"/>
        </w:rPr>
      </w:pPr>
    </w:p>
    <w:p w14:paraId="41582474" w14:textId="77777777" w:rsidR="008A0517" w:rsidRPr="00C051FA" w:rsidRDefault="008A0517" w:rsidP="007559F5">
      <w:pPr>
        <w:pStyle w:val="Corpotesto"/>
        <w:rPr>
          <w:sz w:val="20"/>
        </w:rPr>
      </w:pPr>
    </w:p>
    <w:p w14:paraId="15D34DFE" w14:textId="4ECBA4EC" w:rsidR="007559F5" w:rsidRPr="00C051FA" w:rsidRDefault="007559F5" w:rsidP="007559F5">
      <w:pPr>
        <w:pStyle w:val="Corpotesto"/>
        <w:rPr>
          <w:sz w:val="20"/>
        </w:rPr>
      </w:pPr>
      <w:r w:rsidRPr="00C051FA">
        <w:rPr>
          <w:sz w:val="20"/>
        </w:rPr>
        <w:t xml:space="preserve">I dati indicati sopra, scritti in grassetto ed evidenziati in giallo, sono quelli che </w:t>
      </w:r>
      <w:r w:rsidR="00C35C6B">
        <w:rPr>
          <w:sz w:val="20"/>
        </w:rPr>
        <w:t xml:space="preserve">verranno </w:t>
      </w:r>
      <w:r w:rsidRPr="00C051FA">
        <w:rPr>
          <w:sz w:val="20"/>
        </w:rPr>
        <w:t>aggiun</w:t>
      </w:r>
      <w:r w:rsidR="00C35C6B">
        <w:rPr>
          <w:sz w:val="20"/>
        </w:rPr>
        <w:t>ti</w:t>
      </w:r>
      <w:r w:rsidRPr="00C051FA">
        <w:rPr>
          <w:sz w:val="20"/>
        </w:rPr>
        <w:t xml:space="preserve"> sul DB di AU, e che verranno gestiti con nuove API dedicate.</w:t>
      </w:r>
    </w:p>
    <w:p w14:paraId="6663C8D0" w14:textId="77777777" w:rsidR="007559F5" w:rsidRPr="00C051FA" w:rsidRDefault="007559F5" w:rsidP="007559F5">
      <w:pPr>
        <w:pStyle w:val="Corpotesto"/>
        <w:rPr>
          <w:sz w:val="20"/>
        </w:rPr>
      </w:pPr>
    </w:p>
    <w:p w14:paraId="1D1BAE9A" w14:textId="77777777" w:rsidR="007559F5" w:rsidRPr="00C051FA" w:rsidRDefault="007559F5" w:rsidP="007559F5">
      <w:pPr>
        <w:pStyle w:val="Corpotesto"/>
        <w:rPr>
          <w:sz w:val="20"/>
        </w:rPr>
      </w:pPr>
      <w:r w:rsidRPr="00C051FA">
        <w:rPr>
          <w:sz w:val="20"/>
        </w:rPr>
        <w:t>Invece, i Paesi in cui si intrattengono relazioni commerciali 1, 2, 3, 4 e 5 sono già gestiti in AU e sono presenti nei servizi SGU2 e SGU8.</w:t>
      </w:r>
    </w:p>
    <w:p w14:paraId="4AF50643" w14:textId="77777777" w:rsidR="007559F5" w:rsidRPr="00C051FA" w:rsidRDefault="007559F5" w:rsidP="00B15A5E">
      <w:pPr>
        <w:pStyle w:val="Corpotesto"/>
        <w:ind w:left="0"/>
        <w:rPr>
          <w:sz w:val="20"/>
        </w:rPr>
      </w:pPr>
    </w:p>
    <w:p w14:paraId="0B6FD3C2" w14:textId="184EAABC" w:rsidR="00B15A5E" w:rsidRDefault="00686BF3" w:rsidP="003D7DA1">
      <w:pPr>
        <w:pStyle w:val="Corpotesto"/>
        <w:rPr>
          <w:sz w:val="20"/>
        </w:rPr>
      </w:pPr>
      <w:r>
        <w:rPr>
          <w:sz w:val="20"/>
        </w:rPr>
        <w:t>Per i</w:t>
      </w:r>
      <w:r w:rsidR="00B15A5E" w:rsidRPr="00C051FA">
        <w:rPr>
          <w:sz w:val="20"/>
        </w:rPr>
        <w:t xml:space="preserve"> Paesi in cui si intrattengono relazioni commerciali 1, 2, 3 </w:t>
      </w:r>
      <w:r w:rsidR="000D36ED" w:rsidRPr="00C051FA">
        <w:rPr>
          <w:sz w:val="20"/>
        </w:rPr>
        <w:t>(necessari al VITA)</w:t>
      </w:r>
      <w:r>
        <w:rPr>
          <w:sz w:val="20"/>
        </w:rPr>
        <w:t xml:space="preserve"> </w:t>
      </w:r>
      <w:r w:rsidR="00CD25EB">
        <w:rPr>
          <w:sz w:val="20"/>
        </w:rPr>
        <w:t>bisogn</w:t>
      </w:r>
      <w:r w:rsidR="005F21AD">
        <w:rPr>
          <w:sz w:val="20"/>
        </w:rPr>
        <w:t>erà</w:t>
      </w:r>
      <w:r w:rsidR="00CD25EB">
        <w:rPr>
          <w:sz w:val="20"/>
        </w:rPr>
        <w:t xml:space="preserve"> </w:t>
      </w:r>
      <w:r w:rsidR="00B15A5E" w:rsidRPr="00C051FA">
        <w:rPr>
          <w:sz w:val="20"/>
        </w:rPr>
        <w:t xml:space="preserve">implementare il servizio </w:t>
      </w:r>
      <w:r w:rsidR="002F6B97">
        <w:rPr>
          <w:sz w:val="20"/>
        </w:rPr>
        <w:t xml:space="preserve">BSA VITA Soggetti </w:t>
      </w:r>
      <w:r w:rsidR="00B15A5E" w:rsidRPr="00C051FA">
        <w:rPr>
          <w:sz w:val="20"/>
        </w:rPr>
        <w:t>per prelevare le suddette informazioni d</w:t>
      </w:r>
      <w:r w:rsidR="00F87446" w:rsidRPr="00C051FA">
        <w:rPr>
          <w:sz w:val="20"/>
        </w:rPr>
        <w:t>a</w:t>
      </w:r>
      <w:r w:rsidR="00B15A5E" w:rsidRPr="00C051FA">
        <w:rPr>
          <w:sz w:val="20"/>
        </w:rPr>
        <w:t xml:space="preserve"> Anagrafe</w:t>
      </w:r>
      <w:r w:rsidR="002F6B97">
        <w:rPr>
          <w:sz w:val="20"/>
        </w:rPr>
        <w:t xml:space="preserve"> (S</w:t>
      </w:r>
      <w:r w:rsidR="007F1C97">
        <w:rPr>
          <w:sz w:val="20"/>
        </w:rPr>
        <w:t>G</w:t>
      </w:r>
      <w:r w:rsidR="002F6B97">
        <w:rPr>
          <w:sz w:val="20"/>
        </w:rPr>
        <w:t>U8)</w:t>
      </w:r>
      <w:r w:rsidR="00B15A5E" w:rsidRPr="00C051FA">
        <w:rPr>
          <w:sz w:val="20"/>
        </w:rPr>
        <w:t xml:space="preserve"> e non più da </w:t>
      </w:r>
      <w:proofErr w:type="spellStart"/>
      <w:r w:rsidR="00B15A5E" w:rsidRPr="00C051FA">
        <w:rPr>
          <w:sz w:val="20"/>
        </w:rPr>
        <w:t>Positiv</w:t>
      </w:r>
      <w:proofErr w:type="spellEnd"/>
      <w:r w:rsidR="00B15A5E" w:rsidRPr="00C051FA">
        <w:rPr>
          <w:sz w:val="20"/>
        </w:rPr>
        <w:t>.</w:t>
      </w:r>
    </w:p>
    <w:p w14:paraId="3599554A" w14:textId="77777777" w:rsidR="0065472E" w:rsidRDefault="0065472E" w:rsidP="003D7DA1">
      <w:pPr>
        <w:pStyle w:val="Corpotesto"/>
        <w:rPr>
          <w:sz w:val="20"/>
        </w:rPr>
      </w:pPr>
    </w:p>
    <w:p w14:paraId="61A35549" w14:textId="1F6B15CE" w:rsidR="00F87446" w:rsidRPr="005A0F67" w:rsidRDefault="00F87446" w:rsidP="00F87446">
      <w:pPr>
        <w:pStyle w:val="Titolo3"/>
        <w:ind w:left="1080" w:hanging="720"/>
        <w:rPr>
          <w:bCs/>
          <w:sz w:val="22"/>
          <w:szCs w:val="22"/>
        </w:rPr>
      </w:pPr>
      <w:bookmarkStart w:id="16" w:name="_Toc203032203"/>
      <w:r>
        <w:rPr>
          <w:bCs/>
          <w:sz w:val="22"/>
          <w:szCs w:val="22"/>
        </w:rPr>
        <w:t>3</w:t>
      </w:r>
      <w:r w:rsidRPr="005A0F67">
        <w:rPr>
          <w:bCs/>
          <w:sz w:val="22"/>
          <w:szCs w:val="22"/>
        </w:rPr>
        <w:t>.1</w:t>
      </w:r>
      <w:r>
        <w:rPr>
          <w:bCs/>
          <w:sz w:val="22"/>
          <w:szCs w:val="22"/>
        </w:rPr>
        <w:t xml:space="preserve"> Servizio API </w:t>
      </w:r>
      <w:r w:rsidR="0001406D">
        <w:rPr>
          <w:bCs/>
          <w:sz w:val="22"/>
          <w:szCs w:val="22"/>
        </w:rPr>
        <w:t xml:space="preserve">consultazione </w:t>
      </w:r>
      <w:r>
        <w:rPr>
          <w:bCs/>
          <w:sz w:val="22"/>
          <w:szCs w:val="22"/>
        </w:rPr>
        <w:t>di Anagrafe</w:t>
      </w:r>
      <w:r w:rsidR="00D36F36">
        <w:rPr>
          <w:bCs/>
          <w:sz w:val="22"/>
          <w:szCs w:val="22"/>
        </w:rPr>
        <w:t xml:space="preserve"> (in aggiunta a SGU2)</w:t>
      </w:r>
      <w:bookmarkEnd w:id="16"/>
    </w:p>
    <w:p w14:paraId="4B539C63" w14:textId="77777777" w:rsidR="00F87446" w:rsidRPr="00C051FA" w:rsidRDefault="00F87446" w:rsidP="00F87446">
      <w:pPr>
        <w:ind w:firstLine="284"/>
        <w:rPr>
          <w:sz w:val="20"/>
          <w:highlight w:val="yellow"/>
        </w:rPr>
      </w:pPr>
    </w:p>
    <w:p w14:paraId="241E3395" w14:textId="16BC5A50" w:rsidR="00B15A5E" w:rsidRPr="00C051FA" w:rsidRDefault="00C61C2C" w:rsidP="00F87446">
      <w:pPr>
        <w:ind w:firstLine="284"/>
        <w:rPr>
          <w:sz w:val="20"/>
          <w:highlight w:val="yellow"/>
        </w:rPr>
      </w:pPr>
      <w:r>
        <w:rPr>
          <w:sz w:val="20"/>
          <w:highlight w:val="yellow"/>
        </w:rPr>
        <w:t>In attesa da Anagrafe:</w:t>
      </w:r>
    </w:p>
    <w:p w14:paraId="35AD9161" w14:textId="62ED9B1D" w:rsidR="00B15A5E" w:rsidRPr="00C051FA" w:rsidRDefault="00B15A5E" w:rsidP="00B15A5E">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Nome del servizio</w:t>
      </w:r>
    </w:p>
    <w:p w14:paraId="5EAEFD32" w14:textId="77777777" w:rsidR="00B15A5E" w:rsidRPr="00C051FA" w:rsidRDefault="00B15A5E" w:rsidP="00B15A5E">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 xml:space="preserve">Una </w:t>
      </w:r>
      <w:proofErr w:type="spellStart"/>
      <w:r w:rsidRPr="00C051FA">
        <w:rPr>
          <w:rFonts w:ascii="Verdana" w:eastAsia="Times New Roman" w:hAnsi="Verdana"/>
          <w:sz w:val="20"/>
          <w:szCs w:val="20"/>
          <w:highlight w:val="yellow"/>
          <w:lang w:eastAsia="en-US"/>
        </w:rPr>
        <w:t>request</w:t>
      </w:r>
      <w:proofErr w:type="spellEnd"/>
      <w:r w:rsidRPr="00C051FA">
        <w:rPr>
          <w:rFonts w:ascii="Verdana" w:eastAsia="Times New Roman" w:hAnsi="Verdana"/>
          <w:sz w:val="20"/>
          <w:szCs w:val="20"/>
          <w:highlight w:val="yellow"/>
          <w:lang w:eastAsia="en-US"/>
        </w:rPr>
        <w:t xml:space="preserve"> di esempio</w:t>
      </w:r>
    </w:p>
    <w:p w14:paraId="7A344186" w14:textId="77777777" w:rsidR="00B15A5E" w:rsidRPr="00C051FA" w:rsidRDefault="00B15A5E" w:rsidP="00B15A5E">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 xml:space="preserve">Una </w:t>
      </w:r>
      <w:proofErr w:type="spellStart"/>
      <w:r w:rsidRPr="00C051FA">
        <w:rPr>
          <w:rFonts w:ascii="Verdana" w:eastAsia="Times New Roman" w:hAnsi="Verdana"/>
          <w:sz w:val="20"/>
          <w:szCs w:val="20"/>
          <w:highlight w:val="yellow"/>
          <w:lang w:eastAsia="en-US"/>
        </w:rPr>
        <w:t>response</w:t>
      </w:r>
      <w:proofErr w:type="spellEnd"/>
      <w:r w:rsidRPr="00C051FA">
        <w:rPr>
          <w:rFonts w:ascii="Verdana" w:eastAsia="Times New Roman" w:hAnsi="Verdana"/>
          <w:sz w:val="20"/>
          <w:szCs w:val="20"/>
          <w:highlight w:val="yellow"/>
          <w:lang w:eastAsia="en-US"/>
        </w:rPr>
        <w:t xml:space="preserve"> di esempio</w:t>
      </w:r>
    </w:p>
    <w:p w14:paraId="495AC1BD" w14:textId="6A305062" w:rsidR="0001406D" w:rsidRPr="005A0F67" w:rsidRDefault="00DB7213" w:rsidP="0001406D">
      <w:pPr>
        <w:pStyle w:val="Titolo3"/>
        <w:ind w:left="1080" w:hanging="720"/>
        <w:rPr>
          <w:bCs/>
          <w:sz w:val="22"/>
          <w:szCs w:val="22"/>
        </w:rPr>
      </w:pPr>
      <w:bookmarkStart w:id="17" w:name="_Toc203032204"/>
      <w:r>
        <w:rPr>
          <w:bCs/>
          <w:sz w:val="22"/>
          <w:szCs w:val="22"/>
        </w:rPr>
        <w:t>3</w:t>
      </w:r>
      <w:r w:rsidR="0001406D" w:rsidRPr="005A0F67">
        <w:rPr>
          <w:bCs/>
          <w:sz w:val="22"/>
          <w:szCs w:val="22"/>
        </w:rPr>
        <w:t>.</w:t>
      </w:r>
      <w:r>
        <w:rPr>
          <w:bCs/>
          <w:sz w:val="22"/>
          <w:szCs w:val="22"/>
        </w:rPr>
        <w:t>2</w:t>
      </w:r>
      <w:r w:rsidR="0001406D">
        <w:rPr>
          <w:bCs/>
          <w:sz w:val="22"/>
          <w:szCs w:val="22"/>
        </w:rPr>
        <w:t xml:space="preserve"> Servizio API aggiornamento di Anagrafe</w:t>
      </w:r>
      <w:r w:rsidR="00D36F36">
        <w:rPr>
          <w:bCs/>
          <w:sz w:val="22"/>
          <w:szCs w:val="22"/>
        </w:rPr>
        <w:t xml:space="preserve"> (in aggiunta a SGU8)</w:t>
      </w:r>
      <w:bookmarkEnd w:id="17"/>
    </w:p>
    <w:p w14:paraId="39C74049" w14:textId="77777777" w:rsidR="0001406D" w:rsidRDefault="0001406D" w:rsidP="0001406D">
      <w:pPr>
        <w:ind w:firstLine="284"/>
        <w:rPr>
          <w:highlight w:val="yellow"/>
        </w:rPr>
      </w:pPr>
    </w:p>
    <w:p w14:paraId="0151D45C" w14:textId="77777777" w:rsidR="00C61C2C" w:rsidRPr="00C61C2C" w:rsidRDefault="00C61C2C" w:rsidP="00C61C2C">
      <w:pPr>
        <w:ind w:firstLine="284"/>
        <w:rPr>
          <w:sz w:val="20"/>
          <w:highlight w:val="yellow"/>
        </w:rPr>
      </w:pPr>
      <w:r w:rsidRPr="00C61C2C">
        <w:rPr>
          <w:sz w:val="20"/>
          <w:highlight w:val="yellow"/>
        </w:rPr>
        <w:t>In attesa da Anagrafe:</w:t>
      </w:r>
    </w:p>
    <w:p w14:paraId="2F3BE1D3" w14:textId="27BD1103" w:rsidR="0001406D" w:rsidRPr="00C051FA" w:rsidRDefault="0001406D" w:rsidP="0001406D">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Nome del servizio</w:t>
      </w:r>
    </w:p>
    <w:p w14:paraId="27532229" w14:textId="77777777" w:rsidR="0001406D" w:rsidRPr="00C051FA" w:rsidRDefault="0001406D" w:rsidP="0001406D">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 xml:space="preserve">Una </w:t>
      </w:r>
      <w:proofErr w:type="spellStart"/>
      <w:r w:rsidRPr="00C051FA">
        <w:rPr>
          <w:rFonts w:ascii="Verdana" w:eastAsia="Times New Roman" w:hAnsi="Verdana"/>
          <w:sz w:val="20"/>
          <w:szCs w:val="20"/>
          <w:highlight w:val="yellow"/>
          <w:lang w:eastAsia="en-US"/>
        </w:rPr>
        <w:t>request</w:t>
      </w:r>
      <w:proofErr w:type="spellEnd"/>
      <w:r w:rsidRPr="00C051FA">
        <w:rPr>
          <w:rFonts w:ascii="Verdana" w:eastAsia="Times New Roman" w:hAnsi="Verdana"/>
          <w:sz w:val="20"/>
          <w:szCs w:val="20"/>
          <w:highlight w:val="yellow"/>
          <w:lang w:eastAsia="en-US"/>
        </w:rPr>
        <w:t xml:space="preserve"> di esempio</w:t>
      </w:r>
    </w:p>
    <w:p w14:paraId="3B5255D0" w14:textId="77777777" w:rsidR="0001406D" w:rsidRDefault="0001406D" w:rsidP="0001406D">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highlight w:val="yellow"/>
          <w:lang w:eastAsia="en-US"/>
        </w:rPr>
        <w:t xml:space="preserve">Una </w:t>
      </w:r>
      <w:proofErr w:type="spellStart"/>
      <w:r w:rsidRPr="00C051FA">
        <w:rPr>
          <w:rFonts w:ascii="Verdana" w:eastAsia="Times New Roman" w:hAnsi="Verdana"/>
          <w:sz w:val="20"/>
          <w:szCs w:val="20"/>
          <w:highlight w:val="yellow"/>
          <w:lang w:eastAsia="en-US"/>
        </w:rPr>
        <w:t>response</w:t>
      </w:r>
      <w:proofErr w:type="spellEnd"/>
      <w:r w:rsidRPr="00C051FA">
        <w:rPr>
          <w:rFonts w:ascii="Verdana" w:eastAsia="Times New Roman" w:hAnsi="Verdana"/>
          <w:sz w:val="20"/>
          <w:szCs w:val="20"/>
          <w:highlight w:val="yellow"/>
          <w:lang w:eastAsia="en-US"/>
        </w:rPr>
        <w:t xml:space="preserve"> di esempio</w:t>
      </w:r>
    </w:p>
    <w:p w14:paraId="79FDD8E0" w14:textId="77777777" w:rsidR="006E5213" w:rsidRDefault="006E5213" w:rsidP="006E5213">
      <w:pPr>
        <w:spacing w:after="160" w:line="259" w:lineRule="auto"/>
        <w:contextualSpacing/>
        <w:rPr>
          <w:sz w:val="20"/>
          <w:highlight w:val="yellow"/>
        </w:rPr>
      </w:pPr>
    </w:p>
    <w:p w14:paraId="5EE17F6B" w14:textId="35CD518E" w:rsidR="00EB7BDF" w:rsidRDefault="007516CA" w:rsidP="00EB7BDF">
      <w:pPr>
        <w:spacing w:after="160" w:line="259" w:lineRule="auto"/>
        <w:contextualSpacing/>
        <w:rPr>
          <w:sz w:val="20"/>
          <w:highlight w:val="yellow"/>
        </w:rPr>
      </w:pPr>
      <w:r>
        <w:rPr>
          <w:sz w:val="20"/>
          <w:highlight w:val="yellow"/>
        </w:rPr>
        <w:lastRenderedPageBreak/>
        <w:t xml:space="preserve">Matteo Ciogli verificherà se è possibile recuperare le </w:t>
      </w:r>
      <w:r w:rsidR="000D7C8A">
        <w:rPr>
          <w:sz w:val="20"/>
          <w:highlight w:val="yellow"/>
        </w:rPr>
        <w:t>chiamate (</w:t>
      </w:r>
      <w:proofErr w:type="spellStart"/>
      <w:r w:rsidR="000D7C8A">
        <w:rPr>
          <w:sz w:val="20"/>
          <w:highlight w:val="yellow"/>
        </w:rPr>
        <w:t>request</w:t>
      </w:r>
      <w:proofErr w:type="spellEnd"/>
      <w:r w:rsidR="000D7C8A">
        <w:rPr>
          <w:sz w:val="20"/>
          <w:highlight w:val="yellow"/>
        </w:rPr>
        <w:t xml:space="preserve"> e </w:t>
      </w:r>
      <w:proofErr w:type="spellStart"/>
      <w:r w:rsidR="000D7C8A">
        <w:rPr>
          <w:sz w:val="20"/>
          <w:highlight w:val="yellow"/>
        </w:rPr>
        <w:t>response</w:t>
      </w:r>
      <w:proofErr w:type="spellEnd"/>
      <w:r w:rsidR="000D7C8A">
        <w:rPr>
          <w:sz w:val="20"/>
          <w:highlight w:val="yellow"/>
        </w:rPr>
        <w:t xml:space="preserve">) dei servizi </w:t>
      </w:r>
      <w:proofErr w:type="spellStart"/>
      <w:r w:rsidR="000D7C8A">
        <w:rPr>
          <w:sz w:val="20"/>
          <w:highlight w:val="yellow"/>
        </w:rPr>
        <w:t>Positiv</w:t>
      </w:r>
      <w:proofErr w:type="spellEnd"/>
      <w:r w:rsidR="000D7C8A">
        <w:rPr>
          <w:sz w:val="20"/>
          <w:highlight w:val="yellow"/>
        </w:rPr>
        <w:t xml:space="preserve"> per PF/PG/POE</w:t>
      </w:r>
      <w:r w:rsidR="007B1611">
        <w:rPr>
          <w:sz w:val="20"/>
          <w:highlight w:val="yellow"/>
        </w:rPr>
        <w:t>.</w:t>
      </w:r>
    </w:p>
    <w:p w14:paraId="48C9C483" w14:textId="3AEE23A1" w:rsidR="007B1611" w:rsidRPr="00EB7BDF" w:rsidRDefault="007B1611" w:rsidP="00EB7BDF">
      <w:pPr>
        <w:spacing w:after="160" w:line="259" w:lineRule="auto"/>
        <w:contextualSpacing/>
        <w:rPr>
          <w:sz w:val="20"/>
          <w:highlight w:val="yellow"/>
        </w:rPr>
      </w:pPr>
      <w:r>
        <w:rPr>
          <w:sz w:val="20"/>
          <w:highlight w:val="yellow"/>
        </w:rPr>
        <w:t>Il VITA deve fornite delle anagrafiche per effettuare il test.</w:t>
      </w:r>
    </w:p>
    <w:p w14:paraId="444EEF00" w14:textId="6891D71E" w:rsidR="006E5213" w:rsidRDefault="00EF73E9" w:rsidP="006E5213">
      <w:pPr>
        <w:spacing w:after="160" w:line="259" w:lineRule="auto"/>
        <w:contextualSpacing/>
        <w:rPr>
          <w:sz w:val="20"/>
          <w:highlight w:val="yellow"/>
        </w:rPr>
      </w:pPr>
      <w:r>
        <w:rPr>
          <w:sz w:val="20"/>
          <w:highlight w:val="yellow"/>
        </w:rPr>
        <w:br/>
        <w:t xml:space="preserve">Attualmente lato Pass Portal, nella configurazione locale degli applicativi </w:t>
      </w:r>
      <w:r w:rsidR="00FD608C">
        <w:rPr>
          <w:sz w:val="20"/>
          <w:highlight w:val="yellow"/>
        </w:rPr>
        <w:t xml:space="preserve">non abbiamo il puntamento corretto al servizio di </w:t>
      </w:r>
      <w:proofErr w:type="spellStart"/>
      <w:r w:rsidR="00FD608C">
        <w:rPr>
          <w:sz w:val="20"/>
          <w:highlight w:val="yellow"/>
        </w:rPr>
        <w:t>Positiv</w:t>
      </w:r>
      <w:proofErr w:type="spellEnd"/>
      <w:r w:rsidR="00FD608C">
        <w:rPr>
          <w:sz w:val="20"/>
          <w:highlight w:val="yellow"/>
        </w:rPr>
        <w:t xml:space="preserve">, dunque non è possibile ricavare la </w:t>
      </w:r>
      <w:proofErr w:type="spellStart"/>
      <w:r w:rsidR="00FD608C">
        <w:rPr>
          <w:sz w:val="20"/>
          <w:highlight w:val="yellow"/>
        </w:rPr>
        <w:t>request</w:t>
      </w:r>
      <w:proofErr w:type="spellEnd"/>
      <w:r w:rsidR="00FD608C">
        <w:rPr>
          <w:sz w:val="20"/>
          <w:highlight w:val="yellow"/>
        </w:rPr>
        <w:t xml:space="preserve"> </w:t>
      </w:r>
      <w:proofErr w:type="spellStart"/>
      <w:r w:rsidR="00FD608C">
        <w:rPr>
          <w:sz w:val="20"/>
          <w:highlight w:val="yellow"/>
        </w:rPr>
        <w:t>response</w:t>
      </w:r>
      <w:proofErr w:type="spellEnd"/>
      <w:r w:rsidR="00FD608C">
        <w:rPr>
          <w:sz w:val="20"/>
          <w:highlight w:val="yellow"/>
        </w:rPr>
        <w:t xml:space="preserve"> dei servizi </w:t>
      </w:r>
      <w:r w:rsidR="00974CCF">
        <w:rPr>
          <w:sz w:val="20"/>
          <w:highlight w:val="yellow"/>
        </w:rPr>
        <w:t>in questione</w:t>
      </w:r>
      <w:r w:rsidR="00FD608C">
        <w:rPr>
          <w:sz w:val="20"/>
          <w:highlight w:val="yellow"/>
        </w:rPr>
        <w:t>.</w:t>
      </w:r>
    </w:p>
    <w:p w14:paraId="1B194004" w14:textId="18D32333" w:rsidR="00FD608C" w:rsidRPr="006E5213" w:rsidRDefault="00FD608C" w:rsidP="006E5213">
      <w:pPr>
        <w:spacing w:after="160" w:line="259" w:lineRule="auto"/>
        <w:contextualSpacing/>
        <w:rPr>
          <w:sz w:val="20"/>
          <w:highlight w:val="yellow"/>
        </w:rPr>
      </w:pPr>
      <w:r>
        <w:rPr>
          <w:sz w:val="20"/>
          <w:highlight w:val="yellow"/>
        </w:rPr>
        <w:t>Potreste cortesemente fornire</w:t>
      </w:r>
      <w:r w:rsidR="00A43C5E">
        <w:rPr>
          <w:sz w:val="20"/>
          <w:highlight w:val="yellow"/>
        </w:rPr>
        <w:t xml:space="preserve"> il puntamento verso </w:t>
      </w:r>
      <w:proofErr w:type="spellStart"/>
      <w:r w:rsidR="00A43C5E">
        <w:rPr>
          <w:sz w:val="20"/>
          <w:highlight w:val="yellow"/>
        </w:rPr>
        <w:t>positiv</w:t>
      </w:r>
      <w:proofErr w:type="spellEnd"/>
      <w:r w:rsidR="00974CCF">
        <w:rPr>
          <w:sz w:val="20"/>
          <w:highlight w:val="yellow"/>
        </w:rPr>
        <w:t xml:space="preserve"> (immagino sia un </w:t>
      </w:r>
      <w:proofErr w:type="spellStart"/>
      <w:r w:rsidR="00974CCF">
        <w:rPr>
          <w:sz w:val="20"/>
          <w:highlight w:val="yellow"/>
        </w:rPr>
        <w:t>wsdl</w:t>
      </w:r>
      <w:proofErr w:type="spellEnd"/>
      <w:r w:rsidR="00974CCF">
        <w:rPr>
          <w:sz w:val="20"/>
          <w:highlight w:val="yellow"/>
        </w:rPr>
        <w:t>)</w:t>
      </w:r>
      <w:r w:rsidR="00A43C5E">
        <w:rPr>
          <w:sz w:val="20"/>
          <w:highlight w:val="yellow"/>
        </w:rPr>
        <w:t xml:space="preserve">, in modo tale da configurare correttamente lo standalone del JBOSS locale che punti al </w:t>
      </w:r>
      <w:proofErr w:type="spellStart"/>
      <w:r w:rsidR="00974CCF">
        <w:rPr>
          <w:sz w:val="20"/>
          <w:highlight w:val="yellow"/>
        </w:rPr>
        <w:t>positiv</w:t>
      </w:r>
      <w:proofErr w:type="spellEnd"/>
      <w:r w:rsidR="00974CCF">
        <w:rPr>
          <w:sz w:val="20"/>
          <w:highlight w:val="yellow"/>
        </w:rPr>
        <w:t xml:space="preserve"> di system?</w:t>
      </w:r>
    </w:p>
    <w:p w14:paraId="6A034E91" w14:textId="6CFAF300" w:rsidR="00037EFD" w:rsidRDefault="00F52202" w:rsidP="00B15A5E">
      <w:pPr>
        <w:pStyle w:val="Titolo1"/>
        <w:numPr>
          <w:ilvl w:val="0"/>
          <w:numId w:val="34"/>
        </w:numPr>
      </w:pPr>
      <w:bookmarkStart w:id="18" w:name="_Toc203032205"/>
      <w:r>
        <w:lastRenderedPageBreak/>
        <w:t>BSA VITA</w:t>
      </w:r>
      <w:bookmarkEnd w:id="18"/>
    </w:p>
    <w:p w14:paraId="71619351" w14:textId="77777777" w:rsidR="00FD002A" w:rsidRDefault="00FD002A" w:rsidP="00FD002A">
      <w:pPr>
        <w:pStyle w:val="Corpotesto"/>
      </w:pPr>
    </w:p>
    <w:p w14:paraId="1098CEB7" w14:textId="3AF6BAA4" w:rsidR="00684D9B" w:rsidRPr="00684D9B" w:rsidRDefault="00CC3AC2" w:rsidP="0074035A">
      <w:pPr>
        <w:ind w:left="284"/>
        <w:rPr>
          <w:sz w:val="20"/>
        </w:rPr>
      </w:pPr>
      <w:r w:rsidRPr="00684D9B">
        <w:rPr>
          <w:sz w:val="20"/>
        </w:rPr>
        <w:t xml:space="preserve">I servizi </w:t>
      </w:r>
      <w:r w:rsidR="00684D9B" w:rsidRPr="00684D9B">
        <w:rPr>
          <w:b/>
          <w:bCs/>
          <w:sz w:val="20"/>
          <w:lang w:eastAsia="it-IT"/>
        </w:rPr>
        <w:t>POST /vita/</w:t>
      </w:r>
      <w:proofErr w:type="spellStart"/>
      <w:r w:rsidR="00684D9B" w:rsidRPr="00684D9B">
        <w:rPr>
          <w:b/>
          <w:bCs/>
          <w:sz w:val="20"/>
          <w:lang w:eastAsia="it-IT"/>
        </w:rPr>
        <w:t>soggettiFisici</w:t>
      </w:r>
      <w:proofErr w:type="spellEnd"/>
      <w:r w:rsidR="00684D9B" w:rsidRPr="00684D9B">
        <w:rPr>
          <w:b/>
          <w:bCs/>
          <w:sz w:val="20"/>
          <w:lang w:eastAsia="it-IT"/>
        </w:rPr>
        <w:t>/v1.0 (BSA Vita)</w:t>
      </w:r>
      <w:r w:rsidR="0074035A">
        <w:rPr>
          <w:b/>
          <w:bCs/>
          <w:sz w:val="20"/>
          <w:lang w:eastAsia="it-IT"/>
        </w:rPr>
        <w:t xml:space="preserve"> </w:t>
      </w:r>
      <w:r w:rsidR="0074035A" w:rsidRPr="0074035A">
        <w:rPr>
          <w:sz w:val="20"/>
          <w:lang w:eastAsia="it-IT"/>
        </w:rPr>
        <w:t>per le persone fisiche</w:t>
      </w:r>
      <w:r w:rsidR="00684D9B" w:rsidRPr="00684D9B">
        <w:rPr>
          <w:b/>
          <w:bCs/>
          <w:sz w:val="20"/>
          <w:lang w:eastAsia="it-IT"/>
        </w:rPr>
        <w:t xml:space="preserve"> </w:t>
      </w:r>
      <w:r w:rsidR="00684D9B" w:rsidRPr="00684D9B">
        <w:rPr>
          <w:sz w:val="20"/>
          <w:lang w:eastAsia="it-IT"/>
        </w:rPr>
        <w:t xml:space="preserve">e </w:t>
      </w:r>
      <w:r w:rsidR="00684D9B" w:rsidRPr="00684D9B">
        <w:rPr>
          <w:b/>
          <w:bCs/>
          <w:sz w:val="20"/>
          <w:lang w:eastAsia="it-IT"/>
        </w:rPr>
        <w:t>POST /vita/</w:t>
      </w:r>
      <w:proofErr w:type="spellStart"/>
      <w:r w:rsidR="00684D9B" w:rsidRPr="00684D9B">
        <w:rPr>
          <w:b/>
          <w:bCs/>
          <w:sz w:val="20"/>
          <w:lang w:eastAsia="it-IT"/>
        </w:rPr>
        <w:t>soggettiGiuridici</w:t>
      </w:r>
      <w:proofErr w:type="spellEnd"/>
      <w:r w:rsidR="00684D9B" w:rsidRPr="00684D9B">
        <w:rPr>
          <w:b/>
          <w:bCs/>
          <w:sz w:val="20"/>
          <w:lang w:eastAsia="it-IT"/>
        </w:rPr>
        <w:t>/v1.0 (BSA Vita)</w:t>
      </w:r>
      <w:r w:rsidR="0074035A">
        <w:rPr>
          <w:b/>
          <w:bCs/>
          <w:sz w:val="20"/>
          <w:lang w:eastAsia="it-IT"/>
        </w:rPr>
        <w:t xml:space="preserve"> </w:t>
      </w:r>
      <w:r w:rsidR="0074035A" w:rsidRPr="0074035A">
        <w:rPr>
          <w:sz w:val="20"/>
          <w:lang w:eastAsia="it-IT"/>
        </w:rPr>
        <w:t>per le persone giuridiche</w:t>
      </w:r>
      <w:r w:rsidR="00684D9B" w:rsidRPr="00684D9B">
        <w:rPr>
          <w:sz w:val="20"/>
        </w:rPr>
        <w:t xml:space="preserve">, con il </w:t>
      </w:r>
      <w:proofErr w:type="spellStart"/>
      <w:r w:rsidR="00684D9B" w:rsidRPr="00684D9B">
        <w:rPr>
          <w:sz w:val="20"/>
        </w:rPr>
        <w:t>knominativo</w:t>
      </w:r>
      <w:proofErr w:type="spellEnd"/>
      <w:r w:rsidR="00684D9B" w:rsidRPr="00684D9B">
        <w:rPr>
          <w:sz w:val="20"/>
        </w:rPr>
        <w:t xml:space="preserve"> </w:t>
      </w:r>
      <w:r w:rsidR="00DD7739">
        <w:rPr>
          <w:sz w:val="20"/>
        </w:rPr>
        <w:t>devono richiamare</w:t>
      </w:r>
      <w:r w:rsidR="00684D9B" w:rsidRPr="00684D9B">
        <w:rPr>
          <w:sz w:val="20"/>
        </w:rPr>
        <w:t xml:space="preserve"> prima il servizio /anagrafe/soggetti/v1.0/ (SGU8), successivamente il nuovo servizio API di anagrafe per ricevere tutti i dati anagrafici, ed infine, </w:t>
      </w:r>
      <w:r w:rsidR="00F619D6">
        <w:rPr>
          <w:sz w:val="20"/>
        </w:rPr>
        <w:t xml:space="preserve">dopo aver richiamato i 2 servizi di AU, </w:t>
      </w:r>
      <w:r w:rsidR="00DD7739">
        <w:rPr>
          <w:sz w:val="20"/>
        </w:rPr>
        <w:t>deve richiamare</w:t>
      </w:r>
      <w:r w:rsidR="00684D9B" w:rsidRPr="00684D9B">
        <w:rPr>
          <w:sz w:val="20"/>
        </w:rPr>
        <w:t xml:space="preserve"> il servizio al servizio AIA ‘</w:t>
      </w:r>
      <w:proofErr w:type="spellStart"/>
      <w:r w:rsidR="00684D9B" w:rsidRPr="00684D9B">
        <w:rPr>
          <w:sz w:val="20"/>
        </w:rPr>
        <w:t>Setandcheckparty</w:t>
      </w:r>
      <w:proofErr w:type="spellEnd"/>
      <w:r w:rsidR="00684D9B" w:rsidRPr="00684D9B">
        <w:rPr>
          <w:sz w:val="20"/>
        </w:rPr>
        <w:t>’ con il k-nominativo ed il ruolo del soggetto passando i dati anagrafici ricevuti da AU;</w:t>
      </w:r>
    </w:p>
    <w:p w14:paraId="01C90D04" w14:textId="77777777" w:rsidR="001102DB" w:rsidRDefault="001102DB" w:rsidP="00A51518">
      <w:pPr>
        <w:spacing w:after="160" w:line="259" w:lineRule="auto"/>
        <w:ind w:left="284"/>
        <w:contextualSpacing/>
        <w:rPr>
          <w:sz w:val="20"/>
        </w:rPr>
      </w:pPr>
    </w:p>
    <w:p w14:paraId="3AC7121F" w14:textId="05C00A37" w:rsidR="00C8385C" w:rsidRDefault="00C8385C" w:rsidP="00A51518">
      <w:pPr>
        <w:spacing w:after="160" w:line="259" w:lineRule="auto"/>
        <w:ind w:left="284"/>
        <w:contextualSpacing/>
        <w:rPr>
          <w:sz w:val="20"/>
        </w:rPr>
      </w:pPr>
      <w:r>
        <w:rPr>
          <w:sz w:val="20"/>
        </w:rPr>
        <w:t xml:space="preserve">Implementazioni previste sui </w:t>
      </w:r>
      <w:proofErr w:type="gramStart"/>
      <w:r>
        <w:rPr>
          <w:sz w:val="20"/>
        </w:rPr>
        <w:t>2</w:t>
      </w:r>
      <w:proofErr w:type="gramEnd"/>
      <w:r>
        <w:rPr>
          <w:sz w:val="20"/>
        </w:rPr>
        <w:t xml:space="preserve"> servizi BSA VITA:</w:t>
      </w:r>
    </w:p>
    <w:p w14:paraId="49558A32" w14:textId="0B37077C" w:rsidR="001F0DA7" w:rsidRPr="00D80982" w:rsidRDefault="001F0DA7" w:rsidP="00C8385C">
      <w:pPr>
        <w:pStyle w:val="Paragrafoelenco"/>
        <w:numPr>
          <w:ilvl w:val="0"/>
          <w:numId w:val="48"/>
        </w:numPr>
        <w:spacing w:after="160" w:line="259" w:lineRule="auto"/>
        <w:contextualSpacing/>
        <w:rPr>
          <w:rFonts w:ascii="Verdana" w:hAnsi="Verdana"/>
          <w:sz w:val="20"/>
        </w:rPr>
      </w:pPr>
      <w:r w:rsidRPr="00D80982">
        <w:rPr>
          <w:rFonts w:ascii="Verdana" w:hAnsi="Verdana"/>
          <w:sz w:val="20"/>
        </w:rPr>
        <w:t>Aggiunta chiamata del nuovo servizio API di AU in coda alla chiamat</w:t>
      </w:r>
      <w:r w:rsidR="008806B6" w:rsidRPr="00D80982">
        <w:rPr>
          <w:rFonts w:ascii="Verdana" w:hAnsi="Verdana"/>
          <w:sz w:val="20"/>
        </w:rPr>
        <w:t>a</w:t>
      </w:r>
      <w:r w:rsidRPr="00D80982">
        <w:rPr>
          <w:rFonts w:ascii="Verdana" w:hAnsi="Verdana"/>
          <w:sz w:val="20"/>
        </w:rPr>
        <w:t xml:space="preserve"> del servizio SGU8;</w:t>
      </w:r>
    </w:p>
    <w:p w14:paraId="6D345E2A" w14:textId="0188C724" w:rsidR="00C8385C" w:rsidRPr="00D80982" w:rsidRDefault="00C8385C" w:rsidP="00C8385C">
      <w:pPr>
        <w:pStyle w:val="Paragrafoelenco"/>
        <w:numPr>
          <w:ilvl w:val="0"/>
          <w:numId w:val="48"/>
        </w:numPr>
        <w:spacing w:after="160" w:line="259" w:lineRule="auto"/>
        <w:contextualSpacing/>
        <w:rPr>
          <w:rFonts w:ascii="Verdana" w:hAnsi="Verdana"/>
          <w:sz w:val="20"/>
        </w:rPr>
      </w:pPr>
      <w:r w:rsidRPr="00D80982">
        <w:rPr>
          <w:rFonts w:ascii="Verdana" w:hAnsi="Verdana"/>
          <w:sz w:val="20"/>
        </w:rPr>
        <w:t xml:space="preserve">Gestione di nuovi campi </w:t>
      </w:r>
      <w:r w:rsidR="005033C7" w:rsidRPr="00D80982">
        <w:rPr>
          <w:rFonts w:ascii="Verdana" w:hAnsi="Verdana"/>
          <w:sz w:val="20"/>
        </w:rPr>
        <w:t>da passare input al servizio di AIA</w:t>
      </w:r>
      <w:r w:rsidR="001F0DA7" w:rsidRPr="00D80982">
        <w:rPr>
          <w:rFonts w:ascii="Verdana" w:hAnsi="Verdana"/>
          <w:sz w:val="20"/>
        </w:rPr>
        <w:t xml:space="preserve"> (vedere </w:t>
      </w:r>
      <w:r w:rsidR="005356C8">
        <w:rPr>
          <w:rFonts w:ascii="Verdana" w:hAnsi="Verdana"/>
          <w:sz w:val="20"/>
        </w:rPr>
        <w:t>New c</w:t>
      </w:r>
      <w:r w:rsidR="00B02B53">
        <w:rPr>
          <w:rFonts w:ascii="Verdana" w:hAnsi="Verdana"/>
          <w:sz w:val="20"/>
        </w:rPr>
        <w:t xml:space="preserve">ampo BSA VITA nel </w:t>
      </w:r>
      <w:r w:rsidR="00004290" w:rsidRPr="00D80982">
        <w:rPr>
          <w:rFonts w:ascii="Verdana" w:hAnsi="Verdana"/>
          <w:sz w:val="20"/>
        </w:rPr>
        <w:t>paragrafo ‘</w:t>
      </w:r>
      <w:r w:rsidR="00D80982" w:rsidRPr="00D80982">
        <w:rPr>
          <w:rFonts w:ascii="Verdana" w:hAnsi="Verdana"/>
          <w:sz w:val="20"/>
        </w:rPr>
        <w:t>2 Tabella ‘ALTRI DATI VITA’</w:t>
      </w:r>
      <w:r w:rsidR="008806B6" w:rsidRPr="00D80982">
        <w:rPr>
          <w:rFonts w:ascii="Verdana" w:hAnsi="Verdana"/>
          <w:sz w:val="20"/>
        </w:rPr>
        <w:t>)</w:t>
      </w:r>
      <w:r w:rsidR="005033C7" w:rsidRPr="00D80982">
        <w:rPr>
          <w:rFonts w:ascii="Verdana" w:hAnsi="Verdana"/>
          <w:sz w:val="20"/>
        </w:rPr>
        <w:t>;</w:t>
      </w:r>
    </w:p>
    <w:p w14:paraId="4E468E2E" w14:textId="6CF90CD9" w:rsidR="005033C7" w:rsidRPr="00D80982" w:rsidRDefault="002E3AD6" w:rsidP="00C8385C">
      <w:pPr>
        <w:pStyle w:val="Paragrafoelenco"/>
        <w:numPr>
          <w:ilvl w:val="0"/>
          <w:numId w:val="48"/>
        </w:numPr>
        <w:spacing w:after="160" w:line="259" w:lineRule="auto"/>
        <w:contextualSpacing/>
        <w:rPr>
          <w:rFonts w:ascii="Verdana" w:hAnsi="Verdana"/>
          <w:sz w:val="20"/>
        </w:rPr>
      </w:pPr>
      <w:r>
        <w:rPr>
          <w:rFonts w:ascii="Verdana" w:hAnsi="Verdana"/>
          <w:sz w:val="20"/>
        </w:rPr>
        <w:t>Le informazioni ‘</w:t>
      </w:r>
      <w:r w:rsidR="00BE7CAC" w:rsidRPr="00873F00">
        <w:rPr>
          <w:rFonts w:ascii="Verdana" w:hAnsi="Verdana"/>
          <w:sz w:val="20"/>
        </w:rPr>
        <w:t>Nazione Relazioni Commerciali1</w:t>
      </w:r>
      <w:r>
        <w:rPr>
          <w:rFonts w:ascii="Verdana" w:hAnsi="Verdana"/>
          <w:sz w:val="20"/>
        </w:rPr>
        <w:t>’</w:t>
      </w:r>
      <w:r w:rsidR="00BE7CAC" w:rsidRPr="00BE7CAC">
        <w:rPr>
          <w:rFonts w:ascii="Verdana" w:hAnsi="Verdana"/>
          <w:sz w:val="20"/>
        </w:rPr>
        <w:t xml:space="preserve">, </w:t>
      </w:r>
      <w:r>
        <w:rPr>
          <w:rFonts w:ascii="Verdana" w:hAnsi="Verdana"/>
          <w:sz w:val="20"/>
        </w:rPr>
        <w:t>‘</w:t>
      </w:r>
      <w:r w:rsidR="00BE7CAC" w:rsidRPr="00873F00">
        <w:rPr>
          <w:rFonts w:ascii="Verdana" w:hAnsi="Verdana"/>
          <w:sz w:val="20"/>
        </w:rPr>
        <w:t>Nazione Relazioni Commerciali</w:t>
      </w:r>
      <w:r w:rsidR="00BE7CAC" w:rsidRPr="00BE7CAC">
        <w:rPr>
          <w:rFonts w:ascii="Verdana" w:hAnsi="Verdana"/>
          <w:sz w:val="20"/>
        </w:rPr>
        <w:t>2</w:t>
      </w:r>
      <w:r>
        <w:rPr>
          <w:rFonts w:ascii="Verdana" w:hAnsi="Verdana"/>
          <w:sz w:val="20"/>
        </w:rPr>
        <w:t>’ e ‘</w:t>
      </w:r>
      <w:r w:rsidR="00BE7CAC" w:rsidRPr="00873F00">
        <w:rPr>
          <w:rFonts w:ascii="Verdana" w:hAnsi="Verdana"/>
          <w:sz w:val="20"/>
        </w:rPr>
        <w:t>Nazione Relazioni Commerciali</w:t>
      </w:r>
      <w:r w:rsidR="00BE7CAC" w:rsidRPr="00BE7CAC">
        <w:rPr>
          <w:rFonts w:ascii="Verdana" w:hAnsi="Verdana"/>
          <w:sz w:val="20"/>
        </w:rPr>
        <w:t>3</w:t>
      </w:r>
      <w:r>
        <w:rPr>
          <w:rFonts w:ascii="Verdana" w:hAnsi="Verdana"/>
          <w:sz w:val="20"/>
        </w:rPr>
        <w:t xml:space="preserve">’ devono essere recuperate dal servizio SGU8 </w:t>
      </w:r>
      <w:r w:rsidR="008C6461">
        <w:rPr>
          <w:rFonts w:ascii="Verdana" w:hAnsi="Verdana"/>
          <w:sz w:val="20"/>
        </w:rPr>
        <w:t>e passate a</w:t>
      </w:r>
      <w:r w:rsidR="00FF5A5C">
        <w:rPr>
          <w:rFonts w:ascii="Verdana" w:hAnsi="Verdana"/>
          <w:sz w:val="20"/>
        </w:rPr>
        <w:t>l servizio di</w:t>
      </w:r>
      <w:r w:rsidR="008C6461">
        <w:rPr>
          <w:rFonts w:ascii="Verdana" w:hAnsi="Verdana"/>
          <w:sz w:val="20"/>
        </w:rPr>
        <w:t xml:space="preserve"> AIA.</w:t>
      </w:r>
      <w:r w:rsidR="00BE7CAC">
        <w:rPr>
          <w:rFonts w:ascii="Verdana" w:hAnsi="Verdana"/>
          <w:sz w:val="20"/>
        </w:rPr>
        <w:t xml:space="preserve">  </w:t>
      </w:r>
    </w:p>
    <w:p w14:paraId="2F705671" w14:textId="77777777" w:rsidR="00E755B3" w:rsidRPr="00BE7CAC" w:rsidRDefault="00E755B3" w:rsidP="00A51518">
      <w:pPr>
        <w:spacing w:after="160" w:line="259" w:lineRule="auto"/>
        <w:ind w:left="284"/>
        <w:contextualSpacing/>
        <w:rPr>
          <w:rFonts w:eastAsia="Calibri"/>
          <w:sz w:val="20"/>
          <w:szCs w:val="22"/>
          <w:lang w:eastAsia="it-IT"/>
        </w:rPr>
      </w:pPr>
    </w:p>
    <w:p w14:paraId="0A5DA363" w14:textId="48161706" w:rsidR="00F52202" w:rsidRDefault="00A8530C" w:rsidP="00A51518">
      <w:pPr>
        <w:spacing w:after="160" w:line="259" w:lineRule="auto"/>
        <w:ind w:left="284"/>
        <w:contextualSpacing/>
        <w:rPr>
          <w:sz w:val="20"/>
        </w:rPr>
      </w:pPr>
      <w:r>
        <w:rPr>
          <w:sz w:val="20"/>
          <w:highlight w:val="yellow"/>
        </w:rPr>
        <w:t>Considerando che i soggetti POE sono gestiti in AIA, il VITA deve v</w:t>
      </w:r>
      <w:r w:rsidR="00CC4290" w:rsidRPr="00CC4290">
        <w:rPr>
          <w:sz w:val="20"/>
          <w:highlight w:val="yellow"/>
        </w:rPr>
        <w:t>erificare la gestione del POE nei servizi BSA VITA Sogget</w:t>
      </w:r>
      <w:r w:rsidR="00CC4290">
        <w:rPr>
          <w:sz w:val="20"/>
          <w:highlight w:val="yellow"/>
        </w:rPr>
        <w:t>t</w:t>
      </w:r>
      <w:r w:rsidR="00CC4290" w:rsidRPr="00CC4290">
        <w:rPr>
          <w:sz w:val="20"/>
          <w:highlight w:val="yellow"/>
        </w:rPr>
        <w:t>i.</w:t>
      </w:r>
    </w:p>
    <w:p w14:paraId="6742FA0E" w14:textId="6367C8DB" w:rsidR="00F52202" w:rsidRDefault="00F52202" w:rsidP="00913377">
      <w:pPr>
        <w:pStyle w:val="Titolo1"/>
        <w:numPr>
          <w:ilvl w:val="0"/>
          <w:numId w:val="34"/>
        </w:numPr>
      </w:pPr>
      <w:bookmarkStart w:id="19" w:name="_Toc203032206"/>
      <w:r>
        <w:lastRenderedPageBreak/>
        <w:t>AIA</w:t>
      </w:r>
      <w:bookmarkEnd w:id="19"/>
    </w:p>
    <w:p w14:paraId="0F7FC9CC" w14:textId="77777777" w:rsidR="00F52202" w:rsidRDefault="00F52202" w:rsidP="00F52202">
      <w:pPr>
        <w:pStyle w:val="Corpotesto"/>
      </w:pPr>
    </w:p>
    <w:p w14:paraId="36247F52" w14:textId="52B5AFE1" w:rsidR="00921C82" w:rsidRDefault="00F52202" w:rsidP="00F52202">
      <w:pPr>
        <w:spacing w:after="160" w:line="259" w:lineRule="auto"/>
        <w:ind w:left="284"/>
        <w:contextualSpacing/>
        <w:rPr>
          <w:sz w:val="20"/>
        </w:rPr>
      </w:pPr>
      <w:r w:rsidRPr="00C051FA">
        <w:rPr>
          <w:sz w:val="20"/>
        </w:rPr>
        <w:t xml:space="preserve">AIA </w:t>
      </w:r>
      <w:r w:rsidR="00EB6006">
        <w:rPr>
          <w:sz w:val="20"/>
        </w:rPr>
        <w:t>verrà richiamata dal BSA VITA Soggetti</w:t>
      </w:r>
      <w:r w:rsidR="0073318D">
        <w:rPr>
          <w:sz w:val="20"/>
        </w:rPr>
        <w:t xml:space="preserve"> e riceverà dal BSA</w:t>
      </w:r>
      <w:r w:rsidR="00EB6006">
        <w:rPr>
          <w:sz w:val="20"/>
        </w:rPr>
        <w:t xml:space="preserve"> tutte le informazioni recuperate dalla SGU</w:t>
      </w:r>
      <w:r w:rsidR="008D1E95">
        <w:rPr>
          <w:sz w:val="20"/>
        </w:rPr>
        <w:t xml:space="preserve">8 e dal nuovo servizio API di AIA. </w:t>
      </w:r>
    </w:p>
    <w:p w14:paraId="0A8AD05B" w14:textId="027FD75D" w:rsidR="0057483C" w:rsidRDefault="0057483C" w:rsidP="00F52202">
      <w:pPr>
        <w:spacing w:after="160" w:line="259" w:lineRule="auto"/>
        <w:ind w:left="284"/>
        <w:contextualSpacing/>
        <w:rPr>
          <w:sz w:val="20"/>
        </w:rPr>
      </w:pPr>
    </w:p>
    <w:p w14:paraId="2B7AE636" w14:textId="2C80698F" w:rsidR="0057483C" w:rsidRDefault="0057483C" w:rsidP="00F52202">
      <w:pPr>
        <w:spacing w:after="160" w:line="259" w:lineRule="auto"/>
        <w:ind w:left="284"/>
        <w:contextualSpacing/>
        <w:rPr>
          <w:sz w:val="20"/>
        </w:rPr>
      </w:pPr>
      <w:r>
        <w:rPr>
          <w:sz w:val="20"/>
        </w:rPr>
        <w:t xml:space="preserve">Il servizio API di AIA dovrà essere implementato per </w:t>
      </w:r>
      <w:r w:rsidR="001475AF">
        <w:rPr>
          <w:sz w:val="20"/>
        </w:rPr>
        <w:t xml:space="preserve">l’aggiunta di </w:t>
      </w:r>
      <w:proofErr w:type="gramStart"/>
      <w:r w:rsidR="001475AF">
        <w:rPr>
          <w:sz w:val="20"/>
        </w:rPr>
        <w:t>4</w:t>
      </w:r>
      <w:proofErr w:type="gramEnd"/>
      <w:r w:rsidR="001475AF">
        <w:rPr>
          <w:sz w:val="20"/>
        </w:rPr>
        <w:t xml:space="preserve"> nuovi campi ed il salvataggio sul DB di AIA. I campi sono:</w:t>
      </w:r>
    </w:p>
    <w:p w14:paraId="20A32886" w14:textId="77777777" w:rsidR="001475AF" w:rsidRDefault="001475AF" w:rsidP="00F52202">
      <w:pPr>
        <w:spacing w:after="160" w:line="259" w:lineRule="auto"/>
        <w:ind w:left="284"/>
        <w:contextualSpacing/>
        <w:rPr>
          <w:sz w:val="20"/>
        </w:rPr>
      </w:pPr>
    </w:p>
    <w:p w14:paraId="162498C7" w14:textId="2999FAD8" w:rsidR="001475AF" w:rsidRPr="001475AF" w:rsidRDefault="001475AF" w:rsidP="001475AF">
      <w:pPr>
        <w:numPr>
          <w:ilvl w:val="0"/>
          <w:numId w:val="45"/>
        </w:numPr>
        <w:spacing w:after="160" w:line="259" w:lineRule="auto"/>
        <w:contextualSpacing/>
        <w:rPr>
          <w:sz w:val="20"/>
        </w:rPr>
      </w:pPr>
      <w:r w:rsidRPr="001475AF">
        <w:rPr>
          <w:sz w:val="20"/>
        </w:rPr>
        <w:t xml:space="preserve">Persona politicamente esposta (tipo PEP: A, B, C, D, </w:t>
      </w:r>
      <w:proofErr w:type="spellStart"/>
      <w:r w:rsidRPr="001475AF">
        <w:rPr>
          <w:sz w:val="20"/>
        </w:rPr>
        <w:t>etc</w:t>
      </w:r>
      <w:proofErr w:type="spellEnd"/>
      <w:r w:rsidRPr="001475AF">
        <w:rPr>
          <w:sz w:val="20"/>
        </w:rPr>
        <w:t>) </w:t>
      </w:r>
    </w:p>
    <w:p w14:paraId="1505C171" w14:textId="1338F0FC" w:rsidR="001475AF" w:rsidRPr="001475AF" w:rsidRDefault="001475AF" w:rsidP="001475AF">
      <w:pPr>
        <w:numPr>
          <w:ilvl w:val="0"/>
          <w:numId w:val="45"/>
        </w:numPr>
        <w:spacing w:after="160" w:line="259" w:lineRule="auto"/>
        <w:contextualSpacing/>
        <w:rPr>
          <w:sz w:val="20"/>
        </w:rPr>
      </w:pPr>
      <w:r w:rsidRPr="001475AF">
        <w:rPr>
          <w:sz w:val="20"/>
        </w:rPr>
        <w:t>TIN </w:t>
      </w:r>
    </w:p>
    <w:p w14:paraId="77E1CCF2" w14:textId="0A81B616" w:rsidR="001475AF" w:rsidRDefault="001475AF" w:rsidP="001475AF">
      <w:pPr>
        <w:numPr>
          <w:ilvl w:val="0"/>
          <w:numId w:val="45"/>
        </w:numPr>
        <w:spacing w:after="160" w:line="259" w:lineRule="auto"/>
        <w:contextualSpacing/>
        <w:rPr>
          <w:sz w:val="20"/>
        </w:rPr>
      </w:pPr>
      <w:r w:rsidRPr="001475AF">
        <w:rPr>
          <w:sz w:val="20"/>
        </w:rPr>
        <w:t>Società passive </w:t>
      </w:r>
    </w:p>
    <w:p w14:paraId="02863263" w14:textId="2D3328DC" w:rsidR="001475AF" w:rsidRPr="001475AF" w:rsidRDefault="001475AF" w:rsidP="001475AF">
      <w:pPr>
        <w:numPr>
          <w:ilvl w:val="0"/>
          <w:numId w:val="45"/>
        </w:numPr>
        <w:spacing w:after="160" w:line="259" w:lineRule="auto"/>
        <w:contextualSpacing/>
        <w:rPr>
          <w:sz w:val="20"/>
        </w:rPr>
      </w:pPr>
      <w:r w:rsidRPr="001475AF">
        <w:rPr>
          <w:sz w:val="20"/>
        </w:rPr>
        <w:t>Dati del titolare effettivo raccolti</w:t>
      </w:r>
    </w:p>
    <w:p w14:paraId="5233475D" w14:textId="77777777" w:rsidR="001475AF" w:rsidRDefault="001475AF" w:rsidP="00F52202">
      <w:pPr>
        <w:spacing w:after="160" w:line="259" w:lineRule="auto"/>
        <w:ind w:left="284"/>
        <w:contextualSpacing/>
        <w:rPr>
          <w:sz w:val="20"/>
        </w:rPr>
      </w:pPr>
    </w:p>
    <w:p w14:paraId="373C9969" w14:textId="46FD3BEA" w:rsidR="00F52202" w:rsidRDefault="008D1E95" w:rsidP="00F52202">
      <w:pPr>
        <w:spacing w:after="160" w:line="259" w:lineRule="auto"/>
        <w:ind w:left="284"/>
        <w:contextualSpacing/>
        <w:rPr>
          <w:sz w:val="20"/>
        </w:rPr>
      </w:pPr>
      <w:r>
        <w:rPr>
          <w:sz w:val="20"/>
        </w:rPr>
        <w:t xml:space="preserve">AIA </w:t>
      </w:r>
      <w:r w:rsidR="00F52202" w:rsidRPr="00C051FA">
        <w:rPr>
          <w:sz w:val="20"/>
        </w:rPr>
        <w:t xml:space="preserve">dovrà effettuare </w:t>
      </w:r>
      <w:r w:rsidR="00F52202">
        <w:rPr>
          <w:sz w:val="20"/>
        </w:rPr>
        <w:t xml:space="preserve">i controlli </w:t>
      </w:r>
      <w:r w:rsidR="00A04CBF">
        <w:rPr>
          <w:sz w:val="20"/>
        </w:rPr>
        <w:t>su tutti i</w:t>
      </w:r>
      <w:r w:rsidR="00F52202">
        <w:rPr>
          <w:sz w:val="20"/>
        </w:rPr>
        <w:t xml:space="preserve"> dati restituiti da AU</w:t>
      </w:r>
      <w:r w:rsidR="002805D3">
        <w:rPr>
          <w:sz w:val="20"/>
        </w:rPr>
        <w:t xml:space="preserve">, compresa la verifica della presenza del documento PDF in AIA, </w:t>
      </w:r>
      <w:r w:rsidR="00F52202">
        <w:rPr>
          <w:sz w:val="20"/>
        </w:rPr>
        <w:t>e se è tutto OK</w:t>
      </w:r>
      <w:r w:rsidR="002805D3">
        <w:rPr>
          <w:sz w:val="20"/>
        </w:rPr>
        <w:t>,</w:t>
      </w:r>
      <w:r w:rsidR="00F52202">
        <w:rPr>
          <w:sz w:val="20"/>
        </w:rPr>
        <w:t xml:space="preserve"> dovrà effettuare </w:t>
      </w:r>
      <w:r w:rsidR="00F52202" w:rsidRPr="00C051FA">
        <w:rPr>
          <w:sz w:val="20"/>
        </w:rPr>
        <w:t xml:space="preserve">il salvataggio </w:t>
      </w:r>
      <w:r w:rsidR="00F52202">
        <w:rPr>
          <w:sz w:val="20"/>
        </w:rPr>
        <w:t xml:space="preserve">in AIA </w:t>
      </w:r>
      <w:r w:rsidR="00A04CBF">
        <w:rPr>
          <w:sz w:val="20"/>
        </w:rPr>
        <w:t xml:space="preserve">di tutte </w:t>
      </w:r>
      <w:r w:rsidR="00F52202" w:rsidRPr="00C051FA">
        <w:rPr>
          <w:sz w:val="20"/>
        </w:rPr>
        <w:t xml:space="preserve">le informazioni restituite </w:t>
      </w:r>
      <w:r w:rsidR="00A04CBF">
        <w:rPr>
          <w:sz w:val="20"/>
        </w:rPr>
        <w:t>dalla nuova</w:t>
      </w:r>
      <w:r w:rsidR="00F52202" w:rsidRPr="00C051FA">
        <w:rPr>
          <w:sz w:val="20"/>
        </w:rPr>
        <w:t xml:space="preserve"> API di Anagrafe.</w:t>
      </w:r>
    </w:p>
    <w:p w14:paraId="18E040AB" w14:textId="77777777" w:rsidR="00913377" w:rsidRDefault="00913377" w:rsidP="00F52202">
      <w:pPr>
        <w:spacing w:after="160" w:line="259" w:lineRule="auto"/>
        <w:ind w:left="284"/>
        <w:contextualSpacing/>
        <w:rPr>
          <w:sz w:val="20"/>
        </w:rPr>
      </w:pPr>
    </w:p>
    <w:p w14:paraId="1000FD3B" w14:textId="7B57152E" w:rsidR="00156F5A" w:rsidRDefault="00156F5A" w:rsidP="00F52202">
      <w:pPr>
        <w:spacing w:after="160" w:line="259" w:lineRule="auto"/>
        <w:ind w:left="284"/>
        <w:contextualSpacing/>
        <w:rPr>
          <w:sz w:val="20"/>
        </w:rPr>
      </w:pPr>
      <w:r>
        <w:rPr>
          <w:sz w:val="20"/>
        </w:rPr>
        <w:t xml:space="preserve">Per la verifica della presenza del documento PDF si prevede la </w:t>
      </w:r>
      <w:r w:rsidR="00081896">
        <w:rPr>
          <w:sz w:val="20"/>
        </w:rPr>
        <w:t>c</w:t>
      </w:r>
      <w:r>
        <w:rPr>
          <w:sz w:val="20"/>
        </w:rPr>
        <w:t>reazione di un nuovo servizio di AIA.</w:t>
      </w:r>
    </w:p>
    <w:p w14:paraId="6FF5CEE9" w14:textId="48B59B62" w:rsidR="00913377" w:rsidRDefault="00913377" w:rsidP="00913377">
      <w:pPr>
        <w:pStyle w:val="Titolo1"/>
        <w:numPr>
          <w:ilvl w:val="0"/>
          <w:numId w:val="34"/>
        </w:numPr>
      </w:pPr>
      <w:bookmarkStart w:id="20" w:name="_Toc203032207"/>
      <w:r>
        <w:lastRenderedPageBreak/>
        <w:t>VITES</w:t>
      </w:r>
      <w:bookmarkEnd w:id="20"/>
      <w:r>
        <w:t xml:space="preserve"> </w:t>
      </w:r>
    </w:p>
    <w:p w14:paraId="440FC246" w14:textId="77777777" w:rsidR="00913377" w:rsidRDefault="00913377" w:rsidP="00913377">
      <w:pPr>
        <w:pStyle w:val="Corpotesto"/>
      </w:pPr>
    </w:p>
    <w:p w14:paraId="5D288952" w14:textId="37B25613" w:rsidR="00913377" w:rsidRPr="00207A4A" w:rsidRDefault="00913377" w:rsidP="00913377">
      <w:pPr>
        <w:spacing w:after="160" w:line="259" w:lineRule="auto"/>
        <w:ind w:left="284"/>
        <w:contextualSpacing/>
        <w:rPr>
          <w:sz w:val="20"/>
        </w:rPr>
      </w:pPr>
      <w:r w:rsidRPr="00207A4A">
        <w:rPr>
          <w:sz w:val="20"/>
        </w:rPr>
        <w:t>Il F.E. VITES dovrà prevedere qualche modifica per la segnalazione dei messaggi di errore</w:t>
      </w:r>
      <w:r w:rsidR="00207A4A" w:rsidRPr="00207A4A">
        <w:rPr>
          <w:sz w:val="20"/>
        </w:rPr>
        <w:t>.</w:t>
      </w:r>
    </w:p>
    <w:p w14:paraId="116C6E55" w14:textId="77777777" w:rsidR="00C33332" w:rsidRDefault="00C33332" w:rsidP="00913377">
      <w:pPr>
        <w:spacing w:after="160" w:line="259" w:lineRule="auto"/>
        <w:ind w:left="284"/>
        <w:contextualSpacing/>
        <w:rPr>
          <w:sz w:val="20"/>
          <w:highlight w:val="yellow"/>
        </w:rPr>
      </w:pPr>
    </w:p>
    <w:p w14:paraId="71D3C20E" w14:textId="7499F879" w:rsidR="00C33332" w:rsidRDefault="005E569A" w:rsidP="00C33332">
      <w:pPr>
        <w:ind w:left="284"/>
        <w:rPr>
          <w:sz w:val="20"/>
        </w:rPr>
      </w:pPr>
      <w:r>
        <w:rPr>
          <w:sz w:val="20"/>
        </w:rPr>
        <w:t>L’emissione e t</w:t>
      </w:r>
      <w:r w:rsidR="00C33332" w:rsidRPr="00C051FA">
        <w:rPr>
          <w:sz w:val="20"/>
        </w:rPr>
        <w:t>utte le altre funzioni di post</w:t>
      </w:r>
      <w:r w:rsidR="00C33332">
        <w:rPr>
          <w:sz w:val="20"/>
        </w:rPr>
        <w:t>-</w:t>
      </w:r>
      <w:r w:rsidR="00C33332" w:rsidRPr="00C051FA">
        <w:rPr>
          <w:sz w:val="20"/>
        </w:rPr>
        <w:t xml:space="preserve">vendita </w:t>
      </w:r>
      <w:r w:rsidR="00C33332">
        <w:rPr>
          <w:sz w:val="20"/>
        </w:rPr>
        <w:t>che</w:t>
      </w:r>
      <w:r w:rsidR="00C33332" w:rsidRPr="00C051FA">
        <w:rPr>
          <w:sz w:val="20"/>
        </w:rPr>
        <w:t xml:space="preserve"> sono impattate da anagrafe, dovranno prevedere quest</w:t>
      </w:r>
      <w:r w:rsidR="00C33332">
        <w:rPr>
          <w:sz w:val="20"/>
        </w:rPr>
        <w:t>a nuova gestione</w:t>
      </w:r>
      <w:r w:rsidR="00C33332" w:rsidRPr="00C051FA">
        <w:rPr>
          <w:sz w:val="20"/>
        </w:rPr>
        <w:t xml:space="preserve">. </w:t>
      </w:r>
    </w:p>
    <w:p w14:paraId="63C87E4E" w14:textId="77777777" w:rsidR="00C33332" w:rsidRDefault="00C33332" w:rsidP="00C33332">
      <w:pPr>
        <w:ind w:left="284"/>
        <w:rPr>
          <w:sz w:val="20"/>
        </w:rPr>
      </w:pPr>
    </w:p>
    <w:p w14:paraId="1DA273D8" w14:textId="2A37031F" w:rsidR="00C33332" w:rsidRDefault="00C33332" w:rsidP="00C33332">
      <w:pPr>
        <w:ind w:left="284"/>
        <w:rPr>
          <w:sz w:val="20"/>
        </w:rPr>
      </w:pPr>
      <w:r w:rsidRPr="00167D82">
        <w:rPr>
          <w:sz w:val="20"/>
          <w:highlight w:val="yellow"/>
        </w:rPr>
        <w:t>In attesa di conferma mappatura funzioni impattate dall’attività</w:t>
      </w:r>
      <w:r w:rsidR="005873FA" w:rsidRPr="00167D82">
        <w:rPr>
          <w:sz w:val="20"/>
          <w:highlight w:val="yellow"/>
        </w:rPr>
        <w:t xml:space="preserve"> (vedere ultima colonna)</w:t>
      </w:r>
      <w:r w:rsidRPr="00167D82">
        <w:rPr>
          <w:sz w:val="20"/>
          <w:highlight w:val="yellow"/>
        </w:rPr>
        <w:t>:</w:t>
      </w:r>
    </w:p>
    <w:p w14:paraId="7C42E275" w14:textId="77777777" w:rsidR="00C33332" w:rsidRDefault="00C33332" w:rsidP="00C33332">
      <w:pPr>
        <w:ind w:left="284"/>
        <w:rPr>
          <w:sz w:val="20"/>
        </w:rPr>
      </w:pPr>
    </w:p>
    <w:tbl>
      <w:tblPr>
        <w:tblW w:w="5000" w:type="pct"/>
        <w:shd w:val="clear" w:color="auto" w:fill="FFFFFF"/>
        <w:tblCellMar>
          <w:left w:w="0" w:type="dxa"/>
          <w:right w:w="0" w:type="dxa"/>
        </w:tblCellMar>
        <w:tblLook w:val="04A0" w:firstRow="1" w:lastRow="0" w:firstColumn="1" w:lastColumn="0" w:noHBand="0" w:noVBand="1"/>
      </w:tblPr>
      <w:tblGrid>
        <w:gridCol w:w="1562"/>
        <w:gridCol w:w="1661"/>
        <w:gridCol w:w="3524"/>
        <w:gridCol w:w="1616"/>
        <w:gridCol w:w="1366"/>
      </w:tblGrid>
      <w:tr w:rsidR="00C33332" w:rsidRPr="00DA64C8" w14:paraId="42450303" w14:textId="77777777" w:rsidTr="00C138AA">
        <w:trPr>
          <w:trHeight w:val="300"/>
        </w:trPr>
        <w:tc>
          <w:tcPr>
            <w:tcW w:w="383" w:type="pct"/>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2CF69D2A" w14:textId="77777777" w:rsidR="00C33332" w:rsidRPr="00DA64C8" w:rsidRDefault="00C33332" w:rsidP="00D665AE">
            <w:pPr>
              <w:ind w:left="284"/>
              <w:rPr>
                <w:b/>
                <w:bCs/>
                <w:sz w:val="20"/>
              </w:rPr>
            </w:pPr>
            <w:proofErr w:type="spellStart"/>
            <w:r w:rsidRPr="00DA64C8">
              <w:rPr>
                <w:b/>
                <w:bCs/>
                <w:sz w:val="20"/>
              </w:rPr>
              <w:t>prj</w:t>
            </w:r>
            <w:proofErr w:type="spellEnd"/>
          </w:p>
        </w:tc>
        <w:tc>
          <w:tcPr>
            <w:tcW w:w="647"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0BF81513" w14:textId="77777777" w:rsidR="00C33332" w:rsidRPr="00DA64C8" w:rsidRDefault="00C33332" w:rsidP="00D665AE">
            <w:pPr>
              <w:ind w:left="284"/>
              <w:rPr>
                <w:b/>
                <w:bCs/>
                <w:sz w:val="20"/>
              </w:rPr>
            </w:pPr>
            <w:r w:rsidRPr="00DA64C8">
              <w:rPr>
                <w:b/>
                <w:bCs/>
                <w:sz w:val="20"/>
              </w:rPr>
              <w:t>FEU</w:t>
            </w:r>
          </w:p>
        </w:tc>
        <w:tc>
          <w:tcPr>
            <w:tcW w:w="2328"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474D31F3" w14:textId="77777777" w:rsidR="00C33332" w:rsidRPr="00DA64C8" w:rsidRDefault="00C33332" w:rsidP="00D665AE">
            <w:pPr>
              <w:ind w:left="284"/>
              <w:rPr>
                <w:b/>
                <w:bCs/>
                <w:sz w:val="20"/>
              </w:rPr>
            </w:pPr>
            <w:r w:rsidRPr="00DA64C8">
              <w:rPr>
                <w:b/>
                <w:bCs/>
                <w:sz w:val="20"/>
              </w:rPr>
              <w:t>dettaglio</w:t>
            </w:r>
          </w:p>
        </w:tc>
        <w:tc>
          <w:tcPr>
            <w:tcW w:w="748"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77820C05" w14:textId="77777777" w:rsidR="00C33332" w:rsidRPr="00DA64C8" w:rsidRDefault="00C33332" w:rsidP="00D665AE">
            <w:pPr>
              <w:ind w:left="284"/>
              <w:rPr>
                <w:b/>
                <w:bCs/>
                <w:sz w:val="20"/>
              </w:rPr>
            </w:pPr>
            <w:r w:rsidRPr="00DA64C8">
              <w:rPr>
                <w:b/>
                <w:bCs/>
                <w:sz w:val="20"/>
              </w:rPr>
              <w:t>NOTE</w:t>
            </w:r>
          </w:p>
        </w:tc>
        <w:tc>
          <w:tcPr>
            <w:tcW w:w="893"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5314065D" w14:textId="77777777" w:rsidR="00C33332" w:rsidRPr="00DA64C8" w:rsidRDefault="00C33332" w:rsidP="00D665AE">
            <w:pPr>
              <w:ind w:left="284"/>
              <w:rPr>
                <w:b/>
                <w:bCs/>
                <w:sz w:val="20"/>
              </w:rPr>
            </w:pPr>
            <w:r w:rsidRPr="00DA64C8">
              <w:rPr>
                <w:b/>
                <w:bCs/>
                <w:sz w:val="20"/>
              </w:rPr>
              <w:t>NUOVA gestione dei dati AU- altri dati vita</w:t>
            </w:r>
          </w:p>
        </w:tc>
      </w:tr>
      <w:tr w:rsidR="00C33332" w:rsidRPr="00DA64C8" w14:paraId="6B7F9E8C" w14:textId="77777777" w:rsidTr="00D665AE">
        <w:trPr>
          <w:trHeight w:val="141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C917323" w14:textId="77777777" w:rsidR="00C33332" w:rsidRPr="00DA64C8" w:rsidRDefault="00C33332" w:rsidP="00D665AE">
            <w:pPr>
              <w:ind w:left="284"/>
              <w:rPr>
                <w:sz w:val="20"/>
              </w:rPr>
            </w:pPr>
            <w:r w:rsidRPr="00DA64C8">
              <w:rPr>
                <w:sz w:val="20"/>
              </w:rPr>
              <w:t>strategico</w:t>
            </w:r>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22FAF8E2" w14:textId="77777777" w:rsidR="00C33332" w:rsidRPr="00DA64C8" w:rsidRDefault="00C33332" w:rsidP="00D665AE">
            <w:pPr>
              <w:ind w:left="284"/>
              <w:rPr>
                <w:sz w:val="20"/>
              </w:rPr>
            </w:pPr>
            <w:r w:rsidRPr="00DA64C8">
              <w:rPr>
                <w:b/>
                <w:bCs/>
                <w:sz w:val="20"/>
              </w:rPr>
              <w:t>FEU23 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112AB0A0" w14:textId="77777777" w:rsidR="00C33332" w:rsidRPr="00DA64C8" w:rsidRDefault="00C33332" w:rsidP="00D665AE">
            <w:pPr>
              <w:ind w:left="284"/>
              <w:rPr>
                <w:sz w:val="20"/>
              </w:rPr>
            </w:pPr>
            <w:r w:rsidRPr="00DA64C8">
              <w:rPr>
                <w:b/>
                <w:bCs/>
                <w:sz w:val="20"/>
              </w:rPr>
              <w:t>Versamento Per Reintegro</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2DC69848" w14:textId="77777777" w:rsidR="00C33332" w:rsidRPr="00DA64C8" w:rsidRDefault="00C33332" w:rsidP="00D665AE">
            <w:pPr>
              <w:ind w:left="284"/>
              <w:rPr>
                <w:sz w:val="20"/>
              </w:rPr>
            </w:pPr>
            <w:r w:rsidRPr="00DA64C8">
              <w:rPr>
                <w:sz w:val="20"/>
              </w:rPr>
              <w:t xml:space="preserve">visto che non c'è più </w:t>
            </w:r>
            <w:proofErr w:type="spellStart"/>
            <w:r w:rsidRPr="00DA64C8">
              <w:rPr>
                <w:sz w:val="20"/>
              </w:rPr>
              <w:t>avc</w:t>
            </w:r>
            <w:proofErr w:type="spellEnd"/>
            <w:r w:rsidRPr="00DA64C8">
              <w:rPr>
                <w:sz w:val="20"/>
              </w:rPr>
              <w:t xml:space="preserve"> sulla feu</w:t>
            </w:r>
            <w:proofErr w:type="gramStart"/>
            <w:r w:rsidRPr="00DA64C8">
              <w:rPr>
                <w:sz w:val="20"/>
              </w:rPr>
              <w:t>23 ,</w:t>
            </w:r>
            <w:proofErr w:type="gramEnd"/>
            <w:r w:rsidRPr="00DA64C8">
              <w:rPr>
                <w:sz w:val="20"/>
              </w:rPr>
              <w:t xml:space="preserve"> la videata prevede </w:t>
            </w:r>
            <w:proofErr w:type="spellStart"/>
            <w:proofErr w:type="gramStart"/>
            <w:r w:rsidRPr="00DA64C8">
              <w:rPr>
                <w:sz w:val="20"/>
              </w:rPr>
              <w:t>nacora</w:t>
            </w:r>
            <w:proofErr w:type="spellEnd"/>
            <w:r w:rsidRPr="00DA64C8">
              <w:rPr>
                <w:sz w:val="20"/>
              </w:rPr>
              <w:t>  la</w:t>
            </w:r>
            <w:proofErr w:type="gramEnd"/>
            <w:r w:rsidRPr="00DA64C8">
              <w:rPr>
                <w:sz w:val="20"/>
              </w:rPr>
              <w:t xml:space="preserve"> modifica del </w:t>
            </w:r>
            <w:proofErr w:type="spellStart"/>
            <w:r w:rsidRPr="00DA64C8">
              <w:rPr>
                <w:sz w:val="20"/>
              </w:rPr>
              <w:t>contarente</w:t>
            </w:r>
            <w:proofErr w:type="spellEnd"/>
            <w:r w:rsidRPr="00DA64C8">
              <w:rPr>
                <w:sz w:val="20"/>
              </w:rPr>
              <w:t xml:space="preserve">? </w:t>
            </w:r>
            <w:proofErr w:type="spellStart"/>
            <w:r w:rsidRPr="00DA64C8">
              <w:rPr>
                <w:sz w:val="20"/>
              </w:rPr>
              <w:t>perchè</w:t>
            </w:r>
            <w:proofErr w:type="spellEnd"/>
            <w:r w:rsidRPr="00DA64C8">
              <w:rPr>
                <w:sz w:val="20"/>
              </w:rPr>
              <w:t xml:space="preserve"> attualmente la </w:t>
            </w:r>
            <w:proofErr w:type="spellStart"/>
            <w:r w:rsidRPr="00DA64C8">
              <w:rPr>
                <w:sz w:val="20"/>
              </w:rPr>
              <w:t>prevde</w:t>
            </w:r>
            <w:proofErr w:type="spellEnd"/>
            <w:r w:rsidRPr="00DA64C8">
              <w:rPr>
                <w:sz w:val="20"/>
              </w:rPr>
              <w:t xml:space="preserve"> essendoci AVC</w:t>
            </w: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6CCD7CD" w14:textId="77777777" w:rsidR="00C33332" w:rsidRPr="00DA64C8" w:rsidRDefault="00C33332" w:rsidP="00D665AE">
            <w:pPr>
              <w:ind w:left="284"/>
              <w:rPr>
                <w:sz w:val="20"/>
              </w:rPr>
            </w:pPr>
            <w:r w:rsidRPr="00DA64C8">
              <w:rPr>
                <w:sz w:val="20"/>
              </w:rPr>
              <w:t>?</w:t>
            </w:r>
          </w:p>
        </w:tc>
      </w:tr>
      <w:tr w:rsidR="00C33332" w:rsidRPr="00DA64C8" w14:paraId="05C7664D"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F26137" w14:textId="77777777" w:rsidR="00C33332" w:rsidRPr="00DA64C8" w:rsidRDefault="00C33332" w:rsidP="00D665AE">
            <w:pPr>
              <w:ind w:left="284"/>
              <w:rPr>
                <w:sz w:val="20"/>
              </w:rPr>
            </w:pPr>
            <w:r w:rsidRPr="00DA64C8">
              <w:rPr>
                <w:sz w:val="20"/>
              </w:rPr>
              <w:t>strategico</w:t>
            </w:r>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0288344E" w14:textId="77777777" w:rsidR="00C33332" w:rsidRPr="00DA64C8" w:rsidRDefault="00C33332" w:rsidP="00D665AE">
            <w:pPr>
              <w:ind w:left="284"/>
              <w:rPr>
                <w:sz w:val="20"/>
              </w:rPr>
            </w:pPr>
            <w:r w:rsidRPr="00DA64C8">
              <w:rPr>
                <w:b/>
                <w:bCs/>
                <w:sz w:val="20"/>
              </w:rPr>
              <w:t>FEU28 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3E4B4617" w14:textId="77777777" w:rsidR="00C33332" w:rsidRPr="00DA64C8" w:rsidRDefault="00C33332" w:rsidP="00D665AE">
            <w:pPr>
              <w:ind w:left="284"/>
              <w:rPr>
                <w:sz w:val="20"/>
              </w:rPr>
            </w:pPr>
            <w:r w:rsidRPr="00DA64C8">
              <w:rPr>
                <w:b/>
                <w:bCs/>
                <w:sz w:val="20"/>
              </w:rPr>
              <w:t>Consultazione Polizze- Versamento TFR</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8CCAB36"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ED112B5" w14:textId="77777777" w:rsidR="00C33332" w:rsidRPr="00DA64C8" w:rsidRDefault="00C33332" w:rsidP="00D665AE">
            <w:pPr>
              <w:ind w:left="284"/>
              <w:rPr>
                <w:sz w:val="20"/>
              </w:rPr>
            </w:pPr>
            <w:r w:rsidRPr="00DA64C8">
              <w:rPr>
                <w:sz w:val="20"/>
              </w:rPr>
              <w:t>NO</w:t>
            </w:r>
          </w:p>
        </w:tc>
      </w:tr>
      <w:tr w:rsidR="00C33332" w:rsidRPr="00DA64C8" w14:paraId="5880E5C5"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DAC4275" w14:textId="77777777" w:rsidR="00C33332" w:rsidRPr="00DA64C8" w:rsidRDefault="00C33332" w:rsidP="00D665AE">
            <w:pPr>
              <w:ind w:left="284"/>
              <w:rPr>
                <w:sz w:val="20"/>
              </w:rPr>
            </w:pPr>
            <w:r w:rsidRPr="00DA64C8">
              <w:rPr>
                <w:sz w:val="20"/>
              </w:rPr>
              <w:t>strategico</w:t>
            </w:r>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647E5BF7" w14:textId="77777777" w:rsidR="00C33332" w:rsidRPr="00DA64C8" w:rsidRDefault="00C33332" w:rsidP="00D665AE">
            <w:pPr>
              <w:ind w:left="284"/>
              <w:rPr>
                <w:sz w:val="20"/>
              </w:rPr>
            </w:pPr>
            <w:r w:rsidRPr="00DA64C8">
              <w:rPr>
                <w:b/>
                <w:bCs/>
                <w:sz w:val="20"/>
              </w:rPr>
              <w:t>FEU41 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5E9B0E49" w14:textId="1CFE83E5" w:rsidR="00C33332" w:rsidRPr="00DA64C8" w:rsidRDefault="00C33332" w:rsidP="00D665AE">
            <w:pPr>
              <w:ind w:left="284"/>
              <w:rPr>
                <w:sz w:val="20"/>
              </w:rPr>
            </w:pPr>
            <w:r w:rsidRPr="00DA64C8">
              <w:rPr>
                <w:b/>
                <w:bCs/>
                <w:sz w:val="20"/>
              </w:rPr>
              <w:t>Cambio co</w:t>
            </w:r>
            <w:r w:rsidR="00EE2DC8">
              <w:rPr>
                <w:b/>
                <w:bCs/>
                <w:sz w:val="20"/>
              </w:rPr>
              <w:t>o</w:t>
            </w:r>
            <w:r w:rsidRPr="00DA64C8">
              <w:rPr>
                <w:b/>
                <w:bCs/>
                <w:sz w:val="20"/>
              </w:rPr>
              <w:t>rdinate bancarie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D7FF483"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D4384E" w14:textId="77777777" w:rsidR="00C33332" w:rsidRPr="00DA64C8" w:rsidRDefault="00C33332" w:rsidP="00D665AE">
            <w:pPr>
              <w:ind w:left="284"/>
              <w:rPr>
                <w:sz w:val="20"/>
              </w:rPr>
            </w:pPr>
            <w:r w:rsidRPr="00DA64C8">
              <w:rPr>
                <w:sz w:val="20"/>
              </w:rPr>
              <w:t>SI</w:t>
            </w:r>
          </w:p>
        </w:tc>
      </w:tr>
      <w:tr w:rsidR="00C33332" w:rsidRPr="00DA64C8" w14:paraId="7972B60D"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3FBA3CF" w14:textId="77777777" w:rsidR="00C33332" w:rsidRPr="00DA64C8" w:rsidRDefault="00C33332" w:rsidP="00D665AE">
            <w:pPr>
              <w:ind w:left="284"/>
              <w:rPr>
                <w:sz w:val="20"/>
              </w:rPr>
            </w:pPr>
            <w:r w:rsidRPr="00DA64C8">
              <w:rPr>
                <w:sz w:val="20"/>
              </w:rPr>
              <w:t>strategico</w:t>
            </w:r>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47C835F5" w14:textId="77777777" w:rsidR="00C33332" w:rsidRPr="00DA64C8" w:rsidRDefault="00C33332" w:rsidP="00D665AE">
            <w:pPr>
              <w:ind w:left="284"/>
              <w:rPr>
                <w:sz w:val="20"/>
              </w:rPr>
            </w:pPr>
            <w:r w:rsidRPr="00DA64C8">
              <w:rPr>
                <w:b/>
                <w:bCs/>
                <w:sz w:val="20"/>
              </w:rPr>
              <w:t>FEU53 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66CAD836" w14:textId="77777777" w:rsidR="00C33332" w:rsidRPr="00DA64C8" w:rsidRDefault="00C33332" w:rsidP="00D665AE">
            <w:pPr>
              <w:ind w:left="284"/>
              <w:rPr>
                <w:sz w:val="20"/>
              </w:rPr>
            </w:pPr>
            <w:r w:rsidRPr="00DA64C8">
              <w:rPr>
                <w:b/>
                <w:bCs/>
                <w:sz w:val="20"/>
              </w:rPr>
              <w:t>Versamento premio di produttività</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ED57227"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D88F02D" w14:textId="77777777" w:rsidR="00C33332" w:rsidRPr="00DA64C8" w:rsidRDefault="00C33332" w:rsidP="00D665AE">
            <w:pPr>
              <w:ind w:left="284"/>
              <w:rPr>
                <w:sz w:val="20"/>
              </w:rPr>
            </w:pPr>
            <w:r w:rsidRPr="00DA64C8">
              <w:rPr>
                <w:sz w:val="20"/>
              </w:rPr>
              <w:t>NO</w:t>
            </w:r>
          </w:p>
        </w:tc>
      </w:tr>
      <w:tr w:rsidR="00C33332" w:rsidRPr="00DA64C8" w14:paraId="0E8EDA58"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0BF0A68"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BFF1104" w14:textId="77777777" w:rsidR="00C33332" w:rsidRPr="00DA64C8" w:rsidRDefault="00C33332" w:rsidP="00D665AE">
            <w:pPr>
              <w:ind w:left="284"/>
              <w:rPr>
                <w:sz w:val="20"/>
              </w:rPr>
            </w:pPr>
            <w:r w:rsidRPr="00DA64C8">
              <w:rPr>
                <w:sz w:val="20"/>
              </w:rPr>
              <w:t>FEU13AIA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033CD379" w14:textId="77777777" w:rsidR="00C33332" w:rsidRPr="00DA64C8" w:rsidRDefault="00C33332" w:rsidP="00D665AE">
            <w:pPr>
              <w:ind w:left="284"/>
              <w:rPr>
                <w:sz w:val="20"/>
              </w:rPr>
            </w:pPr>
            <w:r w:rsidRPr="00DA64C8">
              <w:rPr>
                <w:sz w:val="20"/>
              </w:rPr>
              <w:t>consultazione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F8976BD"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79D09D3" w14:textId="77777777" w:rsidR="00C33332" w:rsidRPr="00DA64C8" w:rsidRDefault="00C33332" w:rsidP="00D665AE">
            <w:pPr>
              <w:ind w:left="284"/>
              <w:rPr>
                <w:sz w:val="20"/>
              </w:rPr>
            </w:pPr>
            <w:r w:rsidRPr="00DA64C8">
              <w:rPr>
                <w:sz w:val="20"/>
              </w:rPr>
              <w:t>NO</w:t>
            </w:r>
          </w:p>
        </w:tc>
      </w:tr>
      <w:tr w:rsidR="00C33332" w:rsidRPr="00DA64C8" w14:paraId="0664E505"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5B0AA8"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4B49AB5" w14:textId="77777777" w:rsidR="00C33332" w:rsidRPr="00DA64C8" w:rsidRDefault="00C33332" w:rsidP="00D665AE">
            <w:pPr>
              <w:ind w:left="284"/>
              <w:rPr>
                <w:sz w:val="20"/>
              </w:rPr>
            </w:pPr>
            <w:r w:rsidRPr="00DA64C8">
              <w:rPr>
                <w:sz w:val="20"/>
              </w:rPr>
              <w:t>FEU22AIA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2F9FFD21" w14:textId="77777777" w:rsidR="00C33332" w:rsidRPr="00DA64C8" w:rsidRDefault="00C33332" w:rsidP="00D665AE">
            <w:pPr>
              <w:ind w:left="284"/>
              <w:rPr>
                <w:sz w:val="20"/>
              </w:rPr>
            </w:pPr>
            <w:proofErr w:type="spellStart"/>
            <w:r w:rsidRPr="00DA64C8">
              <w:rPr>
                <w:sz w:val="20"/>
              </w:rPr>
              <w:t>versamentoIntegrativo</w:t>
            </w:r>
            <w:proofErr w:type="spellEnd"/>
            <w:r w:rsidRPr="00DA64C8">
              <w:rPr>
                <w:sz w:val="20"/>
              </w:rPr>
              <w:t>: {code: '</w:t>
            </w:r>
            <w:r w:rsidRPr="00DA64C8">
              <w:rPr>
                <w:b/>
                <w:bCs/>
                <w:sz w:val="20"/>
              </w:rPr>
              <w:t>_VAGG</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Versamento Integrativo</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7BE99A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61889A2" w14:textId="77777777" w:rsidR="00C33332" w:rsidRPr="00DA64C8" w:rsidRDefault="00C33332" w:rsidP="00D665AE">
            <w:pPr>
              <w:ind w:left="284"/>
              <w:rPr>
                <w:sz w:val="20"/>
              </w:rPr>
            </w:pPr>
            <w:r w:rsidRPr="00DA64C8">
              <w:rPr>
                <w:sz w:val="20"/>
              </w:rPr>
              <w:t>SI</w:t>
            </w:r>
          </w:p>
        </w:tc>
      </w:tr>
      <w:tr w:rsidR="00C33332" w:rsidRPr="00DA64C8" w14:paraId="53878524"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7B2AA22"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C35D8D5" w14:textId="77777777" w:rsidR="00C33332" w:rsidRPr="00DA64C8" w:rsidRDefault="00C33332" w:rsidP="00D665AE">
            <w:pPr>
              <w:ind w:left="284"/>
              <w:rPr>
                <w:sz w:val="20"/>
              </w:rPr>
            </w:pPr>
            <w:r w:rsidRPr="00DA64C8">
              <w:rPr>
                <w:sz w:val="20"/>
              </w:rPr>
              <w:t>FEU18TAIA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48CC2E3B" w14:textId="77777777" w:rsidR="00C33332" w:rsidRPr="00DA64C8" w:rsidRDefault="00C33332" w:rsidP="00D665AE">
            <w:pPr>
              <w:ind w:left="284"/>
              <w:rPr>
                <w:sz w:val="20"/>
              </w:rPr>
            </w:pPr>
            <w:proofErr w:type="spellStart"/>
            <w:r w:rsidRPr="00DA64C8">
              <w:rPr>
                <w:sz w:val="20"/>
              </w:rPr>
              <w:t>riscattoTotale</w:t>
            </w:r>
            <w:proofErr w:type="spellEnd"/>
            <w:r w:rsidRPr="00DA64C8">
              <w:rPr>
                <w:sz w:val="20"/>
              </w:rPr>
              <w:t>: {code: '</w:t>
            </w:r>
            <w:r w:rsidRPr="00DA64C8">
              <w:rPr>
                <w:b/>
                <w:bCs/>
                <w:sz w:val="20"/>
              </w:rPr>
              <w:t>_RISTO</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Riscatto Totale</w:t>
            </w:r>
            <w:r w:rsidRPr="00DA64C8">
              <w:rPr>
                <w:sz w:val="20"/>
              </w:rPr>
              <w:t>'}, non dispositiva</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C1678E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5283BB5" w14:textId="77777777" w:rsidR="00C33332" w:rsidRPr="00DA64C8" w:rsidRDefault="00C33332" w:rsidP="00D665AE">
            <w:pPr>
              <w:ind w:left="284"/>
              <w:rPr>
                <w:sz w:val="20"/>
              </w:rPr>
            </w:pPr>
            <w:r w:rsidRPr="00DA64C8">
              <w:rPr>
                <w:sz w:val="20"/>
              </w:rPr>
              <w:t>SI</w:t>
            </w:r>
          </w:p>
        </w:tc>
      </w:tr>
      <w:tr w:rsidR="00C33332" w:rsidRPr="00DA64C8" w14:paraId="7DE1B9EF"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10B8F9F"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3917C90" w14:textId="77777777" w:rsidR="00C33332" w:rsidRPr="00DA64C8" w:rsidRDefault="00C33332" w:rsidP="00D665AE">
            <w:pPr>
              <w:ind w:left="284"/>
              <w:rPr>
                <w:sz w:val="20"/>
              </w:rPr>
            </w:pPr>
            <w:r w:rsidRPr="00DA64C8">
              <w:rPr>
                <w:sz w:val="20"/>
              </w:rPr>
              <w:t>FEU18PAIA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7F6463D2" w14:textId="77777777" w:rsidR="00C33332" w:rsidRPr="00DA64C8" w:rsidRDefault="00C33332" w:rsidP="00D665AE">
            <w:pPr>
              <w:ind w:left="284"/>
              <w:rPr>
                <w:sz w:val="20"/>
              </w:rPr>
            </w:pPr>
            <w:proofErr w:type="spellStart"/>
            <w:r w:rsidRPr="00DA64C8">
              <w:rPr>
                <w:sz w:val="20"/>
              </w:rPr>
              <w:t>riscattoParziale</w:t>
            </w:r>
            <w:proofErr w:type="spellEnd"/>
            <w:r w:rsidRPr="00DA64C8">
              <w:rPr>
                <w:sz w:val="20"/>
              </w:rPr>
              <w:t>: {code: '</w:t>
            </w:r>
            <w:r w:rsidRPr="00DA64C8">
              <w:rPr>
                <w:b/>
                <w:bCs/>
                <w:sz w:val="20"/>
              </w:rPr>
              <w:t>_RISPA</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Riscatto Parziale</w:t>
            </w:r>
            <w:r w:rsidRPr="00DA64C8">
              <w:rPr>
                <w:sz w:val="20"/>
              </w:rPr>
              <w:t xml:space="preserve">'}, non </w:t>
            </w:r>
            <w:proofErr w:type="spellStart"/>
            <w:r w:rsidRPr="00DA64C8">
              <w:rPr>
                <w:sz w:val="20"/>
              </w:rPr>
              <w:t>dispostiva</w:t>
            </w:r>
            <w:proofErr w:type="spellEnd"/>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56626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208FD15" w14:textId="77777777" w:rsidR="00C33332" w:rsidRPr="00DA64C8" w:rsidRDefault="00C33332" w:rsidP="00D665AE">
            <w:pPr>
              <w:ind w:left="284"/>
              <w:rPr>
                <w:sz w:val="20"/>
              </w:rPr>
            </w:pPr>
            <w:r w:rsidRPr="00DA64C8">
              <w:rPr>
                <w:sz w:val="20"/>
              </w:rPr>
              <w:t>SI</w:t>
            </w:r>
          </w:p>
        </w:tc>
      </w:tr>
      <w:tr w:rsidR="00C33332" w:rsidRPr="00DA64C8" w14:paraId="5F66F36A"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7A70593"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D8DCD11" w14:textId="77777777" w:rsidR="00C33332" w:rsidRPr="00DA64C8" w:rsidRDefault="00C33332" w:rsidP="00D665AE">
            <w:pPr>
              <w:ind w:left="284"/>
              <w:rPr>
                <w:sz w:val="20"/>
              </w:rPr>
            </w:pPr>
            <w:r w:rsidRPr="00DA64C8">
              <w:rPr>
                <w:sz w:val="20"/>
              </w:rPr>
              <w:t>FEU60AIA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400D7E7" w14:textId="77777777" w:rsidR="00C33332" w:rsidRPr="00DA64C8" w:rsidRDefault="00C33332" w:rsidP="00D665AE">
            <w:pPr>
              <w:ind w:left="284"/>
              <w:rPr>
                <w:sz w:val="20"/>
              </w:rPr>
            </w:pPr>
            <w:r w:rsidRPr="00DA64C8">
              <w:rPr>
                <w:sz w:val="20"/>
              </w:rPr>
              <w:t>recesso: {code: '</w:t>
            </w:r>
            <w:r w:rsidRPr="00DA64C8">
              <w:rPr>
                <w:b/>
                <w:bCs/>
                <w:sz w:val="20"/>
              </w:rPr>
              <w:t>_ANREC</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Recesso</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675A6A"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B044F67" w14:textId="77777777" w:rsidR="00C33332" w:rsidRPr="00DA64C8" w:rsidRDefault="00C33332" w:rsidP="00D665AE">
            <w:pPr>
              <w:ind w:left="284"/>
              <w:rPr>
                <w:sz w:val="20"/>
              </w:rPr>
            </w:pPr>
            <w:r w:rsidRPr="00DA64C8">
              <w:rPr>
                <w:sz w:val="20"/>
              </w:rPr>
              <w:t>?</w:t>
            </w:r>
          </w:p>
        </w:tc>
      </w:tr>
      <w:tr w:rsidR="00C33332" w:rsidRPr="00DA64C8" w14:paraId="711D8C3E"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B9510EA" w14:textId="77777777" w:rsidR="00C33332" w:rsidRPr="00DA64C8" w:rsidRDefault="00C33332" w:rsidP="00D665AE">
            <w:pPr>
              <w:ind w:left="284"/>
              <w:rPr>
                <w:sz w:val="20"/>
              </w:rPr>
            </w:pPr>
            <w:r w:rsidRPr="00DA64C8">
              <w:rPr>
                <w:sz w:val="20"/>
              </w:rPr>
              <w:lastRenderedPageBreak/>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0B68798" w14:textId="77777777" w:rsidR="00C33332" w:rsidRPr="00DA64C8" w:rsidRDefault="00C33332" w:rsidP="00D665AE">
            <w:pPr>
              <w:ind w:left="284"/>
              <w:rPr>
                <w:sz w:val="20"/>
              </w:rPr>
            </w:pPr>
            <w:r w:rsidRPr="00DA64C8">
              <w:rPr>
                <w:sz w:val="20"/>
              </w:rPr>
              <w:t>FEU61AIA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57CC0F7" w14:textId="77777777" w:rsidR="00C33332" w:rsidRPr="00DA64C8" w:rsidRDefault="00C33332" w:rsidP="00D665AE">
            <w:pPr>
              <w:ind w:left="284"/>
              <w:rPr>
                <w:sz w:val="20"/>
              </w:rPr>
            </w:pPr>
            <w:proofErr w:type="spellStart"/>
            <w:r w:rsidRPr="00DA64C8">
              <w:rPr>
                <w:sz w:val="20"/>
              </w:rPr>
              <w:t>preventivoRiscatto</w:t>
            </w:r>
            <w:proofErr w:type="spellEnd"/>
            <w:r w:rsidRPr="00DA64C8">
              <w:rPr>
                <w:sz w:val="20"/>
              </w:rPr>
              <w:t>: {code: '</w:t>
            </w:r>
            <w:r w:rsidRPr="00DA64C8">
              <w:rPr>
                <w:b/>
                <w:bCs/>
                <w:sz w:val="20"/>
              </w:rPr>
              <w:t>_PRERS</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 xml:space="preserve">Preventivo di </w:t>
            </w:r>
            <w:proofErr w:type="spellStart"/>
            <w:r w:rsidRPr="00DA64C8">
              <w:rPr>
                <w:b/>
                <w:bCs/>
                <w:sz w:val="20"/>
              </w:rPr>
              <w:t>Riscatto</w:t>
            </w:r>
            <w:r w:rsidRPr="00DA64C8">
              <w:rPr>
                <w:sz w:val="20"/>
              </w:rPr>
              <w:t>'</w:t>
            </w:r>
            <w:proofErr w:type="spellEnd"/>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E038930"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8B2DEE4" w14:textId="77777777" w:rsidR="00C33332" w:rsidRPr="00DA64C8" w:rsidRDefault="00C33332" w:rsidP="00D665AE">
            <w:pPr>
              <w:ind w:left="284"/>
              <w:rPr>
                <w:sz w:val="20"/>
              </w:rPr>
            </w:pPr>
            <w:r w:rsidRPr="00DA64C8">
              <w:rPr>
                <w:sz w:val="20"/>
              </w:rPr>
              <w:t>NO</w:t>
            </w:r>
          </w:p>
        </w:tc>
      </w:tr>
      <w:tr w:rsidR="00C33332" w:rsidRPr="00DA64C8" w14:paraId="0E51E43D"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59A284D"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608DC86" w14:textId="77777777" w:rsidR="00C33332" w:rsidRPr="00DA64C8" w:rsidRDefault="00C33332" w:rsidP="00D665AE">
            <w:pPr>
              <w:ind w:left="284"/>
              <w:rPr>
                <w:sz w:val="20"/>
              </w:rPr>
            </w:pPr>
            <w:r w:rsidRPr="00DA64C8">
              <w:rPr>
                <w:sz w:val="20"/>
              </w:rPr>
              <w:t>FEU62AIA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D00F69E" w14:textId="77777777" w:rsidR="00C33332" w:rsidRPr="00DA64C8" w:rsidRDefault="00C33332" w:rsidP="00D665AE">
            <w:pPr>
              <w:ind w:left="284"/>
              <w:rPr>
                <w:sz w:val="20"/>
              </w:rPr>
            </w:pPr>
            <w:proofErr w:type="spellStart"/>
            <w:r w:rsidRPr="00DA64C8">
              <w:rPr>
                <w:sz w:val="20"/>
              </w:rPr>
              <w:t>preventivoRiduzione</w:t>
            </w:r>
            <w:proofErr w:type="spellEnd"/>
            <w:r w:rsidRPr="00DA64C8">
              <w:rPr>
                <w:sz w:val="20"/>
              </w:rPr>
              <w:t>: {code: '</w:t>
            </w:r>
            <w:r w:rsidRPr="00DA64C8">
              <w:rPr>
                <w:b/>
                <w:bCs/>
                <w:sz w:val="20"/>
              </w:rPr>
              <w:t>_PRERD</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Preventivo di Riduzione</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01E17E"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8346D4C" w14:textId="77777777" w:rsidR="00C33332" w:rsidRPr="00DA64C8" w:rsidRDefault="00C33332" w:rsidP="00D665AE">
            <w:pPr>
              <w:ind w:left="284"/>
              <w:rPr>
                <w:sz w:val="20"/>
              </w:rPr>
            </w:pPr>
            <w:r w:rsidRPr="00DA64C8">
              <w:rPr>
                <w:sz w:val="20"/>
              </w:rPr>
              <w:t>NO</w:t>
            </w:r>
          </w:p>
        </w:tc>
      </w:tr>
      <w:tr w:rsidR="00C33332" w:rsidRPr="00DA64C8" w14:paraId="6571154A"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6ADB3BA"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0D4CFEC" w14:textId="77777777" w:rsidR="00C33332" w:rsidRPr="00DA64C8" w:rsidRDefault="00C33332" w:rsidP="00D665AE">
            <w:pPr>
              <w:ind w:left="284"/>
              <w:rPr>
                <w:sz w:val="20"/>
              </w:rPr>
            </w:pPr>
            <w:r w:rsidRPr="00DA64C8">
              <w:rPr>
                <w:sz w:val="20"/>
              </w:rPr>
              <w:t>FEU63AIA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F395331" w14:textId="77777777" w:rsidR="00C33332" w:rsidRPr="00DA64C8" w:rsidRDefault="00C33332" w:rsidP="00D665AE">
            <w:pPr>
              <w:ind w:left="284"/>
              <w:rPr>
                <w:sz w:val="20"/>
              </w:rPr>
            </w:pPr>
            <w:proofErr w:type="spellStart"/>
            <w:r w:rsidRPr="00DA64C8">
              <w:rPr>
                <w:sz w:val="20"/>
              </w:rPr>
              <w:t>preventivoRiattivazione</w:t>
            </w:r>
            <w:proofErr w:type="spellEnd"/>
            <w:r w:rsidRPr="00DA64C8">
              <w:rPr>
                <w:sz w:val="20"/>
              </w:rPr>
              <w:t>: {code: '</w:t>
            </w:r>
            <w:r w:rsidRPr="00DA64C8">
              <w:rPr>
                <w:b/>
                <w:bCs/>
                <w:sz w:val="20"/>
              </w:rPr>
              <w:t>_PRERT</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Preventivo di Riattivazione</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539836D"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A73BEF2" w14:textId="77777777" w:rsidR="00C33332" w:rsidRPr="00DA64C8" w:rsidRDefault="00C33332" w:rsidP="00D665AE">
            <w:pPr>
              <w:ind w:left="284"/>
              <w:rPr>
                <w:sz w:val="20"/>
              </w:rPr>
            </w:pPr>
            <w:r w:rsidRPr="00DA64C8">
              <w:rPr>
                <w:sz w:val="20"/>
              </w:rPr>
              <w:t>NO</w:t>
            </w:r>
          </w:p>
        </w:tc>
      </w:tr>
      <w:tr w:rsidR="00C33332" w:rsidRPr="00DA64C8" w14:paraId="158C7849"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E4AADBF"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1F84783" w14:textId="77777777" w:rsidR="00C33332" w:rsidRPr="00DA64C8" w:rsidRDefault="00C33332" w:rsidP="00D665AE">
            <w:pPr>
              <w:ind w:left="284"/>
              <w:rPr>
                <w:sz w:val="20"/>
              </w:rPr>
            </w:pPr>
            <w:r w:rsidRPr="00DA64C8">
              <w:rPr>
                <w:sz w:val="20"/>
              </w:rPr>
              <w:t>FEU64AIA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CDC3F3C" w14:textId="77777777" w:rsidR="00C33332" w:rsidRPr="00DA64C8" w:rsidRDefault="00C33332" w:rsidP="00D665AE">
            <w:pPr>
              <w:ind w:left="284"/>
              <w:rPr>
                <w:sz w:val="20"/>
              </w:rPr>
            </w:pPr>
            <w:r w:rsidRPr="00DA64C8">
              <w:rPr>
                <w:sz w:val="20"/>
              </w:rPr>
              <w:t>preventivo: {code: '</w:t>
            </w:r>
            <w:r w:rsidRPr="00DA64C8">
              <w:rPr>
                <w:b/>
                <w:bCs/>
                <w:sz w:val="20"/>
              </w:rPr>
              <w:t>_PREVENTIVO</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Preventivo</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872C80C"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67159BD" w14:textId="77777777" w:rsidR="00C33332" w:rsidRPr="00DA64C8" w:rsidRDefault="00C33332" w:rsidP="00D665AE">
            <w:pPr>
              <w:ind w:left="284"/>
              <w:rPr>
                <w:sz w:val="20"/>
              </w:rPr>
            </w:pPr>
            <w:r w:rsidRPr="00DA64C8">
              <w:rPr>
                <w:sz w:val="20"/>
              </w:rPr>
              <w:t>NO</w:t>
            </w:r>
          </w:p>
        </w:tc>
      </w:tr>
      <w:tr w:rsidR="00C33332" w:rsidRPr="00DA64C8" w14:paraId="144B5AC0"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8EF4D14"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F6CD9D3" w14:textId="77777777" w:rsidR="00C33332" w:rsidRPr="00DA64C8" w:rsidRDefault="00C33332" w:rsidP="00D665AE">
            <w:pPr>
              <w:ind w:left="284"/>
              <w:rPr>
                <w:sz w:val="20"/>
              </w:rPr>
            </w:pPr>
            <w:r w:rsidRPr="00DA64C8">
              <w:rPr>
                <w:sz w:val="20"/>
              </w:rPr>
              <w:t>FEU50AIA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2DED3A29" w14:textId="77777777" w:rsidR="00C33332" w:rsidRPr="00DA64C8" w:rsidRDefault="00C33332" w:rsidP="00D665AE">
            <w:pPr>
              <w:ind w:left="284"/>
              <w:rPr>
                <w:sz w:val="20"/>
              </w:rPr>
            </w:pPr>
            <w:proofErr w:type="spellStart"/>
            <w:r w:rsidRPr="00DA64C8">
              <w:rPr>
                <w:sz w:val="20"/>
              </w:rPr>
              <w:t>richiestaProspettoPerformance</w:t>
            </w:r>
            <w:proofErr w:type="spellEnd"/>
            <w:r w:rsidRPr="00DA64C8">
              <w:rPr>
                <w:sz w:val="20"/>
              </w:rPr>
              <w:t>: {code: '</w:t>
            </w:r>
            <w:r w:rsidRPr="00DA64C8">
              <w:rPr>
                <w:b/>
                <w:bCs/>
                <w:sz w:val="20"/>
              </w:rPr>
              <w:t>RICPR</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Richiesta Prospetto Riepilogativo Performance</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0DD0DD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B67B303" w14:textId="77777777" w:rsidR="00C33332" w:rsidRPr="00DA64C8" w:rsidRDefault="00C33332" w:rsidP="00D665AE">
            <w:pPr>
              <w:ind w:left="284"/>
              <w:rPr>
                <w:sz w:val="20"/>
              </w:rPr>
            </w:pPr>
            <w:r w:rsidRPr="00DA64C8">
              <w:rPr>
                <w:sz w:val="20"/>
              </w:rPr>
              <w:t>NO</w:t>
            </w:r>
          </w:p>
        </w:tc>
      </w:tr>
      <w:tr w:rsidR="00C33332" w:rsidRPr="00DA64C8" w14:paraId="2386C51A"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9E542D4"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B419901" w14:textId="77777777" w:rsidR="00C33332" w:rsidRPr="00DA64C8" w:rsidRDefault="00C33332" w:rsidP="00D665AE">
            <w:pPr>
              <w:ind w:left="284"/>
              <w:rPr>
                <w:sz w:val="20"/>
              </w:rPr>
            </w:pPr>
            <w:r w:rsidRPr="00DA64C8">
              <w:rPr>
                <w:sz w:val="20"/>
              </w:rPr>
              <w:t>FEU50AIA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7E979AF8" w14:textId="77777777" w:rsidR="00C33332" w:rsidRPr="00DA64C8" w:rsidRDefault="00C33332" w:rsidP="00D665AE">
            <w:pPr>
              <w:ind w:left="284"/>
              <w:rPr>
                <w:sz w:val="20"/>
              </w:rPr>
            </w:pPr>
            <w:proofErr w:type="spellStart"/>
            <w:r w:rsidRPr="00DA64C8">
              <w:rPr>
                <w:sz w:val="20"/>
              </w:rPr>
              <w:t>stampaProspettoPerformance</w:t>
            </w:r>
            <w:proofErr w:type="spellEnd"/>
            <w:r w:rsidRPr="00DA64C8">
              <w:rPr>
                <w:sz w:val="20"/>
              </w:rPr>
              <w:t>: {code: '</w:t>
            </w:r>
            <w:r w:rsidRPr="00DA64C8">
              <w:rPr>
                <w:b/>
                <w:bCs/>
                <w:sz w:val="20"/>
              </w:rPr>
              <w:t>RICPS</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Stampa Prospetto Riepilogativo Performance</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21139B"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4F9F05C" w14:textId="77777777" w:rsidR="00C33332" w:rsidRPr="00DA64C8" w:rsidRDefault="00C33332" w:rsidP="00D665AE">
            <w:pPr>
              <w:ind w:left="284"/>
              <w:rPr>
                <w:sz w:val="20"/>
              </w:rPr>
            </w:pPr>
            <w:r w:rsidRPr="00DA64C8">
              <w:rPr>
                <w:sz w:val="20"/>
              </w:rPr>
              <w:t>NO</w:t>
            </w:r>
          </w:p>
        </w:tc>
      </w:tr>
      <w:tr w:rsidR="00C33332" w:rsidRPr="00DA64C8" w14:paraId="77213C98"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4443B75"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8A9B625" w14:textId="77777777" w:rsidR="00C33332" w:rsidRPr="00DA64C8" w:rsidRDefault="00C33332" w:rsidP="00D665AE">
            <w:pPr>
              <w:ind w:left="284"/>
              <w:rPr>
                <w:sz w:val="20"/>
              </w:rPr>
            </w:pPr>
            <w:r w:rsidRPr="00DA64C8">
              <w:rPr>
                <w:sz w:val="20"/>
              </w:rPr>
              <w:t>FEU65AIA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1BD7D96" w14:textId="77777777" w:rsidR="00C33332" w:rsidRPr="00DA64C8" w:rsidRDefault="00C33332" w:rsidP="00D665AE">
            <w:pPr>
              <w:ind w:left="284"/>
              <w:rPr>
                <w:sz w:val="20"/>
              </w:rPr>
            </w:pPr>
            <w:proofErr w:type="spellStart"/>
            <w:r w:rsidRPr="00DA64C8">
              <w:rPr>
                <w:sz w:val="20"/>
              </w:rPr>
              <w:t>stampaTitoli</w:t>
            </w:r>
            <w:proofErr w:type="spellEnd"/>
            <w:r w:rsidRPr="00DA64C8">
              <w:rPr>
                <w:sz w:val="20"/>
              </w:rPr>
              <w:t>: {code: '</w:t>
            </w:r>
            <w:r w:rsidRPr="00DA64C8">
              <w:rPr>
                <w:b/>
                <w:bCs/>
                <w:sz w:val="20"/>
              </w:rPr>
              <w:t>_STATI</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Stampa titoli</w:t>
            </w:r>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D87BCA8"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B5D58B6" w14:textId="77777777" w:rsidR="00C33332" w:rsidRPr="00DA64C8" w:rsidRDefault="00C33332" w:rsidP="00D665AE">
            <w:pPr>
              <w:ind w:left="284"/>
              <w:rPr>
                <w:sz w:val="20"/>
              </w:rPr>
            </w:pPr>
            <w:r w:rsidRPr="00DA64C8">
              <w:rPr>
                <w:sz w:val="20"/>
              </w:rPr>
              <w:t>?</w:t>
            </w:r>
          </w:p>
        </w:tc>
      </w:tr>
      <w:tr w:rsidR="00C33332" w:rsidRPr="00DA64C8" w14:paraId="01125213"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11E846F"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ACB81D9" w14:textId="77777777" w:rsidR="00C33332" w:rsidRPr="00DA64C8" w:rsidRDefault="00C33332" w:rsidP="00D665AE">
            <w:pPr>
              <w:ind w:left="284"/>
              <w:rPr>
                <w:sz w:val="20"/>
              </w:rPr>
            </w:pPr>
            <w:r w:rsidRPr="00DA64C8">
              <w:rPr>
                <w:sz w:val="20"/>
              </w:rPr>
              <w:t>FEU66AIA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C412E6A" w14:textId="77777777" w:rsidR="00C33332" w:rsidRPr="00DA64C8" w:rsidRDefault="00C33332" w:rsidP="00D665AE">
            <w:pPr>
              <w:ind w:left="284"/>
              <w:rPr>
                <w:sz w:val="20"/>
              </w:rPr>
            </w:pPr>
            <w:proofErr w:type="spellStart"/>
            <w:r w:rsidRPr="00DA64C8">
              <w:rPr>
                <w:sz w:val="20"/>
              </w:rPr>
              <w:t>switchRami</w:t>
            </w:r>
            <w:proofErr w:type="spellEnd"/>
            <w:r w:rsidRPr="00DA64C8">
              <w:rPr>
                <w:sz w:val="20"/>
              </w:rPr>
              <w:t>: {code: '</w:t>
            </w:r>
            <w:r w:rsidRPr="00DA64C8">
              <w:rPr>
                <w:b/>
                <w:bCs/>
                <w:sz w:val="20"/>
              </w:rPr>
              <w:t>_SWITR</w:t>
            </w:r>
            <w:r w:rsidRPr="00DA64C8">
              <w:rPr>
                <w:sz w:val="20"/>
              </w:rPr>
              <w:t xml:space="preserve">', </w:t>
            </w:r>
            <w:proofErr w:type="spellStart"/>
            <w:r w:rsidRPr="00DA64C8">
              <w:rPr>
                <w:sz w:val="20"/>
              </w:rPr>
              <w:t>description</w:t>
            </w:r>
            <w:proofErr w:type="spellEnd"/>
            <w:r w:rsidRPr="00DA64C8">
              <w:rPr>
                <w:sz w:val="20"/>
              </w:rPr>
              <w:t>: '</w:t>
            </w:r>
            <w:r w:rsidRPr="00DA64C8">
              <w:rPr>
                <w:b/>
                <w:bCs/>
                <w:sz w:val="20"/>
              </w:rPr>
              <w:t xml:space="preserve">Switch Prodotti </w:t>
            </w:r>
            <w:proofErr w:type="spellStart"/>
            <w:r w:rsidRPr="00DA64C8">
              <w:rPr>
                <w:b/>
                <w:bCs/>
                <w:sz w:val="20"/>
              </w:rPr>
              <w:t>Multiramo</w:t>
            </w:r>
            <w:proofErr w:type="spellEnd"/>
            <w:r w:rsidRPr="00DA64C8">
              <w:rPr>
                <w:sz w:val="20"/>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B9E3E0C"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0BF2C46" w14:textId="77777777" w:rsidR="00C33332" w:rsidRPr="00DA64C8" w:rsidRDefault="00C33332" w:rsidP="00D665AE">
            <w:pPr>
              <w:ind w:left="284"/>
              <w:rPr>
                <w:sz w:val="20"/>
              </w:rPr>
            </w:pPr>
            <w:r w:rsidRPr="00DA64C8">
              <w:rPr>
                <w:sz w:val="20"/>
              </w:rPr>
              <w:t>NO</w:t>
            </w:r>
          </w:p>
        </w:tc>
      </w:tr>
      <w:tr w:rsidR="00C33332" w:rsidRPr="00DA64C8" w14:paraId="306E269D"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6E351CF"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C640CD" w14:textId="77777777" w:rsidR="00C33332" w:rsidRPr="00DA64C8" w:rsidRDefault="00C33332" w:rsidP="00D665AE">
            <w:pPr>
              <w:ind w:left="284"/>
              <w:rPr>
                <w:sz w:val="20"/>
              </w:rPr>
            </w:pPr>
            <w:r w:rsidRPr="00DA64C8">
              <w:rPr>
                <w:sz w:val="20"/>
              </w:rPr>
              <w:t>FEU67AIA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5B0CC2B" w14:textId="77777777" w:rsidR="00C33332" w:rsidRPr="00DA64C8" w:rsidRDefault="00C33332" w:rsidP="00D665AE">
            <w:pPr>
              <w:ind w:left="284"/>
              <w:rPr>
                <w:sz w:val="20"/>
                <w:lang w:val="en-US"/>
              </w:rPr>
            </w:pPr>
            <w:proofErr w:type="spellStart"/>
            <w:proofErr w:type="gramStart"/>
            <w:r w:rsidRPr="00DA64C8">
              <w:rPr>
                <w:sz w:val="20"/>
                <w:lang w:val="en-US"/>
              </w:rPr>
              <w:t>switchMonoRamo</w:t>
            </w:r>
            <w:proofErr w:type="spellEnd"/>
            <w:r w:rsidRPr="00DA64C8">
              <w:rPr>
                <w:sz w:val="20"/>
                <w:lang w:val="en-US"/>
              </w:rPr>
              <w:t xml:space="preserve"> :</w:t>
            </w:r>
            <w:proofErr w:type="gramEnd"/>
            <w:r w:rsidRPr="00DA64C8">
              <w:rPr>
                <w:sz w:val="20"/>
                <w:lang w:val="en-US"/>
              </w:rPr>
              <w:t xml:space="preserve"> </w:t>
            </w:r>
            <w:proofErr w:type="gramStart"/>
            <w:r w:rsidRPr="00DA64C8">
              <w:rPr>
                <w:sz w:val="20"/>
                <w:lang w:val="en-US"/>
              </w:rPr>
              <w:t>{ code</w:t>
            </w:r>
            <w:proofErr w:type="gramEnd"/>
            <w:r w:rsidRPr="00DA64C8">
              <w:rPr>
                <w:sz w:val="20"/>
                <w:lang w:val="en-US"/>
              </w:rPr>
              <w:t>: '</w:t>
            </w:r>
            <w:r w:rsidRPr="00DA64C8">
              <w:rPr>
                <w:b/>
                <w:bCs/>
                <w:sz w:val="20"/>
                <w:lang w:val="en-US"/>
              </w:rPr>
              <w:t>_SWITC</w:t>
            </w:r>
            <w:r w:rsidRPr="00DA64C8">
              <w:rPr>
                <w:sz w:val="20"/>
                <w:lang w:val="en-US"/>
              </w:rPr>
              <w:t>', description: '</w:t>
            </w:r>
            <w:proofErr w:type="gramStart"/>
            <w:r w:rsidRPr="00DA64C8">
              <w:rPr>
                <w:b/>
                <w:bCs/>
                <w:sz w:val="20"/>
                <w:lang w:val="en-US"/>
              </w:rPr>
              <w:t>Switch</w:t>
            </w:r>
            <w:r w:rsidRPr="00DA64C8">
              <w:rPr>
                <w:sz w:val="20"/>
                <w:lang w:val="en-US"/>
              </w:rPr>
              <w:t>'}</w:t>
            </w:r>
            <w:proofErr w:type="gramEnd"/>
            <w:r w:rsidRPr="00DA64C8">
              <w:rPr>
                <w:sz w:val="20"/>
                <w:lang w:val="en-US"/>
              </w:rPr>
              <w:t>,</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A956356" w14:textId="77777777" w:rsidR="00C33332" w:rsidRPr="00DA64C8" w:rsidRDefault="00C33332" w:rsidP="00D665AE">
            <w:pPr>
              <w:ind w:left="284"/>
              <w:rPr>
                <w:sz w:val="20"/>
                <w:lang w:val="en-US"/>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010D2A7" w14:textId="77777777" w:rsidR="00C33332" w:rsidRPr="00DA64C8" w:rsidRDefault="00C33332" w:rsidP="00D665AE">
            <w:pPr>
              <w:ind w:left="284"/>
              <w:rPr>
                <w:sz w:val="20"/>
              </w:rPr>
            </w:pPr>
            <w:r w:rsidRPr="00DA64C8">
              <w:rPr>
                <w:sz w:val="20"/>
              </w:rPr>
              <w:t>NO</w:t>
            </w:r>
          </w:p>
        </w:tc>
      </w:tr>
      <w:tr w:rsidR="00C33332" w:rsidRPr="00DA64C8" w14:paraId="1671C6E9"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CCC15A0"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C6664A2" w14:textId="77777777" w:rsidR="00C33332" w:rsidRPr="00DA64C8" w:rsidRDefault="00C33332" w:rsidP="00D665AE">
            <w:pPr>
              <w:ind w:left="284"/>
              <w:rPr>
                <w:sz w:val="20"/>
              </w:rPr>
            </w:pPr>
            <w:r w:rsidRPr="00DA64C8">
              <w:rPr>
                <w:sz w:val="20"/>
              </w:rPr>
              <w:t>FEU39AIA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F2F5598" w14:textId="77777777" w:rsidR="00C33332" w:rsidRPr="00DA64C8" w:rsidRDefault="00C33332" w:rsidP="00D665AE">
            <w:pPr>
              <w:ind w:left="284"/>
              <w:rPr>
                <w:sz w:val="20"/>
              </w:rPr>
            </w:pPr>
            <w:proofErr w:type="spellStart"/>
            <w:proofErr w:type="gramStart"/>
            <w:r w:rsidRPr="00DA64C8">
              <w:rPr>
                <w:sz w:val="20"/>
              </w:rPr>
              <w:t>creazioneRate</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_CRATE</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Creazione Rate</w:t>
            </w:r>
            <w:r w:rsidRPr="00DA64C8">
              <w:rPr>
                <w:sz w:val="20"/>
              </w:rPr>
              <w:t>' },</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5F391A4"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C273039" w14:textId="77777777" w:rsidR="00C33332" w:rsidRPr="00DA64C8" w:rsidRDefault="00C33332" w:rsidP="00D665AE">
            <w:pPr>
              <w:ind w:left="284"/>
              <w:rPr>
                <w:sz w:val="20"/>
              </w:rPr>
            </w:pPr>
            <w:r w:rsidRPr="00DA64C8">
              <w:rPr>
                <w:sz w:val="20"/>
              </w:rPr>
              <w:t>NO</w:t>
            </w:r>
          </w:p>
        </w:tc>
      </w:tr>
      <w:tr w:rsidR="00C33332" w:rsidRPr="00DA64C8" w14:paraId="559DEDCE"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5E8A812"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98482B1" w14:textId="77777777" w:rsidR="00C33332" w:rsidRPr="00DA64C8" w:rsidRDefault="00C33332" w:rsidP="00D665AE">
            <w:pPr>
              <w:ind w:left="284"/>
              <w:rPr>
                <w:sz w:val="20"/>
              </w:rPr>
            </w:pPr>
            <w:r w:rsidRPr="00DA64C8">
              <w:rPr>
                <w:sz w:val="20"/>
              </w:rPr>
              <w:t>FEU44AIA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B96BD6F" w14:textId="77777777" w:rsidR="00C33332" w:rsidRPr="00DA64C8" w:rsidRDefault="00C33332" w:rsidP="00D665AE">
            <w:pPr>
              <w:ind w:left="284"/>
              <w:rPr>
                <w:sz w:val="20"/>
              </w:rPr>
            </w:pPr>
            <w:proofErr w:type="spellStart"/>
            <w:proofErr w:type="gramStart"/>
            <w:r w:rsidRPr="00DA64C8">
              <w:rPr>
                <w:sz w:val="20"/>
              </w:rPr>
              <w:t>variazioneIntermediario</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VARCIA</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 xml:space="preserve">Modifica </w:t>
            </w:r>
            <w:proofErr w:type="gramStart"/>
            <w:r w:rsidRPr="00DA64C8">
              <w:rPr>
                <w:b/>
                <w:bCs/>
                <w:sz w:val="20"/>
              </w:rPr>
              <w:t>Sub./</w:t>
            </w:r>
            <w:proofErr w:type="spellStart"/>
            <w:proofErr w:type="gramEnd"/>
            <w:r w:rsidRPr="00DA64C8">
              <w:rPr>
                <w:b/>
                <w:bCs/>
                <w:sz w:val="20"/>
              </w:rPr>
              <w:t>Collab</w:t>
            </w:r>
            <w:proofErr w:type="spellEnd"/>
            <w:r w:rsidRPr="00DA64C8">
              <w:rPr>
                <w:sz w:val="20"/>
              </w:rPr>
              <w:t>' },</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0EE0BD7"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748F9A4" w14:textId="77777777" w:rsidR="00C33332" w:rsidRPr="00DA64C8" w:rsidRDefault="00C33332" w:rsidP="00D665AE">
            <w:pPr>
              <w:ind w:left="284"/>
              <w:rPr>
                <w:sz w:val="20"/>
              </w:rPr>
            </w:pPr>
            <w:r w:rsidRPr="00DA64C8">
              <w:rPr>
                <w:sz w:val="20"/>
              </w:rPr>
              <w:t>NO</w:t>
            </w:r>
          </w:p>
        </w:tc>
      </w:tr>
      <w:tr w:rsidR="00C33332" w:rsidRPr="00DA64C8" w14:paraId="0F3C28F0"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6B8EC5A"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F4FFD7B" w14:textId="77777777" w:rsidR="00C33332" w:rsidRPr="00DA64C8" w:rsidRDefault="00C33332" w:rsidP="00D665AE">
            <w:pPr>
              <w:ind w:left="284"/>
              <w:rPr>
                <w:sz w:val="20"/>
              </w:rPr>
            </w:pPr>
            <w:r w:rsidRPr="00DA64C8">
              <w:rPr>
                <w:sz w:val="20"/>
              </w:rPr>
              <w:t>FEU44AIA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ABC27C8" w14:textId="77777777" w:rsidR="00C33332" w:rsidRPr="00DA64C8" w:rsidRDefault="00C33332" w:rsidP="00D665AE">
            <w:pPr>
              <w:ind w:left="284"/>
              <w:rPr>
                <w:sz w:val="20"/>
              </w:rPr>
            </w:pPr>
            <w:proofErr w:type="spellStart"/>
            <w:proofErr w:type="gramStart"/>
            <w:r w:rsidRPr="00DA64C8">
              <w:rPr>
                <w:sz w:val="20"/>
              </w:rPr>
              <w:t>variazioneCUC</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VARCOL</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Modifica Codice Intermediario Allegato 4 (CUC)</w:t>
            </w:r>
            <w:r w:rsidRPr="00DA64C8">
              <w:rPr>
                <w:sz w:val="20"/>
              </w:rPr>
              <w:t>' },</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F4F0429"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55F974D" w14:textId="77777777" w:rsidR="00C33332" w:rsidRPr="00DA64C8" w:rsidRDefault="00C33332" w:rsidP="00D665AE">
            <w:pPr>
              <w:ind w:left="284"/>
              <w:rPr>
                <w:sz w:val="20"/>
              </w:rPr>
            </w:pPr>
            <w:r w:rsidRPr="00DA64C8">
              <w:rPr>
                <w:sz w:val="20"/>
              </w:rPr>
              <w:t>NO</w:t>
            </w:r>
          </w:p>
        </w:tc>
      </w:tr>
      <w:tr w:rsidR="00C33332" w:rsidRPr="00DA64C8" w14:paraId="1A25DD55"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1FB2900"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B60A61C" w14:textId="77777777" w:rsidR="00C33332" w:rsidRPr="00DA64C8" w:rsidRDefault="00C33332" w:rsidP="00D665AE">
            <w:pPr>
              <w:ind w:left="284"/>
              <w:rPr>
                <w:sz w:val="20"/>
              </w:rPr>
            </w:pPr>
            <w:r w:rsidRPr="00DA64C8">
              <w:rPr>
                <w:sz w:val="20"/>
              </w:rPr>
              <w:t>FEU41AIA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5D17A74" w14:textId="77777777" w:rsidR="00C33332" w:rsidRPr="00DA64C8" w:rsidRDefault="00C33332" w:rsidP="00D665AE">
            <w:pPr>
              <w:ind w:left="284"/>
              <w:rPr>
                <w:sz w:val="20"/>
              </w:rPr>
            </w:pPr>
            <w:proofErr w:type="spellStart"/>
            <w:proofErr w:type="gramStart"/>
            <w:r w:rsidRPr="00DA64C8">
              <w:rPr>
                <w:sz w:val="20"/>
              </w:rPr>
              <w:t>stampaMandatiVita</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STAMAN</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Stampa Mandati Vita</w:t>
            </w:r>
            <w:r w:rsidRPr="00DA64C8">
              <w:rPr>
                <w:sz w:val="20"/>
              </w:rPr>
              <w:t>'}, - stima per toglierlo dalla consultazione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0539EC5"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2FE8AF7" w14:textId="77777777" w:rsidR="00C33332" w:rsidRPr="00DA64C8" w:rsidRDefault="00C33332" w:rsidP="00D665AE">
            <w:pPr>
              <w:ind w:left="284"/>
              <w:rPr>
                <w:sz w:val="20"/>
              </w:rPr>
            </w:pPr>
            <w:r w:rsidRPr="00DA64C8">
              <w:rPr>
                <w:sz w:val="20"/>
              </w:rPr>
              <w:t>?</w:t>
            </w:r>
          </w:p>
        </w:tc>
      </w:tr>
      <w:tr w:rsidR="00C33332" w:rsidRPr="00DA64C8" w14:paraId="4CB0C4F4"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9A8BF33"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BBDFA5" w14:textId="77777777" w:rsidR="00C33332" w:rsidRPr="00DA64C8" w:rsidRDefault="00C33332" w:rsidP="00D665AE">
            <w:pPr>
              <w:ind w:left="284"/>
              <w:rPr>
                <w:sz w:val="20"/>
              </w:rPr>
            </w:pPr>
            <w:r w:rsidRPr="00DA64C8">
              <w:rPr>
                <w:sz w:val="20"/>
              </w:rPr>
              <w:t>FEU35AIA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77F87CB" w14:textId="77777777" w:rsidR="00C33332" w:rsidRPr="00DA64C8" w:rsidRDefault="00C33332" w:rsidP="00D665AE">
            <w:pPr>
              <w:ind w:left="284"/>
              <w:rPr>
                <w:sz w:val="20"/>
              </w:rPr>
            </w:pPr>
            <w:proofErr w:type="spellStart"/>
            <w:proofErr w:type="gramStart"/>
            <w:r w:rsidRPr="00DA64C8">
              <w:rPr>
                <w:sz w:val="20"/>
              </w:rPr>
              <w:t>variazioneBeneficiario</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CAMBEN</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sz w:val="20"/>
              </w:rPr>
              <w:lastRenderedPageBreak/>
              <w:t>'</w:t>
            </w:r>
            <w:r w:rsidRPr="00DA64C8">
              <w:rPr>
                <w:b/>
                <w:bCs/>
                <w:sz w:val="20"/>
              </w:rPr>
              <w:t>Variazione Beneficiario</w:t>
            </w:r>
            <w:proofErr w:type="gramStart"/>
            <w:r w:rsidRPr="00DA64C8">
              <w:rPr>
                <w:sz w:val="20"/>
              </w:rPr>
              <w:t>' }</w:t>
            </w:r>
            <w:proofErr w:type="gramEnd"/>
            <w:r w:rsidRPr="00DA64C8">
              <w:rPr>
                <w:sz w:val="20"/>
              </w:rPr>
              <w:t>, dispositiva</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289623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B88DDC5" w14:textId="77777777" w:rsidR="00C33332" w:rsidRPr="00DA64C8" w:rsidRDefault="00C33332" w:rsidP="00D665AE">
            <w:pPr>
              <w:ind w:left="284"/>
              <w:rPr>
                <w:sz w:val="20"/>
              </w:rPr>
            </w:pPr>
            <w:r w:rsidRPr="00DA64C8">
              <w:rPr>
                <w:sz w:val="20"/>
              </w:rPr>
              <w:t>SI</w:t>
            </w:r>
          </w:p>
        </w:tc>
      </w:tr>
      <w:tr w:rsidR="00C33332" w:rsidRPr="00DA64C8" w14:paraId="3DD1F540"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4809E2E"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54126DF" w14:textId="77777777" w:rsidR="00C33332" w:rsidRPr="00DA64C8" w:rsidRDefault="00C33332" w:rsidP="00D665AE">
            <w:pPr>
              <w:ind w:left="284"/>
              <w:rPr>
                <w:sz w:val="20"/>
              </w:rPr>
            </w:pPr>
            <w:r w:rsidRPr="00DA64C8">
              <w:rPr>
                <w:sz w:val="20"/>
              </w:rPr>
              <w:t>FEU68AIA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F7D22E2" w14:textId="77777777" w:rsidR="00C33332" w:rsidRPr="00DA64C8" w:rsidRDefault="00C33332" w:rsidP="00D665AE">
            <w:pPr>
              <w:ind w:left="284"/>
              <w:rPr>
                <w:sz w:val="20"/>
              </w:rPr>
            </w:pPr>
            <w:proofErr w:type="spellStart"/>
            <w:proofErr w:type="gramStart"/>
            <w:r w:rsidRPr="00DA64C8">
              <w:rPr>
                <w:sz w:val="20"/>
              </w:rPr>
              <w:t>riallocazioneUL</w:t>
            </w:r>
            <w:proofErr w:type="spellEnd"/>
            <w:r w:rsidRPr="00DA64C8">
              <w:rPr>
                <w:sz w:val="20"/>
              </w:rPr>
              <w:t xml:space="preserve"> :</w:t>
            </w:r>
            <w:proofErr w:type="gramEnd"/>
            <w:r w:rsidRPr="00DA64C8">
              <w:rPr>
                <w:sz w:val="20"/>
              </w:rPr>
              <w:t xml:space="preserve"> </w:t>
            </w:r>
            <w:proofErr w:type="gramStart"/>
            <w:r w:rsidRPr="00DA64C8">
              <w:rPr>
                <w:sz w:val="20"/>
              </w:rPr>
              <w:t>{ code</w:t>
            </w:r>
            <w:proofErr w:type="gramEnd"/>
            <w:r w:rsidRPr="00DA64C8">
              <w:rPr>
                <w:sz w:val="20"/>
              </w:rPr>
              <w:t xml:space="preserve"> : '</w:t>
            </w:r>
            <w:r w:rsidRPr="00DA64C8">
              <w:rPr>
                <w:b/>
                <w:bCs/>
                <w:sz w:val="20"/>
              </w:rPr>
              <w:t>RIALL</w:t>
            </w:r>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Switch Riallocazione UL FE</w:t>
            </w:r>
            <w:r w:rsidRPr="00DA64C8">
              <w:rPr>
                <w:sz w:val="20"/>
              </w:rPr>
              <w:t>' },</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EB02B31"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775D0A4" w14:textId="77777777" w:rsidR="00C33332" w:rsidRPr="00DA64C8" w:rsidRDefault="00C33332" w:rsidP="00D665AE">
            <w:pPr>
              <w:ind w:left="284"/>
              <w:rPr>
                <w:sz w:val="20"/>
              </w:rPr>
            </w:pPr>
            <w:r w:rsidRPr="00DA64C8">
              <w:rPr>
                <w:sz w:val="20"/>
              </w:rPr>
              <w:t>NO</w:t>
            </w:r>
          </w:p>
        </w:tc>
      </w:tr>
      <w:tr w:rsidR="00C33332" w:rsidRPr="00DA64C8" w14:paraId="57FCE6DC"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ABA71A4"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DA66ECE" w14:textId="77777777" w:rsidR="00C33332" w:rsidRPr="00DA64C8" w:rsidRDefault="00C33332" w:rsidP="00D665AE">
            <w:pPr>
              <w:ind w:left="284"/>
              <w:rPr>
                <w:sz w:val="20"/>
              </w:rPr>
            </w:pPr>
            <w:r w:rsidRPr="00DA64C8">
              <w:rPr>
                <w:sz w:val="20"/>
              </w:rPr>
              <w:t>FEU34AIA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4F5A097" w14:textId="77777777" w:rsidR="00C33332" w:rsidRPr="00DA64C8" w:rsidRDefault="00C33332" w:rsidP="00D665AE">
            <w:pPr>
              <w:ind w:left="284"/>
              <w:rPr>
                <w:sz w:val="20"/>
              </w:rPr>
            </w:pPr>
            <w:proofErr w:type="spellStart"/>
            <w:r w:rsidRPr="00DA64C8">
              <w:rPr>
                <w:sz w:val="20"/>
              </w:rPr>
              <w:t>variazioneContraente</w:t>
            </w:r>
            <w:proofErr w:type="spellEnd"/>
            <w:r w:rsidRPr="00DA64C8">
              <w:rPr>
                <w:sz w:val="20"/>
              </w:rPr>
              <w:t>: {</w:t>
            </w:r>
            <w:proofErr w:type="spellStart"/>
            <w:r w:rsidRPr="00DA64C8">
              <w:rPr>
                <w:sz w:val="20"/>
              </w:rPr>
              <w:t>code:'</w:t>
            </w:r>
            <w:r w:rsidRPr="00DA64C8">
              <w:rPr>
                <w:b/>
                <w:bCs/>
                <w:sz w:val="20"/>
              </w:rPr>
              <w:t>CAMCON</w:t>
            </w:r>
            <w:proofErr w:type="spellEnd"/>
            <w:r w:rsidRPr="00DA64C8">
              <w:rPr>
                <w:sz w:val="20"/>
              </w:rPr>
              <w:t xml:space="preserve">', </w:t>
            </w:r>
            <w:proofErr w:type="spellStart"/>
            <w:proofErr w:type="gramStart"/>
            <w:r w:rsidRPr="00DA64C8">
              <w:rPr>
                <w:sz w:val="20"/>
              </w:rPr>
              <w:t>description</w:t>
            </w:r>
            <w:proofErr w:type="spellEnd"/>
            <w:r w:rsidRPr="00DA64C8">
              <w:rPr>
                <w:sz w:val="20"/>
              </w:rPr>
              <w:t xml:space="preserve"> :</w:t>
            </w:r>
            <w:proofErr w:type="gramEnd"/>
            <w:r w:rsidRPr="00DA64C8">
              <w:rPr>
                <w:sz w:val="20"/>
              </w:rPr>
              <w:t xml:space="preserve"> '</w:t>
            </w:r>
            <w:r w:rsidRPr="00DA64C8">
              <w:rPr>
                <w:b/>
                <w:bCs/>
                <w:sz w:val="20"/>
              </w:rPr>
              <w:t>Cambio Contraente</w:t>
            </w:r>
            <w:r w:rsidRPr="00DA64C8">
              <w:rPr>
                <w:sz w:val="20"/>
              </w:rPr>
              <w:t xml:space="preserve">'} non </w:t>
            </w:r>
            <w:proofErr w:type="spellStart"/>
            <w:r w:rsidRPr="00DA64C8">
              <w:rPr>
                <w:sz w:val="20"/>
              </w:rPr>
              <w:t>dipositiva</w:t>
            </w:r>
            <w:proofErr w:type="spellEnd"/>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E1E8CD6"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50DA842" w14:textId="77777777" w:rsidR="00C33332" w:rsidRPr="00DA64C8" w:rsidRDefault="00C33332" w:rsidP="00D665AE">
            <w:pPr>
              <w:ind w:left="284"/>
              <w:rPr>
                <w:sz w:val="20"/>
              </w:rPr>
            </w:pPr>
            <w:r w:rsidRPr="00DA64C8">
              <w:rPr>
                <w:sz w:val="20"/>
              </w:rPr>
              <w:t>si</w:t>
            </w:r>
          </w:p>
        </w:tc>
      </w:tr>
      <w:tr w:rsidR="00C33332" w:rsidRPr="00DA64C8" w14:paraId="7C902DC5"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C315B91"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C9294C1" w14:textId="77777777" w:rsidR="00C33332" w:rsidRPr="00DA64C8" w:rsidRDefault="00C33332" w:rsidP="00D665AE">
            <w:pPr>
              <w:ind w:left="284"/>
              <w:rPr>
                <w:sz w:val="20"/>
              </w:rPr>
            </w:pPr>
            <w:r w:rsidRPr="00DA64C8">
              <w:rPr>
                <w:sz w:val="20"/>
              </w:rPr>
              <w:t>FEU12EAIA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E618A1B" w14:textId="77777777" w:rsidR="00C33332" w:rsidRPr="00DA64C8" w:rsidRDefault="00C33332" w:rsidP="00D665AE">
            <w:pPr>
              <w:ind w:left="284"/>
              <w:rPr>
                <w:sz w:val="20"/>
              </w:rPr>
            </w:pPr>
            <w:r w:rsidRPr="00DA64C8">
              <w:rPr>
                <w:sz w:val="20"/>
              </w:rPr>
              <w:t>ADV Stand Alone Emissione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EFBE70E"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DBD53C" w14:textId="77777777" w:rsidR="00C33332" w:rsidRPr="00DA64C8" w:rsidRDefault="00C33332" w:rsidP="00D665AE">
            <w:pPr>
              <w:ind w:left="284"/>
              <w:rPr>
                <w:sz w:val="20"/>
              </w:rPr>
            </w:pPr>
            <w:r w:rsidRPr="00DA64C8">
              <w:rPr>
                <w:sz w:val="20"/>
              </w:rPr>
              <w:t>si</w:t>
            </w:r>
          </w:p>
        </w:tc>
      </w:tr>
      <w:tr w:rsidR="00C33332" w:rsidRPr="00DA64C8" w14:paraId="247C0123"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238C9A4"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79C61C9" w14:textId="77777777" w:rsidR="00C33332" w:rsidRPr="00DA64C8" w:rsidRDefault="00C33332" w:rsidP="00D665AE">
            <w:pPr>
              <w:ind w:left="284"/>
              <w:rPr>
                <w:sz w:val="20"/>
              </w:rPr>
            </w:pPr>
            <w:r w:rsidRPr="00DA64C8">
              <w:rPr>
                <w:sz w:val="20"/>
              </w:rPr>
              <w:t>FEU12VAIA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65602140" w14:textId="77777777" w:rsidR="00C33332" w:rsidRPr="00DA64C8" w:rsidRDefault="00C33332" w:rsidP="00D665AE">
            <w:pPr>
              <w:ind w:left="284"/>
              <w:rPr>
                <w:sz w:val="20"/>
              </w:rPr>
            </w:pPr>
            <w:r w:rsidRPr="00DA64C8">
              <w:rPr>
                <w:sz w:val="20"/>
              </w:rPr>
              <w:t>ADV Stand Alone versamento</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3E88E29"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BA282AC" w14:textId="77777777" w:rsidR="00C33332" w:rsidRPr="00DA64C8" w:rsidRDefault="00C33332" w:rsidP="00D665AE">
            <w:pPr>
              <w:ind w:left="284"/>
              <w:rPr>
                <w:sz w:val="20"/>
              </w:rPr>
            </w:pPr>
            <w:r w:rsidRPr="00DA64C8">
              <w:rPr>
                <w:sz w:val="20"/>
              </w:rPr>
              <w:t>si</w:t>
            </w:r>
          </w:p>
        </w:tc>
      </w:tr>
      <w:tr w:rsidR="00C33332" w:rsidRPr="00DA64C8" w14:paraId="42D0DD44"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44470E9"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0AC6247" w14:textId="77777777" w:rsidR="00C33332" w:rsidRPr="00DA64C8" w:rsidRDefault="00C33332" w:rsidP="00D665AE">
            <w:pPr>
              <w:ind w:left="284"/>
              <w:rPr>
                <w:sz w:val="20"/>
              </w:rPr>
            </w:pPr>
            <w:r w:rsidRPr="00DA64C8">
              <w:rPr>
                <w:sz w:val="20"/>
              </w:rPr>
              <w:t>FEU12CAIA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0430A25" w14:textId="77777777" w:rsidR="00C33332" w:rsidRPr="00DA64C8" w:rsidRDefault="00C33332" w:rsidP="00D665AE">
            <w:pPr>
              <w:ind w:left="284"/>
              <w:rPr>
                <w:sz w:val="20"/>
              </w:rPr>
            </w:pPr>
            <w:r w:rsidRPr="00DA64C8">
              <w:rPr>
                <w:sz w:val="20"/>
              </w:rPr>
              <w:t>ADV Stand Alone cambio contraente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6E90ACD"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55040C1" w14:textId="77777777" w:rsidR="00C33332" w:rsidRPr="00DA64C8" w:rsidRDefault="00C33332" w:rsidP="00D665AE">
            <w:pPr>
              <w:ind w:left="284"/>
              <w:rPr>
                <w:sz w:val="20"/>
              </w:rPr>
            </w:pPr>
            <w:r w:rsidRPr="00DA64C8">
              <w:rPr>
                <w:sz w:val="20"/>
              </w:rPr>
              <w:t>si</w:t>
            </w:r>
          </w:p>
        </w:tc>
      </w:tr>
      <w:tr w:rsidR="00C33332" w:rsidRPr="00DA64C8" w14:paraId="6C19B317"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1C55989"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B08C2D2" w14:textId="77777777" w:rsidR="00C33332" w:rsidRPr="00DA64C8" w:rsidRDefault="00C33332" w:rsidP="00D665AE">
            <w:pPr>
              <w:ind w:left="284"/>
              <w:rPr>
                <w:sz w:val="20"/>
              </w:rPr>
            </w:pPr>
            <w:r w:rsidRPr="00DA64C8">
              <w:rPr>
                <w:sz w:val="20"/>
              </w:rPr>
              <w:t>FEU12BAIA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A26DB43" w14:textId="77777777" w:rsidR="00C33332" w:rsidRPr="00DA64C8" w:rsidRDefault="00C33332" w:rsidP="00D665AE">
            <w:pPr>
              <w:ind w:left="284"/>
              <w:rPr>
                <w:sz w:val="20"/>
              </w:rPr>
            </w:pPr>
            <w:r w:rsidRPr="00DA64C8">
              <w:rPr>
                <w:sz w:val="20"/>
              </w:rPr>
              <w:t>ADV Stand Alone cambio beneficiario</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FB6859C"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8309D92" w14:textId="77777777" w:rsidR="00C33332" w:rsidRPr="00DA64C8" w:rsidRDefault="00C33332" w:rsidP="00D665AE">
            <w:pPr>
              <w:ind w:left="284"/>
              <w:rPr>
                <w:sz w:val="20"/>
              </w:rPr>
            </w:pPr>
            <w:r w:rsidRPr="00DA64C8">
              <w:rPr>
                <w:sz w:val="20"/>
              </w:rPr>
              <w:t>si</w:t>
            </w:r>
          </w:p>
        </w:tc>
      </w:tr>
      <w:tr w:rsidR="00C33332" w:rsidRPr="00DA64C8" w14:paraId="147C855C"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F87D61"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7EECE2D" w14:textId="77777777" w:rsidR="00C33332" w:rsidRPr="00DA64C8" w:rsidRDefault="00C33332" w:rsidP="00D665AE">
            <w:pPr>
              <w:ind w:left="284"/>
              <w:rPr>
                <w:sz w:val="20"/>
              </w:rPr>
            </w:pPr>
            <w:r w:rsidRPr="00DA64C8">
              <w:rPr>
                <w:sz w:val="20"/>
              </w:rPr>
              <w:t>FEU12AAIA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686951" w14:textId="77777777" w:rsidR="00C33332" w:rsidRPr="00DA64C8" w:rsidRDefault="00C33332" w:rsidP="00D665AE">
            <w:pPr>
              <w:ind w:left="284"/>
              <w:rPr>
                <w:sz w:val="20"/>
              </w:rPr>
            </w:pPr>
            <w:r w:rsidRPr="00DA64C8">
              <w:rPr>
                <w:sz w:val="20"/>
              </w:rPr>
              <w:t>ADV Stand Alone variazione anagrafica</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39D2184"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E1B9DAB" w14:textId="77777777" w:rsidR="00C33332" w:rsidRPr="00DA64C8" w:rsidRDefault="00C33332" w:rsidP="00D665AE">
            <w:pPr>
              <w:ind w:left="284"/>
              <w:rPr>
                <w:sz w:val="20"/>
              </w:rPr>
            </w:pPr>
            <w:r w:rsidRPr="00DA64C8">
              <w:rPr>
                <w:sz w:val="20"/>
              </w:rPr>
              <w:t>si</w:t>
            </w:r>
          </w:p>
        </w:tc>
      </w:tr>
      <w:tr w:rsidR="00C33332" w:rsidRPr="00DA64C8" w14:paraId="4AC9B736"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814E4E8"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49E3A87" w14:textId="77777777" w:rsidR="00C33332" w:rsidRPr="00DA64C8" w:rsidRDefault="00C33332" w:rsidP="00D665AE">
            <w:pPr>
              <w:ind w:left="284"/>
              <w:rPr>
                <w:sz w:val="20"/>
              </w:rPr>
            </w:pPr>
            <w:r w:rsidRPr="00DA64C8">
              <w:rPr>
                <w:sz w:val="20"/>
              </w:rPr>
              <w:t>FEU12RAIA</w:t>
            </w:r>
          </w:p>
        </w:tc>
        <w:tc>
          <w:tcPr>
            <w:tcW w:w="2328" w:type="pct"/>
            <w:tcBorders>
              <w:top w:val="nil"/>
              <w:left w:val="nil"/>
              <w:bottom w:val="single" w:sz="8" w:space="0" w:color="000000"/>
              <w:right w:val="single" w:sz="8" w:space="0" w:color="000000"/>
            </w:tcBorders>
            <w:shd w:val="clear" w:color="auto" w:fill="92D050"/>
            <w:tcMar>
              <w:top w:w="15" w:type="dxa"/>
              <w:left w:w="70" w:type="dxa"/>
              <w:bottom w:w="15" w:type="dxa"/>
              <w:right w:w="70" w:type="dxa"/>
            </w:tcMar>
            <w:vAlign w:val="bottom"/>
            <w:hideMark/>
          </w:tcPr>
          <w:p w14:paraId="653800E4" w14:textId="77777777" w:rsidR="00C33332" w:rsidRPr="00DA64C8" w:rsidRDefault="00C33332" w:rsidP="00D665AE">
            <w:pPr>
              <w:ind w:left="284"/>
              <w:rPr>
                <w:sz w:val="20"/>
              </w:rPr>
            </w:pPr>
            <w:r w:rsidRPr="00DA64C8">
              <w:rPr>
                <w:sz w:val="20"/>
              </w:rPr>
              <w:t>ADV Stand Alone riscatto</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871F58"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ACA37C1" w14:textId="77777777" w:rsidR="00C33332" w:rsidRPr="00DA64C8" w:rsidRDefault="00C33332" w:rsidP="00D665AE">
            <w:pPr>
              <w:ind w:left="284"/>
              <w:rPr>
                <w:sz w:val="20"/>
              </w:rPr>
            </w:pPr>
            <w:r w:rsidRPr="00DA64C8">
              <w:rPr>
                <w:sz w:val="20"/>
              </w:rPr>
              <w:t>si</w:t>
            </w:r>
          </w:p>
        </w:tc>
      </w:tr>
      <w:tr w:rsidR="00C33332" w:rsidRPr="00DA64C8" w14:paraId="14878BFF"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7867320"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BFB6AAB" w14:textId="77777777" w:rsidR="00C33332" w:rsidRPr="00DA64C8" w:rsidRDefault="00C33332" w:rsidP="00D665AE">
            <w:pPr>
              <w:ind w:left="284"/>
              <w:rPr>
                <w:sz w:val="20"/>
              </w:rPr>
            </w:pPr>
            <w:r w:rsidRPr="00DA64C8">
              <w:rPr>
                <w:sz w:val="20"/>
              </w:rPr>
              <w:t>FEU12PAIA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737E602" w14:textId="77777777" w:rsidR="00C33332" w:rsidRPr="00DA64C8" w:rsidRDefault="00C33332" w:rsidP="00D665AE">
            <w:pPr>
              <w:ind w:left="284"/>
              <w:rPr>
                <w:sz w:val="20"/>
              </w:rPr>
            </w:pPr>
            <w:r w:rsidRPr="00DA64C8">
              <w:rPr>
                <w:sz w:val="20"/>
              </w:rPr>
              <w:t>ADV Stand Alone prestito</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67FA3EE"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9C0CD10" w14:textId="77777777" w:rsidR="00C33332" w:rsidRPr="00DA64C8" w:rsidRDefault="00C33332" w:rsidP="00D665AE">
            <w:pPr>
              <w:ind w:left="284"/>
              <w:rPr>
                <w:sz w:val="20"/>
              </w:rPr>
            </w:pPr>
            <w:r w:rsidRPr="00DA64C8">
              <w:rPr>
                <w:sz w:val="20"/>
              </w:rPr>
              <w:t>si</w:t>
            </w:r>
          </w:p>
        </w:tc>
      </w:tr>
      <w:tr w:rsidR="00C33332" w:rsidRPr="00DA64C8" w14:paraId="698F647F"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127D6B"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3624C28" w14:textId="77777777" w:rsidR="00C33332" w:rsidRPr="00DA64C8" w:rsidRDefault="00C33332" w:rsidP="00D665AE">
            <w:pPr>
              <w:ind w:left="284"/>
              <w:rPr>
                <w:sz w:val="20"/>
              </w:rPr>
            </w:pPr>
            <w:r w:rsidRPr="00DA64C8">
              <w:rPr>
                <w:sz w:val="20"/>
              </w:rPr>
              <w:t>FEU12L1AIA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D109604" w14:textId="77777777" w:rsidR="00C33332" w:rsidRPr="00DA64C8" w:rsidRDefault="00C33332" w:rsidP="00D665AE">
            <w:pPr>
              <w:ind w:left="284"/>
              <w:rPr>
                <w:sz w:val="20"/>
              </w:rPr>
            </w:pPr>
            <w:r w:rsidRPr="00DA64C8">
              <w:rPr>
                <w:sz w:val="20"/>
              </w:rPr>
              <w:t xml:space="preserve">ADV Stand Alone </w:t>
            </w:r>
            <w:proofErr w:type="spellStart"/>
            <w:r w:rsidRPr="00DA64C8">
              <w:rPr>
                <w:sz w:val="20"/>
              </w:rPr>
              <w:t>liq</w:t>
            </w:r>
            <w:proofErr w:type="spellEnd"/>
            <w:r w:rsidRPr="00DA64C8">
              <w:rPr>
                <w:sz w:val="20"/>
              </w:rPr>
              <w:t>. Ben uguale al contraente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057D81E"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50AC75F" w14:textId="77777777" w:rsidR="00C33332" w:rsidRPr="00DA64C8" w:rsidRDefault="00C33332" w:rsidP="00D665AE">
            <w:pPr>
              <w:ind w:left="284"/>
              <w:rPr>
                <w:sz w:val="20"/>
              </w:rPr>
            </w:pPr>
            <w:r w:rsidRPr="00DA64C8">
              <w:rPr>
                <w:sz w:val="20"/>
              </w:rPr>
              <w:t>si</w:t>
            </w:r>
          </w:p>
        </w:tc>
      </w:tr>
      <w:tr w:rsidR="00C33332" w:rsidRPr="00DA64C8" w14:paraId="77163085"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D0F45F0"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DFACDF3" w14:textId="77777777" w:rsidR="00C33332" w:rsidRPr="00DA64C8" w:rsidRDefault="00C33332" w:rsidP="00D665AE">
            <w:pPr>
              <w:ind w:left="284"/>
              <w:rPr>
                <w:sz w:val="20"/>
              </w:rPr>
            </w:pPr>
            <w:r w:rsidRPr="00DA64C8">
              <w:rPr>
                <w:sz w:val="20"/>
              </w:rPr>
              <w:t>FEU12S1AIA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9BB9ADF" w14:textId="77777777" w:rsidR="00C33332" w:rsidRPr="00DA64C8" w:rsidRDefault="00C33332" w:rsidP="00D665AE">
            <w:pPr>
              <w:ind w:left="284"/>
              <w:rPr>
                <w:sz w:val="20"/>
              </w:rPr>
            </w:pPr>
            <w:r w:rsidRPr="00DA64C8">
              <w:rPr>
                <w:sz w:val="20"/>
              </w:rPr>
              <w:t xml:space="preserve">ADV Stand Alone sin ben uguale </w:t>
            </w:r>
            <w:proofErr w:type="spellStart"/>
            <w:r w:rsidRPr="00DA64C8">
              <w:rPr>
                <w:sz w:val="20"/>
              </w:rPr>
              <w:t>aal</w:t>
            </w:r>
            <w:proofErr w:type="spellEnd"/>
            <w:r w:rsidRPr="00DA64C8">
              <w:rPr>
                <w:sz w:val="20"/>
              </w:rPr>
              <w:t xml:space="preserve"> contraente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D3154AC"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88A2765" w14:textId="77777777" w:rsidR="00C33332" w:rsidRPr="00DA64C8" w:rsidRDefault="00C33332" w:rsidP="00D665AE">
            <w:pPr>
              <w:ind w:left="284"/>
              <w:rPr>
                <w:sz w:val="20"/>
              </w:rPr>
            </w:pPr>
            <w:r w:rsidRPr="00DA64C8">
              <w:rPr>
                <w:sz w:val="20"/>
              </w:rPr>
              <w:t>si</w:t>
            </w:r>
          </w:p>
        </w:tc>
      </w:tr>
      <w:tr w:rsidR="00C33332" w:rsidRPr="00DA64C8" w14:paraId="75C205AB"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9504E90"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8E2A1B0" w14:textId="77777777" w:rsidR="00C33332" w:rsidRPr="00DA64C8" w:rsidRDefault="00C33332" w:rsidP="00D665AE">
            <w:pPr>
              <w:ind w:left="284"/>
              <w:rPr>
                <w:sz w:val="20"/>
              </w:rPr>
            </w:pPr>
            <w:r w:rsidRPr="00DA64C8">
              <w:rPr>
                <w:sz w:val="20"/>
              </w:rPr>
              <w:t>FEU12L2AIA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9619954" w14:textId="77777777" w:rsidR="00C33332" w:rsidRPr="00DA64C8" w:rsidRDefault="00C33332" w:rsidP="00D665AE">
            <w:pPr>
              <w:ind w:left="284"/>
              <w:rPr>
                <w:sz w:val="20"/>
              </w:rPr>
            </w:pPr>
            <w:r w:rsidRPr="00DA64C8">
              <w:rPr>
                <w:sz w:val="20"/>
              </w:rPr>
              <w:t xml:space="preserve">ADV Stand Alone </w:t>
            </w:r>
            <w:proofErr w:type="spellStart"/>
            <w:r w:rsidRPr="00DA64C8">
              <w:rPr>
                <w:sz w:val="20"/>
              </w:rPr>
              <w:t>liq</w:t>
            </w:r>
            <w:proofErr w:type="spellEnd"/>
            <w:r w:rsidRPr="00DA64C8">
              <w:rPr>
                <w:sz w:val="20"/>
              </w:rPr>
              <w:t xml:space="preserve">. Ben </w:t>
            </w:r>
            <w:proofErr w:type="gramStart"/>
            <w:r w:rsidRPr="00DA64C8">
              <w:rPr>
                <w:sz w:val="20"/>
              </w:rPr>
              <w:t>diverso  da</w:t>
            </w:r>
            <w:proofErr w:type="gramEnd"/>
            <w:r w:rsidRPr="00DA64C8">
              <w:rPr>
                <w:sz w:val="20"/>
              </w:rPr>
              <w:t xml:space="preserve"> contraente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4414CB"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EDE6B2A" w14:textId="77777777" w:rsidR="00C33332" w:rsidRPr="00DA64C8" w:rsidRDefault="00C33332" w:rsidP="00D665AE">
            <w:pPr>
              <w:ind w:left="284"/>
              <w:rPr>
                <w:sz w:val="20"/>
              </w:rPr>
            </w:pPr>
            <w:r w:rsidRPr="00DA64C8">
              <w:rPr>
                <w:sz w:val="20"/>
              </w:rPr>
              <w:t>si</w:t>
            </w:r>
          </w:p>
        </w:tc>
      </w:tr>
      <w:tr w:rsidR="00C33332" w:rsidRPr="00DA64C8" w14:paraId="7B6B594C" w14:textId="77777777" w:rsidTr="00D665AE">
        <w:trPr>
          <w:trHeight w:val="300"/>
        </w:trPr>
        <w:tc>
          <w:tcPr>
            <w:tcW w:w="38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60620A" w14:textId="77777777" w:rsidR="00C33332" w:rsidRPr="00DA64C8" w:rsidRDefault="00C33332" w:rsidP="00D665AE">
            <w:pPr>
              <w:ind w:left="284"/>
              <w:rPr>
                <w:sz w:val="20"/>
              </w:rPr>
            </w:pPr>
            <w:r w:rsidRPr="00DA64C8">
              <w:rPr>
                <w:sz w:val="20"/>
              </w:rPr>
              <w:t xml:space="preserve">dismissione </w:t>
            </w:r>
            <w:proofErr w:type="spellStart"/>
            <w:r w:rsidRPr="00DA64C8">
              <w:rPr>
                <w:sz w:val="20"/>
              </w:rPr>
              <w:t>Positv</w:t>
            </w:r>
            <w:proofErr w:type="spellEnd"/>
          </w:p>
        </w:tc>
        <w:tc>
          <w:tcPr>
            <w:tcW w:w="64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F9DE949" w14:textId="77777777" w:rsidR="00C33332" w:rsidRPr="00DA64C8" w:rsidRDefault="00C33332" w:rsidP="00D665AE">
            <w:pPr>
              <w:ind w:left="284"/>
              <w:rPr>
                <w:sz w:val="20"/>
              </w:rPr>
            </w:pPr>
            <w:r w:rsidRPr="00DA64C8">
              <w:rPr>
                <w:sz w:val="20"/>
              </w:rPr>
              <w:t>FEU12S2AIA</w:t>
            </w:r>
          </w:p>
        </w:tc>
        <w:tc>
          <w:tcPr>
            <w:tcW w:w="232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80B4C39" w14:textId="77777777" w:rsidR="00C33332" w:rsidRPr="00DA64C8" w:rsidRDefault="00C33332" w:rsidP="00D665AE">
            <w:pPr>
              <w:ind w:left="284"/>
              <w:rPr>
                <w:sz w:val="20"/>
              </w:rPr>
            </w:pPr>
            <w:r w:rsidRPr="00DA64C8">
              <w:rPr>
                <w:sz w:val="20"/>
              </w:rPr>
              <w:t xml:space="preserve">ADV Stand Alone sin ben diverso </w:t>
            </w:r>
            <w:proofErr w:type="spellStart"/>
            <w:r w:rsidRPr="00DA64C8">
              <w:rPr>
                <w:sz w:val="20"/>
              </w:rPr>
              <w:t>aal</w:t>
            </w:r>
            <w:proofErr w:type="spellEnd"/>
            <w:r w:rsidRPr="00DA64C8">
              <w:rPr>
                <w:sz w:val="20"/>
              </w:rPr>
              <w:t xml:space="preserve"> contraente</w:t>
            </w:r>
          </w:p>
        </w:tc>
        <w:tc>
          <w:tcPr>
            <w:tcW w:w="74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477CAC0" w14:textId="77777777" w:rsidR="00C33332" w:rsidRPr="00DA64C8" w:rsidRDefault="00C33332" w:rsidP="00D665AE">
            <w:pPr>
              <w:ind w:left="284"/>
              <w:rPr>
                <w:sz w:val="20"/>
              </w:rPr>
            </w:pPr>
          </w:p>
        </w:tc>
        <w:tc>
          <w:tcPr>
            <w:tcW w:w="893"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2A9E962" w14:textId="77777777" w:rsidR="00C33332" w:rsidRPr="00DA64C8" w:rsidRDefault="00C33332" w:rsidP="00D665AE">
            <w:pPr>
              <w:ind w:left="284"/>
              <w:rPr>
                <w:sz w:val="20"/>
              </w:rPr>
            </w:pPr>
            <w:r w:rsidRPr="00DA64C8">
              <w:rPr>
                <w:sz w:val="20"/>
              </w:rPr>
              <w:t>si</w:t>
            </w:r>
          </w:p>
        </w:tc>
      </w:tr>
    </w:tbl>
    <w:p w14:paraId="0708A5F8" w14:textId="77777777" w:rsidR="00C33332" w:rsidRDefault="00C33332" w:rsidP="00913377">
      <w:pPr>
        <w:spacing w:after="160" w:line="259" w:lineRule="auto"/>
        <w:ind w:left="284"/>
        <w:contextualSpacing/>
        <w:rPr>
          <w:sz w:val="20"/>
          <w:highlight w:val="yellow"/>
        </w:rPr>
      </w:pPr>
    </w:p>
    <w:p w14:paraId="7728EEC5" w14:textId="77777777" w:rsidR="00913377" w:rsidRDefault="00913377" w:rsidP="00913377">
      <w:pPr>
        <w:spacing w:after="160" w:line="259" w:lineRule="auto"/>
        <w:ind w:left="284"/>
        <w:contextualSpacing/>
        <w:rPr>
          <w:sz w:val="20"/>
          <w:highlight w:val="yellow"/>
        </w:rPr>
      </w:pPr>
    </w:p>
    <w:p w14:paraId="022F69AD" w14:textId="77777777" w:rsidR="00913377" w:rsidRDefault="00913377" w:rsidP="00F52202">
      <w:pPr>
        <w:spacing w:after="160" w:line="259" w:lineRule="auto"/>
        <w:ind w:left="284"/>
        <w:contextualSpacing/>
        <w:rPr>
          <w:sz w:val="20"/>
        </w:rPr>
      </w:pPr>
    </w:p>
    <w:p w14:paraId="2AD61E2C" w14:textId="77777777" w:rsidR="00F52202" w:rsidRDefault="00F52202" w:rsidP="00F52202">
      <w:pPr>
        <w:spacing w:after="160" w:line="259" w:lineRule="auto"/>
        <w:ind w:left="284"/>
        <w:contextualSpacing/>
        <w:rPr>
          <w:sz w:val="20"/>
        </w:rPr>
      </w:pPr>
    </w:p>
    <w:p w14:paraId="26A05F51" w14:textId="5D106591" w:rsidR="00911DB1" w:rsidRDefault="003875DF" w:rsidP="00913377">
      <w:pPr>
        <w:pStyle w:val="Titolo1"/>
        <w:numPr>
          <w:ilvl w:val="0"/>
          <w:numId w:val="34"/>
        </w:numPr>
      </w:pPr>
      <w:bookmarkStart w:id="21" w:name="_Toc203032208"/>
      <w:r>
        <w:lastRenderedPageBreak/>
        <w:t>UPLOAD Documento di identità</w:t>
      </w:r>
      <w:bookmarkEnd w:id="21"/>
    </w:p>
    <w:p w14:paraId="7175612B" w14:textId="77777777" w:rsidR="00911DB1" w:rsidRDefault="00911DB1" w:rsidP="00911DB1">
      <w:pPr>
        <w:pStyle w:val="Corpotesto"/>
      </w:pPr>
    </w:p>
    <w:p w14:paraId="43153FF4" w14:textId="77777777" w:rsidR="003875DF" w:rsidRPr="00C051FA" w:rsidRDefault="003875DF" w:rsidP="003875DF">
      <w:pPr>
        <w:ind w:left="284"/>
        <w:rPr>
          <w:sz w:val="20"/>
        </w:rPr>
      </w:pPr>
      <w:r w:rsidRPr="00C051FA">
        <w:rPr>
          <w:sz w:val="20"/>
        </w:rPr>
        <w:t>Sulla Scheda Clienti verrà eliminato il pulsante di upload del documento dall’</w:t>
      </w:r>
      <w:proofErr w:type="spellStart"/>
      <w:r w:rsidRPr="00C051FA">
        <w:rPr>
          <w:sz w:val="20"/>
        </w:rPr>
        <w:t>Accordion</w:t>
      </w:r>
      <w:proofErr w:type="spellEnd"/>
      <w:r w:rsidRPr="00C051FA">
        <w:rPr>
          <w:sz w:val="20"/>
        </w:rPr>
        <w:t xml:space="preserve"> ‘Altri Dati’ e verrà mantenuto solo quello dell’</w:t>
      </w:r>
      <w:proofErr w:type="spellStart"/>
      <w:r w:rsidRPr="00C051FA">
        <w:rPr>
          <w:sz w:val="20"/>
        </w:rPr>
        <w:t>Accordion</w:t>
      </w:r>
      <w:proofErr w:type="spellEnd"/>
      <w:r w:rsidRPr="00C051FA">
        <w:rPr>
          <w:sz w:val="20"/>
        </w:rPr>
        <w:t xml:space="preserve"> ‘Documenti di riconoscimento’.</w:t>
      </w:r>
    </w:p>
    <w:p w14:paraId="76295C8B" w14:textId="77777777" w:rsidR="003875DF" w:rsidRPr="00C051FA" w:rsidRDefault="003875DF" w:rsidP="003875DF">
      <w:pPr>
        <w:rPr>
          <w:sz w:val="20"/>
        </w:rPr>
      </w:pPr>
    </w:p>
    <w:p w14:paraId="21433A4D" w14:textId="589C1047" w:rsidR="003875DF" w:rsidRPr="00C051FA" w:rsidRDefault="003875DF" w:rsidP="003875DF">
      <w:pPr>
        <w:ind w:left="284"/>
        <w:rPr>
          <w:sz w:val="20"/>
        </w:rPr>
      </w:pPr>
      <w:r w:rsidRPr="00C051FA">
        <w:rPr>
          <w:sz w:val="20"/>
        </w:rPr>
        <w:t>In fase di upload del documento dall’</w:t>
      </w:r>
      <w:proofErr w:type="spellStart"/>
      <w:r w:rsidRPr="00C051FA">
        <w:rPr>
          <w:sz w:val="20"/>
        </w:rPr>
        <w:t>Accordion</w:t>
      </w:r>
      <w:proofErr w:type="spellEnd"/>
      <w:r w:rsidRPr="00C051FA">
        <w:rPr>
          <w:sz w:val="20"/>
        </w:rPr>
        <w:t xml:space="preserve"> ‘Documenti di Riconoscimento’, il documento PDF dovrà essere salvato, oltre che in Documentale, anche in AIA.</w:t>
      </w:r>
    </w:p>
    <w:p w14:paraId="6C9FE39B" w14:textId="77777777" w:rsidR="003875DF" w:rsidRPr="00C051FA" w:rsidRDefault="003875DF" w:rsidP="003875DF">
      <w:pPr>
        <w:rPr>
          <w:sz w:val="20"/>
        </w:rPr>
      </w:pPr>
    </w:p>
    <w:p w14:paraId="2B205A77" w14:textId="509089EB" w:rsidR="003875DF" w:rsidRPr="00C051FA" w:rsidRDefault="003875DF" w:rsidP="003875DF">
      <w:pPr>
        <w:ind w:left="284"/>
        <w:rPr>
          <w:sz w:val="20"/>
        </w:rPr>
      </w:pPr>
      <w:r w:rsidRPr="00C051FA">
        <w:rPr>
          <w:sz w:val="20"/>
        </w:rPr>
        <w:t>Per le emissioni ed operazioni da Agenzia</w:t>
      </w:r>
      <w:r w:rsidR="00933A30">
        <w:rPr>
          <w:sz w:val="20"/>
        </w:rPr>
        <w:t xml:space="preserve"> (VITES)</w:t>
      </w:r>
      <w:r w:rsidRPr="00C051FA">
        <w:rPr>
          <w:sz w:val="20"/>
        </w:rPr>
        <w:t>, dovrà essere attivato il controllo di verifica della presenza del documento PDF in AIA.</w:t>
      </w:r>
    </w:p>
    <w:p w14:paraId="071476CA" w14:textId="77777777" w:rsidR="003875DF" w:rsidRPr="00C051FA" w:rsidRDefault="003875DF" w:rsidP="003875DF">
      <w:pPr>
        <w:rPr>
          <w:sz w:val="20"/>
        </w:rPr>
      </w:pPr>
    </w:p>
    <w:p w14:paraId="133B4D71" w14:textId="3E5C23B0" w:rsidR="003875DF" w:rsidRPr="00C051FA" w:rsidRDefault="003875DF" w:rsidP="003875DF">
      <w:pPr>
        <w:ind w:left="284"/>
        <w:rPr>
          <w:sz w:val="20"/>
        </w:rPr>
      </w:pPr>
      <w:r w:rsidRPr="00C051FA">
        <w:rPr>
          <w:sz w:val="20"/>
        </w:rPr>
        <w:t>Per le emissioni ed operazioni da Direzione</w:t>
      </w:r>
      <w:r w:rsidR="00933A30">
        <w:rPr>
          <w:sz w:val="20"/>
        </w:rPr>
        <w:t xml:space="preserve"> (AIA)</w:t>
      </w:r>
      <w:r w:rsidRPr="00C051FA">
        <w:rPr>
          <w:sz w:val="20"/>
        </w:rPr>
        <w:t xml:space="preserve"> dovrà essere mantenuta l’attuale gestione con il caricamento e la verifica del documento PDF in AIA.</w:t>
      </w:r>
    </w:p>
    <w:p w14:paraId="0E69ABDD" w14:textId="77777777" w:rsidR="003875DF" w:rsidRPr="00C051FA" w:rsidRDefault="003875DF" w:rsidP="003875DF">
      <w:pPr>
        <w:rPr>
          <w:sz w:val="20"/>
        </w:rPr>
      </w:pPr>
    </w:p>
    <w:p w14:paraId="6516A318" w14:textId="371DD463" w:rsidR="003875DF" w:rsidRPr="00C051FA" w:rsidRDefault="003875DF" w:rsidP="00C051FA">
      <w:pPr>
        <w:ind w:left="284"/>
        <w:rPr>
          <w:sz w:val="20"/>
        </w:rPr>
      </w:pPr>
      <w:r w:rsidRPr="00C051FA">
        <w:rPr>
          <w:sz w:val="20"/>
        </w:rPr>
        <w:t>In Anagrafe Web non è previsto alcun impatto (Allinea AIA è a disposizione della sola direzione).</w:t>
      </w:r>
    </w:p>
    <w:p w14:paraId="341BF735" w14:textId="77777777" w:rsidR="003875DF" w:rsidRPr="00C051FA" w:rsidRDefault="003875DF" w:rsidP="003875DF">
      <w:pPr>
        <w:ind w:firstLine="284"/>
        <w:rPr>
          <w:sz w:val="20"/>
        </w:rPr>
      </w:pPr>
    </w:p>
    <w:p w14:paraId="307BAEA7" w14:textId="06F30538" w:rsidR="003875DF" w:rsidRDefault="003875DF" w:rsidP="003875DF">
      <w:pPr>
        <w:ind w:firstLine="284"/>
        <w:rPr>
          <w:sz w:val="20"/>
        </w:rPr>
      </w:pPr>
      <w:r w:rsidRPr="00C051FA">
        <w:rPr>
          <w:sz w:val="20"/>
        </w:rPr>
        <w:t xml:space="preserve">Si prevede di iniziare una prima fase di test a fine settembre. </w:t>
      </w:r>
    </w:p>
    <w:p w14:paraId="2872756C" w14:textId="77777777" w:rsidR="00FF16F4" w:rsidRPr="00C051FA" w:rsidRDefault="00FF16F4" w:rsidP="003875DF">
      <w:pPr>
        <w:ind w:firstLine="284"/>
        <w:rPr>
          <w:sz w:val="20"/>
        </w:rPr>
      </w:pPr>
    </w:p>
    <w:p w14:paraId="13E81BD4" w14:textId="77777777" w:rsidR="003875DF" w:rsidRPr="00C051FA" w:rsidRDefault="003875DF" w:rsidP="003875DF">
      <w:pPr>
        <w:ind w:firstLine="284"/>
        <w:rPr>
          <w:sz w:val="20"/>
        </w:rPr>
      </w:pPr>
      <w:r w:rsidRPr="00C051FA">
        <w:rPr>
          <w:sz w:val="20"/>
        </w:rPr>
        <w:t>Impatti previsti per gestione documento PDF:</w:t>
      </w:r>
    </w:p>
    <w:p w14:paraId="0169574A" w14:textId="3C1C8B9C" w:rsidR="00153279" w:rsidRPr="00153279" w:rsidRDefault="003875DF" w:rsidP="00153279">
      <w:pPr>
        <w:pStyle w:val="Paragrafoelenco"/>
        <w:numPr>
          <w:ilvl w:val="0"/>
          <w:numId w:val="33"/>
        </w:numPr>
        <w:spacing w:after="160" w:line="259" w:lineRule="auto"/>
        <w:contextualSpacing/>
        <w:rPr>
          <w:sz w:val="20"/>
          <w:highlight w:val="yellow"/>
        </w:rPr>
      </w:pPr>
      <w:r w:rsidRPr="005A6CE2">
        <w:rPr>
          <w:rFonts w:ascii="Verdana" w:eastAsia="Times New Roman" w:hAnsi="Verdana"/>
          <w:sz w:val="20"/>
          <w:szCs w:val="20"/>
          <w:lang w:eastAsia="en-US"/>
        </w:rPr>
        <w:t>La scheda clienti richiama il servizio di AIA per inviare il documento PDF</w:t>
      </w:r>
      <w:r w:rsidR="003E416B" w:rsidRPr="005A6CE2">
        <w:rPr>
          <w:rFonts w:ascii="Verdana" w:eastAsia="Times New Roman" w:hAnsi="Verdana"/>
          <w:sz w:val="20"/>
          <w:szCs w:val="20"/>
          <w:lang w:eastAsia="en-US"/>
        </w:rPr>
        <w:t xml:space="preserve">. </w:t>
      </w:r>
      <w:r w:rsidR="003E416B" w:rsidRPr="00FD7B1B">
        <w:rPr>
          <w:rFonts w:ascii="Verdana" w:eastAsia="Times New Roman" w:hAnsi="Verdana"/>
          <w:sz w:val="20"/>
          <w:szCs w:val="20"/>
          <w:highlight w:val="yellow"/>
          <w:lang w:eastAsia="en-US"/>
        </w:rPr>
        <w:t xml:space="preserve">In approfondimento se </w:t>
      </w:r>
      <w:r w:rsidR="008E556D" w:rsidRPr="00FD7B1B">
        <w:rPr>
          <w:rFonts w:ascii="Verdana" w:eastAsia="Times New Roman" w:hAnsi="Verdana"/>
          <w:sz w:val="20"/>
          <w:szCs w:val="20"/>
          <w:highlight w:val="yellow"/>
          <w:lang w:eastAsia="en-US"/>
        </w:rPr>
        <w:t xml:space="preserve">scheda clienti è in grado di riconoscere se l’anagrafica è </w:t>
      </w:r>
      <w:r w:rsidR="00C84A53" w:rsidRPr="00FD7B1B">
        <w:rPr>
          <w:rFonts w:ascii="Verdana" w:eastAsia="Times New Roman" w:hAnsi="Verdana"/>
          <w:sz w:val="20"/>
          <w:szCs w:val="20"/>
          <w:highlight w:val="yellow"/>
          <w:lang w:eastAsia="en-US"/>
        </w:rPr>
        <w:t xml:space="preserve">del </w:t>
      </w:r>
      <w:r w:rsidR="008E556D" w:rsidRPr="00FD7B1B">
        <w:rPr>
          <w:rFonts w:ascii="Verdana" w:eastAsia="Times New Roman" w:hAnsi="Verdana"/>
          <w:sz w:val="20"/>
          <w:szCs w:val="20"/>
          <w:highlight w:val="yellow"/>
          <w:lang w:eastAsia="en-US"/>
        </w:rPr>
        <w:t>VITA.</w:t>
      </w:r>
      <w:r w:rsidR="00805E30">
        <w:rPr>
          <w:rFonts w:ascii="Verdana" w:eastAsia="Times New Roman" w:hAnsi="Verdana"/>
          <w:sz w:val="20"/>
          <w:szCs w:val="20"/>
          <w:highlight w:val="yellow"/>
          <w:lang w:eastAsia="en-US"/>
        </w:rPr>
        <w:br/>
      </w:r>
      <w:r w:rsidR="00805E30">
        <w:rPr>
          <w:rFonts w:ascii="Verdana" w:eastAsia="Times New Roman" w:hAnsi="Verdana"/>
          <w:sz w:val="20"/>
          <w:szCs w:val="20"/>
          <w:highlight w:val="yellow"/>
          <w:lang w:eastAsia="en-US"/>
        </w:rPr>
        <w:br/>
      </w:r>
      <w:r w:rsidR="00081D54">
        <w:rPr>
          <w:b/>
          <w:bCs/>
          <w:sz w:val="20"/>
          <w:highlight w:val="yellow"/>
        </w:rPr>
        <w:t>Dunque la soluzione possibile è:</w:t>
      </w:r>
    </w:p>
    <w:p w14:paraId="160D5E38" w14:textId="32206D90" w:rsidR="00153279" w:rsidRPr="00081D54" w:rsidRDefault="00153279" w:rsidP="00081D54">
      <w:pPr>
        <w:pStyle w:val="Paragrafoelenco"/>
        <w:spacing w:after="160" w:line="259" w:lineRule="auto"/>
        <w:contextualSpacing/>
        <w:rPr>
          <w:sz w:val="20"/>
          <w:highlight w:val="yellow"/>
        </w:rPr>
      </w:pPr>
      <w:r w:rsidRPr="00081D54">
        <w:rPr>
          <w:sz w:val="20"/>
          <w:highlight w:val="yellow"/>
        </w:rPr>
        <w:t>Creare un servizio lato BE VITA che consulti AIA/VIS e verifichi se tale anagrafica ha almeno una polizza VITA</w:t>
      </w:r>
    </w:p>
    <w:p w14:paraId="19E43C8C" w14:textId="77777777" w:rsidR="00153279" w:rsidRPr="00153279" w:rsidRDefault="00153279" w:rsidP="00153279">
      <w:pPr>
        <w:pStyle w:val="Paragrafoelenco"/>
        <w:spacing w:after="160" w:line="259" w:lineRule="auto"/>
        <w:contextualSpacing/>
        <w:rPr>
          <w:sz w:val="20"/>
          <w:highlight w:val="yellow"/>
        </w:rPr>
      </w:pPr>
    </w:p>
    <w:p w14:paraId="4A8061B7" w14:textId="7FAF8C4C" w:rsidR="003875DF" w:rsidRPr="00153279" w:rsidRDefault="00081D54" w:rsidP="00153279">
      <w:pPr>
        <w:pStyle w:val="Paragrafoelenco"/>
        <w:spacing w:after="160" w:line="259" w:lineRule="auto"/>
        <w:contextualSpacing/>
        <w:rPr>
          <w:sz w:val="20"/>
          <w:highlight w:val="yellow"/>
        </w:rPr>
      </w:pPr>
      <w:r>
        <w:rPr>
          <w:sz w:val="20"/>
          <w:highlight w:val="yellow"/>
        </w:rPr>
        <w:t>Questa</w:t>
      </w:r>
      <w:r w:rsidR="00153279" w:rsidRPr="00153279">
        <w:rPr>
          <w:sz w:val="20"/>
          <w:highlight w:val="yellow"/>
        </w:rPr>
        <w:t xml:space="preserve"> informazione deve essere aggiunta nell'extension </w:t>
      </w:r>
      <w:proofErr w:type="spellStart"/>
      <w:r w:rsidR="00153279" w:rsidRPr="00153279">
        <w:rPr>
          <w:sz w:val="20"/>
          <w:highlight w:val="yellow"/>
        </w:rPr>
        <w:t>property</w:t>
      </w:r>
      <w:proofErr w:type="spellEnd"/>
      <w:r w:rsidR="00153279" w:rsidRPr="00153279">
        <w:rPr>
          <w:sz w:val="20"/>
          <w:highlight w:val="yellow"/>
        </w:rPr>
        <w:t xml:space="preserve"> del </w:t>
      </w:r>
      <w:proofErr w:type="spellStart"/>
      <w:r w:rsidR="00153279" w:rsidRPr="00153279">
        <w:rPr>
          <w:sz w:val="20"/>
          <w:highlight w:val="yellow"/>
        </w:rPr>
        <w:t>subject</w:t>
      </w:r>
      <w:proofErr w:type="spellEnd"/>
      <w:r w:rsidR="00153279" w:rsidRPr="00153279">
        <w:rPr>
          <w:sz w:val="20"/>
          <w:highlight w:val="yellow"/>
        </w:rPr>
        <w:t xml:space="preserve"> da passare al FE di Portal, in modo tale che Portal possa verificare se l'anagrafica in 'modifica' sia contraente di almeno una polizza VITA ed in caso affermativo, si effettui salvataggio in documentale ed AIA.</w:t>
      </w:r>
      <w:r w:rsidR="00805E30" w:rsidRPr="00153279">
        <w:rPr>
          <w:sz w:val="20"/>
          <w:highlight w:val="yellow"/>
        </w:rPr>
        <w:br/>
      </w:r>
    </w:p>
    <w:p w14:paraId="3905F5AD" w14:textId="2205223A" w:rsidR="002F6B97" w:rsidRPr="00F442EC" w:rsidRDefault="003875DF" w:rsidP="00731AB8">
      <w:pPr>
        <w:pStyle w:val="Paragrafoelenco"/>
        <w:numPr>
          <w:ilvl w:val="0"/>
          <w:numId w:val="33"/>
        </w:numPr>
        <w:spacing w:after="160" w:line="259" w:lineRule="auto"/>
        <w:contextualSpacing/>
        <w:rPr>
          <w:rFonts w:ascii="Verdana" w:eastAsia="Times New Roman" w:hAnsi="Verdana"/>
          <w:sz w:val="20"/>
          <w:szCs w:val="20"/>
          <w:lang w:eastAsia="en-US"/>
        </w:rPr>
      </w:pPr>
      <w:r w:rsidRPr="00F442EC">
        <w:rPr>
          <w:rFonts w:ascii="Verdana" w:eastAsia="Times New Roman" w:hAnsi="Verdana"/>
          <w:sz w:val="20"/>
          <w:szCs w:val="20"/>
          <w:lang w:eastAsia="en-US"/>
        </w:rPr>
        <w:t>Non sono previsti impatti sul servizio AIA di inserimento del documento perché già previsto</w:t>
      </w:r>
      <w:r w:rsidR="00E072C1" w:rsidRPr="00F442EC">
        <w:rPr>
          <w:rFonts w:ascii="Verdana" w:eastAsia="Times New Roman" w:hAnsi="Verdana"/>
          <w:sz w:val="20"/>
          <w:szCs w:val="20"/>
          <w:lang w:eastAsia="en-US"/>
        </w:rPr>
        <w:t xml:space="preserve">. </w:t>
      </w:r>
      <w:r w:rsidR="00CC4EA2" w:rsidRPr="00F442EC">
        <w:rPr>
          <w:rFonts w:ascii="Verdana" w:eastAsia="Times New Roman" w:hAnsi="Verdana"/>
          <w:sz w:val="20"/>
          <w:szCs w:val="20"/>
          <w:lang w:eastAsia="en-US"/>
        </w:rPr>
        <w:t>Nome servizio AIA:</w:t>
      </w:r>
      <w:r w:rsidR="00F442EC">
        <w:rPr>
          <w:rFonts w:ascii="Verdana" w:eastAsia="Times New Roman" w:hAnsi="Verdana"/>
          <w:sz w:val="20"/>
          <w:szCs w:val="20"/>
          <w:lang w:eastAsia="en-US"/>
        </w:rPr>
        <w:t xml:space="preserve"> </w:t>
      </w:r>
      <w:r w:rsidR="002F6B97" w:rsidRPr="00F442EC">
        <w:rPr>
          <w:rFonts w:ascii="Verdana" w:eastAsia="Times New Roman" w:hAnsi="Verdana"/>
          <w:b/>
          <w:bCs/>
          <w:sz w:val="20"/>
          <w:szCs w:val="20"/>
          <w:lang w:eastAsia="en-US"/>
        </w:rPr>
        <w:t>POST /vita/documenti/v1.0 (BSA Vita)</w:t>
      </w:r>
      <w:r w:rsidR="009B25F9">
        <w:rPr>
          <w:rFonts w:ascii="Verdana" w:eastAsia="Times New Roman" w:hAnsi="Verdana"/>
          <w:b/>
          <w:bCs/>
          <w:sz w:val="20"/>
          <w:szCs w:val="20"/>
          <w:lang w:eastAsia="en-US"/>
        </w:rPr>
        <w:t>;</w:t>
      </w:r>
    </w:p>
    <w:p w14:paraId="1A9B7A8A" w14:textId="23426D59" w:rsidR="003875DF" w:rsidRPr="00A20A30" w:rsidRDefault="003875DF" w:rsidP="003875DF">
      <w:pPr>
        <w:pStyle w:val="Paragrafoelenco"/>
        <w:numPr>
          <w:ilvl w:val="0"/>
          <w:numId w:val="33"/>
        </w:numPr>
        <w:spacing w:after="160" w:line="259" w:lineRule="auto"/>
        <w:contextualSpacing/>
        <w:rPr>
          <w:rFonts w:ascii="Verdana" w:eastAsia="Times New Roman" w:hAnsi="Verdana"/>
          <w:sz w:val="20"/>
          <w:szCs w:val="20"/>
          <w:highlight w:val="yellow"/>
          <w:lang w:eastAsia="en-US"/>
        </w:rPr>
      </w:pPr>
      <w:r w:rsidRPr="00C051FA">
        <w:rPr>
          <w:rFonts w:ascii="Verdana" w:eastAsia="Times New Roman" w:hAnsi="Verdana"/>
          <w:sz w:val="20"/>
          <w:szCs w:val="20"/>
          <w:lang w:eastAsia="en-US"/>
        </w:rPr>
        <w:t>VITES</w:t>
      </w:r>
      <w:r w:rsidR="00C53388">
        <w:rPr>
          <w:rFonts w:ascii="Verdana" w:eastAsia="Times New Roman" w:hAnsi="Verdana"/>
          <w:sz w:val="20"/>
          <w:szCs w:val="20"/>
          <w:lang w:eastAsia="en-US"/>
        </w:rPr>
        <w:t xml:space="preserve"> </w:t>
      </w:r>
      <w:r w:rsidRPr="00C051FA">
        <w:rPr>
          <w:rFonts w:ascii="Verdana" w:eastAsia="Times New Roman" w:hAnsi="Verdana"/>
          <w:sz w:val="20"/>
          <w:szCs w:val="20"/>
          <w:lang w:eastAsia="en-US"/>
        </w:rPr>
        <w:t>dovrà richiamare un</w:t>
      </w:r>
      <w:r w:rsidR="00156F5A">
        <w:rPr>
          <w:rFonts w:ascii="Verdana" w:eastAsia="Times New Roman" w:hAnsi="Verdana"/>
          <w:sz w:val="20"/>
          <w:szCs w:val="20"/>
          <w:lang w:eastAsia="en-US"/>
        </w:rPr>
        <w:t xml:space="preserve"> nuovo</w:t>
      </w:r>
      <w:r w:rsidRPr="00C051FA">
        <w:rPr>
          <w:rFonts w:ascii="Verdana" w:eastAsia="Times New Roman" w:hAnsi="Verdana"/>
          <w:sz w:val="20"/>
          <w:szCs w:val="20"/>
          <w:lang w:eastAsia="en-US"/>
        </w:rPr>
        <w:t xml:space="preserve"> servizio di AIA per la verifica del documento di riconoscimento</w:t>
      </w:r>
      <w:r w:rsidR="0013394B">
        <w:rPr>
          <w:rFonts w:ascii="Verdana" w:eastAsia="Times New Roman" w:hAnsi="Verdana"/>
          <w:sz w:val="20"/>
          <w:szCs w:val="20"/>
          <w:lang w:eastAsia="en-US"/>
        </w:rPr>
        <w:t xml:space="preserve"> </w:t>
      </w:r>
      <w:r w:rsidR="0013394B" w:rsidRPr="00A20A30">
        <w:rPr>
          <w:rFonts w:ascii="Verdana" w:eastAsia="Times New Roman" w:hAnsi="Verdana"/>
          <w:sz w:val="20"/>
          <w:szCs w:val="20"/>
          <w:highlight w:val="yellow"/>
          <w:lang w:eastAsia="en-US"/>
        </w:rPr>
        <w:t xml:space="preserve">(da confermare se </w:t>
      </w:r>
      <w:proofErr w:type="gramStart"/>
      <w:r w:rsidR="00A20A30" w:rsidRPr="00A20A30">
        <w:rPr>
          <w:rFonts w:ascii="Verdana" w:eastAsia="Times New Roman" w:hAnsi="Verdana"/>
          <w:sz w:val="20"/>
          <w:szCs w:val="20"/>
          <w:highlight w:val="yellow"/>
          <w:lang w:eastAsia="en-US"/>
        </w:rPr>
        <w:t>nuova api</w:t>
      </w:r>
      <w:proofErr w:type="gramEnd"/>
      <w:r w:rsidR="00A20A30" w:rsidRPr="00A20A30">
        <w:rPr>
          <w:rFonts w:ascii="Verdana" w:eastAsia="Times New Roman" w:hAnsi="Verdana"/>
          <w:sz w:val="20"/>
          <w:szCs w:val="20"/>
          <w:highlight w:val="yellow"/>
          <w:lang w:eastAsia="en-US"/>
        </w:rPr>
        <w:t xml:space="preserve"> oppure se si può implementare una già esistente)</w:t>
      </w:r>
      <w:r w:rsidR="004B5D1A" w:rsidRPr="00A20A30">
        <w:rPr>
          <w:rFonts w:ascii="Verdana" w:eastAsia="Times New Roman" w:hAnsi="Verdana"/>
          <w:sz w:val="20"/>
          <w:szCs w:val="20"/>
          <w:highlight w:val="yellow"/>
          <w:lang w:eastAsia="en-US"/>
        </w:rPr>
        <w:t>.</w:t>
      </w:r>
      <w:r w:rsidR="00FF0515" w:rsidRPr="00A20A30">
        <w:rPr>
          <w:rFonts w:ascii="Verdana" w:eastAsia="Times New Roman" w:hAnsi="Verdana"/>
          <w:sz w:val="20"/>
          <w:szCs w:val="20"/>
          <w:highlight w:val="yellow"/>
          <w:lang w:eastAsia="en-US"/>
        </w:rPr>
        <w:t xml:space="preserve"> </w:t>
      </w:r>
    </w:p>
    <w:p w14:paraId="5FA60C19" w14:textId="77777777" w:rsidR="009B25F9" w:rsidRDefault="009B25F9" w:rsidP="009B25F9">
      <w:pPr>
        <w:spacing w:after="160" w:line="259" w:lineRule="auto"/>
        <w:contextualSpacing/>
        <w:rPr>
          <w:sz w:val="20"/>
        </w:rPr>
      </w:pPr>
    </w:p>
    <w:p w14:paraId="7EA12F57" w14:textId="09C5EFDE" w:rsidR="006E5AAE" w:rsidRDefault="0029000D" w:rsidP="006E5AAE">
      <w:pPr>
        <w:spacing w:after="160" w:line="259" w:lineRule="auto"/>
        <w:ind w:left="284"/>
        <w:contextualSpacing/>
        <w:rPr>
          <w:sz w:val="20"/>
        </w:rPr>
      </w:pPr>
      <w:r w:rsidRPr="0029000D">
        <w:rPr>
          <w:sz w:val="20"/>
          <w:highlight w:val="yellow"/>
        </w:rPr>
        <w:t>Sono i</w:t>
      </w:r>
      <w:r w:rsidR="006E5AAE" w:rsidRPr="0029000D">
        <w:rPr>
          <w:sz w:val="20"/>
          <w:highlight w:val="yellow"/>
        </w:rPr>
        <w:t xml:space="preserve">n approfondimento le verifiche per </w:t>
      </w:r>
      <w:r w:rsidRPr="0029000D">
        <w:rPr>
          <w:sz w:val="20"/>
          <w:highlight w:val="yellow"/>
        </w:rPr>
        <w:t>soluzioni alternative.</w:t>
      </w:r>
    </w:p>
    <w:p w14:paraId="48165A31" w14:textId="77777777" w:rsidR="0029000D" w:rsidRDefault="0029000D" w:rsidP="006E5AAE">
      <w:pPr>
        <w:spacing w:after="160" w:line="259" w:lineRule="auto"/>
        <w:ind w:left="284"/>
        <w:contextualSpacing/>
        <w:rPr>
          <w:sz w:val="20"/>
        </w:rPr>
      </w:pPr>
    </w:p>
    <w:p w14:paraId="47E594D4" w14:textId="0567851A" w:rsidR="009B25F9" w:rsidRPr="009B25F9" w:rsidRDefault="009B25F9" w:rsidP="009B25F9">
      <w:pPr>
        <w:spacing w:after="160" w:line="259" w:lineRule="auto"/>
        <w:ind w:firstLine="284"/>
        <w:contextualSpacing/>
        <w:rPr>
          <w:sz w:val="20"/>
        </w:rPr>
      </w:pPr>
      <w:r w:rsidRPr="009B25F9">
        <w:rPr>
          <w:sz w:val="20"/>
        </w:rPr>
        <w:t xml:space="preserve">Chiamata di esempio </w:t>
      </w:r>
      <w:r w:rsidRPr="009B25F9">
        <w:rPr>
          <w:b/>
          <w:bCs/>
          <w:sz w:val="20"/>
        </w:rPr>
        <w:t>POST /vita/documenti/v1.0 (BSA Vita)</w:t>
      </w:r>
      <w:r w:rsidR="004C49A3">
        <w:rPr>
          <w:b/>
          <w:bCs/>
          <w:sz w:val="20"/>
        </w:rPr>
        <w:t>:</w:t>
      </w:r>
    </w:p>
    <w:p w14:paraId="6BB66638" w14:textId="77777777" w:rsidR="009B25F9" w:rsidRPr="009B25F9" w:rsidRDefault="009B25F9" w:rsidP="009B25F9">
      <w:pPr>
        <w:spacing w:after="160" w:line="259" w:lineRule="auto"/>
        <w:ind w:left="284"/>
        <w:contextualSpacing/>
        <w:rPr>
          <w:sz w:val="20"/>
        </w:rPr>
      </w:pPr>
      <w:r w:rsidRPr="009B25F9">
        <w:rPr>
          <w:sz w:val="20"/>
        </w:rPr>
        <w:t> </w:t>
      </w:r>
    </w:p>
    <w:p w14:paraId="4F7C5639" w14:textId="77777777" w:rsidR="009B25F9" w:rsidRPr="00E3096A" w:rsidRDefault="009B25F9" w:rsidP="009B25F9">
      <w:pPr>
        <w:spacing w:after="160" w:line="259" w:lineRule="auto"/>
        <w:ind w:left="284"/>
        <w:contextualSpacing/>
        <w:rPr>
          <w:sz w:val="20"/>
          <w:lang w:val="en-US"/>
        </w:rPr>
      </w:pPr>
      <w:r w:rsidRPr="00E3096A">
        <w:rPr>
          <w:sz w:val="20"/>
          <w:lang w:val="en-US"/>
        </w:rPr>
        <w:t>curl -X POST</w:t>
      </w:r>
    </w:p>
    <w:p w14:paraId="7004A77D" w14:textId="77777777" w:rsidR="009B25F9" w:rsidRPr="00E3096A" w:rsidRDefault="009B25F9" w:rsidP="009B25F9">
      <w:pPr>
        <w:spacing w:after="160" w:line="259" w:lineRule="auto"/>
        <w:ind w:left="284"/>
        <w:contextualSpacing/>
        <w:rPr>
          <w:sz w:val="20"/>
          <w:lang w:val="en-US"/>
        </w:rPr>
      </w:pPr>
      <w:hyperlink r:id="rId27" w:tooltip="URL originale: https://apigw-prep.grupporealemutua.it/gateway/vita/documenti/v1.0. Fare clic o toccare se si considera attendibile questo collegamento." w:history="1">
        <w:r w:rsidRPr="00E3096A">
          <w:rPr>
            <w:rStyle w:val="Collegamentoipertestuale"/>
            <w:sz w:val="20"/>
            <w:lang w:val="en-US"/>
          </w:rPr>
          <w:t>https://apigw-prep.grupporealemutua.it/gateway/vita/documenti/v1.0</w:t>
        </w:r>
      </w:hyperlink>
    </w:p>
    <w:p w14:paraId="7D9A5DFE" w14:textId="77777777" w:rsidR="009B25F9" w:rsidRPr="009B25F9" w:rsidRDefault="009B25F9" w:rsidP="009B25F9">
      <w:pPr>
        <w:spacing w:after="160" w:line="259" w:lineRule="auto"/>
        <w:ind w:left="284"/>
        <w:contextualSpacing/>
        <w:rPr>
          <w:sz w:val="20"/>
          <w:lang w:val="en-US"/>
        </w:rPr>
      </w:pPr>
      <w:r w:rsidRPr="009B25F9">
        <w:rPr>
          <w:sz w:val="20"/>
          <w:lang w:val="en-US"/>
        </w:rPr>
        <w:t>-H "</w:t>
      </w:r>
      <w:proofErr w:type="gramStart"/>
      <w:r w:rsidRPr="009B25F9">
        <w:rPr>
          <w:sz w:val="20"/>
          <w:lang w:val="en-US"/>
        </w:rPr>
        <w:t>accept:</w:t>
      </w:r>
      <w:proofErr w:type="gramEnd"/>
      <w:r w:rsidRPr="009B25F9">
        <w:rPr>
          <w:sz w:val="20"/>
          <w:lang w:val="en-US"/>
        </w:rPr>
        <w:t xml:space="preserve"> application/</w:t>
      </w:r>
      <w:proofErr w:type="spellStart"/>
      <w:r w:rsidRPr="009B25F9">
        <w:rPr>
          <w:sz w:val="20"/>
          <w:lang w:val="en-US"/>
        </w:rPr>
        <w:t>json</w:t>
      </w:r>
      <w:proofErr w:type="spellEnd"/>
      <w:r w:rsidRPr="009B25F9">
        <w:rPr>
          <w:sz w:val="20"/>
          <w:lang w:val="en-US"/>
        </w:rPr>
        <w:t>" -H "x-Gateway-</w:t>
      </w:r>
      <w:proofErr w:type="spellStart"/>
      <w:r w:rsidRPr="009B25F9">
        <w:rPr>
          <w:sz w:val="20"/>
          <w:lang w:val="en-US"/>
        </w:rPr>
        <w:t>APIKey</w:t>
      </w:r>
      <w:proofErr w:type="spellEnd"/>
      <w:r w:rsidRPr="009B25F9">
        <w:rPr>
          <w:sz w:val="20"/>
          <w:lang w:val="en-US"/>
        </w:rPr>
        <w:t>: f493e8de-8305-48d9-90e0-207834b0645c" -H "Content-Type: application/</w:t>
      </w:r>
      <w:proofErr w:type="spellStart"/>
      <w:r w:rsidRPr="009B25F9">
        <w:rPr>
          <w:sz w:val="20"/>
          <w:lang w:val="en-US"/>
        </w:rPr>
        <w:t>json</w:t>
      </w:r>
      <w:proofErr w:type="spellEnd"/>
      <w:r w:rsidRPr="009B25F9">
        <w:rPr>
          <w:sz w:val="20"/>
          <w:lang w:val="en-US"/>
        </w:rPr>
        <w:t>" -d</w:t>
      </w:r>
    </w:p>
    <w:p w14:paraId="2614D595" w14:textId="77777777" w:rsidR="009B25F9" w:rsidRPr="009B25F9" w:rsidRDefault="009B25F9" w:rsidP="009B25F9">
      <w:pPr>
        <w:spacing w:after="160" w:line="259" w:lineRule="auto"/>
        <w:ind w:left="284"/>
        <w:contextualSpacing/>
        <w:rPr>
          <w:sz w:val="20"/>
          <w:lang w:val="en-US"/>
        </w:rPr>
      </w:pPr>
      <w:r w:rsidRPr="009B25F9">
        <w:rPr>
          <w:sz w:val="20"/>
          <w:lang w:val="en-US"/>
        </w:rPr>
        <w:t>{</w:t>
      </w:r>
    </w:p>
    <w:p w14:paraId="085275CC" w14:textId="77777777" w:rsidR="009B25F9" w:rsidRPr="009B25F9" w:rsidRDefault="009B25F9" w:rsidP="009B25F9">
      <w:pPr>
        <w:spacing w:after="160" w:line="259" w:lineRule="auto"/>
        <w:ind w:left="284"/>
        <w:contextualSpacing/>
        <w:rPr>
          <w:sz w:val="20"/>
          <w:lang w:val="en-US"/>
        </w:rPr>
      </w:pPr>
      <w:r w:rsidRPr="009B25F9">
        <w:rPr>
          <w:sz w:val="20"/>
          <w:lang w:val="en-US"/>
        </w:rPr>
        <w:t>curl -X POST</w:t>
      </w:r>
    </w:p>
    <w:p w14:paraId="5E7DBD38" w14:textId="77777777" w:rsidR="009B25F9" w:rsidRPr="009B25F9" w:rsidRDefault="009B25F9" w:rsidP="009B25F9">
      <w:pPr>
        <w:spacing w:after="160" w:line="259" w:lineRule="auto"/>
        <w:ind w:left="284"/>
        <w:contextualSpacing/>
        <w:rPr>
          <w:sz w:val="20"/>
          <w:lang w:val="en-US"/>
        </w:rPr>
      </w:pPr>
      <w:hyperlink r:id="rId28" w:tooltip="URL originale: https://apigw-prep.grupporealemutua.it/gateway/vita/documenti/v1.0. Fare clic o toccare se si considera attendibile questo collegamento." w:history="1">
        <w:r w:rsidRPr="009B25F9">
          <w:rPr>
            <w:rStyle w:val="Collegamentoipertestuale"/>
            <w:sz w:val="20"/>
            <w:lang w:val="en-US"/>
          </w:rPr>
          <w:t>https://apigw-prep.grupporealemutua.it/gateway/vita/documenti/v1.0</w:t>
        </w:r>
      </w:hyperlink>
    </w:p>
    <w:p w14:paraId="18D0EA55" w14:textId="77777777" w:rsidR="009B25F9" w:rsidRPr="009B25F9" w:rsidRDefault="009B25F9" w:rsidP="009B25F9">
      <w:pPr>
        <w:spacing w:after="160" w:line="259" w:lineRule="auto"/>
        <w:ind w:left="284"/>
        <w:contextualSpacing/>
        <w:rPr>
          <w:sz w:val="20"/>
          <w:lang w:val="en-US"/>
        </w:rPr>
      </w:pPr>
      <w:r w:rsidRPr="009B25F9">
        <w:rPr>
          <w:sz w:val="20"/>
          <w:lang w:val="en-US"/>
        </w:rPr>
        <w:t>-H "</w:t>
      </w:r>
      <w:proofErr w:type="gramStart"/>
      <w:r w:rsidRPr="009B25F9">
        <w:rPr>
          <w:sz w:val="20"/>
          <w:lang w:val="en-US"/>
        </w:rPr>
        <w:t>accept:</w:t>
      </w:r>
      <w:proofErr w:type="gramEnd"/>
      <w:r w:rsidRPr="009B25F9">
        <w:rPr>
          <w:sz w:val="20"/>
          <w:lang w:val="en-US"/>
        </w:rPr>
        <w:t xml:space="preserve"> application/</w:t>
      </w:r>
      <w:proofErr w:type="spellStart"/>
      <w:r w:rsidRPr="009B25F9">
        <w:rPr>
          <w:sz w:val="20"/>
          <w:lang w:val="en-US"/>
        </w:rPr>
        <w:t>json</w:t>
      </w:r>
      <w:proofErr w:type="spellEnd"/>
      <w:r w:rsidRPr="009B25F9">
        <w:rPr>
          <w:sz w:val="20"/>
          <w:lang w:val="en-US"/>
        </w:rPr>
        <w:t>" -H "x-Gateway-</w:t>
      </w:r>
      <w:proofErr w:type="spellStart"/>
      <w:r w:rsidRPr="009B25F9">
        <w:rPr>
          <w:sz w:val="20"/>
          <w:lang w:val="en-US"/>
        </w:rPr>
        <w:t>APIKey</w:t>
      </w:r>
      <w:proofErr w:type="spellEnd"/>
      <w:r w:rsidRPr="009B25F9">
        <w:rPr>
          <w:sz w:val="20"/>
          <w:lang w:val="en-US"/>
        </w:rPr>
        <w:t>: f493e8de-8305-48d9-90e0-207834b0645c" -H "Content-Type: application/</w:t>
      </w:r>
      <w:proofErr w:type="spellStart"/>
      <w:r w:rsidRPr="009B25F9">
        <w:rPr>
          <w:sz w:val="20"/>
          <w:lang w:val="en-US"/>
        </w:rPr>
        <w:t>json</w:t>
      </w:r>
      <w:proofErr w:type="spellEnd"/>
      <w:r w:rsidRPr="009B25F9">
        <w:rPr>
          <w:sz w:val="20"/>
          <w:lang w:val="en-US"/>
        </w:rPr>
        <w:t>" -d</w:t>
      </w:r>
    </w:p>
    <w:p w14:paraId="21BA8251" w14:textId="77777777" w:rsidR="009B25F9" w:rsidRPr="009B25F9" w:rsidRDefault="009B25F9" w:rsidP="009B25F9">
      <w:pPr>
        <w:spacing w:after="160" w:line="259" w:lineRule="auto"/>
        <w:ind w:left="284"/>
        <w:contextualSpacing/>
        <w:rPr>
          <w:sz w:val="20"/>
        </w:rPr>
      </w:pPr>
      <w:r w:rsidRPr="009B25F9">
        <w:rPr>
          <w:sz w:val="20"/>
        </w:rPr>
        <w:t>{</w:t>
      </w:r>
    </w:p>
    <w:p w14:paraId="0B262330" w14:textId="77777777" w:rsidR="009B25F9" w:rsidRPr="009B25F9" w:rsidRDefault="009B25F9" w:rsidP="009B25F9">
      <w:pPr>
        <w:spacing w:after="160" w:line="259" w:lineRule="auto"/>
        <w:ind w:left="284"/>
        <w:contextualSpacing/>
        <w:rPr>
          <w:sz w:val="20"/>
        </w:rPr>
      </w:pPr>
      <w:r w:rsidRPr="009B25F9">
        <w:rPr>
          <w:sz w:val="20"/>
        </w:rPr>
        <w:lastRenderedPageBreak/>
        <w:t>  "</w:t>
      </w:r>
      <w:proofErr w:type="spellStart"/>
      <w:r w:rsidRPr="009B25F9">
        <w:rPr>
          <w:sz w:val="20"/>
        </w:rPr>
        <w:t>canaleBusiness</w:t>
      </w:r>
      <w:proofErr w:type="spellEnd"/>
      <w:r w:rsidRPr="009B25F9">
        <w:rPr>
          <w:sz w:val="20"/>
        </w:rPr>
        <w:t>": "</w:t>
      </w:r>
      <w:proofErr w:type="spellStart"/>
      <w:r w:rsidRPr="009B25F9">
        <w:rPr>
          <w:sz w:val="20"/>
        </w:rPr>
        <w:t>YoloBroker</w:t>
      </w:r>
      <w:proofErr w:type="spellEnd"/>
      <w:r w:rsidRPr="009B25F9">
        <w:rPr>
          <w:sz w:val="20"/>
        </w:rPr>
        <w:t>",</w:t>
      </w:r>
    </w:p>
    <w:p w14:paraId="5120A009"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codiceCompagnia</w:t>
      </w:r>
      <w:proofErr w:type="spellEnd"/>
      <w:r w:rsidRPr="009B25F9">
        <w:rPr>
          <w:sz w:val="20"/>
        </w:rPr>
        <w:t>": "ITA",</w:t>
      </w:r>
    </w:p>
    <w:p w14:paraId="6BA84A90"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codiceAgenzia</w:t>
      </w:r>
      <w:proofErr w:type="spellEnd"/>
      <w:r w:rsidRPr="009B25F9">
        <w:rPr>
          <w:sz w:val="20"/>
        </w:rPr>
        <w:t>": "BSR",</w:t>
      </w:r>
    </w:p>
    <w:p w14:paraId="32417997"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codiceSubagenzia</w:t>
      </w:r>
      <w:proofErr w:type="spellEnd"/>
      <w:r w:rsidRPr="009B25F9">
        <w:rPr>
          <w:sz w:val="20"/>
        </w:rPr>
        <w:t>": "BSR",</w:t>
      </w:r>
    </w:p>
    <w:p w14:paraId="14E25253"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codiceUtente</w:t>
      </w:r>
      <w:proofErr w:type="spellEnd"/>
      <w:r w:rsidRPr="009B25F9">
        <w:rPr>
          <w:sz w:val="20"/>
        </w:rPr>
        <w:t>": "</w:t>
      </w:r>
      <w:proofErr w:type="spellStart"/>
      <w:r w:rsidRPr="009B25F9">
        <w:rPr>
          <w:sz w:val="20"/>
        </w:rPr>
        <w:t>tutelaPremioAnnuo</w:t>
      </w:r>
      <w:proofErr w:type="spellEnd"/>
      <w:r w:rsidRPr="009B25F9">
        <w:rPr>
          <w:sz w:val="20"/>
        </w:rPr>
        <w:t>",</w:t>
      </w:r>
    </w:p>
    <w:p w14:paraId="497D0408"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nomeFileDocumento</w:t>
      </w:r>
      <w:proofErr w:type="spellEnd"/>
      <w:r w:rsidRPr="009B25F9">
        <w:rPr>
          <w:sz w:val="20"/>
        </w:rPr>
        <w:t>": "carta_identita.pdf",</w:t>
      </w:r>
    </w:p>
    <w:p w14:paraId="5C10847E" w14:textId="77777777" w:rsidR="009B25F9" w:rsidRPr="009B25F9" w:rsidRDefault="009B25F9" w:rsidP="009B25F9">
      <w:pPr>
        <w:spacing w:after="160" w:line="259" w:lineRule="auto"/>
        <w:ind w:left="284"/>
        <w:contextualSpacing/>
        <w:rPr>
          <w:sz w:val="20"/>
        </w:rPr>
      </w:pPr>
      <w:r w:rsidRPr="009B25F9">
        <w:rPr>
          <w:sz w:val="20"/>
        </w:rPr>
        <w:t>  "tipologia": "PDF",</w:t>
      </w:r>
    </w:p>
    <w:p w14:paraId="00B7AA99"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contenutoDocumento</w:t>
      </w:r>
      <w:proofErr w:type="spellEnd"/>
      <w:r w:rsidRPr="009B25F9">
        <w:rPr>
          <w:sz w:val="20"/>
        </w:rPr>
        <w:t>": "JVBERi0xLjcKJcfsj6IKJSVJbnZvY2",</w:t>
      </w:r>
    </w:p>
    <w:p w14:paraId="21185460"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codiceFiscale</w:t>
      </w:r>
      <w:proofErr w:type="spellEnd"/>
      <w:r w:rsidRPr="009B25F9">
        <w:rPr>
          <w:sz w:val="20"/>
        </w:rPr>
        <w:t>": "BLGMTT88H19F205E",</w:t>
      </w:r>
    </w:p>
    <w:p w14:paraId="3D69A178"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annoRilascioDocumento</w:t>
      </w:r>
      <w:proofErr w:type="spellEnd"/>
      <w:r w:rsidRPr="009B25F9">
        <w:rPr>
          <w:sz w:val="20"/>
        </w:rPr>
        <w:t>": "2021",</w:t>
      </w:r>
    </w:p>
    <w:p w14:paraId="18645F96"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numeroDocumento</w:t>
      </w:r>
      <w:proofErr w:type="spellEnd"/>
      <w:r w:rsidRPr="009B25F9">
        <w:rPr>
          <w:sz w:val="20"/>
        </w:rPr>
        <w:t>": " CA71295IX",</w:t>
      </w:r>
    </w:p>
    <w:p w14:paraId="5DB3B756" w14:textId="77777777" w:rsidR="009B25F9" w:rsidRPr="009B25F9" w:rsidRDefault="009B25F9" w:rsidP="009B25F9">
      <w:pPr>
        <w:spacing w:after="160" w:line="259" w:lineRule="auto"/>
        <w:ind w:left="284"/>
        <w:contextualSpacing/>
        <w:rPr>
          <w:sz w:val="20"/>
        </w:rPr>
      </w:pPr>
      <w:r w:rsidRPr="009B25F9">
        <w:rPr>
          <w:sz w:val="20"/>
        </w:rPr>
        <w:t>  "</w:t>
      </w:r>
      <w:proofErr w:type="spellStart"/>
      <w:r w:rsidRPr="009B25F9">
        <w:rPr>
          <w:sz w:val="20"/>
        </w:rPr>
        <w:t>tipoDocumento</w:t>
      </w:r>
      <w:proofErr w:type="spellEnd"/>
      <w:r w:rsidRPr="009B25F9">
        <w:rPr>
          <w:sz w:val="20"/>
        </w:rPr>
        <w:t>": "01"</w:t>
      </w:r>
    </w:p>
    <w:p w14:paraId="528D40C6" w14:textId="77777777" w:rsidR="009B25F9" w:rsidRPr="009B25F9" w:rsidRDefault="009B25F9" w:rsidP="009B25F9">
      <w:pPr>
        <w:spacing w:after="160" w:line="259" w:lineRule="auto"/>
        <w:ind w:left="284"/>
        <w:contextualSpacing/>
        <w:rPr>
          <w:sz w:val="20"/>
        </w:rPr>
      </w:pPr>
      <w:r w:rsidRPr="009B25F9">
        <w:rPr>
          <w:sz w:val="20"/>
        </w:rPr>
        <w:t>}</w:t>
      </w:r>
    </w:p>
    <w:p w14:paraId="6CB1DB27" w14:textId="77777777" w:rsidR="009B25F9" w:rsidRPr="00C051FA" w:rsidRDefault="009B25F9" w:rsidP="00911DB1">
      <w:pPr>
        <w:spacing w:after="160" w:line="259" w:lineRule="auto"/>
        <w:ind w:left="284"/>
        <w:contextualSpacing/>
        <w:rPr>
          <w:sz w:val="20"/>
        </w:rPr>
      </w:pPr>
    </w:p>
    <w:p w14:paraId="3D975936" w14:textId="77777777" w:rsidR="003875DF" w:rsidRDefault="003875DF" w:rsidP="00913377">
      <w:pPr>
        <w:pStyle w:val="Titolo1"/>
        <w:numPr>
          <w:ilvl w:val="0"/>
          <w:numId w:val="34"/>
        </w:numPr>
      </w:pPr>
      <w:bookmarkStart w:id="22" w:name="_Toc203032209"/>
      <w:r>
        <w:lastRenderedPageBreak/>
        <w:t>Recupero del Pregresso</w:t>
      </w:r>
      <w:bookmarkEnd w:id="22"/>
    </w:p>
    <w:p w14:paraId="72463478" w14:textId="77777777" w:rsidR="003875DF" w:rsidRDefault="003875DF" w:rsidP="003875DF">
      <w:pPr>
        <w:pStyle w:val="Corpotesto"/>
      </w:pPr>
    </w:p>
    <w:p w14:paraId="0A57E738" w14:textId="06A11FE4" w:rsidR="003875DF" w:rsidRDefault="003875DF" w:rsidP="003875DF">
      <w:pPr>
        <w:ind w:firstLine="284"/>
        <w:rPr>
          <w:sz w:val="20"/>
        </w:rPr>
      </w:pPr>
      <w:r w:rsidRPr="00C051FA">
        <w:rPr>
          <w:sz w:val="20"/>
        </w:rPr>
        <w:t>Prevedere un’estrazione da AIA per il recupero del pregresso di questi dati.</w:t>
      </w:r>
    </w:p>
    <w:p w14:paraId="39F5F951" w14:textId="77777777" w:rsidR="00EB60E8" w:rsidRDefault="00EB60E8" w:rsidP="003875DF">
      <w:pPr>
        <w:ind w:firstLine="284"/>
        <w:rPr>
          <w:sz w:val="20"/>
        </w:rPr>
      </w:pPr>
    </w:p>
    <w:p w14:paraId="0C355ACA" w14:textId="1218E642" w:rsidR="00EB60E8" w:rsidRPr="00C051FA" w:rsidRDefault="00EB60E8" w:rsidP="003875DF">
      <w:pPr>
        <w:ind w:firstLine="284"/>
        <w:rPr>
          <w:sz w:val="20"/>
        </w:rPr>
      </w:pPr>
      <w:r>
        <w:rPr>
          <w:sz w:val="20"/>
        </w:rPr>
        <w:t>Si ipotizzano le seguenti informazioni:</w:t>
      </w:r>
    </w:p>
    <w:p w14:paraId="694DFA20" w14:textId="77777777" w:rsidR="003875DF" w:rsidRPr="00C051FA" w:rsidRDefault="003875DF" w:rsidP="003875DF">
      <w:pPr>
        <w:pStyle w:val="Paragrafoelenco"/>
        <w:numPr>
          <w:ilvl w:val="0"/>
          <w:numId w:val="33"/>
        </w:numPr>
        <w:spacing w:after="160" w:line="259" w:lineRule="auto"/>
        <w:contextualSpacing/>
        <w:rPr>
          <w:rFonts w:ascii="Verdana" w:eastAsia="Times New Roman" w:hAnsi="Verdana"/>
          <w:sz w:val="20"/>
          <w:szCs w:val="20"/>
          <w:lang w:eastAsia="en-US"/>
        </w:rPr>
      </w:pPr>
      <w:r w:rsidRPr="00C051FA">
        <w:rPr>
          <w:rFonts w:ascii="Verdana" w:eastAsia="Times New Roman" w:hAnsi="Verdana"/>
          <w:sz w:val="20"/>
          <w:szCs w:val="20"/>
          <w:lang w:eastAsia="en-US"/>
        </w:rPr>
        <w:t>Agenzia</w:t>
      </w:r>
    </w:p>
    <w:p w14:paraId="6F8192F6" w14:textId="77777777" w:rsidR="003875DF" w:rsidRPr="00C051FA" w:rsidRDefault="003875DF" w:rsidP="003875DF">
      <w:pPr>
        <w:pStyle w:val="Paragrafoelenco"/>
        <w:numPr>
          <w:ilvl w:val="0"/>
          <w:numId w:val="33"/>
        </w:numPr>
        <w:spacing w:after="160" w:line="259" w:lineRule="auto"/>
        <w:contextualSpacing/>
        <w:rPr>
          <w:rFonts w:ascii="Verdana" w:eastAsia="Times New Roman" w:hAnsi="Verdana"/>
          <w:sz w:val="20"/>
          <w:szCs w:val="20"/>
          <w:lang w:eastAsia="en-US"/>
        </w:rPr>
      </w:pPr>
      <w:r w:rsidRPr="00C051FA">
        <w:rPr>
          <w:rFonts w:ascii="Verdana" w:eastAsia="Times New Roman" w:hAnsi="Verdana"/>
          <w:sz w:val="20"/>
          <w:szCs w:val="20"/>
          <w:lang w:eastAsia="en-US"/>
        </w:rPr>
        <w:t>K-nominativo</w:t>
      </w:r>
    </w:p>
    <w:p w14:paraId="58EFD270" w14:textId="77777777" w:rsidR="003875DF" w:rsidRPr="00C051FA" w:rsidRDefault="003875DF" w:rsidP="003875DF">
      <w:pPr>
        <w:pStyle w:val="Paragrafoelenco"/>
        <w:numPr>
          <w:ilvl w:val="0"/>
          <w:numId w:val="33"/>
        </w:numPr>
        <w:spacing w:after="160" w:line="259" w:lineRule="auto"/>
        <w:contextualSpacing/>
        <w:rPr>
          <w:rFonts w:ascii="Verdana" w:eastAsia="Times New Roman" w:hAnsi="Verdana"/>
          <w:sz w:val="20"/>
          <w:szCs w:val="20"/>
          <w:lang w:eastAsia="en-US"/>
        </w:rPr>
      </w:pPr>
      <w:r w:rsidRPr="00C051FA">
        <w:rPr>
          <w:rFonts w:ascii="Verdana" w:eastAsia="Times New Roman" w:hAnsi="Verdana"/>
          <w:sz w:val="20"/>
          <w:szCs w:val="20"/>
          <w:lang w:eastAsia="en-US"/>
        </w:rPr>
        <w:t>Codice fiscale/Partita iva</w:t>
      </w:r>
    </w:p>
    <w:p w14:paraId="03690242" w14:textId="77777777" w:rsidR="003875DF" w:rsidRPr="00C051FA" w:rsidRDefault="003875DF" w:rsidP="003875DF">
      <w:pPr>
        <w:pStyle w:val="Paragrafoelenco"/>
        <w:numPr>
          <w:ilvl w:val="0"/>
          <w:numId w:val="33"/>
        </w:numPr>
        <w:spacing w:after="160" w:line="259" w:lineRule="auto"/>
        <w:contextualSpacing/>
        <w:rPr>
          <w:rFonts w:ascii="Verdana" w:eastAsia="Times New Roman" w:hAnsi="Verdana"/>
          <w:sz w:val="20"/>
          <w:szCs w:val="20"/>
          <w:lang w:eastAsia="en-US"/>
        </w:rPr>
      </w:pPr>
      <w:r w:rsidRPr="00C051FA">
        <w:rPr>
          <w:rFonts w:ascii="Verdana" w:eastAsia="Times New Roman" w:hAnsi="Verdana"/>
          <w:sz w:val="20"/>
          <w:szCs w:val="20"/>
          <w:lang w:eastAsia="en-US"/>
        </w:rPr>
        <w:t>Tutti i dati sezione altri dati</w:t>
      </w:r>
    </w:p>
    <w:p w14:paraId="6E886335" w14:textId="7742D132" w:rsidR="003875DF" w:rsidRPr="00C051FA" w:rsidRDefault="003875DF" w:rsidP="003875DF">
      <w:pPr>
        <w:spacing w:after="160" w:line="259" w:lineRule="auto"/>
        <w:ind w:left="284"/>
        <w:contextualSpacing/>
        <w:rPr>
          <w:sz w:val="20"/>
        </w:rPr>
      </w:pPr>
      <w:r w:rsidRPr="00C051FA">
        <w:rPr>
          <w:sz w:val="20"/>
        </w:rPr>
        <w:t xml:space="preserve">L’estrazione </w:t>
      </w:r>
      <w:r w:rsidR="0083770E">
        <w:rPr>
          <w:sz w:val="20"/>
        </w:rPr>
        <w:t>dovrà</w:t>
      </w:r>
      <w:r w:rsidRPr="00C051FA">
        <w:rPr>
          <w:sz w:val="20"/>
        </w:rPr>
        <w:t xml:space="preserve"> essere inviata ad Anagrafe che dovrà procedere all’inserimento del pregresso.</w:t>
      </w:r>
    </w:p>
    <w:p w14:paraId="5F899EA0" w14:textId="77777777" w:rsidR="003875DF" w:rsidRDefault="003875DF" w:rsidP="00911DB1">
      <w:pPr>
        <w:spacing w:after="160" w:line="259" w:lineRule="auto"/>
        <w:ind w:left="284"/>
        <w:contextualSpacing/>
        <w:rPr>
          <w:sz w:val="20"/>
        </w:rPr>
      </w:pPr>
    </w:p>
    <w:p w14:paraId="751A812D" w14:textId="69E7305C" w:rsidR="00DF7EFB" w:rsidRPr="00C051FA" w:rsidRDefault="00DF7EFB" w:rsidP="00911DB1">
      <w:pPr>
        <w:spacing w:after="160" w:line="259" w:lineRule="auto"/>
        <w:ind w:left="284"/>
        <w:contextualSpacing/>
        <w:rPr>
          <w:sz w:val="20"/>
        </w:rPr>
      </w:pPr>
      <w:r w:rsidRPr="00DF7EFB">
        <w:rPr>
          <w:sz w:val="20"/>
          <w:highlight w:val="yellow"/>
        </w:rPr>
        <w:t>La gestione del recupero deve essere approfondita con incontro dedicato</w:t>
      </w:r>
      <w:r>
        <w:rPr>
          <w:sz w:val="20"/>
        </w:rPr>
        <w:t>.</w:t>
      </w:r>
    </w:p>
    <w:p w14:paraId="05C19E16" w14:textId="77777777" w:rsidR="00A51518" w:rsidRPr="00C051FA" w:rsidRDefault="00A51518" w:rsidP="00A51518">
      <w:pPr>
        <w:rPr>
          <w:sz w:val="20"/>
        </w:rPr>
      </w:pPr>
    </w:p>
    <w:p w14:paraId="21A73795" w14:textId="77777777" w:rsidR="00A51518" w:rsidRPr="00A51518" w:rsidRDefault="00A51518" w:rsidP="00A51518">
      <w:pPr>
        <w:spacing w:after="160" w:line="259" w:lineRule="auto"/>
        <w:ind w:left="284"/>
        <w:contextualSpacing/>
        <w:rPr>
          <w:sz w:val="16"/>
        </w:rPr>
      </w:pPr>
    </w:p>
    <w:p w14:paraId="45DE822A" w14:textId="77777777" w:rsidR="00A51518" w:rsidRDefault="00A51518" w:rsidP="00FD002A">
      <w:pPr>
        <w:pStyle w:val="Corpotesto"/>
      </w:pPr>
    </w:p>
    <w:p w14:paraId="6B3A2D32" w14:textId="77777777" w:rsidR="00FD002A" w:rsidRPr="00FD002A" w:rsidRDefault="00FD002A" w:rsidP="00FD002A">
      <w:pPr>
        <w:pStyle w:val="Corpotesto"/>
      </w:pPr>
    </w:p>
    <w:p w14:paraId="25BB8630" w14:textId="7A93D48E" w:rsidR="00B15FDA" w:rsidRDefault="00B15FDA" w:rsidP="00913377">
      <w:pPr>
        <w:pStyle w:val="Titolo1"/>
        <w:numPr>
          <w:ilvl w:val="0"/>
          <w:numId w:val="34"/>
        </w:numPr>
      </w:pPr>
      <w:bookmarkStart w:id="23" w:name="_Toc203032210"/>
      <w:bookmarkStart w:id="24" w:name="_Hlk202363152"/>
      <w:bookmarkStart w:id="25" w:name="_Toc9845218"/>
      <w:bookmarkStart w:id="26" w:name="_Toc9847801"/>
      <w:bookmarkStart w:id="27" w:name="_Toc14676491"/>
      <w:r>
        <w:lastRenderedPageBreak/>
        <w:t>Test</w:t>
      </w:r>
      <w:bookmarkEnd w:id="23"/>
    </w:p>
    <w:p w14:paraId="37C7F526" w14:textId="6FAC370C" w:rsidR="00B15FDA" w:rsidRPr="00C051FA" w:rsidRDefault="00EC714B" w:rsidP="001E72DB">
      <w:pPr>
        <w:ind w:left="284"/>
        <w:rPr>
          <w:sz w:val="20"/>
        </w:rPr>
      </w:pPr>
      <w:r>
        <w:rPr>
          <w:sz w:val="20"/>
        </w:rPr>
        <w:t>È</w:t>
      </w:r>
      <w:r w:rsidR="00440EDE">
        <w:rPr>
          <w:sz w:val="20"/>
        </w:rPr>
        <w:t xml:space="preserve"> necessario prevedere la fase di test </w:t>
      </w:r>
      <w:r w:rsidR="001E72DB">
        <w:rPr>
          <w:sz w:val="20"/>
        </w:rPr>
        <w:t xml:space="preserve">sull’emissione e sulle funzioni </w:t>
      </w:r>
      <w:bookmarkEnd w:id="24"/>
      <w:r w:rsidR="00C33332">
        <w:rPr>
          <w:sz w:val="20"/>
        </w:rPr>
        <w:t xml:space="preserve">censite nel paragrafo </w:t>
      </w:r>
      <w:r w:rsidR="00D214DF">
        <w:rPr>
          <w:sz w:val="20"/>
        </w:rPr>
        <w:t>‘</w:t>
      </w:r>
      <w:r w:rsidR="00167D82">
        <w:rPr>
          <w:sz w:val="20"/>
        </w:rPr>
        <w:t>7</w:t>
      </w:r>
      <w:r w:rsidR="00C33332">
        <w:rPr>
          <w:sz w:val="20"/>
        </w:rPr>
        <w:t xml:space="preserve"> VITES</w:t>
      </w:r>
      <w:r w:rsidR="00D214DF">
        <w:rPr>
          <w:sz w:val="20"/>
        </w:rPr>
        <w:t>’</w:t>
      </w:r>
      <w:r w:rsidR="00AD3D24">
        <w:rPr>
          <w:sz w:val="20"/>
        </w:rPr>
        <w:t>.</w:t>
      </w:r>
    </w:p>
    <w:p w14:paraId="78C593E8" w14:textId="77777777" w:rsidR="00691B9A" w:rsidRDefault="00691B9A" w:rsidP="004F28DE">
      <w:pPr>
        <w:ind w:left="284"/>
        <w:rPr>
          <w:sz w:val="20"/>
        </w:rPr>
      </w:pPr>
    </w:p>
    <w:p w14:paraId="19D63D22" w14:textId="3625693F" w:rsidR="009553B9" w:rsidRPr="00C051FA" w:rsidRDefault="009553B9" w:rsidP="00C051FA">
      <w:pPr>
        <w:ind w:firstLine="284"/>
        <w:rPr>
          <w:sz w:val="20"/>
        </w:rPr>
      </w:pPr>
      <w:r w:rsidRPr="00C051FA">
        <w:rPr>
          <w:sz w:val="20"/>
        </w:rPr>
        <w:t>Pianificazione attività per inizio test a fine settembre:</w:t>
      </w:r>
    </w:p>
    <w:p w14:paraId="4AF3F61A" w14:textId="77777777" w:rsidR="009553B9" w:rsidRPr="00C051FA" w:rsidRDefault="009553B9" w:rsidP="009553B9">
      <w:pPr>
        <w:numPr>
          <w:ilvl w:val="0"/>
          <w:numId w:val="41"/>
        </w:numPr>
        <w:rPr>
          <w:sz w:val="20"/>
        </w:rPr>
      </w:pPr>
      <w:r w:rsidRPr="00C051FA">
        <w:rPr>
          <w:sz w:val="20"/>
        </w:rPr>
        <w:t>Analisi funzionale --&gt; fine luglio;</w:t>
      </w:r>
    </w:p>
    <w:p w14:paraId="0C35187E" w14:textId="6843FBDD" w:rsidR="009553B9" w:rsidRPr="00C051FA" w:rsidRDefault="009553B9" w:rsidP="009553B9">
      <w:pPr>
        <w:numPr>
          <w:ilvl w:val="0"/>
          <w:numId w:val="41"/>
        </w:numPr>
        <w:rPr>
          <w:sz w:val="20"/>
        </w:rPr>
      </w:pPr>
      <w:r w:rsidRPr="00C051FA">
        <w:rPr>
          <w:sz w:val="20"/>
        </w:rPr>
        <w:t xml:space="preserve">Sviluppo Anagrafe </w:t>
      </w:r>
      <w:r w:rsidR="00CA2B4D">
        <w:rPr>
          <w:sz w:val="20"/>
        </w:rPr>
        <w:t xml:space="preserve">in SYS R2 </w:t>
      </w:r>
      <w:r w:rsidRPr="00C051FA">
        <w:rPr>
          <w:sz w:val="20"/>
        </w:rPr>
        <w:t>--&gt; metà settembre;</w:t>
      </w:r>
    </w:p>
    <w:p w14:paraId="6BF95377" w14:textId="1E4595F9" w:rsidR="009553B9" w:rsidRPr="00C051FA" w:rsidRDefault="009553B9" w:rsidP="009553B9">
      <w:pPr>
        <w:numPr>
          <w:ilvl w:val="0"/>
          <w:numId w:val="41"/>
        </w:numPr>
        <w:rPr>
          <w:sz w:val="20"/>
        </w:rPr>
      </w:pPr>
      <w:r w:rsidRPr="00C051FA">
        <w:rPr>
          <w:sz w:val="20"/>
        </w:rPr>
        <w:t xml:space="preserve">Sviluppo AIA e BSA </w:t>
      </w:r>
      <w:r w:rsidR="00CA2B4D">
        <w:rPr>
          <w:sz w:val="20"/>
        </w:rPr>
        <w:t xml:space="preserve">in SYS R2 </w:t>
      </w:r>
      <w:r w:rsidRPr="00C051FA">
        <w:rPr>
          <w:sz w:val="20"/>
        </w:rPr>
        <w:t>--&gt; metà settembre</w:t>
      </w:r>
    </w:p>
    <w:p w14:paraId="5703F730" w14:textId="5058A445" w:rsidR="009553B9" w:rsidRDefault="009553B9" w:rsidP="009553B9">
      <w:pPr>
        <w:numPr>
          <w:ilvl w:val="0"/>
          <w:numId w:val="41"/>
        </w:numPr>
        <w:rPr>
          <w:sz w:val="20"/>
        </w:rPr>
      </w:pPr>
      <w:r w:rsidRPr="00C051FA">
        <w:rPr>
          <w:sz w:val="20"/>
        </w:rPr>
        <w:t xml:space="preserve">Sviluppo Scheda cliente (scheda </w:t>
      </w:r>
      <w:r w:rsidR="00256679">
        <w:rPr>
          <w:sz w:val="20"/>
        </w:rPr>
        <w:t>cliente</w:t>
      </w:r>
      <w:r w:rsidRPr="00C051FA">
        <w:rPr>
          <w:sz w:val="20"/>
        </w:rPr>
        <w:t xml:space="preserve">) </w:t>
      </w:r>
      <w:r w:rsidR="00CA2B4D">
        <w:rPr>
          <w:sz w:val="20"/>
        </w:rPr>
        <w:t xml:space="preserve">in SYS R2 </w:t>
      </w:r>
      <w:r w:rsidRPr="00C051FA">
        <w:rPr>
          <w:sz w:val="20"/>
        </w:rPr>
        <w:t>--&gt; fine settembre</w:t>
      </w:r>
      <w:bookmarkEnd w:id="25"/>
      <w:bookmarkEnd w:id="26"/>
      <w:bookmarkEnd w:id="27"/>
    </w:p>
    <w:p w14:paraId="0A4D9804" w14:textId="77777777" w:rsidR="00FF5C5A" w:rsidRDefault="00FF5C5A" w:rsidP="00FF5C5A">
      <w:pPr>
        <w:rPr>
          <w:sz w:val="20"/>
        </w:rPr>
      </w:pPr>
    </w:p>
    <w:p w14:paraId="114A17FD" w14:textId="77777777" w:rsidR="003B6AEA" w:rsidRDefault="003B6AEA" w:rsidP="00FF5C5A">
      <w:pPr>
        <w:rPr>
          <w:sz w:val="20"/>
        </w:rPr>
      </w:pPr>
    </w:p>
    <w:p w14:paraId="4E00320D" w14:textId="06AE514B" w:rsidR="00FF5C5A" w:rsidRDefault="00FF5C5A" w:rsidP="00913377">
      <w:pPr>
        <w:pStyle w:val="Titolo1"/>
        <w:numPr>
          <w:ilvl w:val="0"/>
          <w:numId w:val="34"/>
        </w:numPr>
      </w:pPr>
      <w:bookmarkStart w:id="28" w:name="_Toc203032211"/>
      <w:r>
        <w:lastRenderedPageBreak/>
        <w:t xml:space="preserve">Diagramma di </w:t>
      </w:r>
      <w:r w:rsidR="0017199F">
        <w:t>flusso</w:t>
      </w:r>
      <w:bookmarkEnd w:id="28"/>
    </w:p>
    <w:p w14:paraId="1D9D533D" w14:textId="77777777" w:rsidR="0017199F" w:rsidRDefault="0017199F" w:rsidP="0017199F">
      <w:pPr>
        <w:pStyle w:val="Paragrafoelenco"/>
        <w:spacing w:after="160" w:line="259" w:lineRule="auto"/>
        <w:ind w:left="1004"/>
        <w:contextualSpacing/>
        <w:rPr>
          <w:rFonts w:ascii="Verdana" w:hAnsi="Verdana"/>
          <w:sz w:val="20"/>
          <w:szCs w:val="20"/>
        </w:rPr>
      </w:pPr>
    </w:p>
    <w:p w14:paraId="6BA6F086" w14:textId="5F7319F0" w:rsidR="00FF5C5A" w:rsidRPr="00C051FA" w:rsidRDefault="00C14F03" w:rsidP="0017199F">
      <w:pPr>
        <w:pStyle w:val="Paragrafoelenco"/>
        <w:spacing w:after="160" w:line="259" w:lineRule="auto"/>
        <w:ind w:left="1004"/>
        <w:contextualSpacing/>
        <w:rPr>
          <w:rFonts w:ascii="Verdana" w:hAnsi="Verdana"/>
          <w:sz w:val="20"/>
          <w:szCs w:val="20"/>
        </w:rPr>
      </w:pPr>
      <w:r>
        <w:rPr>
          <w:rFonts w:ascii="Verdana" w:hAnsi="Verdana"/>
          <w:noProof/>
          <w:sz w:val="20"/>
          <w:szCs w:val="20"/>
        </w:rPr>
        <mc:AlternateContent>
          <mc:Choice Requires="wps">
            <w:drawing>
              <wp:anchor distT="0" distB="0" distL="114300" distR="114300" simplePos="0" relativeHeight="251659264" behindDoc="0" locked="0" layoutInCell="1" allowOverlap="1" wp14:anchorId="41F4DBFD" wp14:editId="3F862945">
                <wp:simplePos x="0" y="0"/>
                <wp:positionH relativeFrom="column">
                  <wp:posOffset>1659121</wp:posOffset>
                </wp:positionH>
                <wp:positionV relativeFrom="paragraph">
                  <wp:posOffset>100530</wp:posOffset>
                </wp:positionV>
                <wp:extent cx="1685925" cy="1090613"/>
                <wp:effectExtent l="0" t="0" r="28575" b="14605"/>
                <wp:wrapNone/>
                <wp:docPr id="556560282" name="Rettangolo 1"/>
                <wp:cNvGraphicFramePr/>
                <a:graphic xmlns:a="http://schemas.openxmlformats.org/drawingml/2006/main">
                  <a:graphicData uri="http://schemas.microsoft.com/office/word/2010/wordprocessingShape">
                    <wps:wsp>
                      <wps:cNvSpPr/>
                      <wps:spPr>
                        <a:xfrm>
                          <a:off x="0" y="0"/>
                          <a:ext cx="1685925" cy="10906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F464D7" w14:textId="6914DE9B" w:rsidR="0017199F" w:rsidRPr="0017199F" w:rsidRDefault="0017199F" w:rsidP="0017199F">
                            <w:pPr>
                              <w:jc w:val="center"/>
                              <w:rPr>
                                <w:sz w:val="28"/>
                                <w:szCs w:val="28"/>
                              </w:rPr>
                            </w:pPr>
                            <w:r w:rsidRPr="0017199F">
                              <w:rPr>
                                <w:sz w:val="28"/>
                                <w:szCs w:val="28"/>
                              </w:rPr>
                              <w:t>VITES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F4DBFD" id="Rettangolo 1" o:spid="_x0000_s1026" style="position:absolute;left:0;text-align:left;margin-left:130.65pt;margin-top:7.9pt;width:132.75pt;height:85.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" fillcolor="#5b9bd5 [3204]" strokecolor="#091723 [484]" strokeweight="1pt">
                <v:textbox>
                  <w:txbxContent>
                    <w:p w14:paraId="52F464D7" w14:textId="6914DE9B" w:rsidR="0017199F" w:rsidRPr="0017199F" w:rsidRDefault="0017199F" w:rsidP="0017199F">
                      <w:pPr>
                        <w:jc w:val="center"/>
                        <w:rPr>
                          <w:sz w:val="28"/>
                          <w:szCs w:val="28"/>
                        </w:rPr>
                      </w:pPr>
                      <w:r w:rsidRPr="0017199F">
                        <w:rPr>
                          <w:sz w:val="28"/>
                          <w:szCs w:val="28"/>
                        </w:rPr>
                        <w:t>VITES</w:t>
                      </w:r>
                    </w:p>
                  </w:txbxContent>
                </v:textbox>
              </v:rect>
            </w:pict>
          </mc:Fallback>
        </mc:AlternateContent>
      </w:r>
      <w:r w:rsidR="00FF5C5A" w:rsidRPr="00C051FA">
        <w:rPr>
          <w:rFonts w:ascii="Verdana" w:hAnsi="Verdana"/>
          <w:sz w:val="20"/>
          <w:szCs w:val="20"/>
        </w:rPr>
        <w:t xml:space="preserve"> </w:t>
      </w:r>
    </w:p>
    <w:p w14:paraId="2F96F9F6" w14:textId="6C514465" w:rsidR="00FF5C5A" w:rsidRPr="00C051FA" w:rsidRDefault="004E35E2" w:rsidP="00FF5C5A">
      <w:pPr>
        <w:rPr>
          <w:sz w:val="20"/>
        </w:rPr>
      </w:pPr>
      <w:r>
        <w:rPr>
          <w:noProof/>
          <w:sz w:val="20"/>
        </w:rPr>
        <mc:AlternateContent>
          <mc:Choice Requires="wps">
            <w:drawing>
              <wp:anchor distT="0" distB="0" distL="114300" distR="114300" simplePos="0" relativeHeight="251697152" behindDoc="0" locked="0" layoutInCell="1" allowOverlap="1" wp14:anchorId="04B9CDE8" wp14:editId="708A3E93">
                <wp:simplePos x="0" y="0"/>
                <wp:positionH relativeFrom="column">
                  <wp:posOffset>2369820</wp:posOffset>
                </wp:positionH>
                <wp:positionV relativeFrom="paragraph">
                  <wp:posOffset>2359025</wp:posOffset>
                </wp:positionV>
                <wp:extent cx="0" cy="365760"/>
                <wp:effectExtent l="76200" t="0" r="76200" b="53340"/>
                <wp:wrapNone/>
                <wp:docPr id="1329791911" name="Connettore 2 2"/>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FBB9B7" id="_x0000_t32" coordsize="21600,21600" o:spt="32" o:oned="t" path="m,l21600,21600e" filled="f">
                <v:path arrowok="t" fillok="f" o:connecttype="none"/>
                <o:lock v:ext="edit" shapetype="t"/>
              </v:shapetype>
              <v:shape id="Connettore 2 2" o:spid="_x0000_s1026" type="#_x0000_t32" style="position:absolute;margin-left:186.6pt;margin-top:185.75pt;width:0;height:28.8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" strokecolor="#5b9bd5 [3204]" strokeweight=".5pt">
                <v:stroke endarrow="block" joinstyle="miter"/>
              </v:shape>
            </w:pict>
          </mc:Fallback>
        </mc:AlternateContent>
      </w:r>
      <w:r w:rsidR="006F1BE4">
        <w:rPr>
          <w:noProof/>
          <w:sz w:val="20"/>
        </w:rPr>
        <mc:AlternateContent>
          <mc:Choice Requires="wps">
            <w:drawing>
              <wp:anchor distT="0" distB="0" distL="114300" distR="114300" simplePos="0" relativeHeight="251696128" behindDoc="0" locked="0" layoutInCell="1" allowOverlap="1" wp14:anchorId="16C8DCF3" wp14:editId="6DEDC70A">
                <wp:simplePos x="0" y="0"/>
                <wp:positionH relativeFrom="column">
                  <wp:posOffset>2369820</wp:posOffset>
                </wp:positionH>
                <wp:positionV relativeFrom="paragraph">
                  <wp:posOffset>3486785</wp:posOffset>
                </wp:positionV>
                <wp:extent cx="1828800" cy="582930"/>
                <wp:effectExtent l="38100" t="0" r="19050" b="102870"/>
                <wp:wrapNone/>
                <wp:docPr id="2132246093" name="Connettore a gomito 1"/>
                <wp:cNvGraphicFramePr/>
                <a:graphic xmlns:a="http://schemas.openxmlformats.org/drawingml/2006/main">
                  <a:graphicData uri="http://schemas.microsoft.com/office/word/2010/wordprocessingShape">
                    <wps:wsp>
                      <wps:cNvCnPr/>
                      <wps:spPr>
                        <a:xfrm flipH="1">
                          <a:off x="0" y="0"/>
                          <a:ext cx="1828800" cy="58293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340F9A"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1" o:spid="_x0000_s1026" type="#_x0000_t34" style="position:absolute;margin-left:186.6pt;margin-top:274.55pt;width:2in;height:45.9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" strokecolor="#5b9bd5 [3204]" strokeweight=".5pt">
                <v:stroke endarrow="block"/>
              </v:shape>
            </w:pict>
          </mc:Fallback>
        </mc:AlternateContent>
      </w:r>
      <w:r w:rsidR="000E1C7B">
        <w:rPr>
          <w:noProof/>
          <w:sz w:val="20"/>
        </w:rPr>
        <mc:AlternateContent>
          <mc:Choice Requires="wps">
            <w:drawing>
              <wp:anchor distT="0" distB="0" distL="114300" distR="114300" simplePos="0" relativeHeight="251695104" behindDoc="0" locked="0" layoutInCell="1" allowOverlap="1" wp14:anchorId="1940DB15" wp14:editId="7088E96F">
                <wp:simplePos x="0" y="0"/>
                <wp:positionH relativeFrom="column">
                  <wp:posOffset>3185160</wp:posOffset>
                </wp:positionH>
                <wp:positionV relativeFrom="paragraph">
                  <wp:posOffset>2356485</wp:posOffset>
                </wp:positionV>
                <wp:extent cx="609600" cy="365760"/>
                <wp:effectExtent l="0" t="0" r="57150" b="53340"/>
                <wp:wrapNone/>
                <wp:docPr id="745541427" name="Connettore 2 1"/>
                <wp:cNvGraphicFramePr/>
                <a:graphic xmlns:a="http://schemas.openxmlformats.org/drawingml/2006/main">
                  <a:graphicData uri="http://schemas.microsoft.com/office/word/2010/wordprocessingShape">
                    <wps:wsp>
                      <wps:cNvCnPr/>
                      <wps:spPr>
                        <a:xfrm>
                          <a:off x="0" y="0"/>
                          <a:ext cx="60960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2336B36" id="Connettore 2 1" o:spid="_x0000_s1026" type="#_x0000_t32" style="position:absolute;margin-left:250.8pt;margin-top:185.55pt;width:48pt;height:28.8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" strokecolor="#5b9bd5 [3204]" strokeweight=".5pt">
                <v:stroke endarrow="block" joinstyle="miter"/>
              </v:shape>
            </w:pict>
          </mc:Fallback>
        </mc:AlternateContent>
      </w:r>
      <w:r w:rsidR="0063785D">
        <w:rPr>
          <w:noProof/>
          <w:sz w:val="20"/>
        </w:rPr>
        <mc:AlternateContent>
          <mc:Choice Requires="wps">
            <w:drawing>
              <wp:anchor distT="0" distB="0" distL="114300" distR="114300" simplePos="0" relativeHeight="251694080" behindDoc="0" locked="0" layoutInCell="1" allowOverlap="1" wp14:anchorId="79BB026C" wp14:editId="3D6C1177">
                <wp:simplePos x="0" y="0"/>
                <wp:positionH relativeFrom="column">
                  <wp:posOffset>3820160</wp:posOffset>
                </wp:positionH>
                <wp:positionV relativeFrom="paragraph">
                  <wp:posOffset>2722880</wp:posOffset>
                </wp:positionV>
                <wp:extent cx="1509395" cy="766763"/>
                <wp:effectExtent l="0" t="0" r="14605" b="14605"/>
                <wp:wrapNone/>
                <wp:docPr id="1432915872" name="Rettangolo 17"/>
                <wp:cNvGraphicFramePr/>
                <a:graphic xmlns:a="http://schemas.openxmlformats.org/drawingml/2006/main">
                  <a:graphicData uri="http://schemas.microsoft.com/office/word/2010/wordprocessingShape">
                    <wps:wsp>
                      <wps:cNvSpPr/>
                      <wps:spPr>
                        <a:xfrm>
                          <a:off x="0" y="0"/>
                          <a:ext cx="1509395" cy="766763"/>
                        </a:xfrm>
                        <a:prstGeom prst="rect">
                          <a:avLst/>
                        </a:prstGeom>
                        <a:solidFill>
                          <a:srgbClr val="5B9BD5"/>
                        </a:solidFill>
                        <a:ln w="12700" cap="flat" cmpd="sng" algn="ctr">
                          <a:solidFill>
                            <a:srgbClr val="5B9BD5">
                              <a:shade val="15000"/>
                            </a:srgbClr>
                          </a:solidFill>
                          <a:prstDash val="solid"/>
                          <a:miter lim="800000"/>
                        </a:ln>
                        <a:effectLst/>
                      </wps:spPr>
                      <wps:txbx>
                        <w:txbxContent>
                          <w:p w14:paraId="1526D9E3" w14:textId="700A6239" w:rsidR="0063785D" w:rsidRPr="0063785D" w:rsidRDefault="0063785D" w:rsidP="0063785D">
                            <w:pPr>
                              <w:jc w:val="center"/>
                              <w:rPr>
                                <w:color w:val="FFFFFF" w:themeColor="background1"/>
                              </w:rPr>
                            </w:pPr>
                            <w:r>
                              <w:rPr>
                                <w:color w:val="FFFFFF" w:themeColor="background1"/>
                              </w:rPr>
                              <w:t xml:space="preserve">New </w:t>
                            </w:r>
                            <w:r w:rsidRPr="0063785D">
                              <w:rPr>
                                <w:color w:val="FFFFFF" w:themeColor="background1"/>
                              </w:rPr>
                              <w:t xml:space="preserve">API AIA </w:t>
                            </w:r>
                            <w:r>
                              <w:rPr>
                                <w:color w:val="FFFFFF" w:themeColor="background1"/>
                                <w:sz w:val="20"/>
                              </w:rPr>
                              <w:t>verifica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B026C" id="Rettangolo 17" o:spid="_x0000_s1027" style="position:absolute;left:0;text-align:left;margin-left:300.8pt;margin-top:214.4pt;width:118.85pt;height:60.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" fillcolor="#5b9bd5" strokecolor="#223f59" strokeweight="1pt">
                <v:textbox>
                  <w:txbxContent>
                    <w:p w14:paraId="1526D9E3" w14:textId="700A6239" w:rsidR="0063785D" w:rsidRPr="0063785D" w:rsidRDefault="0063785D" w:rsidP="0063785D">
                      <w:pPr>
                        <w:jc w:val="center"/>
                        <w:rPr>
                          <w:color w:val="FFFFFF" w:themeColor="background1"/>
                        </w:rPr>
                      </w:pPr>
                      <w:r>
                        <w:rPr>
                          <w:color w:val="FFFFFF" w:themeColor="background1"/>
                        </w:rPr>
                        <w:t xml:space="preserve">New </w:t>
                      </w:r>
                      <w:r w:rsidRPr="0063785D">
                        <w:rPr>
                          <w:color w:val="FFFFFF" w:themeColor="background1"/>
                        </w:rPr>
                        <w:t xml:space="preserve">API AIA </w:t>
                      </w:r>
                      <w:r>
                        <w:rPr>
                          <w:color w:val="FFFFFF" w:themeColor="background1"/>
                          <w:sz w:val="20"/>
                        </w:rPr>
                        <w:t>verifica documento</w:t>
                      </w:r>
                    </w:p>
                  </w:txbxContent>
                </v:textbox>
              </v:rect>
            </w:pict>
          </mc:Fallback>
        </mc:AlternateContent>
      </w:r>
      <w:r w:rsidR="00530592">
        <w:rPr>
          <w:noProof/>
          <w:sz w:val="20"/>
        </w:rPr>
        <mc:AlternateContent>
          <mc:Choice Requires="wps">
            <w:drawing>
              <wp:anchor distT="0" distB="0" distL="114300" distR="114300" simplePos="0" relativeHeight="251692032" behindDoc="0" locked="0" layoutInCell="1" allowOverlap="1" wp14:anchorId="4C62AB58" wp14:editId="60D51DA1">
                <wp:simplePos x="0" y="0"/>
                <wp:positionH relativeFrom="column">
                  <wp:posOffset>5189957</wp:posOffset>
                </wp:positionH>
                <wp:positionV relativeFrom="paragraph">
                  <wp:posOffset>4497336</wp:posOffset>
                </wp:positionV>
                <wp:extent cx="1055985" cy="0"/>
                <wp:effectExtent l="38100" t="76200" r="0" b="95250"/>
                <wp:wrapNone/>
                <wp:docPr id="1460424886" name="Connettore 2 3"/>
                <wp:cNvGraphicFramePr/>
                <a:graphic xmlns:a="http://schemas.openxmlformats.org/drawingml/2006/main">
                  <a:graphicData uri="http://schemas.microsoft.com/office/word/2010/wordprocessingShape">
                    <wps:wsp>
                      <wps:cNvCnPr/>
                      <wps:spPr>
                        <a:xfrm flipH="1">
                          <a:off x="0" y="0"/>
                          <a:ext cx="10559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8AED88" id="Connettore 2 3" o:spid="_x0000_s1026" type="#_x0000_t32" style="position:absolute;margin-left:408.65pt;margin-top:354.1pt;width:83.15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" strokecolor="#5b9bd5 [3204]" strokeweight=".5pt">
                <v:stroke endarrow="block" joinstyle="miter"/>
              </v:shape>
            </w:pict>
          </mc:Fallback>
        </mc:AlternateContent>
      </w:r>
      <w:r w:rsidR="00530592">
        <w:rPr>
          <w:noProof/>
          <w:sz w:val="20"/>
        </w:rPr>
        <mc:AlternateContent>
          <mc:Choice Requires="wps">
            <w:drawing>
              <wp:anchor distT="0" distB="0" distL="114300" distR="114300" simplePos="0" relativeHeight="251691008" behindDoc="0" locked="0" layoutInCell="1" allowOverlap="1" wp14:anchorId="0F2D19D5" wp14:editId="0C7A77E1">
                <wp:simplePos x="0" y="0"/>
                <wp:positionH relativeFrom="column">
                  <wp:posOffset>6245942</wp:posOffset>
                </wp:positionH>
                <wp:positionV relativeFrom="paragraph">
                  <wp:posOffset>738893</wp:posOffset>
                </wp:positionV>
                <wp:extent cx="0" cy="3758401"/>
                <wp:effectExtent l="0" t="0" r="38100" b="33020"/>
                <wp:wrapNone/>
                <wp:docPr id="1340565051" name="Connettore diritto 2"/>
                <wp:cNvGraphicFramePr/>
                <a:graphic xmlns:a="http://schemas.openxmlformats.org/drawingml/2006/main">
                  <a:graphicData uri="http://schemas.microsoft.com/office/word/2010/wordprocessingShape">
                    <wps:wsp>
                      <wps:cNvCnPr/>
                      <wps:spPr>
                        <a:xfrm>
                          <a:off x="0" y="0"/>
                          <a:ext cx="0" cy="37584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77E4D" id="Connettore diritto 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91.8pt,58.2pt" to="491.8pt,3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" strokecolor="#5b9bd5 [3204]" strokeweight=".5pt">
                <v:stroke joinstyle="miter"/>
              </v:line>
            </w:pict>
          </mc:Fallback>
        </mc:AlternateContent>
      </w:r>
      <w:r w:rsidR="00D214DF">
        <w:rPr>
          <w:noProof/>
          <w:sz w:val="20"/>
        </w:rPr>
        <mc:AlternateContent>
          <mc:Choice Requires="wps">
            <w:drawing>
              <wp:anchor distT="0" distB="0" distL="114300" distR="114300" simplePos="0" relativeHeight="251689984" behindDoc="0" locked="0" layoutInCell="1" allowOverlap="1" wp14:anchorId="0660A12D" wp14:editId="363F7B3C">
                <wp:simplePos x="0" y="0"/>
                <wp:positionH relativeFrom="column">
                  <wp:posOffset>5419664</wp:posOffset>
                </wp:positionH>
                <wp:positionV relativeFrom="paragraph">
                  <wp:posOffset>443947</wp:posOffset>
                </wp:positionV>
                <wp:extent cx="206846" cy="0"/>
                <wp:effectExtent l="0" t="76200" r="22225" b="95250"/>
                <wp:wrapNone/>
                <wp:docPr id="1761196774" name="Connettore 2 1"/>
                <wp:cNvGraphicFramePr/>
                <a:graphic xmlns:a="http://schemas.openxmlformats.org/drawingml/2006/main">
                  <a:graphicData uri="http://schemas.microsoft.com/office/word/2010/wordprocessingShape">
                    <wps:wsp>
                      <wps:cNvCnPr/>
                      <wps:spPr>
                        <a:xfrm>
                          <a:off x="0" y="0"/>
                          <a:ext cx="20684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3D632D" id="Connettore 2 1" o:spid="_x0000_s1026" type="#_x0000_t32" style="position:absolute;margin-left:426.75pt;margin-top:34.95pt;width:16.3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" strokecolor="#5b9bd5 [3204]" strokeweight=".5pt">
                <v:stroke endarrow="block" joinstyle="miter"/>
              </v:shape>
            </w:pict>
          </mc:Fallback>
        </mc:AlternateContent>
      </w:r>
      <w:r w:rsidR="00D214DF">
        <w:rPr>
          <w:noProof/>
          <w:sz w:val="20"/>
        </w:rPr>
        <mc:AlternateContent>
          <mc:Choice Requires="wps">
            <w:drawing>
              <wp:anchor distT="0" distB="0" distL="114300" distR="114300" simplePos="0" relativeHeight="251688960" behindDoc="0" locked="0" layoutInCell="1" allowOverlap="1" wp14:anchorId="1ED2BE07" wp14:editId="497DAF65">
                <wp:simplePos x="0" y="0"/>
                <wp:positionH relativeFrom="column">
                  <wp:posOffset>5661312</wp:posOffset>
                </wp:positionH>
                <wp:positionV relativeFrom="paragraph">
                  <wp:posOffset>74192</wp:posOffset>
                </wp:positionV>
                <wp:extent cx="1102176" cy="666279"/>
                <wp:effectExtent l="0" t="0" r="22225" b="19685"/>
                <wp:wrapNone/>
                <wp:docPr id="129248728" name="Rettangolo 4"/>
                <wp:cNvGraphicFramePr/>
                <a:graphic xmlns:a="http://schemas.openxmlformats.org/drawingml/2006/main">
                  <a:graphicData uri="http://schemas.microsoft.com/office/word/2010/wordprocessingShape">
                    <wps:wsp>
                      <wps:cNvSpPr/>
                      <wps:spPr>
                        <a:xfrm>
                          <a:off x="0" y="0"/>
                          <a:ext cx="1102176" cy="666279"/>
                        </a:xfrm>
                        <a:prstGeom prst="rect">
                          <a:avLst/>
                        </a:prstGeom>
                        <a:solidFill>
                          <a:srgbClr val="5B9BD5"/>
                        </a:solidFill>
                        <a:ln w="12700" cap="flat" cmpd="sng" algn="ctr">
                          <a:solidFill>
                            <a:srgbClr val="5B9BD5">
                              <a:shade val="15000"/>
                            </a:srgbClr>
                          </a:solidFill>
                          <a:prstDash val="solid"/>
                          <a:miter lim="800000"/>
                        </a:ln>
                        <a:effectLst/>
                      </wps:spPr>
                      <wps:txbx>
                        <w:txbxContent>
                          <w:p w14:paraId="05A8927B" w14:textId="45EBEC98" w:rsidR="00D214DF" w:rsidRPr="00D214DF" w:rsidRDefault="00D214DF" w:rsidP="00D214DF">
                            <w:pPr>
                              <w:jc w:val="center"/>
                              <w:rPr>
                                <w:color w:val="FFFFFF" w:themeColor="background1"/>
                              </w:rPr>
                            </w:pPr>
                            <w:r w:rsidRPr="00D214DF">
                              <w:rPr>
                                <w:color w:val="FFFFFF" w:themeColor="background1"/>
                              </w:rPr>
                              <w:t>BSA VITA Documenti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2BE07" id="Rettangolo 4" o:spid="_x0000_s1028" style="position:absolute;left:0;text-align:left;margin-left:445.75pt;margin-top:5.85pt;width:86.8pt;height:52.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" fillcolor="#5b9bd5" strokecolor="#223f59" strokeweight="1pt">
                <v:textbox>
                  <w:txbxContent>
                    <w:p w14:paraId="05A8927B" w14:textId="45EBEC98" w:rsidR="00D214DF" w:rsidRPr="00D214DF" w:rsidRDefault="00D214DF" w:rsidP="00D214DF">
                      <w:pPr>
                        <w:jc w:val="center"/>
                        <w:rPr>
                          <w:color w:val="FFFFFF" w:themeColor="background1"/>
                        </w:rPr>
                      </w:pPr>
                      <w:r w:rsidRPr="00D214DF">
                        <w:rPr>
                          <w:color w:val="FFFFFF" w:themeColor="background1"/>
                        </w:rPr>
                        <w:t>BSA VITA Documenti</w:t>
                      </w:r>
                    </w:p>
                  </w:txbxContent>
                </v:textbox>
              </v:rect>
            </w:pict>
          </mc:Fallback>
        </mc:AlternateContent>
      </w:r>
      <w:r w:rsidR="00D214DF">
        <w:rPr>
          <w:noProof/>
          <w:sz w:val="20"/>
        </w:rPr>
        <mc:AlternateContent>
          <mc:Choice Requires="wps">
            <w:drawing>
              <wp:anchor distT="0" distB="0" distL="114300" distR="114300" simplePos="0" relativeHeight="251660288" behindDoc="0" locked="0" layoutInCell="1" allowOverlap="1" wp14:anchorId="51127689" wp14:editId="4AD12743">
                <wp:simplePos x="0" y="0"/>
                <wp:positionH relativeFrom="column">
                  <wp:posOffset>4310955</wp:posOffset>
                </wp:positionH>
                <wp:positionV relativeFrom="paragraph">
                  <wp:posOffset>72779</wp:posOffset>
                </wp:positionV>
                <wp:extent cx="1109078" cy="702023"/>
                <wp:effectExtent l="0" t="0" r="15240" b="22225"/>
                <wp:wrapNone/>
                <wp:docPr id="2029246074" name="Rettangolo 2"/>
                <wp:cNvGraphicFramePr/>
                <a:graphic xmlns:a="http://schemas.openxmlformats.org/drawingml/2006/main">
                  <a:graphicData uri="http://schemas.microsoft.com/office/word/2010/wordprocessingShape">
                    <wps:wsp>
                      <wps:cNvSpPr/>
                      <wps:spPr>
                        <a:xfrm>
                          <a:off x="0" y="0"/>
                          <a:ext cx="1109078" cy="7020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80F536" w14:textId="3EC22284" w:rsidR="003D49FF" w:rsidRDefault="003D49FF" w:rsidP="003D49FF">
                            <w:pPr>
                              <w:jc w:val="center"/>
                            </w:pPr>
                            <w:r>
                              <w:t>SCHEDA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27689" id="Rettangolo 2" o:spid="_x0000_s1029" style="position:absolute;left:0;text-align:left;margin-left:339.45pt;margin-top:5.75pt;width:87.35pt;height:5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" fillcolor="#5b9bd5 [3204]" strokecolor="#091723 [484]" strokeweight="1pt">
                <v:textbox>
                  <w:txbxContent>
                    <w:p w14:paraId="7780F536" w14:textId="3EC22284" w:rsidR="003D49FF" w:rsidRDefault="003D49FF" w:rsidP="003D49FF">
                      <w:pPr>
                        <w:jc w:val="center"/>
                      </w:pPr>
                      <w:r>
                        <w:t>SCHEDA CLIENTE</w:t>
                      </w:r>
                    </w:p>
                  </w:txbxContent>
                </v:textbox>
              </v:rect>
            </w:pict>
          </mc:Fallback>
        </mc:AlternateContent>
      </w:r>
      <w:r w:rsidR="0044648E">
        <w:rPr>
          <w:noProof/>
          <w:sz w:val="20"/>
        </w:rPr>
        <mc:AlternateContent>
          <mc:Choice Requires="wps">
            <w:drawing>
              <wp:anchor distT="0" distB="0" distL="114300" distR="114300" simplePos="0" relativeHeight="251685888" behindDoc="0" locked="0" layoutInCell="1" allowOverlap="1" wp14:anchorId="32BA5B05" wp14:editId="3543130D">
                <wp:simplePos x="0" y="0"/>
                <wp:positionH relativeFrom="column">
                  <wp:posOffset>896353</wp:posOffset>
                </wp:positionH>
                <wp:positionV relativeFrom="paragraph">
                  <wp:posOffset>4090737</wp:posOffset>
                </wp:positionV>
                <wp:extent cx="489284" cy="256674"/>
                <wp:effectExtent l="0" t="0" r="6350" b="0"/>
                <wp:wrapNone/>
                <wp:docPr id="1329059033" name="Casella di testo 27"/>
                <wp:cNvGraphicFramePr/>
                <a:graphic xmlns:a="http://schemas.openxmlformats.org/drawingml/2006/main">
                  <a:graphicData uri="http://schemas.microsoft.com/office/word/2010/wordprocessingShape">
                    <wps:wsp>
                      <wps:cNvSpPr txBox="1"/>
                      <wps:spPr>
                        <a:xfrm>
                          <a:off x="0" y="0"/>
                          <a:ext cx="489284" cy="256674"/>
                        </a:xfrm>
                        <a:prstGeom prst="rect">
                          <a:avLst/>
                        </a:prstGeom>
                        <a:solidFill>
                          <a:sysClr val="window" lastClr="FFFFFF"/>
                        </a:solidFill>
                        <a:ln w="6350">
                          <a:noFill/>
                        </a:ln>
                      </wps:spPr>
                      <wps:txbx>
                        <w:txbxContent>
                          <w:p w14:paraId="4C311D8C" w14:textId="02F55F0C" w:rsidR="0058514B" w:rsidRDefault="0058514B" w:rsidP="0058514B">
                            <w:r>
                              <w:t>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BA5B05" id="_x0000_t202" coordsize="21600,21600" o:spt="202" path="m,l,21600r21600,l21600,xe">
                <v:stroke joinstyle="miter"/>
                <v:path gradientshapeok="t" o:connecttype="rect"/>
              </v:shapetype>
              <v:shape id="Casella di testo 27" o:spid="_x0000_s1030" type="#_x0000_t202" style="position:absolute;left:0;text-align:left;margin-left:70.6pt;margin-top:322.1pt;width:38.55pt;height:20.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" fillcolor="window" stroked="f" strokeweight=".5pt">
                <v:textbox>
                  <w:txbxContent>
                    <w:p w14:paraId="4C311D8C" w14:textId="02F55F0C" w:rsidR="0058514B" w:rsidRDefault="0058514B" w:rsidP="0058514B">
                      <w:r>
                        <w:t>KO</w:t>
                      </w:r>
                    </w:p>
                  </w:txbxContent>
                </v:textbox>
              </v:shape>
            </w:pict>
          </mc:Fallback>
        </mc:AlternateContent>
      </w:r>
      <w:r w:rsidR="006C0F0E">
        <w:rPr>
          <w:noProof/>
          <w:sz w:val="20"/>
        </w:rPr>
        <mc:AlternateContent>
          <mc:Choice Requires="wps">
            <w:drawing>
              <wp:anchor distT="0" distB="0" distL="114300" distR="114300" simplePos="0" relativeHeight="251675648" behindDoc="0" locked="0" layoutInCell="1" allowOverlap="1" wp14:anchorId="55AC7F79" wp14:editId="094CB63D">
                <wp:simplePos x="0" y="0"/>
                <wp:positionH relativeFrom="column">
                  <wp:posOffset>4199021</wp:posOffset>
                </wp:positionH>
                <wp:positionV relativeFrom="paragraph">
                  <wp:posOffset>4001336</wp:posOffset>
                </wp:positionV>
                <wp:extent cx="914400" cy="1052195"/>
                <wp:effectExtent l="0" t="0" r="19050" b="14605"/>
                <wp:wrapNone/>
                <wp:docPr id="1634386911" name="Cilindro 19"/>
                <wp:cNvGraphicFramePr/>
                <a:graphic xmlns:a="http://schemas.openxmlformats.org/drawingml/2006/main">
                  <a:graphicData uri="http://schemas.microsoft.com/office/word/2010/wordprocessingShape">
                    <wps:wsp>
                      <wps:cNvSpPr/>
                      <wps:spPr>
                        <a:xfrm>
                          <a:off x="0" y="0"/>
                          <a:ext cx="914400" cy="1052195"/>
                        </a:xfrm>
                        <a:prstGeom prst="ca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D00DBE" w14:textId="1C862EF3" w:rsidR="006C0F0E" w:rsidRDefault="006C0F0E" w:rsidP="00A91454">
                            <w:pPr>
                              <w:jc w:val="center"/>
                            </w:pPr>
                            <w:r>
                              <w:t>Salvataggio</w:t>
                            </w:r>
                          </w:p>
                          <w:p w14:paraId="5E013CF4" w14:textId="446FEC7B" w:rsidR="00A91454" w:rsidRDefault="00A91454" w:rsidP="00A91454">
                            <w:pPr>
                              <w:jc w:val="center"/>
                            </w:pPr>
                            <w:r>
                              <w:t>DB AIA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C7F79"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19" o:spid="_x0000_s1031" type="#_x0000_t22" style="position:absolute;left:0;text-align:left;margin-left:330.65pt;margin-top:315.05pt;width:1in;height:8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" adj="4693" fillcolor="#5b9bd5 [3204]" strokecolor="#091723 [484]" strokeweight="1pt">
                <v:stroke joinstyle="miter"/>
                <v:textbox>
                  <w:txbxContent>
                    <w:p w14:paraId="14D00DBE" w14:textId="1C862EF3" w:rsidR="006C0F0E" w:rsidRDefault="006C0F0E" w:rsidP="00A91454">
                      <w:pPr>
                        <w:jc w:val="center"/>
                      </w:pPr>
                      <w:r>
                        <w:t>Salvataggio</w:t>
                      </w:r>
                    </w:p>
                    <w:p w14:paraId="5E013CF4" w14:textId="446FEC7B" w:rsidR="00A91454" w:rsidRDefault="00A91454" w:rsidP="00A91454">
                      <w:pPr>
                        <w:jc w:val="center"/>
                      </w:pPr>
                      <w:r>
                        <w:t>DB AIA</w:t>
                      </w:r>
                    </w:p>
                  </w:txbxContent>
                </v:textbox>
              </v:shape>
            </w:pict>
          </mc:Fallback>
        </mc:AlternateContent>
      </w:r>
      <w:r w:rsidR="0058514B">
        <w:rPr>
          <w:noProof/>
          <w:sz w:val="20"/>
        </w:rPr>
        <mc:AlternateContent>
          <mc:Choice Requires="wps">
            <w:drawing>
              <wp:anchor distT="0" distB="0" distL="114300" distR="114300" simplePos="0" relativeHeight="251686912" behindDoc="0" locked="0" layoutInCell="1" allowOverlap="1" wp14:anchorId="435D8695" wp14:editId="0C46DB78">
                <wp:simplePos x="0" y="0"/>
                <wp:positionH relativeFrom="column">
                  <wp:posOffset>420604</wp:posOffset>
                </wp:positionH>
                <wp:positionV relativeFrom="paragraph">
                  <wp:posOffset>512178</wp:posOffset>
                </wp:positionV>
                <wp:extent cx="1163554" cy="0"/>
                <wp:effectExtent l="0" t="76200" r="17780" b="95250"/>
                <wp:wrapNone/>
                <wp:docPr id="1122639767" name="Connettore 2 30"/>
                <wp:cNvGraphicFramePr/>
                <a:graphic xmlns:a="http://schemas.openxmlformats.org/drawingml/2006/main">
                  <a:graphicData uri="http://schemas.microsoft.com/office/word/2010/wordprocessingShape">
                    <wps:wsp>
                      <wps:cNvCnPr/>
                      <wps:spPr>
                        <a:xfrm>
                          <a:off x="0" y="0"/>
                          <a:ext cx="116355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1000A" id="Connettore 2 30" o:spid="_x0000_s1026" type="#_x0000_t32" style="position:absolute;margin-left:33.1pt;margin-top:40.35pt;width:91.6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" strokecolor="#5b9bd5 [3204]" strokeweight=".5pt">
                <v:stroke endarrow="block" joinstyle="miter"/>
              </v:shape>
            </w:pict>
          </mc:Fallback>
        </mc:AlternateContent>
      </w:r>
      <w:r w:rsidR="0058514B">
        <w:rPr>
          <w:noProof/>
          <w:sz w:val="20"/>
        </w:rPr>
        <mc:AlternateContent>
          <mc:Choice Requires="wps">
            <w:drawing>
              <wp:anchor distT="0" distB="0" distL="114300" distR="114300" simplePos="0" relativeHeight="251683840" behindDoc="0" locked="0" layoutInCell="1" allowOverlap="1" wp14:anchorId="61D30465" wp14:editId="7AAEAF3C">
                <wp:simplePos x="0" y="0"/>
                <wp:positionH relativeFrom="column">
                  <wp:posOffset>3068053</wp:posOffset>
                </wp:positionH>
                <wp:positionV relativeFrom="paragraph">
                  <wp:posOffset>4113630</wp:posOffset>
                </wp:positionV>
                <wp:extent cx="489284" cy="256674"/>
                <wp:effectExtent l="0" t="0" r="6350" b="0"/>
                <wp:wrapNone/>
                <wp:docPr id="22847545" name="Casella di testo 27"/>
                <wp:cNvGraphicFramePr/>
                <a:graphic xmlns:a="http://schemas.openxmlformats.org/drawingml/2006/main">
                  <a:graphicData uri="http://schemas.microsoft.com/office/word/2010/wordprocessingShape">
                    <wps:wsp>
                      <wps:cNvSpPr txBox="1"/>
                      <wps:spPr>
                        <a:xfrm>
                          <a:off x="0" y="0"/>
                          <a:ext cx="489284" cy="256674"/>
                        </a:xfrm>
                        <a:prstGeom prst="rect">
                          <a:avLst/>
                        </a:prstGeom>
                        <a:solidFill>
                          <a:schemeClr val="lt1"/>
                        </a:solidFill>
                        <a:ln w="6350">
                          <a:noFill/>
                        </a:ln>
                      </wps:spPr>
                      <wps:txbx>
                        <w:txbxContent>
                          <w:p w14:paraId="170A0D61" w14:textId="54CAC977" w:rsidR="0058514B" w:rsidRDefault="0058514B">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D30465" id="_x0000_s1032" type="#_x0000_t202" style="position:absolute;left:0;text-align:left;margin-left:241.6pt;margin-top:323.9pt;width:38.55pt;height:20.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OeMAIAAFoEAAAOAAAAZHJzL2Uyb0RvYy54bWysVE2P2jAQvVfqf7B8LwEKLBs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" fillcolor="white [3201]" stroked="f" strokeweight=".5pt">
                <v:textbox>
                  <w:txbxContent>
                    <w:p w14:paraId="170A0D61" w14:textId="54CAC977" w:rsidR="0058514B" w:rsidRDefault="0058514B">
                      <w:r>
                        <w:t>OK</w:t>
                      </w:r>
                    </w:p>
                  </w:txbxContent>
                </v:textbox>
              </v:shape>
            </w:pict>
          </mc:Fallback>
        </mc:AlternateContent>
      </w:r>
      <w:r w:rsidR="0058514B">
        <w:rPr>
          <w:noProof/>
          <w:sz w:val="20"/>
        </w:rPr>
        <mc:AlternateContent>
          <mc:Choice Requires="wps">
            <w:drawing>
              <wp:anchor distT="0" distB="0" distL="114300" distR="114300" simplePos="0" relativeHeight="251681792" behindDoc="0" locked="0" layoutInCell="1" allowOverlap="1" wp14:anchorId="4DFD7819" wp14:editId="0E344067">
                <wp:simplePos x="0" y="0"/>
                <wp:positionH relativeFrom="column">
                  <wp:posOffset>372979</wp:posOffset>
                </wp:positionH>
                <wp:positionV relativeFrom="paragraph">
                  <wp:posOffset>512178</wp:posOffset>
                </wp:positionV>
                <wp:extent cx="48126" cy="3950368"/>
                <wp:effectExtent l="0" t="0" r="28575" b="12065"/>
                <wp:wrapNone/>
                <wp:docPr id="307537211" name="Connettore diritto 25"/>
                <wp:cNvGraphicFramePr/>
                <a:graphic xmlns:a="http://schemas.openxmlformats.org/drawingml/2006/main">
                  <a:graphicData uri="http://schemas.microsoft.com/office/word/2010/wordprocessingShape">
                    <wps:wsp>
                      <wps:cNvCnPr/>
                      <wps:spPr>
                        <a:xfrm flipV="1">
                          <a:off x="0" y="0"/>
                          <a:ext cx="48126" cy="39503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8DF1A5" id="Connettore diritto 25"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29.35pt,40.35pt" to="33.15pt,3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" strokecolor="#5b9bd5 [3204]" strokeweight=".5pt">
                <v:stroke joinstyle="miter"/>
              </v:line>
            </w:pict>
          </mc:Fallback>
        </mc:AlternateContent>
      </w:r>
      <w:r w:rsidR="0058514B">
        <w:rPr>
          <w:noProof/>
          <w:sz w:val="20"/>
        </w:rPr>
        <mc:AlternateContent>
          <mc:Choice Requires="wps">
            <w:drawing>
              <wp:anchor distT="0" distB="0" distL="114300" distR="114300" simplePos="0" relativeHeight="251680768" behindDoc="0" locked="0" layoutInCell="1" allowOverlap="1" wp14:anchorId="6B524EC1" wp14:editId="2F3052F4">
                <wp:simplePos x="0" y="0"/>
                <wp:positionH relativeFrom="column">
                  <wp:posOffset>372979</wp:posOffset>
                </wp:positionH>
                <wp:positionV relativeFrom="paragraph">
                  <wp:posOffset>4462546</wp:posOffset>
                </wp:positionV>
                <wp:extent cx="1406692" cy="0"/>
                <wp:effectExtent l="0" t="0" r="0" b="0"/>
                <wp:wrapNone/>
                <wp:docPr id="1597254271" name="Connettore diritto 24"/>
                <wp:cNvGraphicFramePr/>
                <a:graphic xmlns:a="http://schemas.openxmlformats.org/drawingml/2006/main">
                  <a:graphicData uri="http://schemas.microsoft.com/office/word/2010/wordprocessingShape">
                    <wps:wsp>
                      <wps:cNvCnPr/>
                      <wps:spPr>
                        <a:xfrm flipH="1">
                          <a:off x="0" y="0"/>
                          <a:ext cx="14066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D410C8" id="Connettore diritto 24"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29.35pt,351.4pt" to="140.1pt,3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" strokecolor="#5b9bd5 [3204]" strokeweight=".5pt">
                <v:stroke joinstyle="miter"/>
              </v:line>
            </w:pict>
          </mc:Fallback>
        </mc:AlternateContent>
      </w:r>
      <w:r w:rsidR="00A91A96">
        <w:rPr>
          <w:noProof/>
          <w:sz w:val="20"/>
        </w:rPr>
        <mc:AlternateContent>
          <mc:Choice Requires="wps">
            <w:drawing>
              <wp:anchor distT="0" distB="0" distL="114300" distR="114300" simplePos="0" relativeHeight="251679744" behindDoc="0" locked="0" layoutInCell="1" allowOverlap="1" wp14:anchorId="2CCDE8A1" wp14:editId="21B7BBAA">
                <wp:simplePos x="0" y="0"/>
                <wp:positionH relativeFrom="column">
                  <wp:posOffset>2370221</wp:posOffset>
                </wp:positionH>
                <wp:positionV relativeFrom="paragraph">
                  <wp:posOffset>3484412</wp:posOffset>
                </wp:positionV>
                <wp:extent cx="0" cy="584100"/>
                <wp:effectExtent l="76200" t="0" r="57150" b="64135"/>
                <wp:wrapNone/>
                <wp:docPr id="346155728" name="Connettore 2 23"/>
                <wp:cNvGraphicFramePr/>
                <a:graphic xmlns:a="http://schemas.openxmlformats.org/drawingml/2006/main">
                  <a:graphicData uri="http://schemas.microsoft.com/office/word/2010/wordprocessingShape">
                    <wps:wsp>
                      <wps:cNvCnPr/>
                      <wps:spPr>
                        <a:xfrm>
                          <a:off x="0" y="0"/>
                          <a:ext cx="0" cy="584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0661A" id="Connettore 2 23" o:spid="_x0000_s1026" type="#_x0000_t32" style="position:absolute;margin-left:186.65pt;margin-top:274.35pt;width:0;height:4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" strokecolor="#5b9bd5 [3204]" strokeweight=".5pt">
                <v:stroke endarrow="block" joinstyle="miter"/>
              </v:shape>
            </w:pict>
          </mc:Fallback>
        </mc:AlternateContent>
      </w:r>
      <w:r w:rsidR="00A91A96">
        <w:rPr>
          <w:noProof/>
          <w:sz w:val="20"/>
        </w:rPr>
        <mc:AlternateContent>
          <mc:Choice Requires="wps">
            <w:drawing>
              <wp:anchor distT="0" distB="0" distL="114300" distR="114300" simplePos="0" relativeHeight="251678720" behindDoc="0" locked="0" layoutInCell="1" allowOverlap="1" wp14:anchorId="000CD3A8" wp14:editId="6DBE5236">
                <wp:simplePos x="0" y="0"/>
                <wp:positionH relativeFrom="column">
                  <wp:posOffset>2950610</wp:posOffset>
                </wp:positionH>
                <wp:positionV relativeFrom="paragraph">
                  <wp:posOffset>4458536</wp:posOffset>
                </wp:positionV>
                <wp:extent cx="1192263" cy="0"/>
                <wp:effectExtent l="0" t="76200" r="27305" b="95250"/>
                <wp:wrapNone/>
                <wp:docPr id="1123766452" name="Connettore 2 22"/>
                <wp:cNvGraphicFramePr/>
                <a:graphic xmlns:a="http://schemas.openxmlformats.org/drawingml/2006/main">
                  <a:graphicData uri="http://schemas.microsoft.com/office/word/2010/wordprocessingShape">
                    <wps:wsp>
                      <wps:cNvCnPr/>
                      <wps:spPr>
                        <a:xfrm>
                          <a:off x="0" y="0"/>
                          <a:ext cx="119226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CC65F" id="Connettore 2 22" o:spid="_x0000_s1026" type="#_x0000_t32" style="position:absolute;margin-left:232.35pt;margin-top:351.05pt;width:93.9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" strokecolor="#5b9bd5 [3204]" strokeweight=".5pt">
                <v:stroke endarrow="block" joinstyle="miter"/>
              </v:shape>
            </w:pict>
          </mc:Fallback>
        </mc:AlternateContent>
      </w:r>
      <w:r w:rsidR="00A91A96">
        <w:rPr>
          <w:noProof/>
          <w:sz w:val="20"/>
        </w:rPr>
        <mc:AlternateContent>
          <mc:Choice Requires="wps">
            <w:drawing>
              <wp:anchor distT="0" distB="0" distL="114300" distR="114300" simplePos="0" relativeHeight="251677696" behindDoc="0" locked="0" layoutInCell="1" allowOverlap="1" wp14:anchorId="1436E0A7" wp14:editId="33ABCBB9">
                <wp:simplePos x="0" y="0"/>
                <wp:positionH relativeFrom="column">
                  <wp:posOffset>1776095</wp:posOffset>
                </wp:positionH>
                <wp:positionV relativeFrom="paragraph">
                  <wp:posOffset>4069514</wp:posOffset>
                </wp:positionV>
                <wp:extent cx="1171074" cy="805548"/>
                <wp:effectExtent l="19050" t="19050" r="29210" b="33020"/>
                <wp:wrapNone/>
                <wp:docPr id="1328297414" name="Decisione 21"/>
                <wp:cNvGraphicFramePr/>
                <a:graphic xmlns:a="http://schemas.openxmlformats.org/drawingml/2006/main">
                  <a:graphicData uri="http://schemas.microsoft.com/office/word/2010/wordprocessingShape">
                    <wps:wsp>
                      <wps:cNvSpPr/>
                      <wps:spPr>
                        <a:xfrm>
                          <a:off x="0" y="0"/>
                          <a:ext cx="1171074" cy="805548"/>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84616F" w14:textId="534C4080" w:rsidR="00A91A96" w:rsidRDefault="00A91A96" w:rsidP="00A91A96">
                            <w:pPr>
                              <w:jc w:val="center"/>
                            </w:pPr>
                            <w: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36E0A7" id="_x0000_t110" coordsize="21600,21600" o:spt="110" path="m10800,l,10800,10800,21600,21600,10800xe">
                <v:stroke joinstyle="miter"/>
                <v:path gradientshapeok="t" o:connecttype="rect" textboxrect="5400,5400,16200,16200"/>
              </v:shapetype>
              <v:shape id="Decisione 21" o:spid="_x0000_s1033" type="#_x0000_t110" style="position:absolute;left:0;text-align:left;margin-left:139.85pt;margin-top:320.45pt;width:92.2pt;height:63.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" fillcolor="#5b9bd5 [3204]" strokecolor="#091723 [484]" strokeweight="1pt">
                <v:textbox>
                  <w:txbxContent>
                    <w:p w14:paraId="5D84616F" w14:textId="534C4080" w:rsidR="00A91A96" w:rsidRDefault="00A91A96" w:rsidP="00A91A96">
                      <w:pPr>
                        <w:jc w:val="center"/>
                      </w:pPr>
                      <w:r>
                        <w:t>check</w:t>
                      </w:r>
                    </w:p>
                  </w:txbxContent>
                </v:textbox>
              </v:shape>
            </w:pict>
          </mc:Fallback>
        </mc:AlternateContent>
      </w:r>
      <w:r w:rsidR="00C14F03">
        <w:rPr>
          <w:noProof/>
          <w:sz w:val="20"/>
        </w:rPr>
        <mc:AlternateContent>
          <mc:Choice Requires="wps">
            <w:drawing>
              <wp:anchor distT="0" distB="0" distL="114300" distR="114300" simplePos="0" relativeHeight="251670528" behindDoc="0" locked="0" layoutInCell="1" allowOverlap="1" wp14:anchorId="6704B9EE" wp14:editId="361C670B">
                <wp:simplePos x="0" y="0"/>
                <wp:positionH relativeFrom="column">
                  <wp:posOffset>3350427</wp:posOffset>
                </wp:positionH>
                <wp:positionV relativeFrom="paragraph">
                  <wp:posOffset>446405</wp:posOffset>
                </wp:positionV>
                <wp:extent cx="962025" cy="0"/>
                <wp:effectExtent l="38100" t="76200" r="9525" b="95250"/>
                <wp:wrapNone/>
                <wp:docPr id="621535818" name="Connettore 2 13"/>
                <wp:cNvGraphicFramePr/>
                <a:graphic xmlns:a="http://schemas.openxmlformats.org/drawingml/2006/main">
                  <a:graphicData uri="http://schemas.microsoft.com/office/word/2010/wordprocessingShape">
                    <wps:wsp>
                      <wps:cNvCnPr/>
                      <wps:spPr>
                        <a:xfrm>
                          <a:off x="0" y="0"/>
                          <a:ext cx="9620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F9649A" id="Connettore 2 13" o:spid="_x0000_s1026" type="#_x0000_t32" style="position:absolute;margin-left:263.8pt;margin-top:35.15pt;width:75.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" strokecolor="#5b9bd5 [3204]" strokeweight=".5pt">
                <v:stroke startarrow="block" endarrow="block" joinstyle="miter"/>
              </v:shape>
            </w:pict>
          </mc:Fallback>
        </mc:AlternateContent>
      </w:r>
      <w:r w:rsidR="00DB1980">
        <w:rPr>
          <w:noProof/>
          <w:sz w:val="20"/>
        </w:rPr>
        <mc:AlternateContent>
          <mc:Choice Requires="wps">
            <w:drawing>
              <wp:anchor distT="0" distB="0" distL="114300" distR="114300" simplePos="0" relativeHeight="251673600" behindDoc="0" locked="0" layoutInCell="1" allowOverlap="1" wp14:anchorId="4E11A2D4" wp14:editId="3D5A9D80">
                <wp:simplePos x="0" y="0"/>
                <wp:positionH relativeFrom="column">
                  <wp:posOffset>1671638</wp:posOffset>
                </wp:positionH>
                <wp:positionV relativeFrom="paragraph">
                  <wp:posOffset>2720975</wp:posOffset>
                </wp:positionV>
                <wp:extent cx="1509395" cy="766763"/>
                <wp:effectExtent l="0" t="0" r="14605" b="14605"/>
                <wp:wrapNone/>
                <wp:docPr id="1889045930" name="Rettangolo 17"/>
                <wp:cNvGraphicFramePr/>
                <a:graphic xmlns:a="http://schemas.openxmlformats.org/drawingml/2006/main">
                  <a:graphicData uri="http://schemas.microsoft.com/office/word/2010/wordprocessingShape">
                    <wps:wsp>
                      <wps:cNvSpPr/>
                      <wps:spPr>
                        <a:xfrm>
                          <a:off x="0" y="0"/>
                          <a:ext cx="1509395" cy="76676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EB475A" w14:textId="150F9559" w:rsidR="00DB1980" w:rsidRDefault="00DB1980" w:rsidP="00DB1980">
                            <w:pPr>
                              <w:jc w:val="center"/>
                            </w:pPr>
                            <w:r>
                              <w:t xml:space="preserve">API AIA </w:t>
                            </w:r>
                            <w:r w:rsidR="00A91454" w:rsidRPr="009052D4">
                              <w:rPr>
                                <w:sz w:val="20"/>
                              </w:rPr>
                              <w:t>‘Setandcheckparty’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1A2D4" id="_x0000_s1034" style="position:absolute;left:0;text-align:left;margin-left:131.65pt;margin-top:214.25pt;width:118.85pt;height:60.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" fillcolor="#5b9bd5 [3204]" strokecolor="#091723 [484]" strokeweight="1pt">
                <v:textbox>
                  <w:txbxContent>
                    <w:p w14:paraId="08EB475A" w14:textId="150F9559" w:rsidR="00DB1980" w:rsidRDefault="00DB1980" w:rsidP="00DB1980">
                      <w:pPr>
                        <w:jc w:val="center"/>
                      </w:pPr>
                      <w:r>
                        <w:t xml:space="preserve">API AIA </w:t>
                      </w:r>
                      <w:r w:rsidR="00A91454" w:rsidRPr="009052D4">
                        <w:rPr>
                          <w:sz w:val="20"/>
                        </w:rPr>
                        <w:t>‘Setandcheckparty’</w:t>
                      </w:r>
                    </w:p>
                  </w:txbxContent>
                </v:textbox>
              </v:rect>
            </w:pict>
          </mc:Fallback>
        </mc:AlternateContent>
      </w:r>
      <w:r w:rsidR="0096172E">
        <w:rPr>
          <w:noProof/>
          <w:sz w:val="20"/>
        </w:rPr>
        <mc:AlternateContent>
          <mc:Choice Requires="wps">
            <w:drawing>
              <wp:anchor distT="0" distB="0" distL="114300" distR="114300" simplePos="0" relativeHeight="251669504" behindDoc="0" locked="0" layoutInCell="1" allowOverlap="1" wp14:anchorId="4E8F3838" wp14:editId="234D2663">
                <wp:simplePos x="0" y="0"/>
                <wp:positionH relativeFrom="column">
                  <wp:posOffset>4262120</wp:posOffset>
                </wp:positionH>
                <wp:positionV relativeFrom="paragraph">
                  <wp:posOffset>2032635</wp:posOffset>
                </wp:positionV>
                <wp:extent cx="1233487" cy="433387"/>
                <wp:effectExtent l="0" t="0" r="24130" b="24130"/>
                <wp:wrapNone/>
                <wp:docPr id="1699870676" name="Rettangolo 10"/>
                <wp:cNvGraphicFramePr/>
                <a:graphic xmlns:a="http://schemas.openxmlformats.org/drawingml/2006/main">
                  <a:graphicData uri="http://schemas.microsoft.com/office/word/2010/wordprocessingShape">
                    <wps:wsp>
                      <wps:cNvSpPr/>
                      <wps:spPr>
                        <a:xfrm>
                          <a:off x="0" y="0"/>
                          <a:ext cx="1233487" cy="433387"/>
                        </a:xfrm>
                        <a:prstGeom prst="rect">
                          <a:avLst/>
                        </a:prstGeom>
                        <a:solidFill>
                          <a:srgbClr val="5B9BD5"/>
                        </a:solidFill>
                        <a:ln w="12700" cap="flat" cmpd="sng" algn="ctr">
                          <a:solidFill>
                            <a:srgbClr val="5B9BD5">
                              <a:shade val="15000"/>
                            </a:srgbClr>
                          </a:solidFill>
                          <a:prstDash val="solid"/>
                          <a:miter lim="800000"/>
                        </a:ln>
                        <a:effectLst/>
                      </wps:spPr>
                      <wps:txbx>
                        <w:txbxContent>
                          <w:p w14:paraId="38EC7A34" w14:textId="77777777" w:rsidR="00B02CDC" w:rsidRDefault="00B02CDC" w:rsidP="00B02CDC">
                            <w:pPr>
                              <w:jc w:val="center"/>
                            </w:pPr>
                          </w:p>
                          <w:p w14:paraId="704C2DB5" w14:textId="255B0474" w:rsidR="00B02CDC" w:rsidRDefault="00710ABF" w:rsidP="00B02CDC">
                            <w:pPr>
                              <w:jc w:val="center"/>
                            </w:pPr>
                            <w:r>
                              <w:rPr>
                                <w:color w:val="FFFFFF" w:themeColor="background1"/>
                              </w:rPr>
                              <w:t xml:space="preserve">NEW </w:t>
                            </w:r>
                            <w:r w:rsidR="00B02CDC">
                              <w:rPr>
                                <w:color w:val="FFFFFF" w:themeColor="background1"/>
                              </w:rPr>
                              <w:t>API ANAG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F3838" id="Rettangolo 10" o:spid="_x0000_s1035" style="position:absolute;left:0;text-align:left;margin-left:335.6pt;margin-top:160.05pt;width:97.1pt;height:34.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" fillcolor="#5b9bd5" strokecolor="#223f59" strokeweight="1pt">
                <v:textbox>
                  <w:txbxContent>
                    <w:p w14:paraId="38EC7A34" w14:textId="77777777" w:rsidR="00B02CDC" w:rsidRDefault="00B02CDC" w:rsidP="00B02CDC">
                      <w:pPr>
                        <w:jc w:val="center"/>
                      </w:pPr>
                    </w:p>
                    <w:p w14:paraId="704C2DB5" w14:textId="255B0474" w:rsidR="00B02CDC" w:rsidRDefault="00710ABF" w:rsidP="00B02CDC">
                      <w:pPr>
                        <w:jc w:val="center"/>
                      </w:pPr>
                      <w:r>
                        <w:rPr>
                          <w:color w:val="FFFFFF" w:themeColor="background1"/>
                        </w:rPr>
                        <w:t xml:space="preserve">NEW </w:t>
                      </w:r>
                      <w:r w:rsidR="00B02CDC">
                        <w:rPr>
                          <w:color w:val="FFFFFF" w:themeColor="background1"/>
                        </w:rPr>
                        <w:t>API ANAG</w:t>
                      </w:r>
                    </w:p>
                  </w:txbxContent>
                </v:textbox>
              </v:rect>
            </w:pict>
          </mc:Fallback>
        </mc:AlternateContent>
      </w:r>
      <w:r w:rsidR="0096172E">
        <w:rPr>
          <w:noProof/>
          <w:sz w:val="20"/>
        </w:rPr>
        <mc:AlternateContent>
          <mc:Choice Requires="wps">
            <w:drawing>
              <wp:anchor distT="0" distB="0" distL="114300" distR="114300" simplePos="0" relativeHeight="251667456" behindDoc="0" locked="0" layoutInCell="1" allowOverlap="1" wp14:anchorId="096FE933" wp14:editId="6F7961E5">
                <wp:simplePos x="0" y="0"/>
                <wp:positionH relativeFrom="column">
                  <wp:posOffset>4262437</wp:posOffset>
                </wp:positionH>
                <wp:positionV relativeFrom="paragraph">
                  <wp:posOffset>1538922</wp:posOffset>
                </wp:positionV>
                <wp:extent cx="1233487" cy="433387"/>
                <wp:effectExtent l="0" t="0" r="24130" b="24130"/>
                <wp:wrapNone/>
                <wp:docPr id="2007186657" name="Rettangolo 10"/>
                <wp:cNvGraphicFramePr/>
                <a:graphic xmlns:a="http://schemas.openxmlformats.org/drawingml/2006/main">
                  <a:graphicData uri="http://schemas.microsoft.com/office/word/2010/wordprocessingShape">
                    <wps:wsp>
                      <wps:cNvSpPr/>
                      <wps:spPr>
                        <a:xfrm>
                          <a:off x="0" y="0"/>
                          <a:ext cx="1233487" cy="4333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E8F55A" w14:textId="1209B307" w:rsidR="00B02CDC" w:rsidRDefault="00B02CDC" w:rsidP="00B02CDC">
                            <w:pPr>
                              <w:jc w:val="center"/>
                            </w:pPr>
                            <w:r>
                              <w:t>SGU8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FE933" id="_x0000_s1036" style="position:absolute;left:0;text-align:left;margin-left:335.6pt;margin-top:121.15pt;width:97.1pt;height:34.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" fillcolor="#5b9bd5 [3204]" strokecolor="#091723 [484]" strokeweight="1pt">
                <v:textbox>
                  <w:txbxContent>
                    <w:p w14:paraId="31E8F55A" w14:textId="1209B307" w:rsidR="00B02CDC" w:rsidRDefault="00B02CDC" w:rsidP="00B02CDC">
                      <w:pPr>
                        <w:jc w:val="center"/>
                      </w:pPr>
                      <w:r>
                        <w:t>SGU8</w:t>
                      </w:r>
                    </w:p>
                  </w:txbxContent>
                </v:textbox>
              </v:rect>
            </w:pict>
          </mc:Fallback>
        </mc:AlternateContent>
      </w:r>
      <w:r w:rsidR="0096172E">
        <w:rPr>
          <w:noProof/>
          <w:sz w:val="20"/>
        </w:rPr>
        <mc:AlternateContent>
          <mc:Choice Requires="wps">
            <w:drawing>
              <wp:anchor distT="0" distB="0" distL="114300" distR="114300" simplePos="0" relativeHeight="251672576" behindDoc="0" locked="0" layoutInCell="1" allowOverlap="1" wp14:anchorId="0F3E610B" wp14:editId="11385958">
                <wp:simplePos x="0" y="0"/>
                <wp:positionH relativeFrom="column">
                  <wp:posOffset>3181349</wp:posOffset>
                </wp:positionH>
                <wp:positionV relativeFrom="paragraph">
                  <wp:posOffset>2259013</wp:posOffset>
                </wp:positionV>
                <wp:extent cx="1081405" cy="0"/>
                <wp:effectExtent l="38100" t="76200" r="23495" b="95250"/>
                <wp:wrapNone/>
                <wp:docPr id="2028658058" name="Connettore 2 16"/>
                <wp:cNvGraphicFramePr/>
                <a:graphic xmlns:a="http://schemas.openxmlformats.org/drawingml/2006/main">
                  <a:graphicData uri="http://schemas.microsoft.com/office/word/2010/wordprocessingShape">
                    <wps:wsp>
                      <wps:cNvCnPr/>
                      <wps:spPr>
                        <a:xfrm>
                          <a:off x="0" y="0"/>
                          <a:ext cx="108140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AC2E97" id="Connettore 2 16" o:spid="_x0000_s1026" type="#_x0000_t32" style="position:absolute;margin-left:250.5pt;margin-top:177.9pt;width:85.1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" strokecolor="#5b9bd5 [3204]" strokeweight=".5pt">
                <v:stroke startarrow="block" endarrow="block" joinstyle="miter"/>
              </v:shape>
            </w:pict>
          </mc:Fallback>
        </mc:AlternateContent>
      </w:r>
      <w:r w:rsidR="0096172E">
        <w:rPr>
          <w:noProof/>
          <w:sz w:val="20"/>
        </w:rPr>
        <mc:AlternateContent>
          <mc:Choice Requires="wps">
            <w:drawing>
              <wp:anchor distT="0" distB="0" distL="114300" distR="114300" simplePos="0" relativeHeight="251671552" behindDoc="0" locked="0" layoutInCell="1" allowOverlap="1" wp14:anchorId="1994F80E" wp14:editId="05605049">
                <wp:simplePos x="0" y="0"/>
                <wp:positionH relativeFrom="column">
                  <wp:posOffset>3181032</wp:posOffset>
                </wp:positionH>
                <wp:positionV relativeFrom="paragraph">
                  <wp:posOffset>1749425</wp:posOffset>
                </wp:positionV>
                <wp:extent cx="1081405" cy="0"/>
                <wp:effectExtent l="38100" t="76200" r="23495" b="95250"/>
                <wp:wrapNone/>
                <wp:docPr id="189910127" name="Connettore 2 15"/>
                <wp:cNvGraphicFramePr/>
                <a:graphic xmlns:a="http://schemas.openxmlformats.org/drawingml/2006/main">
                  <a:graphicData uri="http://schemas.microsoft.com/office/word/2010/wordprocessingShape">
                    <wps:wsp>
                      <wps:cNvCnPr/>
                      <wps:spPr>
                        <a:xfrm>
                          <a:off x="0" y="0"/>
                          <a:ext cx="108140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2B8DA" id="Connettore 2 15" o:spid="_x0000_s1026" type="#_x0000_t32" style="position:absolute;margin-left:250.45pt;margin-top:137.75pt;width:85.1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" strokecolor="#5b9bd5 [3204]" strokeweight=".5pt">
                <v:stroke startarrow="block" endarrow="block" joinstyle="miter"/>
              </v:shape>
            </w:pict>
          </mc:Fallback>
        </mc:AlternateContent>
      </w:r>
      <w:r w:rsidR="00554C07">
        <w:rPr>
          <w:noProof/>
          <w:sz w:val="20"/>
        </w:rPr>
        <mc:AlternateContent>
          <mc:Choice Requires="wps">
            <w:drawing>
              <wp:anchor distT="0" distB="0" distL="114300" distR="114300" simplePos="0" relativeHeight="251662336" behindDoc="0" locked="0" layoutInCell="1" allowOverlap="1" wp14:anchorId="3495F29F" wp14:editId="356EE52C">
                <wp:simplePos x="0" y="0"/>
                <wp:positionH relativeFrom="column">
                  <wp:posOffset>1671638</wp:posOffset>
                </wp:positionH>
                <wp:positionV relativeFrom="paragraph">
                  <wp:posOffset>1497013</wp:posOffset>
                </wp:positionV>
                <wp:extent cx="1509395" cy="857250"/>
                <wp:effectExtent l="0" t="0" r="14605" b="19050"/>
                <wp:wrapNone/>
                <wp:docPr id="1930162265" name="Rettangolo 4"/>
                <wp:cNvGraphicFramePr/>
                <a:graphic xmlns:a="http://schemas.openxmlformats.org/drawingml/2006/main">
                  <a:graphicData uri="http://schemas.microsoft.com/office/word/2010/wordprocessingShape">
                    <wps:wsp>
                      <wps:cNvSpPr/>
                      <wps:spPr>
                        <a:xfrm>
                          <a:off x="0" y="0"/>
                          <a:ext cx="150939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033FF5" w14:textId="7F5A894F" w:rsidR="005A6A1C" w:rsidRDefault="005A6A1C" w:rsidP="005A6A1C">
                            <w:pPr>
                              <w:jc w:val="center"/>
                            </w:pPr>
                            <w:r>
                              <w:t>BSA VITA SOGGETTI</w:t>
                            </w:r>
                            <w:r w:rsidR="00E82B5F">
                              <w:t xml:space="preserve"> Persone fisiche/Persone giuridiche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5F29F" id="_x0000_s1037" style="position:absolute;left:0;text-align:left;margin-left:131.65pt;margin-top:117.9pt;width:118.85pt;height: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" fillcolor="#5b9bd5 [3204]" strokecolor="#091723 [484]" strokeweight="1pt">
                <v:textbox>
                  <w:txbxContent>
                    <w:p w14:paraId="67033FF5" w14:textId="7F5A894F" w:rsidR="005A6A1C" w:rsidRDefault="005A6A1C" w:rsidP="005A6A1C">
                      <w:pPr>
                        <w:jc w:val="center"/>
                      </w:pPr>
                      <w:r>
                        <w:t>BSA VITA SOGGETTI</w:t>
                      </w:r>
                      <w:r w:rsidR="00E82B5F">
                        <w:t xml:space="preserve"> Persone fisiche/Persone giuridiche</w:t>
                      </w:r>
                    </w:p>
                  </w:txbxContent>
                </v:textbox>
              </v:rect>
            </w:pict>
          </mc:Fallback>
        </mc:AlternateContent>
      </w:r>
      <w:r w:rsidR="00943CA0">
        <w:rPr>
          <w:noProof/>
          <w:sz w:val="20"/>
        </w:rPr>
        <mc:AlternateContent>
          <mc:Choice Requires="wps">
            <w:drawing>
              <wp:anchor distT="0" distB="0" distL="114300" distR="114300" simplePos="0" relativeHeight="251663360" behindDoc="0" locked="0" layoutInCell="1" allowOverlap="1" wp14:anchorId="038AC413" wp14:editId="463BDC4A">
                <wp:simplePos x="0" y="0"/>
                <wp:positionH relativeFrom="column">
                  <wp:posOffset>2466975</wp:posOffset>
                </wp:positionH>
                <wp:positionV relativeFrom="paragraph">
                  <wp:posOffset>963295</wp:posOffset>
                </wp:positionV>
                <wp:extent cx="0" cy="533718"/>
                <wp:effectExtent l="76200" t="0" r="57150" b="57150"/>
                <wp:wrapNone/>
                <wp:docPr id="663334364" name="Connettore 2 5"/>
                <wp:cNvGraphicFramePr/>
                <a:graphic xmlns:a="http://schemas.openxmlformats.org/drawingml/2006/main">
                  <a:graphicData uri="http://schemas.microsoft.com/office/word/2010/wordprocessingShape">
                    <wps:wsp>
                      <wps:cNvCnPr/>
                      <wps:spPr>
                        <a:xfrm>
                          <a:off x="0" y="0"/>
                          <a:ext cx="0" cy="5337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506AB6" id="Connettore 2 5" o:spid="_x0000_s1026" type="#_x0000_t32" style="position:absolute;margin-left:194.25pt;margin-top:75.85pt;width:0;height:42.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" strokecolor="#5b9bd5 [3204]" strokeweight=".5pt">
                <v:stroke endarrow="block" joinstyle="miter"/>
              </v:shape>
            </w:pict>
          </mc:Fallback>
        </mc:AlternateContent>
      </w:r>
    </w:p>
    <w:sectPr w:rsidR="00FF5C5A" w:rsidRPr="00C051FA" w:rsidSect="004B749E">
      <w:headerReference w:type="default" r:id="rId29"/>
      <w:footerReference w:type="default" r:id="rId30"/>
      <w:headerReference w:type="first" r:id="rId31"/>
      <w:footerReference w:type="first" r:id="rId32"/>
      <w:pgSz w:w="11909" w:h="16834" w:code="9"/>
      <w:pgMar w:top="1440" w:right="1080" w:bottom="1440" w:left="108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EAEF" w14:textId="77777777" w:rsidR="004F65C3" w:rsidRDefault="004F65C3">
      <w:r>
        <w:separator/>
      </w:r>
    </w:p>
  </w:endnote>
  <w:endnote w:type="continuationSeparator" w:id="0">
    <w:p w14:paraId="2A01E59F" w14:textId="77777777" w:rsidR="004F65C3" w:rsidRDefault="004F65C3">
      <w:r>
        <w:continuationSeparator/>
      </w:r>
    </w:p>
  </w:endnote>
  <w:endnote w:type="continuationNotice" w:id="1">
    <w:p w14:paraId="25D7E9F0" w14:textId="77777777" w:rsidR="004F65C3" w:rsidRDefault="004F6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1" w14:textId="0812A24B" w:rsidR="00DA51B8" w:rsidRDefault="00DA51B8">
    <w:pPr>
      <w:pStyle w:val="Pidipagina"/>
      <w:pBdr>
        <w:top w:val="single" w:sz="4" w:space="1" w:color="auto"/>
      </w:pBdr>
      <w:tabs>
        <w:tab w:val="clear" w:pos="4320"/>
        <w:tab w:val="clear" w:pos="8640"/>
        <w:tab w:val="right" w:pos="9720"/>
      </w:tabs>
      <w:rPr>
        <w:noProof/>
        <w:snapToGrid w:val="0"/>
      </w:rPr>
    </w:pPr>
    <w:r>
      <w:rPr>
        <w:noProof/>
        <w:snapToGrid w:val="0"/>
      </w:rPr>
      <w:tab/>
    </w:r>
    <w:bookmarkStart w:id="29" w:name="_Toc456668787"/>
    <w:bookmarkStart w:id="30" w:name="Titolo"/>
    <w:r>
      <w:rPr>
        <w:noProof/>
        <w:snapToGrid w:val="0"/>
      </w:rPr>
      <w:t xml:space="preserve">Pagina </w:t>
    </w:r>
    <w:r>
      <w:rPr>
        <w:noProof/>
        <w:snapToGrid w:val="0"/>
      </w:rPr>
      <w:fldChar w:fldCharType="begin"/>
    </w:r>
    <w:r>
      <w:rPr>
        <w:noProof/>
        <w:snapToGrid w:val="0"/>
      </w:rPr>
      <w:instrText xml:space="preserve"> PAGE </w:instrText>
    </w:r>
    <w:r>
      <w:rPr>
        <w:noProof/>
        <w:snapToGrid w:val="0"/>
      </w:rPr>
      <w:fldChar w:fldCharType="separate"/>
    </w:r>
    <w:r>
      <w:rPr>
        <w:noProof/>
        <w:snapToGrid w:val="0"/>
      </w:rPr>
      <w:t>24</w:t>
    </w:r>
    <w:r>
      <w:rPr>
        <w:noProof/>
        <w:snapToGrid w:val="0"/>
      </w:rPr>
      <w:fldChar w:fldCharType="end"/>
    </w:r>
    <w:r>
      <w:rPr>
        <w:noProof/>
        <w:snapToGrid w:val="0"/>
      </w:rPr>
      <w:t xml:space="preserve"> di </w:t>
    </w:r>
    <w:bookmarkEnd w:id="29"/>
    <w:bookmarkEnd w:id="30"/>
    <w:r w:rsidR="005D7231">
      <w:rPr>
        <w:noProof/>
        <w:snapToGrid w:val="0"/>
      </w:rPr>
      <w:fldChar w:fldCharType="begin"/>
    </w:r>
    <w:r w:rsidR="005D7231">
      <w:rPr>
        <w:noProof/>
        <w:snapToGrid w:val="0"/>
      </w:rPr>
      <w:instrText xml:space="preserve"> NUMPAGES  </w:instrText>
    </w:r>
    <w:r w:rsidR="005D7231">
      <w:rPr>
        <w:noProof/>
        <w:snapToGrid w:val="0"/>
      </w:rPr>
      <w:fldChar w:fldCharType="separate"/>
    </w:r>
    <w:r w:rsidR="005D7231">
      <w:rPr>
        <w:noProof/>
        <w:snapToGrid w:val="0"/>
      </w:rPr>
      <w:t>28</w:t>
    </w:r>
    <w:r w:rsidR="005D7231">
      <w:rPr>
        <w:noProof/>
        <w:snapToGrid w:val="0"/>
      </w:rPr>
      <w:fldChar w:fldCharType="end"/>
    </w:r>
  </w:p>
  <w:p w14:paraId="6A035042" w14:textId="77777777" w:rsidR="00DA51B8" w:rsidRDefault="00DA51B8">
    <w:pPr>
      <w:pStyle w:val="Pidipagina"/>
      <w:pBdr>
        <w:top w:val="single" w:sz="4" w:space="1" w:color="auto"/>
      </w:pBdr>
      <w:tabs>
        <w:tab w:val="clear" w:pos="4320"/>
        <w:tab w:val="clear" w:pos="8640"/>
        <w:tab w:val="right" w:pos="97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4" w14:textId="77777777" w:rsidR="00DA51B8" w:rsidRDefault="00DA51B8">
    <w:pPr>
      <w:pStyle w:val="Pidipagina"/>
      <w:tabs>
        <w:tab w:val="clear" w:pos="4320"/>
      </w:tabs>
      <w:jc w:val="right"/>
      <w:rPr>
        <w:sz w:val="16"/>
      </w:rPr>
    </w:pPr>
    <w:r>
      <w:rPr>
        <w:sz w:val="16"/>
      </w:rPr>
      <w:t>TPL_DFU_1.0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7359" w14:textId="77777777" w:rsidR="004F65C3" w:rsidRDefault="004F65C3">
      <w:r>
        <w:separator/>
      </w:r>
    </w:p>
  </w:footnote>
  <w:footnote w:type="continuationSeparator" w:id="0">
    <w:p w14:paraId="3A2E48DE" w14:textId="77777777" w:rsidR="004F65C3" w:rsidRDefault="004F65C3">
      <w:r>
        <w:continuationSeparator/>
      </w:r>
    </w:p>
  </w:footnote>
  <w:footnote w:type="continuationNotice" w:id="1">
    <w:p w14:paraId="6534B6AF" w14:textId="77777777" w:rsidR="004F65C3" w:rsidRDefault="004F65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 w:type="dxa"/>
      <w:tblLayout w:type="fixed"/>
      <w:tblCellMar>
        <w:left w:w="107" w:type="dxa"/>
        <w:right w:w="107" w:type="dxa"/>
      </w:tblCellMar>
      <w:tblLook w:val="0000" w:firstRow="0" w:lastRow="0" w:firstColumn="0" w:lastColumn="0" w:noHBand="0" w:noVBand="0"/>
    </w:tblPr>
    <w:tblGrid>
      <w:gridCol w:w="1560"/>
      <w:gridCol w:w="6804"/>
      <w:gridCol w:w="1701"/>
    </w:tblGrid>
    <w:tr w:rsidR="00DA51B8" w14:paraId="6A03503F" w14:textId="77777777" w:rsidTr="00190A40">
      <w:trPr>
        <w:cantSplit/>
        <w:trHeight w:val="847"/>
      </w:trPr>
      <w:tc>
        <w:tcPr>
          <w:tcW w:w="1560" w:type="dxa"/>
        </w:tcPr>
        <w:p w14:paraId="6A03503C" w14:textId="77777777" w:rsidR="00DA51B8" w:rsidRDefault="00DA51B8">
          <w:pPr>
            <w:rPr>
              <w:sz w:val="16"/>
              <w:vertAlign w:val="subscript"/>
            </w:rPr>
          </w:pPr>
          <w:r w:rsidRPr="006750CE">
            <w:rPr>
              <w:noProof/>
              <w:lang w:eastAsia="it-IT"/>
            </w:rPr>
            <w:drawing>
              <wp:inline distT="0" distB="0" distL="0" distR="0" wp14:anchorId="6A035045" wp14:editId="6A035046">
                <wp:extent cx="600075" cy="876300"/>
                <wp:effectExtent l="0" t="0" r="0" b="0"/>
                <wp:docPr id="50031978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876300"/>
                        </a:xfrm>
                        <a:prstGeom prst="rect">
                          <a:avLst/>
                        </a:prstGeom>
                        <a:noFill/>
                        <a:ln>
                          <a:noFill/>
                        </a:ln>
                      </pic:spPr>
                    </pic:pic>
                  </a:graphicData>
                </a:graphic>
              </wp:inline>
            </w:drawing>
          </w:r>
        </w:p>
      </w:tc>
      <w:tc>
        <w:tcPr>
          <w:tcW w:w="6804" w:type="dxa"/>
        </w:tcPr>
        <w:p w14:paraId="6A03503D" w14:textId="50576B02" w:rsidR="00DA51B8" w:rsidRPr="006F5F36" w:rsidRDefault="009D2611" w:rsidP="00BC7AE1">
          <w:pPr>
            <w:jc w:val="center"/>
            <w:rPr>
              <w:b/>
              <w:i/>
              <w:sz w:val="20"/>
            </w:rPr>
          </w:pPr>
          <w:r>
            <w:rPr>
              <w:b/>
              <w:bCs/>
            </w:rPr>
            <w:t xml:space="preserve">Progetto Dismissione </w:t>
          </w:r>
          <w:proofErr w:type="spellStart"/>
          <w:r>
            <w:rPr>
              <w:b/>
              <w:bCs/>
            </w:rPr>
            <w:t>Positiv</w:t>
          </w:r>
          <w:proofErr w:type="spellEnd"/>
          <w:r>
            <w:rPr>
              <w:b/>
              <w:bCs/>
            </w:rPr>
            <w:t xml:space="preserve">- </w:t>
          </w:r>
          <w:r w:rsidR="00DB37A2">
            <w:rPr>
              <w:b/>
              <w:bCs/>
            </w:rPr>
            <w:t>Raccolta requisiti ALTRI DATI VITA</w:t>
          </w:r>
        </w:p>
      </w:tc>
      <w:tc>
        <w:tcPr>
          <w:tcW w:w="1701" w:type="dxa"/>
        </w:tcPr>
        <w:p w14:paraId="6A03503E" w14:textId="77777777" w:rsidR="00DA51B8" w:rsidRPr="006F5F36" w:rsidRDefault="00DA51B8" w:rsidP="009712DB">
          <w:pPr>
            <w:rPr>
              <w:b/>
              <w:color w:val="008080"/>
              <w:sz w:val="20"/>
            </w:rPr>
          </w:pPr>
        </w:p>
      </w:tc>
    </w:tr>
  </w:tbl>
  <w:p w14:paraId="6A035040" w14:textId="77777777" w:rsidR="00DA51B8" w:rsidRDefault="00DA51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3" w14:textId="77777777" w:rsidR="00DA51B8" w:rsidRDefault="00DA51B8">
    <w:pPr>
      <w:pStyle w:val="Intestazione"/>
    </w:pPr>
    <w:r w:rsidRPr="00056812">
      <w:rPr>
        <w:noProof/>
        <w:color w:val="000080"/>
        <w:lang w:eastAsia="it-IT"/>
      </w:rPr>
      <w:drawing>
        <wp:inline distT="0" distB="0" distL="0" distR="0" wp14:anchorId="6A035047" wp14:editId="6A035048">
          <wp:extent cx="600075" cy="876300"/>
          <wp:effectExtent l="0" t="0" r="0" b="0"/>
          <wp:docPr id="2090258165"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876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2F4"/>
    <w:multiLevelType w:val="hybridMultilevel"/>
    <w:tmpl w:val="860A8C1A"/>
    <w:lvl w:ilvl="0" w:tplc="04100001">
      <w:start w:val="1"/>
      <w:numFmt w:val="bullet"/>
      <w:lvlText w:val=""/>
      <w:lvlJc w:val="left"/>
      <w:pPr>
        <w:ind w:left="1145" w:hanging="360"/>
      </w:pPr>
      <w:rPr>
        <w:rFonts w:ascii="Symbol" w:hAnsi="Symbol" w:hint="default"/>
      </w:rPr>
    </w:lvl>
    <w:lvl w:ilvl="1" w:tplc="FFFFFFFF">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 w15:restartNumberingAfterBreak="0">
    <w:nsid w:val="03626D50"/>
    <w:multiLevelType w:val="multilevel"/>
    <w:tmpl w:val="D728BD6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571"/>
        </w:tabs>
        <w:ind w:left="1571"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4B42CD7"/>
    <w:multiLevelType w:val="hybridMultilevel"/>
    <w:tmpl w:val="986E4140"/>
    <w:lvl w:ilvl="0" w:tplc="F300FC9C">
      <w:numFmt w:val="bullet"/>
      <w:lvlText w:val="-"/>
      <w:lvlJc w:val="left"/>
      <w:pPr>
        <w:ind w:left="928" w:hanging="360"/>
      </w:pPr>
      <w:rPr>
        <w:rFonts w:ascii="Calibri" w:eastAsia="Times New Roman" w:hAnsi="Calibri" w:cs="Calibri" w:hint="default"/>
      </w:rPr>
    </w:lvl>
    <w:lvl w:ilvl="1" w:tplc="FFFFFFFF">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3" w15:restartNumberingAfterBreak="0">
    <w:nsid w:val="0510772E"/>
    <w:multiLevelType w:val="hybridMultilevel"/>
    <w:tmpl w:val="0FC09A08"/>
    <w:lvl w:ilvl="0" w:tplc="DB7E0F8A">
      <w:start w:val="1"/>
      <w:numFmt w:val="decimalZero"/>
      <w:pStyle w:val="Entity"/>
      <w:lvlText w:val="ENT%1 –"/>
      <w:lvlJc w:val="left"/>
      <w:pPr>
        <w:tabs>
          <w:tab w:val="num" w:pos="1080"/>
        </w:tabs>
        <w:ind w:left="680" w:hanging="680"/>
      </w:pPr>
      <w:rPr>
        <w:rFonts w:hint="default"/>
      </w:rPr>
    </w:lvl>
    <w:lvl w:ilvl="1" w:tplc="7BF03C72" w:tentative="1">
      <w:start w:val="1"/>
      <w:numFmt w:val="lowerLetter"/>
      <w:lvlText w:val="%2."/>
      <w:lvlJc w:val="left"/>
      <w:pPr>
        <w:tabs>
          <w:tab w:val="num" w:pos="1440"/>
        </w:tabs>
        <w:ind w:left="1440" w:hanging="360"/>
      </w:pPr>
    </w:lvl>
    <w:lvl w:ilvl="2" w:tplc="756405F4" w:tentative="1">
      <w:start w:val="1"/>
      <w:numFmt w:val="lowerRoman"/>
      <w:lvlText w:val="%3."/>
      <w:lvlJc w:val="right"/>
      <w:pPr>
        <w:tabs>
          <w:tab w:val="num" w:pos="2160"/>
        </w:tabs>
        <w:ind w:left="2160" w:hanging="180"/>
      </w:pPr>
    </w:lvl>
    <w:lvl w:ilvl="3" w:tplc="BA0263BA" w:tentative="1">
      <w:start w:val="1"/>
      <w:numFmt w:val="decimal"/>
      <w:lvlText w:val="%4."/>
      <w:lvlJc w:val="left"/>
      <w:pPr>
        <w:tabs>
          <w:tab w:val="num" w:pos="2880"/>
        </w:tabs>
        <w:ind w:left="2880" w:hanging="360"/>
      </w:pPr>
    </w:lvl>
    <w:lvl w:ilvl="4" w:tplc="3C6E9ECA" w:tentative="1">
      <w:start w:val="1"/>
      <w:numFmt w:val="lowerLetter"/>
      <w:lvlText w:val="%5."/>
      <w:lvlJc w:val="left"/>
      <w:pPr>
        <w:tabs>
          <w:tab w:val="num" w:pos="3600"/>
        </w:tabs>
        <w:ind w:left="3600" w:hanging="360"/>
      </w:pPr>
    </w:lvl>
    <w:lvl w:ilvl="5" w:tplc="40C8AA30" w:tentative="1">
      <w:start w:val="1"/>
      <w:numFmt w:val="lowerRoman"/>
      <w:lvlText w:val="%6."/>
      <w:lvlJc w:val="right"/>
      <w:pPr>
        <w:tabs>
          <w:tab w:val="num" w:pos="4320"/>
        </w:tabs>
        <w:ind w:left="4320" w:hanging="180"/>
      </w:pPr>
    </w:lvl>
    <w:lvl w:ilvl="6" w:tplc="6002AEDC" w:tentative="1">
      <w:start w:val="1"/>
      <w:numFmt w:val="decimal"/>
      <w:lvlText w:val="%7."/>
      <w:lvlJc w:val="left"/>
      <w:pPr>
        <w:tabs>
          <w:tab w:val="num" w:pos="5040"/>
        </w:tabs>
        <w:ind w:left="5040" w:hanging="360"/>
      </w:pPr>
    </w:lvl>
    <w:lvl w:ilvl="7" w:tplc="BB541C76" w:tentative="1">
      <w:start w:val="1"/>
      <w:numFmt w:val="lowerLetter"/>
      <w:lvlText w:val="%8."/>
      <w:lvlJc w:val="left"/>
      <w:pPr>
        <w:tabs>
          <w:tab w:val="num" w:pos="5760"/>
        </w:tabs>
        <w:ind w:left="5760" w:hanging="360"/>
      </w:pPr>
    </w:lvl>
    <w:lvl w:ilvl="8" w:tplc="6268B9B8" w:tentative="1">
      <w:start w:val="1"/>
      <w:numFmt w:val="lowerRoman"/>
      <w:lvlText w:val="%9."/>
      <w:lvlJc w:val="right"/>
      <w:pPr>
        <w:tabs>
          <w:tab w:val="num" w:pos="6480"/>
        </w:tabs>
        <w:ind w:left="6480" w:hanging="180"/>
      </w:pPr>
    </w:lvl>
  </w:abstractNum>
  <w:abstractNum w:abstractNumId="4" w15:restartNumberingAfterBreak="0">
    <w:nsid w:val="0F170B43"/>
    <w:multiLevelType w:val="multilevel"/>
    <w:tmpl w:val="899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A44A1"/>
    <w:multiLevelType w:val="hybridMultilevel"/>
    <w:tmpl w:val="8C60AFAC"/>
    <w:lvl w:ilvl="0" w:tplc="7E760A1E">
      <w:start w:val="1"/>
      <w:numFmt w:val="decimal"/>
      <w:lvlText w:val="%1"/>
      <w:lvlJc w:val="left"/>
      <w:pPr>
        <w:ind w:left="502"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AE408A"/>
    <w:multiLevelType w:val="hybridMultilevel"/>
    <w:tmpl w:val="457C05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4FF3CF5"/>
    <w:multiLevelType w:val="multilevel"/>
    <w:tmpl w:val="540CC1BE"/>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16F974A1"/>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733A00"/>
    <w:multiLevelType w:val="hybridMultilevel"/>
    <w:tmpl w:val="67EEA26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411B74"/>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2A1830"/>
    <w:multiLevelType w:val="hybridMultilevel"/>
    <w:tmpl w:val="E9F875BA"/>
    <w:lvl w:ilvl="0" w:tplc="C0B09D7C">
      <w:start w:val="1"/>
      <w:numFmt w:val="decimal"/>
      <w:lvlText w:val="%1)"/>
      <w:lvlJc w:val="left"/>
      <w:pPr>
        <w:ind w:left="720" w:hanging="360"/>
      </w:pPr>
      <w:rPr>
        <w:rFonts w:ascii="Verdana" w:eastAsia="Times New Roman" w:hAnsi="Verdana" w:cs="Times New Roman"/>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17C5359"/>
    <w:multiLevelType w:val="hybridMultilevel"/>
    <w:tmpl w:val="188E8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901DBF"/>
    <w:multiLevelType w:val="hybridMultilevel"/>
    <w:tmpl w:val="91088148"/>
    <w:lvl w:ilvl="0" w:tplc="9A7E679E">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4" w15:restartNumberingAfterBreak="0">
    <w:nsid w:val="27047BDB"/>
    <w:multiLevelType w:val="hybridMultilevel"/>
    <w:tmpl w:val="E9F875BA"/>
    <w:lvl w:ilvl="0" w:tplc="FFFFFFFF">
      <w:start w:val="1"/>
      <w:numFmt w:val="decimal"/>
      <w:lvlText w:val="%1)"/>
      <w:lvlJc w:val="left"/>
      <w:pPr>
        <w:ind w:left="720" w:hanging="360"/>
      </w:pPr>
      <w:rPr>
        <w:rFonts w:ascii="Verdana" w:eastAsia="Times New Roman" w:hAnsi="Verdana"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A83D71"/>
    <w:multiLevelType w:val="hybridMultilevel"/>
    <w:tmpl w:val="8DB4D26C"/>
    <w:lvl w:ilvl="0" w:tplc="F300FC9C">
      <w:numFmt w:val="bullet"/>
      <w:lvlText w:val="-"/>
      <w:lvlJc w:val="left"/>
      <w:pPr>
        <w:ind w:left="1856" w:hanging="360"/>
      </w:pPr>
      <w:rPr>
        <w:rFonts w:ascii="Calibri" w:eastAsia="Times New Roman" w:hAnsi="Calibri" w:cs="Calibri" w:hint="default"/>
      </w:rPr>
    </w:lvl>
    <w:lvl w:ilvl="1" w:tplc="04100003" w:tentative="1">
      <w:start w:val="1"/>
      <w:numFmt w:val="bullet"/>
      <w:lvlText w:val="o"/>
      <w:lvlJc w:val="left"/>
      <w:pPr>
        <w:ind w:left="2368" w:hanging="360"/>
      </w:pPr>
      <w:rPr>
        <w:rFonts w:ascii="Courier New" w:hAnsi="Courier New" w:cs="Courier New" w:hint="default"/>
      </w:rPr>
    </w:lvl>
    <w:lvl w:ilvl="2" w:tplc="04100005" w:tentative="1">
      <w:start w:val="1"/>
      <w:numFmt w:val="bullet"/>
      <w:lvlText w:val=""/>
      <w:lvlJc w:val="left"/>
      <w:pPr>
        <w:ind w:left="3088" w:hanging="360"/>
      </w:pPr>
      <w:rPr>
        <w:rFonts w:ascii="Wingdings" w:hAnsi="Wingdings" w:hint="default"/>
      </w:rPr>
    </w:lvl>
    <w:lvl w:ilvl="3" w:tplc="04100001" w:tentative="1">
      <w:start w:val="1"/>
      <w:numFmt w:val="bullet"/>
      <w:lvlText w:val=""/>
      <w:lvlJc w:val="left"/>
      <w:pPr>
        <w:ind w:left="3808" w:hanging="360"/>
      </w:pPr>
      <w:rPr>
        <w:rFonts w:ascii="Symbol" w:hAnsi="Symbol" w:hint="default"/>
      </w:rPr>
    </w:lvl>
    <w:lvl w:ilvl="4" w:tplc="04100003" w:tentative="1">
      <w:start w:val="1"/>
      <w:numFmt w:val="bullet"/>
      <w:lvlText w:val="o"/>
      <w:lvlJc w:val="left"/>
      <w:pPr>
        <w:ind w:left="4528" w:hanging="360"/>
      </w:pPr>
      <w:rPr>
        <w:rFonts w:ascii="Courier New" w:hAnsi="Courier New" w:cs="Courier New" w:hint="default"/>
      </w:rPr>
    </w:lvl>
    <w:lvl w:ilvl="5" w:tplc="04100005" w:tentative="1">
      <w:start w:val="1"/>
      <w:numFmt w:val="bullet"/>
      <w:lvlText w:val=""/>
      <w:lvlJc w:val="left"/>
      <w:pPr>
        <w:ind w:left="5248" w:hanging="360"/>
      </w:pPr>
      <w:rPr>
        <w:rFonts w:ascii="Wingdings" w:hAnsi="Wingdings" w:hint="default"/>
      </w:rPr>
    </w:lvl>
    <w:lvl w:ilvl="6" w:tplc="04100001" w:tentative="1">
      <w:start w:val="1"/>
      <w:numFmt w:val="bullet"/>
      <w:lvlText w:val=""/>
      <w:lvlJc w:val="left"/>
      <w:pPr>
        <w:ind w:left="5968" w:hanging="360"/>
      </w:pPr>
      <w:rPr>
        <w:rFonts w:ascii="Symbol" w:hAnsi="Symbol" w:hint="default"/>
      </w:rPr>
    </w:lvl>
    <w:lvl w:ilvl="7" w:tplc="04100003" w:tentative="1">
      <w:start w:val="1"/>
      <w:numFmt w:val="bullet"/>
      <w:lvlText w:val="o"/>
      <w:lvlJc w:val="left"/>
      <w:pPr>
        <w:ind w:left="6688" w:hanging="360"/>
      </w:pPr>
      <w:rPr>
        <w:rFonts w:ascii="Courier New" w:hAnsi="Courier New" w:cs="Courier New" w:hint="default"/>
      </w:rPr>
    </w:lvl>
    <w:lvl w:ilvl="8" w:tplc="04100005" w:tentative="1">
      <w:start w:val="1"/>
      <w:numFmt w:val="bullet"/>
      <w:lvlText w:val=""/>
      <w:lvlJc w:val="left"/>
      <w:pPr>
        <w:ind w:left="7408" w:hanging="360"/>
      </w:pPr>
      <w:rPr>
        <w:rFonts w:ascii="Wingdings" w:hAnsi="Wingdings" w:hint="default"/>
      </w:rPr>
    </w:lvl>
  </w:abstractNum>
  <w:abstractNum w:abstractNumId="16" w15:restartNumberingAfterBreak="0">
    <w:nsid w:val="2D90164C"/>
    <w:multiLevelType w:val="hybridMultilevel"/>
    <w:tmpl w:val="1B3C4F74"/>
    <w:lvl w:ilvl="0" w:tplc="7C68229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E3D0BE8"/>
    <w:multiLevelType w:val="multilevel"/>
    <w:tmpl w:val="FB406BC4"/>
    <w:lvl w:ilvl="0">
      <w:start w:val="1"/>
      <w:numFmt w:val="decimal"/>
      <w:lvlText w:val="%1."/>
      <w:lvlJc w:val="left"/>
      <w:pPr>
        <w:tabs>
          <w:tab w:val="num" w:pos="360"/>
        </w:tabs>
        <w:ind w:left="360" w:hanging="360"/>
      </w:pPr>
    </w:lvl>
    <w:lvl w:ilvl="1">
      <w:start w:val="2"/>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8" w15:restartNumberingAfterBreak="0">
    <w:nsid w:val="2EF81BEA"/>
    <w:multiLevelType w:val="hybridMultilevel"/>
    <w:tmpl w:val="B84CCCDA"/>
    <w:lvl w:ilvl="0" w:tplc="F8580158">
      <w:start w:val="1"/>
      <w:numFmt w:val="decimalZero"/>
      <w:pStyle w:val="Event"/>
      <w:lvlText w:val="EVN%1 –"/>
      <w:lvlJc w:val="left"/>
      <w:pPr>
        <w:tabs>
          <w:tab w:val="num" w:pos="1080"/>
        </w:tabs>
        <w:ind w:left="680" w:hanging="680"/>
      </w:pPr>
      <w:rPr>
        <w:rFonts w:hint="default"/>
      </w:rPr>
    </w:lvl>
    <w:lvl w:ilvl="1" w:tplc="02B6557A" w:tentative="1">
      <w:start w:val="1"/>
      <w:numFmt w:val="lowerLetter"/>
      <w:lvlText w:val="%2."/>
      <w:lvlJc w:val="left"/>
      <w:pPr>
        <w:tabs>
          <w:tab w:val="num" w:pos="1440"/>
        </w:tabs>
        <w:ind w:left="1440" w:hanging="360"/>
      </w:pPr>
    </w:lvl>
    <w:lvl w:ilvl="2" w:tplc="A8704E5C" w:tentative="1">
      <w:start w:val="1"/>
      <w:numFmt w:val="lowerRoman"/>
      <w:lvlText w:val="%3."/>
      <w:lvlJc w:val="right"/>
      <w:pPr>
        <w:tabs>
          <w:tab w:val="num" w:pos="2160"/>
        </w:tabs>
        <w:ind w:left="2160" w:hanging="180"/>
      </w:pPr>
    </w:lvl>
    <w:lvl w:ilvl="3" w:tplc="94AC19B6" w:tentative="1">
      <w:start w:val="1"/>
      <w:numFmt w:val="decimal"/>
      <w:lvlText w:val="%4."/>
      <w:lvlJc w:val="left"/>
      <w:pPr>
        <w:tabs>
          <w:tab w:val="num" w:pos="2880"/>
        </w:tabs>
        <w:ind w:left="2880" w:hanging="360"/>
      </w:pPr>
    </w:lvl>
    <w:lvl w:ilvl="4" w:tplc="DEE81070" w:tentative="1">
      <w:start w:val="1"/>
      <w:numFmt w:val="lowerLetter"/>
      <w:lvlText w:val="%5."/>
      <w:lvlJc w:val="left"/>
      <w:pPr>
        <w:tabs>
          <w:tab w:val="num" w:pos="3600"/>
        </w:tabs>
        <w:ind w:left="3600" w:hanging="360"/>
      </w:pPr>
    </w:lvl>
    <w:lvl w:ilvl="5" w:tplc="DBCEE6A2" w:tentative="1">
      <w:start w:val="1"/>
      <w:numFmt w:val="lowerRoman"/>
      <w:lvlText w:val="%6."/>
      <w:lvlJc w:val="right"/>
      <w:pPr>
        <w:tabs>
          <w:tab w:val="num" w:pos="4320"/>
        </w:tabs>
        <w:ind w:left="4320" w:hanging="180"/>
      </w:pPr>
    </w:lvl>
    <w:lvl w:ilvl="6" w:tplc="8606FBFA" w:tentative="1">
      <w:start w:val="1"/>
      <w:numFmt w:val="decimal"/>
      <w:lvlText w:val="%7."/>
      <w:lvlJc w:val="left"/>
      <w:pPr>
        <w:tabs>
          <w:tab w:val="num" w:pos="5040"/>
        </w:tabs>
        <w:ind w:left="5040" w:hanging="360"/>
      </w:pPr>
    </w:lvl>
    <w:lvl w:ilvl="7" w:tplc="46A0F6EC" w:tentative="1">
      <w:start w:val="1"/>
      <w:numFmt w:val="lowerLetter"/>
      <w:lvlText w:val="%8."/>
      <w:lvlJc w:val="left"/>
      <w:pPr>
        <w:tabs>
          <w:tab w:val="num" w:pos="5760"/>
        </w:tabs>
        <w:ind w:left="5760" w:hanging="360"/>
      </w:pPr>
    </w:lvl>
    <w:lvl w:ilvl="8" w:tplc="6C8243E4" w:tentative="1">
      <w:start w:val="1"/>
      <w:numFmt w:val="lowerRoman"/>
      <w:lvlText w:val="%9."/>
      <w:lvlJc w:val="right"/>
      <w:pPr>
        <w:tabs>
          <w:tab w:val="num" w:pos="6480"/>
        </w:tabs>
        <w:ind w:left="6480" w:hanging="180"/>
      </w:pPr>
    </w:lvl>
  </w:abstractNum>
  <w:abstractNum w:abstractNumId="19" w15:restartNumberingAfterBreak="0">
    <w:nsid w:val="364E1D35"/>
    <w:multiLevelType w:val="multilevel"/>
    <w:tmpl w:val="4DFC239C"/>
    <w:lvl w:ilvl="0">
      <w:start w:val="1"/>
      <w:numFmt w:val="decimal"/>
      <w:lvlText w:val="%1"/>
      <w:lvlJc w:val="left"/>
      <w:pPr>
        <w:ind w:left="450" w:hanging="450"/>
      </w:pPr>
      <w:rPr>
        <w:rFonts w:hint="default"/>
      </w:rPr>
    </w:lvl>
    <w:lvl w:ilvl="1">
      <w:start w:val="1"/>
      <w:numFmt w:val="decimal"/>
      <w:lvlText w:val="%1.%2"/>
      <w:lvlJc w:val="left"/>
      <w:pPr>
        <w:ind w:left="7808"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38EA1A1B"/>
    <w:multiLevelType w:val="hybridMultilevel"/>
    <w:tmpl w:val="363E689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1" w15:restartNumberingAfterBreak="0">
    <w:nsid w:val="42D51D06"/>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DE7BB7"/>
    <w:multiLevelType w:val="hybridMultilevel"/>
    <w:tmpl w:val="2AC8B03A"/>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8851BB"/>
    <w:multiLevelType w:val="hybridMultilevel"/>
    <w:tmpl w:val="7CB22D8A"/>
    <w:lvl w:ilvl="0" w:tplc="FD30B014">
      <w:start w:val="1"/>
      <w:numFmt w:val="decimalZero"/>
      <w:pStyle w:val="Relationship"/>
      <w:lvlText w:val="REL%1 –"/>
      <w:lvlJc w:val="left"/>
      <w:pPr>
        <w:tabs>
          <w:tab w:val="num" w:pos="1080"/>
        </w:tabs>
        <w:ind w:left="680" w:hanging="680"/>
      </w:pPr>
      <w:rPr>
        <w:rFonts w:hint="default"/>
      </w:rPr>
    </w:lvl>
    <w:lvl w:ilvl="1" w:tplc="688891CA" w:tentative="1">
      <w:start w:val="1"/>
      <w:numFmt w:val="lowerLetter"/>
      <w:lvlText w:val="%2."/>
      <w:lvlJc w:val="left"/>
      <w:pPr>
        <w:tabs>
          <w:tab w:val="num" w:pos="1440"/>
        </w:tabs>
        <w:ind w:left="1440" w:hanging="360"/>
      </w:pPr>
    </w:lvl>
    <w:lvl w:ilvl="2" w:tplc="900C8480" w:tentative="1">
      <w:start w:val="1"/>
      <w:numFmt w:val="lowerRoman"/>
      <w:lvlText w:val="%3."/>
      <w:lvlJc w:val="right"/>
      <w:pPr>
        <w:tabs>
          <w:tab w:val="num" w:pos="2160"/>
        </w:tabs>
        <w:ind w:left="2160" w:hanging="180"/>
      </w:pPr>
    </w:lvl>
    <w:lvl w:ilvl="3" w:tplc="8DC8B7A6" w:tentative="1">
      <w:start w:val="1"/>
      <w:numFmt w:val="decimal"/>
      <w:lvlText w:val="%4."/>
      <w:lvlJc w:val="left"/>
      <w:pPr>
        <w:tabs>
          <w:tab w:val="num" w:pos="2880"/>
        </w:tabs>
        <w:ind w:left="2880" w:hanging="360"/>
      </w:pPr>
    </w:lvl>
    <w:lvl w:ilvl="4" w:tplc="1502707C" w:tentative="1">
      <w:start w:val="1"/>
      <w:numFmt w:val="lowerLetter"/>
      <w:lvlText w:val="%5."/>
      <w:lvlJc w:val="left"/>
      <w:pPr>
        <w:tabs>
          <w:tab w:val="num" w:pos="3600"/>
        </w:tabs>
        <w:ind w:left="3600" w:hanging="360"/>
      </w:pPr>
    </w:lvl>
    <w:lvl w:ilvl="5" w:tplc="C7A6D860" w:tentative="1">
      <w:start w:val="1"/>
      <w:numFmt w:val="lowerRoman"/>
      <w:lvlText w:val="%6."/>
      <w:lvlJc w:val="right"/>
      <w:pPr>
        <w:tabs>
          <w:tab w:val="num" w:pos="4320"/>
        </w:tabs>
        <w:ind w:left="4320" w:hanging="180"/>
      </w:pPr>
    </w:lvl>
    <w:lvl w:ilvl="6" w:tplc="702242C6" w:tentative="1">
      <w:start w:val="1"/>
      <w:numFmt w:val="decimal"/>
      <w:lvlText w:val="%7."/>
      <w:lvlJc w:val="left"/>
      <w:pPr>
        <w:tabs>
          <w:tab w:val="num" w:pos="5040"/>
        </w:tabs>
        <w:ind w:left="5040" w:hanging="360"/>
      </w:pPr>
    </w:lvl>
    <w:lvl w:ilvl="7" w:tplc="FECC8168" w:tentative="1">
      <w:start w:val="1"/>
      <w:numFmt w:val="lowerLetter"/>
      <w:lvlText w:val="%8."/>
      <w:lvlJc w:val="left"/>
      <w:pPr>
        <w:tabs>
          <w:tab w:val="num" w:pos="5760"/>
        </w:tabs>
        <w:ind w:left="5760" w:hanging="360"/>
      </w:pPr>
    </w:lvl>
    <w:lvl w:ilvl="8" w:tplc="1972892C" w:tentative="1">
      <w:start w:val="1"/>
      <w:numFmt w:val="lowerRoman"/>
      <w:lvlText w:val="%9."/>
      <w:lvlJc w:val="right"/>
      <w:pPr>
        <w:tabs>
          <w:tab w:val="num" w:pos="6480"/>
        </w:tabs>
        <w:ind w:left="6480" w:hanging="180"/>
      </w:pPr>
    </w:lvl>
  </w:abstractNum>
  <w:abstractNum w:abstractNumId="24" w15:restartNumberingAfterBreak="0">
    <w:nsid w:val="4BAA7EE9"/>
    <w:multiLevelType w:val="hybridMultilevel"/>
    <w:tmpl w:val="ECAE7D20"/>
    <w:lvl w:ilvl="0" w:tplc="D2769B8C">
      <w:start w:val="1"/>
      <w:numFmt w:val="decimal"/>
      <w:lvlText w:val="%1)"/>
      <w:lvlJc w:val="left"/>
      <w:pPr>
        <w:ind w:left="1020" w:hanging="360"/>
      </w:pPr>
    </w:lvl>
    <w:lvl w:ilvl="1" w:tplc="C5585A58">
      <w:start w:val="1"/>
      <w:numFmt w:val="decimal"/>
      <w:lvlText w:val="%2)"/>
      <w:lvlJc w:val="left"/>
      <w:pPr>
        <w:ind w:left="1020" w:hanging="360"/>
      </w:pPr>
    </w:lvl>
    <w:lvl w:ilvl="2" w:tplc="69CAC13E">
      <w:start w:val="1"/>
      <w:numFmt w:val="decimal"/>
      <w:lvlText w:val="%3)"/>
      <w:lvlJc w:val="left"/>
      <w:pPr>
        <w:ind w:left="1020" w:hanging="360"/>
      </w:pPr>
    </w:lvl>
    <w:lvl w:ilvl="3" w:tplc="E7A425CA">
      <w:start w:val="1"/>
      <w:numFmt w:val="decimal"/>
      <w:lvlText w:val="%4)"/>
      <w:lvlJc w:val="left"/>
      <w:pPr>
        <w:ind w:left="1020" w:hanging="360"/>
      </w:pPr>
    </w:lvl>
    <w:lvl w:ilvl="4" w:tplc="2528DF60">
      <w:start w:val="1"/>
      <w:numFmt w:val="decimal"/>
      <w:lvlText w:val="%5)"/>
      <w:lvlJc w:val="left"/>
      <w:pPr>
        <w:ind w:left="1020" w:hanging="360"/>
      </w:pPr>
    </w:lvl>
    <w:lvl w:ilvl="5" w:tplc="0ABE70F0">
      <w:start w:val="1"/>
      <w:numFmt w:val="decimal"/>
      <w:lvlText w:val="%6)"/>
      <w:lvlJc w:val="left"/>
      <w:pPr>
        <w:ind w:left="1020" w:hanging="360"/>
      </w:pPr>
    </w:lvl>
    <w:lvl w:ilvl="6" w:tplc="28EC3B2C">
      <w:start w:val="1"/>
      <w:numFmt w:val="decimal"/>
      <w:lvlText w:val="%7)"/>
      <w:lvlJc w:val="left"/>
      <w:pPr>
        <w:ind w:left="1020" w:hanging="360"/>
      </w:pPr>
    </w:lvl>
    <w:lvl w:ilvl="7" w:tplc="83D6095A">
      <w:start w:val="1"/>
      <w:numFmt w:val="decimal"/>
      <w:lvlText w:val="%8)"/>
      <w:lvlJc w:val="left"/>
      <w:pPr>
        <w:ind w:left="1020" w:hanging="360"/>
      </w:pPr>
    </w:lvl>
    <w:lvl w:ilvl="8" w:tplc="04B02B34">
      <w:start w:val="1"/>
      <w:numFmt w:val="decimal"/>
      <w:lvlText w:val="%9)"/>
      <w:lvlJc w:val="left"/>
      <w:pPr>
        <w:ind w:left="1020" w:hanging="360"/>
      </w:pPr>
    </w:lvl>
  </w:abstractNum>
  <w:abstractNum w:abstractNumId="25" w15:restartNumberingAfterBreak="0">
    <w:nsid w:val="4DFE58B0"/>
    <w:multiLevelType w:val="hybridMultilevel"/>
    <w:tmpl w:val="4ABC87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466191E"/>
    <w:multiLevelType w:val="hybridMultilevel"/>
    <w:tmpl w:val="B41C4E60"/>
    <w:lvl w:ilvl="0" w:tplc="E604C7C6">
      <w:start w:val="1"/>
      <w:numFmt w:val="upperLetter"/>
      <w:pStyle w:val="Enclosed"/>
      <w:lvlText w:val="ALLEGATO %1"/>
      <w:lvlJc w:val="left"/>
      <w:pPr>
        <w:tabs>
          <w:tab w:val="num" w:pos="2160"/>
        </w:tabs>
        <w:ind w:left="720" w:hanging="720"/>
      </w:pPr>
      <w:rPr>
        <w:rFonts w:hint="default"/>
      </w:rPr>
    </w:lvl>
    <w:lvl w:ilvl="1" w:tplc="A686E552" w:tentative="1">
      <w:start w:val="1"/>
      <w:numFmt w:val="lowerLetter"/>
      <w:lvlText w:val="%2."/>
      <w:lvlJc w:val="left"/>
      <w:pPr>
        <w:tabs>
          <w:tab w:val="num" w:pos="1440"/>
        </w:tabs>
        <w:ind w:left="1440" w:hanging="360"/>
      </w:pPr>
    </w:lvl>
    <w:lvl w:ilvl="2" w:tplc="0C046DAA" w:tentative="1">
      <w:start w:val="1"/>
      <w:numFmt w:val="lowerRoman"/>
      <w:lvlText w:val="%3."/>
      <w:lvlJc w:val="right"/>
      <w:pPr>
        <w:tabs>
          <w:tab w:val="num" w:pos="2160"/>
        </w:tabs>
        <w:ind w:left="2160" w:hanging="180"/>
      </w:pPr>
    </w:lvl>
    <w:lvl w:ilvl="3" w:tplc="9E84A276" w:tentative="1">
      <w:start w:val="1"/>
      <w:numFmt w:val="decimal"/>
      <w:lvlText w:val="%4."/>
      <w:lvlJc w:val="left"/>
      <w:pPr>
        <w:tabs>
          <w:tab w:val="num" w:pos="2880"/>
        </w:tabs>
        <w:ind w:left="2880" w:hanging="360"/>
      </w:pPr>
    </w:lvl>
    <w:lvl w:ilvl="4" w:tplc="33ACCF4C" w:tentative="1">
      <w:start w:val="1"/>
      <w:numFmt w:val="lowerLetter"/>
      <w:lvlText w:val="%5."/>
      <w:lvlJc w:val="left"/>
      <w:pPr>
        <w:tabs>
          <w:tab w:val="num" w:pos="3600"/>
        </w:tabs>
        <w:ind w:left="3600" w:hanging="360"/>
      </w:pPr>
    </w:lvl>
    <w:lvl w:ilvl="5" w:tplc="0F324D5C" w:tentative="1">
      <w:start w:val="1"/>
      <w:numFmt w:val="lowerRoman"/>
      <w:lvlText w:val="%6."/>
      <w:lvlJc w:val="right"/>
      <w:pPr>
        <w:tabs>
          <w:tab w:val="num" w:pos="4320"/>
        </w:tabs>
        <w:ind w:left="4320" w:hanging="180"/>
      </w:pPr>
    </w:lvl>
    <w:lvl w:ilvl="6" w:tplc="5192A352" w:tentative="1">
      <w:start w:val="1"/>
      <w:numFmt w:val="decimal"/>
      <w:lvlText w:val="%7."/>
      <w:lvlJc w:val="left"/>
      <w:pPr>
        <w:tabs>
          <w:tab w:val="num" w:pos="5040"/>
        </w:tabs>
        <w:ind w:left="5040" w:hanging="360"/>
      </w:pPr>
    </w:lvl>
    <w:lvl w:ilvl="7" w:tplc="21AAC114" w:tentative="1">
      <w:start w:val="1"/>
      <w:numFmt w:val="lowerLetter"/>
      <w:lvlText w:val="%8."/>
      <w:lvlJc w:val="left"/>
      <w:pPr>
        <w:tabs>
          <w:tab w:val="num" w:pos="5760"/>
        </w:tabs>
        <w:ind w:left="5760" w:hanging="360"/>
      </w:pPr>
    </w:lvl>
    <w:lvl w:ilvl="8" w:tplc="A7224C50" w:tentative="1">
      <w:start w:val="1"/>
      <w:numFmt w:val="lowerRoman"/>
      <w:lvlText w:val="%9."/>
      <w:lvlJc w:val="right"/>
      <w:pPr>
        <w:tabs>
          <w:tab w:val="num" w:pos="6480"/>
        </w:tabs>
        <w:ind w:left="6480" w:hanging="180"/>
      </w:pPr>
    </w:lvl>
  </w:abstractNum>
  <w:abstractNum w:abstractNumId="27" w15:restartNumberingAfterBreak="0">
    <w:nsid w:val="57DC5235"/>
    <w:multiLevelType w:val="hybridMultilevel"/>
    <w:tmpl w:val="B99AF38E"/>
    <w:lvl w:ilvl="0" w:tplc="FEDA860A">
      <w:start w:val="1"/>
      <w:numFmt w:val="decimal"/>
      <w:lvlText w:val="Test %1"/>
      <w:lvlJc w:val="left"/>
      <w:pPr>
        <w:tabs>
          <w:tab w:val="num" w:pos="720"/>
        </w:tabs>
        <w:ind w:left="0" w:firstLine="0"/>
      </w:pPr>
      <w:rPr>
        <w:rFonts w:hint="default"/>
      </w:rPr>
    </w:lvl>
    <w:lvl w:ilvl="1" w:tplc="A532E802">
      <w:start w:val="1"/>
      <w:numFmt w:val="decimal"/>
      <w:lvlText w:val="%2)"/>
      <w:lvlJc w:val="left"/>
      <w:pPr>
        <w:tabs>
          <w:tab w:val="num" w:pos="1353"/>
        </w:tabs>
        <w:ind w:left="1353" w:hanging="360"/>
      </w:pPr>
      <w:rPr>
        <w:rFonts w:hint="default"/>
      </w:rPr>
    </w:lvl>
    <w:lvl w:ilvl="2" w:tplc="174AC20C" w:tentative="1">
      <w:start w:val="1"/>
      <w:numFmt w:val="lowerRoman"/>
      <w:lvlText w:val="%3."/>
      <w:lvlJc w:val="right"/>
      <w:pPr>
        <w:tabs>
          <w:tab w:val="num" w:pos="2160"/>
        </w:tabs>
        <w:ind w:left="2160" w:hanging="180"/>
      </w:pPr>
    </w:lvl>
    <w:lvl w:ilvl="3" w:tplc="EC82DA66" w:tentative="1">
      <w:start w:val="1"/>
      <w:numFmt w:val="decimal"/>
      <w:lvlText w:val="%4."/>
      <w:lvlJc w:val="left"/>
      <w:pPr>
        <w:tabs>
          <w:tab w:val="num" w:pos="2880"/>
        </w:tabs>
        <w:ind w:left="2880" w:hanging="360"/>
      </w:pPr>
    </w:lvl>
    <w:lvl w:ilvl="4" w:tplc="3BF6C536" w:tentative="1">
      <w:start w:val="1"/>
      <w:numFmt w:val="lowerLetter"/>
      <w:lvlText w:val="%5."/>
      <w:lvlJc w:val="left"/>
      <w:pPr>
        <w:tabs>
          <w:tab w:val="num" w:pos="3600"/>
        </w:tabs>
        <w:ind w:left="3600" w:hanging="360"/>
      </w:pPr>
    </w:lvl>
    <w:lvl w:ilvl="5" w:tplc="2026D1C6" w:tentative="1">
      <w:start w:val="1"/>
      <w:numFmt w:val="lowerRoman"/>
      <w:lvlText w:val="%6."/>
      <w:lvlJc w:val="right"/>
      <w:pPr>
        <w:tabs>
          <w:tab w:val="num" w:pos="4320"/>
        </w:tabs>
        <w:ind w:left="4320" w:hanging="180"/>
      </w:pPr>
    </w:lvl>
    <w:lvl w:ilvl="6" w:tplc="37C61456" w:tentative="1">
      <w:start w:val="1"/>
      <w:numFmt w:val="decimal"/>
      <w:lvlText w:val="%7."/>
      <w:lvlJc w:val="left"/>
      <w:pPr>
        <w:tabs>
          <w:tab w:val="num" w:pos="5040"/>
        </w:tabs>
        <w:ind w:left="5040" w:hanging="360"/>
      </w:pPr>
    </w:lvl>
    <w:lvl w:ilvl="7" w:tplc="763C706A" w:tentative="1">
      <w:start w:val="1"/>
      <w:numFmt w:val="lowerLetter"/>
      <w:lvlText w:val="%8."/>
      <w:lvlJc w:val="left"/>
      <w:pPr>
        <w:tabs>
          <w:tab w:val="num" w:pos="5760"/>
        </w:tabs>
        <w:ind w:left="5760" w:hanging="360"/>
      </w:pPr>
    </w:lvl>
    <w:lvl w:ilvl="8" w:tplc="F5E881D2" w:tentative="1">
      <w:start w:val="1"/>
      <w:numFmt w:val="lowerRoman"/>
      <w:lvlText w:val="%9."/>
      <w:lvlJc w:val="right"/>
      <w:pPr>
        <w:tabs>
          <w:tab w:val="num" w:pos="6480"/>
        </w:tabs>
        <w:ind w:left="6480" w:hanging="180"/>
      </w:pPr>
    </w:lvl>
  </w:abstractNum>
  <w:abstractNum w:abstractNumId="28" w15:restartNumberingAfterBreak="0">
    <w:nsid w:val="58CC5D3C"/>
    <w:multiLevelType w:val="multilevel"/>
    <w:tmpl w:val="3C58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75F6E"/>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EE21BB"/>
    <w:multiLevelType w:val="hybridMultilevel"/>
    <w:tmpl w:val="5BBA6D3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077EAF"/>
    <w:multiLevelType w:val="hybridMultilevel"/>
    <w:tmpl w:val="E958948A"/>
    <w:lvl w:ilvl="0" w:tplc="0FDA87FA">
      <w:numFmt w:val="bullet"/>
      <w:lvlText w:val="·"/>
      <w:lvlJc w:val="left"/>
      <w:pPr>
        <w:ind w:left="1668" w:hanging="9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2" w15:restartNumberingAfterBreak="0">
    <w:nsid w:val="5FF33103"/>
    <w:multiLevelType w:val="multilevel"/>
    <w:tmpl w:val="EF1C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75711"/>
    <w:multiLevelType w:val="hybridMultilevel"/>
    <w:tmpl w:val="2AC8B03A"/>
    <w:lvl w:ilvl="0" w:tplc="8AAAFBC6">
      <w:start w:val="1"/>
      <w:numFmt w:val="decimal"/>
      <w:lvlText w:val="%1)"/>
      <w:lvlJc w:val="left"/>
      <w:pPr>
        <w:ind w:left="108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6E479B7"/>
    <w:multiLevelType w:val="hybridMultilevel"/>
    <w:tmpl w:val="58AC4DC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98A2DCF"/>
    <w:multiLevelType w:val="hybridMultilevel"/>
    <w:tmpl w:val="B300B8F8"/>
    <w:lvl w:ilvl="0" w:tplc="04100001">
      <w:start w:val="1"/>
      <w:numFmt w:val="bullet"/>
      <w:lvlText w:val=""/>
      <w:lvlJc w:val="left"/>
      <w:pPr>
        <w:ind w:left="1668" w:hanging="9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6C720D67"/>
    <w:multiLevelType w:val="hybridMultilevel"/>
    <w:tmpl w:val="5BBA6D34"/>
    <w:lvl w:ilvl="0" w:tplc="7C68229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D76167D"/>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E143711"/>
    <w:multiLevelType w:val="hybridMultilevel"/>
    <w:tmpl w:val="C91CE800"/>
    <w:lvl w:ilvl="0" w:tplc="9CE68B84">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0984C07"/>
    <w:multiLevelType w:val="hybridMultilevel"/>
    <w:tmpl w:val="251C011E"/>
    <w:lvl w:ilvl="0" w:tplc="EBA4BB46">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2021013"/>
    <w:multiLevelType w:val="multilevel"/>
    <w:tmpl w:val="BC129F66"/>
    <w:lvl w:ilvl="0">
      <w:start w:val="7"/>
      <w:numFmt w:val="decimal"/>
      <w:lvlText w:val="%1"/>
      <w:lvlJc w:val="left"/>
      <w:pPr>
        <w:tabs>
          <w:tab w:val="num" w:pos="624"/>
        </w:tabs>
        <w:ind w:left="624" w:hanging="624"/>
      </w:pPr>
      <w:rPr>
        <w:rFonts w:hint="default"/>
        <w:b/>
      </w:rPr>
    </w:lvl>
    <w:lvl w:ilvl="1">
      <w:start w:val="1"/>
      <w:numFmt w:val="decimal"/>
      <w:lvlText w:val="%1.%2"/>
      <w:lvlJc w:val="left"/>
      <w:pPr>
        <w:tabs>
          <w:tab w:val="num" w:pos="624"/>
        </w:tabs>
        <w:ind w:left="624" w:hanging="624"/>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73902A87"/>
    <w:multiLevelType w:val="multilevel"/>
    <w:tmpl w:val="6D70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9F490D"/>
    <w:multiLevelType w:val="hybridMultilevel"/>
    <w:tmpl w:val="6590D54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787D2398"/>
    <w:multiLevelType w:val="hybridMultilevel"/>
    <w:tmpl w:val="8C60AFA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A9B69DB"/>
    <w:multiLevelType w:val="multilevel"/>
    <w:tmpl w:val="884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A5774"/>
    <w:multiLevelType w:val="hybridMultilevel"/>
    <w:tmpl w:val="36560D20"/>
    <w:lvl w:ilvl="0" w:tplc="B5AADA1E">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AE61DD0"/>
    <w:multiLevelType w:val="hybridMultilevel"/>
    <w:tmpl w:val="188E88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E17278"/>
    <w:multiLevelType w:val="hybridMultilevel"/>
    <w:tmpl w:val="BDFAA7C6"/>
    <w:lvl w:ilvl="0" w:tplc="5F825704">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E6A69FE"/>
    <w:multiLevelType w:val="hybridMultilevel"/>
    <w:tmpl w:val="1B3C4F7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7702684">
    <w:abstractNumId w:val="27"/>
  </w:num>
  <w:num w:numId="2" w16cid:durableId="1088772303">
    <w:abstractNumId w:val="26"/>
  </w:num>
  <w:num w:numId="3" w16cid:durableId="1206140575">
    <w:abstractNumId w:val="3"/>
  </w:num>
  <w:num w:numId="4" w16cid:durableId="2132551437">
    <w:abstractNumId w:val="18"/>
  </w:num>
  <w:num w:numId="5" w16cid:durableId="901065226">
    <w:abstractNumId w:val="23"/>
  </w:num>
  <w:num w:numId="6" w16cid:durableId="354354232">
    <w:abstractNumId w:val="17"/>
  </w:num>
  <w:num w:numId="7" w16cid:durableId="1497570029">
    <w:abstractNumId w:val="40"/>
  </w:num>
  <w:num w:numId="8" w16cid:durableId="1427194204">
    <w:abstractNumId w:val="19"/>
  </w:num>
  <w:num w:numId="9" w16cid:durableId="326978013">
    <w:abstractNumId w:val="7"/>
  </w:num>
  <w:num w:numId="10" w16cid:durableId="1968782138">
    <w:abstractNumId w:val="1"/>
  </w:num>
  <w:num w:numId="11" w16cid:durableId="1031104837">
    <w:abstractNumId w:val="12"/>
  </w:num>
  <w:num w:numId="12" w16cid:durableId="2018268506">
    <w:abstractNumId w:val="11"/>
  </w:num>
  <w:num w:numId="13" w16cid:durableId="1782649611">
    <w:abstractNumId w:val="25"/>
  </w:num>
  <w:num w:numId="14" w16cid:durableId="527840853">
    <w:abstractNumId w:val="34"/>
  </w:num>
  <w:num w:numId="15" w16cid:durableId="338771876">
    <w:abstractNumId w:val="0"/>
  </w:num>
  <w:num w:numId="16" w16cid:durableId="1795251024">
    <w:abstractNumId w:val="2"/>
  </w:num>
  <w:num w:numId="17" w16cid:durableId="707533205">
    <w:abstractNumId w:val="6"/>
  </w:num>
  <w:num w:numId="18" w16cid:durableId="6837711">
    <w:abstractNumId w:val="36"/>
  </w:num>
  <w:num w:numId="19" w16cid:durableId="785737912">
    <w:abstractNumId w:val="43"/>
  </w:num>
  <w:num w:numId="20" w16cid:durableId="1290941510">
    <w:abstractNumId w:val="14"/>
  </w:num>
  <w:num w:numId="21" w16cid:durableId="1844585531">
    <w:abstractNumId w:val="15"/>
  </w:num>
  <w:num w:numId="22" w16cid:durableId="1704208084">
    <w:abstractNumId w:val="46"/>
  </w:num>
  <w:num w:numId="23" w16cid:durableId="1531647063">
    <w:abstractNumId w:val="16"/>
  </w:num>
  <w:num w:numId="24" w16cid:durableId="1888758415">
    <w:abstractNumId w:val="24"/>
  </w:num>
  <w:num w:numId="25" w16cid:durableId="1970283286">
    <w:abstractNumId w:val="48"/>
  </w:num>
  <w:num w:numId="26" w16cid:durableId="329524020">
    <w:abstractNumId w:val="42"/>
  </w:num>
  <w:num w:numId="27" w16cid:durableId="1812595750">
    <w:abstractNumId w:val="33"/>
  </w:num>
  <w:num w:numId="28" w16cid:durableId="1620646066">
    <w:abstractNumId w:val="22"/>
  </w:num>
  <w:num w:numId="29" w16cid:durableId="897672588">
    <w:abstractNumId w:val="30"/>
  </w:num>
  <w:num w:numId="30" w16cid:durableId="187448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5786291">
    <w:abstractNumId w:val="47"/>
  </w:num>
  <w:num w:numId="32" w16cid:durableId="696541493">
    <w:abstractNumId w:val="31"/>
  </w:num>
  <w:num w:numId="33" w16cid:durableId="274487187">
    <w:abstractNumId w:val="45"/>
  </w:num>
  <w:num w:numId="34" w16cid:durableId="1598755806">
    <w:abstractNumId w:val="38"/>
  </w:num>
  <w:num w:numId="35" w16cid:durableId="77943648">
    <w:abstractNumId w:val="5"/>
  </w:num>
  <w:num w:numId="36" w16cid:durableId="367880407">
    <w:abstractNumId w:val="35"/>
  </w:num>
  <w:num w:numId="37" w16cid:durableId="910819470">
    <w:abstractNumId w:val="39"/>
  </w:num>
  <w:num w:numId="38" w16cid:durableId="386997582">
    <w:abstractNumId w:val="8"/>
  </w:num>
  <w:num w:numId="39" w16cid:durableId="1279490976">
    <w:abstractNumId w:val="29"/>
  </w:num>
  <w:num w:numId="40" w16cid:durableId="1256866631">
    <w:abstractNumId w:val="20"/>
  </w:num>
  <w:num w:numId="41" w16cid:durableId="1879929063">
    <w:abstractNumId w:val="44"/>
  </w:num>
  <w:num w:numId="42" w16cid:durableId="64378849">
    <w:abstractNumId w:val="9"/>
  </w:num>
  <w:num w:numId="43" w16cid:durableId="1540627691">
    <w:abstractNumId w:val="4"/>
  </w:num>
  <w:num w:numId="44" w16cid:durableId="1969625961">
    <w:abstractNumId w:val="37"/>
  </w:num>
  <w:num w:numId="45" w16cid:durableId="807355295">
    <w:abstractNumId w:val="28"/>
  </w:num>
  <w:num w:numId="46" w16cid:durableId="693842810">
    <w:abstractNumId w:val="21"/>
  </w:num>
  <w:num w:numId="47" w16cid:durableId="2005207365">
    <w:abstractNumId w:val="10"/>
  </w:num>
  <w:num w:numId="48" w16cid:durableId="1905290028">
    <w:abstractNumId w:val="13"/>
  </w:num>
  <w:num w:numId="49" w16cid:durableId="656421689">
    <w:abstractNumId w:val="32"/>
  </w:num>
  <w:num w:numId="50" w16cid:durableId="2130464469">
    <w:abstractNumId w:val="4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3" w:dllVersion="512" w:checkStyle="1"/>
  <w:activeWritingStyle w:appName="MSWord" w:lang="en-US" w:vendorID="8" w:dllVersion="513" w:checkStyle="1"/>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283"/>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67"/>
    <w:rsid w:val="000002C7"/>
    <w:rsid w:val="000002D1"/>
    <w:rsid w:val="00000469"/>
    <w:rsid w:val="00000F37"/>
    <w:rsid w:val="00001E2E"/>
    <w:rsid w:val="000021FA"/>
    <w:rsid w:val="0000231B"/>
    <w:rsid w:val="000026B7"/>
    <w:rsid w:val="00002A09"/>
    <w:rsid w:val="00002B56"/>
    <w:rsid w:val="00002D08"/>
    <w:rsid w:val="00002E3E"/>
    <w:rsid w:val="00002EC9"/>
    <w:rsid w:val="000030B3"/>
    <w:rsid w:val="00003A69"/>
    <w:rsid w:val="0000426E"/>
    <w:rsid w:val="00004290"/>
    <w:rsid w:val="000042C8"/>
    <w:rsid w:val="00004A57"/>
    <w:rsid w:val="000052D3"/>
    <w:rsid w:val="0000540A"/>
    <w:rsid w:val="00005547"/>
    <w:rsid w:val="00005967"/>
    <w:rsid w:val="00006D11"/>
    <w:rsid w:val="000072B9"/>
    <w:rsid w:val="000076AC"/>
    <w:rsid w:val="000078BE"/>
    <w:rsid w:val="00007A52"/>
    <w:rsid w:val="00007B7A"/>
    <w:rsid w:val="00010303"/>
    <w:rsid w:val="00010B85"/>
    <w:rsid w:val="00010D15"/>
    <w:rsid w:val="000115F0"/>
    <w:rsid w:val="000116F4"/>
    <w:rsid w:val="000118C0"/>
    <w:rsid w:val="0001194E"/>
    <w:rsid w:val="00011DD1"/>
    <w:rsid w:val="0001233E"/>
    <w:rsid w:val="00012558"/>
    <w:rsid w:val="00012646"/>
    <w:rsid w:val="00012A5D"/>
    <w:rsid w:val="00012C88"/>
    <w:rsid w:val="00012C8B"/>
    <w:rsid w:val="00012EC0"/>
    <w:rsid w:val="00013684"/>
    <w:rsid w:val="0001384C"/>
    <w:rsid w:val="0001406D"/>
    <w:rsid w:val="00014138"/>
    <w:rsid w:val="000151AB"/>
    <w:rsid w:val="000155EA"/>
    <w:rsid w:val="00015959"/>
    <w:rsid w:val="00015B59"/>
    <w:rsid w:val="00015C78"/>
    <w:rsid w:val="00015E97"/>
    <w:rsid w:val="00016081"/>
    <w:rsid w:val="000162DE"/>
    <w:rsid w:val="00016586"/>
    <w:rsid w:val="000165E8"/>
    <w:rsid w:val="00017674"/>
    <w:rsid w:val="000177C2"/>
    <w:rsid w:val="000177C7"/>
    <w:rsid w:val="000178E8"/>
    <w:rsid w:val="00017974"/>
    <w:rsid w:val="00017A28"/>
    <w:rsid w:val="00017AD2"/>
    <w:rsid w:val="00017B29"/>
    <w:rsid w:val="00017D2F"/>
    <w:rsid w:val="00017ED6"/>
    <w:rsid w:val="000205FB"/>
    <w:rsid w:val="000208EF"/>
    <w:rsid w:val="000209E3"/>
    <w:rsid w:val="00020B7C"/>
    <w:rsid w:val="000212D5"/>
    <w:rsid w:val="0002178C"/>
    <w:rsid w:val="00021C45"/>
    <w:rsid w:val="00021C4C"/>
    <w:rsid w:val="00021E13"/>
    <w:rsid w:val="0002211E"/>
    <w:rsid w:val="000222F8"/>
    <w:rsid w:val="00022925"/>
    <w:rsid w:val="00022E9D"/>
    <w:rsid w:val="00023878"/>
    <w:rsid w:val="000240DA"/>
    <w:rsid w:val="00024740"/>
    <w:rsid w:val="0002504B"/>
    <w:rsid w:val="00025114"/>
    <w:rsid w:val="000251F1"/>
    <w:rsid w:val="000256C0"/>
    <w:rsid w:val="0002586C"/>
    <w:rsid w:val="00025973"/>
    <w:rsid w:val="00026CD8"/>
    <w:rsid w:val="000271AB"/>
    <w:rsid w:val="00027459"/>
    <w:rsid w:val="00027919"/>
    <w:rsid w:val="00027B47"/>
    <w:rsid w:val="00027E25"/>
    <w:rsid w:val="00027FAE"/>
    <w:rsid w:val="0003018F"/>
    <w:rsid w:val="000309D6"/>
    <w:rsid w:val="00030C47"/>
    <w:rsid w:val="00030D29"/>
    <w:rsid w:val="00030D2D"/>
    <w:rsid w:val="000321C4"/>
    <w:rsid w:val="000322E9"/>
    <w:rsid w:val="000325C5"/>
    <w:rsid w:val="000327B9"/>
    <w:rsid w:val="00032A3A"/>
    <w:rsid w:val="00032A50"/>
    <w:rsid w:val="00032C23"/>
    <w:rsid w:val="00032DAE"/>
    <w:rsid w:val="00032DB7"/>
    <w:rsid w:val="0003338F"/>
    <w:rsid w:val="00033476"/>
    <w:rsid w:val="0003360F"/>
    <w:rsid w:val="000336B9"/>
    <w:rsid w:val="00033766"/>
    <w:rsid w:val="0003383D"/>
    <w:rsid w:val="0003391A"/>
    <w:rsid w:val="00033FA6"/>
    <w:rsid w:val="00034092"/>
    <w:rsid w:val="00034CA4"/>
    <w:rsid w:val="00034E8C"/>
    <w:rsid w:val="00034F8B"/>
    <w:rsid w:val="000356BC"/>
    <w:rsid w:val="00035CB6"/>
    <w:rsid w:val="00035EC5"/>
    <w:rsid w:val="00036266"/>
    <w:rsid w:val="000364A3"/>
    <w:rsid w:val="00036752"/>
    <w:rsid w:val="0003681E"/>
    <w:rsid w:val="000368A5"/>
    <w:rsid w:val="00036C57"/>
    <w:rsid w:val="000370C7"/>
    <w:rsid w:val="0003724C"/>
    <w:rsid w:val="000374FA"/>
    <w:rsid w:val="00037627"/>
    <w:rsid w:val="000376F6"/>
    <w:rsid w:val="00037D05"/>
    <w:rsid w:val="00037E01"/>
    <w:rsid w:val="00037EFD"/>
    <w:rsid w:val="000406D3"/>
    <w:rsid w:val="00040D30"/>
    <w:rsid w:val="00041304"/>
    <w:rsid w:val="00041614"/>
    <w:rsid w:val="00041970"/>
    <w:rsid w:val="00042235"/>
    <w:rsid w:val="000422BD"/>
    <w:rsid w:val="000425F8"/>
    <w:rsid w:val="00042681"/>
    <w:rsid w:val="00042FF1"/>
    <w:rsid w:val="0004338A"/>
    <w:rsid w:val="000433DD"/>
    <w:rsid w:val="000436B7"/>
    <w:rsid w:val="00044368"/>
    <w:rsid w:val="00044937"/>
    <w:rsid w:val="00044DF7"/>
    <w:rsid w:val="00044EE8"/>
    <w:rsid w:val="0004524C"/>
    <w:rsid w:val="000455AD"/>
    <w:rsid w:val="00045E3B"/>
    <w:rsid w:val="00045F4B"/>
    <w:rsid w:val="000462F8"/>
    <w:rsid w:val="00046331"/>
    <w:rsid w:val="00046362"/>
    <w:rsid w:val="00046369"/>
    <w:rsid w:val="000467E8"/>
    <w:rsid w:val="00047BC2"/>
    <w:rsid w:val="000508C7"/>
    <w:rsid w:val="000510B2"/>
    <w:rsid w:val="0005137E"/>
    <w:rsid w:val="0005172F"/>
    <w:rsid w:val="000518F5"/>
    <w:rsid w:val="00051A9D"/>
    <w:rsid w:val="00051BF7"/>
    <w:rsid w:val="00051FFE"/>
    <w:rsid w:val="000523AA"/>
    <w:rsid w:val="0005281D"/>
    <w:rsid w:val="00052F87"/>
    <w:rsid w:val="00052FEC"/>
    <w:rsid w:val="000532B9"/>
    <w:rsid w:val="000533FF"/>
    <w:rsid w:val="0005345C"/>
    <w:rsid w:val="000536E3"/>
    <w:rsid w:val="00053790"/>
    <w:rsid w:val="00053BF9"/>
    <w:rsid w:val="00053C80"/>
    <w:rsid w:val="00053DBC"/>
    <w:rsid w:val="000541CD"/>
    <w:rsid w:val="000544BD"/>
    <w:rsid w:val="0005478A"/>
    <w:rsid w:val="00054CCD"/>
    <w:rsid w:val="00054D33"/>
    <w:rsid w:val="000550D5"/>
    <w:rsid w:val="0005576A"/>
    <w:rsid w:val="00055A09"/>
    <w:rsid w:val="00055EBE"/>
    <w:rsid w:val="0005602D"/>
    <w:rsid w:val="000560ED"/>
    <w:rsid w:val="0005666D"/>
    <w:rsid w:val="00056812"/>
    <w:rsid w:val="00056DB3"/>
    <w:rsid w:val="00057130"/>
    <w:rsid w:val="000574F8"/>
    <w:rsid w:val="0005777B"/>
    <w:rsid w:val="00057883"/>
    <w:rsid w:val="00057C12"/>
    <w:rsid w:val="00057C2A"/>
    <w:rsid w:val="00057E21"/>
    <w:rsid w:val="00060441"/>
    <w:rsid w:val="00060550"/>
    <w:rsid w:val="00060E5D"/>
    <w:rsid w:val="00060F2B"/>
    <w:rsid w:val="00060FE0"/>
    <w:rsid w:val="0006153E"/>
    <w:rsid w:val="000616A1"/>
    <w:rsid w:val="00061DC9"/>
    <w:rsid w:val="00062101"/>
    <w:rsid w:val="0006230B"/>
    <w:rsid w:val="000624A7"/>
    <w:rsid w:val="000626AF"/>
    <w:rsid w:val="00062C63"/>
    <w:rsid w:val="00062C9F"/>
    <w:rsid w:val="00062CEE"/>
    <w:rsid w:val="00062E70"/>
    <w:rsid w:val="00063354"/>
    <w:rsid w:val="00063425"/>
    <w:rsid w:val="00063492"/>
    <w:rsid w:val="00063F2F"/>
    <w:rsid w:val="00064097"/>
    <w:rsid w:val="00064771"/>
    <w:rsid w:val="000647F4"/>
    <w:rsid w:val="00064815"/>
    <w:rsid w:val="00065815"/>
    <w:rsid w:val="000660D4"/>
    <w:rsid w:val="0006613A"/>
    <w:rsid w:val="00066589"/>
    <w:rsid w:val="00066ACB"/>
    <w:rsid w:val="00066AE7"/>
    <w:rsid w:val="00066C12"/>
    <w:rsid w:val="00066D86"/>
    <w:rsid w:val="00066E00"/>
    <w:rsid w:val="000672D3"/>
    <w:rsid w:val="0006734D"/>
    <w:rsid w:val="00067656"/>
    <w:rsid w:val="00070621"/>
    <w:rsid w:val="00070AC9"/>
    <w:rsid w:val="00070AEF"/>
    <w:rsid w:val="00070B00"/>
    <w:rsid w:val="00070F0F"/>
    <w:rsid w:val="00071321"/>
    <w:rsid w:val="000715F5"/>
    <w:rsid w:val="00071635"/>
    <w:rsid w:val="000716AE"/>
    <w:rsid w:val="00071C36"/>
    <w:rsid w:val="00071D97"/>
    <w:rsid w:val="0007210C"/>
    <w:rsid w:val="00072425"/>
    <w:rsid w:val="000725AB"/>
    <w:rsid w:val="00072924"/>
    <w:rsid w:val="0007301E"/>
    <w:rsid w:val="00073390"/>
    <w:rsid w:val="0007414F"/>
    <w:rsid w:val="000748BB"/>
    <w:rsid w:val="00075117"/>
    <w:rsid w:val="000751FB"/>
    <w:rsid w:val="00075843"/>
    <w:rsid w:val="00075F97"/>
    <w:rsid w:val="0007622F"/>
    <w:rsid w:val="00076275"/>
    <w:rsid w:val="000770EE"/>
    <w:rsid w:val="0007724A"/>
    <w:rsid w:val="00077F63"/>
    <w:rsid w:val="000800A6"/>
    <w:rsid w:val="0008072A"/>
    <w:rsid w:val="000807B8"/>
    <w:rsid w:val="0008092C"/>
    <w:rsid w:val="00080B45"/>
    <w:rsid w:val="00080D9F"/>
    <w:rsid w:val="00081896"/>
    <w:rsid w:val="00081951"/>
    <w:rsid w:val="00081A57"/>
    <w:rsid w:val="00081AE5"/>
    <w:rsid w:val="00081C5E"/>
    <w:rsid w:val="00081D54"/>
    <w:rsid w:val="000823C8"/>
    <w:rsid w:val="0008268A"/>
    <w:rsid w:val="00082E5D"/>
    <w:rsid w:val="00082F2C"/>
    <w:rsid w:val="0008311A"/>
    <w:rsid w:val="00083234"/>
    <w:rsid w:val="00083B1D"/>
    <w:rsid w:val="00083CB4"/>
    <w:rsid w:val="00084491"/>
    <w:rsid w:val="00084CF2"/>
    <w:rsid w:val="000854C4"/>
    <w:rsid w:val="000868B4"/>
    <w:rsid w:val="0008695A"/>
    <w:rsid w:val="00086A33"/>
    <w:rsid w:val="00086F2A"/>
    <w:rsid w:val="0008784A"/>
    <w:rsid w:val="00087ECE"/>
    <w:rsid w:val="0009033D"/>
    <w:rsid w:val="000909CB"/>
    <w:rsid w:val="00090A7D"/>
    <w:rsid w:val="0009229A"/>
    <w:rsid w:val="0009234F"/>
    <w:rsid w:val="00092D1C"/>
    <w:rsid w:val="00093087"/>
    <w:rsid w:val="00093623"/>
    <w:rsid w:val="00093D45"/>
    <w:rsid w:val="00093FA5"/>
    <w:rsid w:val="000957F6"/>
    <w:rsid w:val="000958B7"/>
    <w:rsid w:val="00095DFC"/>
    <w:rsid w:val="00095E30"/>
    <w:rsid w:val="000960A2"/>
    <w:rsid w:val="00096296"/>
    <w:rsid w:val="00096375"/>
    <w:rsid w:val="00096419"/>
    <w:rsid w:val="00096E8D"/>
    <w:rsid w:val="00097163"/>
    <w:rsid w:val="000979C6"/>
    <w:rsid w:val="00097A3F"/>
    <w:rsid w:val="000A0EC9"/>
    <w:rsid w:val="000A1081"/>
    <w:rsid w:val="000A12DB"/>
    <w:rsid w:val="000A203B"/>
    <w:rsid w:val="000A21C2"/>
    <w:rsid w:val="000A2B3F"/>
    <w:rsid w:val="000A31A8"/>
    <w:rsid w:val="000A371B"/>
    <w:rsid w:val="000A38E9"/>
    <w:rsid w:val="000A3C00"/>
    <w:rsid w:val="000A3D1C"/>
    <w:rsid w:val="000A3E1C"/>
    <w:rsid w:val="000A3E25"/>
    <w:rsid w:val="000A40B6"/>
    <w:rsid w:val="000A4D90"/>
    <w:rsid w:val="000A4E87"/>
    <w:rsid w:val="000A537C"/>
    <w:rsid w:val="000A5A96"/>
    <w:rsid w:val="000A65FB"/>
    <w:rsid w:val="000A6E24"/>
    <w:rsid w:val="000A728C"/>
    <w:rsid w:val="000A76B4"/>
    <w:rsid w:val="000A7779"/>
    <w:rsid w:val="000A7975"/>
    <w:rsid w:val="000B0360"/>
    <w:rsid w:val="000B0633"/>
    <w:rsid w:val="000B0751"/>
    <w:rsid w:val="000B0FA4"/>
    <w:rsid w:val="000B28FB"/>
    <w:rsid w:val="000B298D"/>
    <w:rsid w:val="000B2CB9"/>
    <w:rsid w:val="000B32C9"/>
    <w:rsid w:val="000B3645"/>
    <w:rsid w:val="000B3E52"/>
    <w:rsid w:val="000B428D"/>
    <w:rsid w:val="000B43B1"/>
    <w:rsid w:val="000B485F"/>
    <w:rsid w:val="000B4DDF"/>
    <w:rsid w:val="000B538D"/>
    <w:rsid w:val="000B553A"/>
    <w:rsid w:val="000B5646"/>
    <w:rsid w:val="000B5656"/>
    <w:rsid w:val="000B5AD5"/>
    <w:rsid w:val="000B5C55"/>
    <w:rsid w:val="000B5CFC"/>
    <w:rsid w:val="000B5DF3"/>
    <w:rsid w:val="000B6426"/>
    <w:rsid w:val="000B67AE"/>
    <w:rsid w:val="000B6AD9"/>
    <w:rsid w:val="000B6CAD"/>
    <w:rsid w:val="000B76EC"/>
    <w:rsid w:val="000B7C48"/>
    <w:rsid w:val="000C00BF"/>
    <w:rsid w:val="000C06DF"/>
    <w:rsid w:val="000C0CD5"/>
    <w:rsid w:val="000C1305"/>
    <w:rsid w:val="000C14F0"/>
    <w:rsid w:val="000C17B5"/>
    <w:rsid w:val="000C1A11"/>
    <w:rsid w:val="000C23C1"/>
    <w:rsid w:val="000C2E5F"/>
    <w:rsid w:val="000C3063"/>
    <w:rsid w:val="000C394F"/>
    <w:rsid w:val="000C3C04"/>
    <w:rsid w:val="000C3D4B"/>
    <w:rsid w:val="000C4748"/>
    <w:rsid w:val="000C490B"/>
    <w:rsid w:val="000C4E2E"/>
    <w:rsid w:val="000C57D0"/>
    <w:rsid w:val="000C5C36"/>
    <w:rsid w:val="000C5CF0"/>
    <w:rsid w:val="000C5F7C"/>
    <w:rsid w:val="000C667F"/>
    <w:rsid w:val="000C676F"/>
    <w:rsid w:val="000C6BAC"/>
    <w:rsid w:val="000C6FBF"/>
    <w:rsid w:val="000C77F4"/>
    <w:rsid w:val="000C79C1"/>
    <w:rsid w:val="000D019E"/>
    <w:rsid w:val="000D06ED"/>
    <w:rsid w:val="000D07CD"/>
    <w:rsid w:val="000D0D21"/>
    <w:rsid w:val="000D101C"/>
    <w:rsid w:val="000D12A0"/>
    <w:rsid w:val="000D13C2"/>
    <w:rsid w:val="000D1590"/>
    <w:rsid w:val="000D1844"/>
    <w:rsid w:val="000D1967"/>
    <w:rsid w:val="000D19F1"/>
    <w:rsid w:val="000D1C5A"/>
    <w:rsid w:val="000D1E89"/>
    <w:rsid w:val="000D24D3"/>
    <w:rsid w:val="000D25FF"/>
    <w:rsid w:val="000D3351"/>
    <w:rsid w:val="000D3470"/>
    <w:rsid w:val="000D36ED"/>
    <w:rsid w:val="000D38C5"/>
    <w:rsid w:val="000D42B8"/>
    <w:rsid w:val="000D4514"/>
    <w:rsid w:val="000D47B0"/>
    <w:rsid w:val="000D4AE3"/>
    <w:rsid w:val="000D526C"/>
    <w:rsid w:val="000D58BB"/>
    <w:rsid w:val="000D5BF4"/>
    <w:rsid w:val="000D5E41"/>
    <w:rsid w:val="000D6B96"/>
    <w:rsid w:val="000D6C13"/>
    <w:rsid w:val="000D6EED"/>
    <w:rsid w:val="000D76C5"/>
    <w:rsid w:val="000D7C89"/>
    <w:rsid w:val="000D7C8A"/>
    <w:rsid w:val="000E04FF"/>
    <w:rsid w:val="000E06CD"/>
    <w:rsid w:val="000E0B01"/>
    <w:rsid w:val="000E1080"/>
    <w:rsid w:val="000E1127"/>
    <w:rsid w:val="000E17F0"/>
    <w:rsid w:val="000E18C6"/>
    <w:rsid w:val="000E1C7B"/>
    <w:rsid w:val="000E24B5"/>
    <w:rsid w:val="000E25D3"/>
    <w:rsid w:val="000E2A28"/>
    <w:rsid w:val="000E2C4A"/>
    <w:rsid w:val="000E3E5A"/>
    <w:rsid w:val="000E3E71"/>
    <w:rsid w:val="000E41AB"/>
    <w:rsid w:val="000E5281"/>
    <w:rsid w:val="000E531A"/>
    <w:rsid w:val="000E5E2B"/>
    <w:rsid w:val="000E5F55"/>
    <w:rsid w:val="000E6202"/>
    <w:rsid w:val="000E64F8"/>
    <w:rsid w:val="000E6CF9"/>
    <w:rsid w:val="000E7019"/>
    <w:rsid w:val="000E7491"/>
    <w:rsid w:val="000E75E8"/>
    <w:rsid w:val="000E7C51"/>
    <w:rsid w:val="000F00F6"/>
    <w:rsid w:val="000F0180"/>
    <w:rsid w:val="000F066F"/>
    <w:rsid w:val="000F0E79"/>
    <w:rsid w:val="000F19EB"/>
    <w:rsid w:val="000F1B20"/>
    <w:rsid w:val="000F1B7E"/>
    <w:rsid w:val="000F263D"/>
    <w:rsid w:val="000F2775"/>
    <w:rsid w:val="000F37E4"/>
    <w:rsid w:val="000F39F3"/>
    <w:rsid w:val="000F3CB1"/>
    <w:rsid w:val="000F3DE6"/>
    <w:rsid w:val="000F3F8A"/>
    <w:rsid w:val="000F445D"/>
    <w:rsid w:val="000F4793"/>
    <w:rsid w:val="000F52A0"/>
    <w:rsid w:val="000F5A81"/>
    <w:rsid w:val="000F5AFB"/>
    <w:rsid w:val="000F5C1F"/>
    <w:rsid w:val="000F5C36"/>
    <w:rsid w:val="000F5D8B"/>
    <w:rsid w:val="000F6175"/>
    <w:rsid w:val="000F6C30"/>
    <w:rsid w:val="000F6DE7"/>
    <w:rsid w:val="000F7124"/>
    <w:rsid w:val="000F7E8C"/>
    <w:rsid w:val="00100116"/>
    <w:rsid w:val="0010078E"/>
    <w:rsid w:val="00100D9F"/>
    <w:rsid w:val="00100E5D"/>
    <w:rsid w:val="00100E86"/>
    <w:rsid w:val="00101193"/>
    <w:rsid w:val="001011E9"/>
    <w:rsid w:val="00101798"/>
    <w:rsid w:val="001017F5"/>
    <w:rsid w:val="00101CC6"/>
    <w:rsid w:val="00101DD4"/>
    <w:rsid w:val="001021EA"/>
    <w:rsid w:val="0010236D"/>
    <w:rsid w:val="001035B8"/>
    <w:rsid w:val="0010379D"/>
    <w:rsid w:val="001038DA"/>
    <w:rsid w:val="00103924"/>
    <w:rsid w:val="00103A9F"/>
    <w:rsid w:val="0010439F"/>
    <w:rsid w:val="00104C67"/>
    <w:rsid w:val="001057E5"/>
    <w:rsid w:val="00105934"/>
    <w:rsid w:val="0010595D"/>
    <w:rsid w:val="00105DE4"/>
    <w:rsid w:val="00106591"/>
    <w:rsid w:val="0010670D"/>
    <w:rsid w:val="00106B6D"/>
    <w:rsid w:val="00106E09"/>
    <w:rsid w:val="00106FCD"/>
    <w:rsid w:val="0010705C"/>
    <w:rsid w:val="00107BF8"/>
    <w:rsid w:val="00107E74"/>
    <w:rsid w:val="00107EB8"/>
    <w:rsid w:val="001100CD"/>
    <w:rsid w:val="001102DB"/>
    <w:rsid w:val="00110A49"/>
    <w:rsid w:val="00111065"/>
    <w:rsid w:val="00111620"/>
    <w:rsid w:val="00111859"/>
    <w:rsid w:val="0011191F"/>
    <w:rsid w:val="001119E2"/>
    <w:rsid w:val="00111A8D"/>
    <w:rsid w:val="00111B95"/>
    <w:rsid w:val="00111BF8"/>
    <w:rsid w:val="00111DAF"/>
    <w:rsid w:val="0011273C"/>
    <w:rsid w:val="00112ADE"/>
    <w:rsid w:val="00112BC5"/>
    <w:rsid w:val="00112C99"/>
    <w:rsid w:val="0011350D"/>
    <w:rsid w:val="00113670"/>
    <w:rsid w:val="0011473D"/>
    <w:rsid w:val="001149C8"/>
    <w:rsid w:val="00114C9A"/>
    <w:rsid w:val="00115135"/>
    <w:rsid w:val="0011521D"/>
    <w:rsid w:val="00115BDE"/>
    <w:rsid w:val="00115DB4"/>
    <w:rsid w:val="00116116"/>
    <w:rsid w:val="001166B7"/>
    <w:rsid w:val="00117C4B"/>
    <w:rsid w:val="0012065D"/>
    <w:rsid w:val="00120A60"/>
    <w:rsid w:val="00120D01"/>
    <w:rsid w:val="00121058"/>
    <w:rsid w:val="00121061"/>
    <w:rsid w:val="00121AD5"/>
    <w:rsid w:val="00122138"/>
    <w:rsid w:val="00122714"/>
    <w:rsid w:val="00122A0E"/>
    <w:rsid w:val="00122AE1"/>
    <w:rsid w:val="00123989"/>
    <w:rsid w:val="00123AFF"/>
    <w:rsid w:val="001240D6"/>
    <w:rsid w:val="0012413E"/>
    <w:rsid w:val="00124393"/>
    <w:rsid w:val="00124A7E"/>
    <w:rsid w:val="0012504F"/>
    <w:rsid w:val="0012512E"/>
    <w:rsid w:val="00125CB0"/>
    <w:rsid w:val="00126145"/>
    <w:rsid w:val="001261B2"/>
    <w:rsid w:val="00126558"/>
    <w:rsid w:val="00126862"/>
    <w:rsid w:val="00126A6D"/>
    <w:rsid w:val="0012775E"/>
    <w:rsid w:val="001279FF"/>
    <w:rsid w:val="00130047"/>
    <w:rsid w:val="00130B9F"/>
    <w:rsid w:val="0013181D"/>
    <w:rsid w:val="00131958"/>
    <w:rsid w:val="00131C67"/>
    <w:rsid w:val="00131EE8"/>
    <w:rsid w:val="0013206D"/>
    <w:rsid w:val="001326EF"/>
    <w:rsid w:val="0013309C"/>
    <w:rsid w:val="0013394B"/>
    <w:rsid w:val="00133A67"/>
    <w:rsid w:val="00133D69"/>
    <w:rsid w:val="00133EE8"/>
    <w:rsid w:val="00134286"/>
    <w:rsid w:val="001342AB"/>
    <w:rsid w:val="00134546"/>
    <w:rsid w:val="00134F7F"/>
    <w:rsid w:val="00135A96"/>
    <w:rsid w:val="00135FE8"/>
    <w:rsid w:val="0013704E"/>
    <w:rsid w:val="001373DF"/>
    <w:rsid w:val="00137887"/>
    <w:rsid w:val="0013793F"/>
    <w:rsid w:val="00137AF2"/>
    <w:rsid w:val="00137B5B"/>
    <w:rsid w:val="001405C6"/>
    <w:rsid w:val="00140613"/>
    <w:rsid w:val="0014146F"/>
    <w:rsid w:val="00141AA5"/>
    <w:rsid w:val="00141F8E"/>
    <w:rsid w:val="00142404"/>
    <w:rsid w:val="00142A8F"/>
    <w:rsid w:val="00142B35"/>
    <w:rsid w:val="00142C1F"/>
    <w:rsid w:val="00143430"/>
    <w:rsid w:val="001435C2"/>
    <w:rsid w:val="00143913"/>
    <w:rsid w:val="00143B20"/>
    <w:rsid w:val="00143BF6"/>
    <w:rsid w:val="00143E27"/>
    <w:rsid w:val="0014414E"/>
    <w:rsid w:val="00144740"/>
    <w:rsid w:val="00145BD8"/>
    <w:rsid w:val="00145CEB"/>
    <w:rsid w:val="00145E4A"/>
    <w:rsid w:val="00146170"/>
    <w:rsid w:val="00146EFD"/>
    <w:rsid w:val="00147059"/>
    <w:rsid w:val="001475AF"/>
    <w:rsid w:val="0014793A"/>
    <w:rsid w:val="001479A3"/>
    <w:rsid w:val="00147C6C"/>
    <w:rsid w:val="00147D65"/>
    <w:rsid w:val="00150AA4"/>
    <w:rsid w:val="00151543"/>
    <w:rsid w:val="00151701"/>
    <w:rsid w:val="001518CF"/>
    <w:rsid w:val="00151BC2"/>
    <w:rsid w:val="00151CEB"/>
    <w:rsid w:val="00151F53"/>
    <w:rsid w:val="00152EEA"/>
    <w:rsid w:val="0015300A"/>
    <w:rsid w:val="001531D1"/>
    <w:rsid w:val="00153279"/>
    <w:rsid w:val="001533A8"/>
    <w:rsid w:val="00153A9C"/>
    <w:rsid w:val="00153C43"/>
    <w:rsid w:val="00153DB2"/>
    <w:rsid w:val="00156039"/>
    <w:rsid w:val="00156163"/>
    <w:rsid w:val="00156276"/>
    <w:rsid w:val="0015686D"/>
    <w:rsid w:val="001568D1"/>
    <w:rsid w:val="00156B87"/>
    <w:rsid w:val="00156F5A"/>
    <w:rsid w:val="001571B2"/>
    <w:rsid w:val="001572E6"/>
    <w:rsid w:val="00157B88"/>
    <w:rsid w:val="0016025B"/>
    <w:rsid w:val="00160ADD"/>
    <w:rsid w:val="00160D3F"/>
    <w:rsid w:val="00160D77"/>
    <w:rsid w:val="001611CA"/>
    <w:rsid w:val="001624F6"/>
    <w:rsid w:val="00162C60"/>
    <w:rsid w:val="0016349E"/>
    <w:rsid w:val="00164080"/>
    <w:rsid w:val="00165812"/>
    <w:rsid w:val="00165C27"/>
    <w:rsid w:val="00165FC1"/>
    <w:rsid w:val="0016604B"/>
    <w:rsid w:val="001660C3"/>
    <w:rsid w:val="00166192"/>
    <w:rsid w:val="001663E9"/>
    <w:rsid w:val="001672D8"/>
    <w:rsid w:val="001677F0"/>
    <w:rsid w:val="00167BE9"/>
    <w:rsid w:val="00167D82"/>
    <w:rsid w:val="00167EEB"/>
    <w:rsid w:val="0017028B"/>
    <w:rsid w:val="001702C0"/>
    <w:rsid w:val="001703E7"/>
    <w:rsid w:val="00170AA2"/>
    <w:rsid w:val="00170C9E"/>
    <w:rsid w:val="00170D62"/>
    <w:rsid w:val="00170EB8"/>
    <w:rsid w:val="00171443"/>
    <w:rsid w:val="00171461"/>
    <w:rsid w:val="00171915"/>
    <w:rsid w:val="00171993"/>
    <w:rsid w:val="0017199F"/>
    <w:rsid w:val="00171C27"/>
    <w:rsid w:val="00171DEC"/>
    <w:rsid w:val="00171E46"/>
    <w:rsid w:val="00172033"/>
    <w:rsid w:val="00172127"/>
    <w:rsid w:val="00172196"/>
    <w:rsid w:val="001724E4"/>
    <w:rsid w:val="00172643"/>
    <w:rsid w:val="0017264A"/>
    <w:rsid w:val="00172D64"/>
    <w:rsid w:val="00173A18"/>
    <w:rsid w:val="00173DD1"/>
    <w:rsid w:val="00173F9E"/>
    <w:rsid w:val="00174330"/>
    <w:rsid w:val="0017484C"/>
    <w:rsid w:val="00174D97"/>
    <w:rsid w:val="00175A35"/>
    <w:rsid w:val="001760F6"/>
    <w:rsid w:val="00176411"/>
    <w:rsid w:val="00176613"/>
    <w:rsid w:val="00176C2E"/>
    <w:rsid w:val="00176D2E"/>
    <w:rsid w:val="00177081"/>
    <w:rsid w:val="00177805"/>
    <w:rsid w:val="00177A93"/>
    <w:rsid w:val="00177AA8"/>
    <w:rsid w:val="00177B33"/>
    <w:rsid w:val="001802CE"/>
    <w:rsid w:val="00180D10"/>
    <w:rsid w:val="001812F6"/>
    <w:rsid w:val="001818B8"/>
    <w:rsid w:val="00181A35"/>
    <w:rsid w:val="00181CDA"/>
    <w:rsid w:val="0018253A"/>
    <w:rsid w:val="001826A8"/>
    <w:rsid w:val="0018289A"/>
    <w:rsid w:val="00183052"/>
    <w:rsid w:val="001833C5"/>
    <w:rsid w:val="00183716"/>
    <w:rsid w:val="00183BF5"/>
    <w:rsid w:val="0018459C"/>
    <w:rsid w:val="0018467A"/>
    <w:rsid w:val="00184689"/>
    <w:rsid w:val="001847E7"/>
    <w:rsid w:val="0018496D"/>
    <w:rsid w:val="00184E86"/>
    <w:rsid w:val="001850DA"/>
    <w:rsid w:val="001851C5"/>
    <w:rsid w:val="00185375"/>
    <w:rsid w:val="00185803"/>
    <w:rsid w:val="00185873"/>
    <w:rsid w:val="00185E8C"/>
    <w:rsid w:val="00186FB7"/>
    <w:rsid w:val="001877AC"/>
    <w:rsid w:val="00190262"/>
    <w:rsid w:val="00190564"/>
    <w:rsid w:val="001905AF"/>
    <w:rsid w:val="00190A40"/>
    <w:rsid w:val="00191A4D"/>
    <w:rsid w:val="00191A76"/>
    <w:rsid w:val="00191E2E"/>
    <w:rsid w:val="00192233"/>
    <w:rsid w:val="00192289"/>
    <w:rsid w:val="00192390"/>
    <w:rsid w:val="001928D6"/>
    <w:rsid w:val="00192E86"/>
    <w:rsid w:val="00192F73"/>
    <w:rsid w:val="001936DC"/>
    <w:rsid w:val="00193C6E"/>
    <w:rsid w:val="0019404D"/>
    <w:rsid w:val="0019435B"/>
    <w:rsid w:val="00194539"/>
    <w:rsid w:val="0019475B"/>
    <w:rsid w:val="00194B48"/>
    <w:rsid w:val="00195A6A"/>
    <w:rsid w:val="00195B7B"/>
    <w:rsid w:val="00195C51"/>
    <w:rsid w:val="00195D14"/>
    <w:rsid w:val="00195E80"/>
    <w:rsid w:val="0019611B"/>
    <w:rsid w:val="00196DBB"/>
    <w:rsid w:val="00196E0D"/>
    <w:rsid w:val="001970E1"/>
    <w:rsid w:val="0019711C"/>
    <w:rsid w:val="00197F3D"/>
    <w:rsid w:val="001A0017"/>
    <w:rsid w:val="001A025B"/>
    <w:rsid w:val="001A03B2"/>
    <w:rsid w:val="001A05E1"/>
    <w:rsid w:val="001A0688"/>
    <w:rsid w:val="001A06C0"/>
    <w:rsid w:val="001A07D0"/>
    <w:rsid w:val="001A0E66"/>
    <w:rsid w:val="001A0ED0"/>
    <w:rsid w:val="001A1320"/>
    <w:rsid w:val="001A18FB"/>
    <w:rsid w:val="001A2A5A"/>
    <w:rsid w:val="001A2FBB"/>
    <w:rsid w:val="001A3642"/>
    <w:rsid w:val="001A3917"/>
    <w:rsid w:val="001A3F58"/>
    <w:rsid w:val="001A488A"/>
    <w:rsid w:val="001A5226"/>
    <w:rsid w:val="001A557C"/>
    <w:rsid w:val="001A5FC6"/>
    <w:rsid w:val="001A621B"/>
    <w:rsid w:val="001A68A5"/>
    <w:rsid w:val="001A6BE7"/>
    <w:rsid w:val="001A6F29"/>
    <w:rsid w:val="001A717B"/>
    <w:rsid w:val="001A7839"/>
    <w:rsid w:val="001A7D3C"/>
    <w:rsid w:val="001A7ECA"/>
    <w:rsid w:val="001B083A"/>
    <w:rsid w:val="001B0CA1"/>
    <w:rsid w:val="001B0CEF"/>
    <w:rsid w:val="001B0E9E"/>
    <w:rsid w:val="001B0F5F"/>
    <w:rsid w:val="001B19F6"/>
    <w:rsid w:val="001B3974"/>
    <w:rsid w:val="001B4408"/>
    <w:rsid w:val="001B4EE5"/>
    <w:rsid w:val="001B4FA0"/>
    <w:rsid w:val="001B5D75"/>
    <w:rsid w:val="001B634D"/>
    <w:rsid w:val="001B64D6"/>
    <w:rsid w:val="001B6A7E"/>
    <w:rsid w:val="001B6E1D"/>
    <w:rsid w:val="001B7333"/>
    <w:rsid w:val="001B7990"/>
    <w:rsid w:val="001B7FC3"/>
    <w:rsid w:val="001C0806"/>
    <w:rsid w:val="001C215D"/>
    <w:rsid w:val="001C2644"/>
    <w:rsid w:val="001C27AD"/>
    <w:rsid w:val="001C33EE"/>
    <w:rsid w:val="001C38A1"/>
    <w:rsid w:val="001C39FF"/>
    <w:rsid w:val="001C3E4A"/>
    <w:rsid w:val="001C40A5"/>
    <w:rsid w:val="001C4342"/>
    <w:rsid w:val="001C4B32"/>
    <w:rsid w:val="001C4B54"/>
    <w:rsid w:val="001C5520"/>
    <w:rsid w:val="001C5F63"/>
    <w:rsid w:val="001C6116"/>
    <w:rsid w:val="001C68AA"/>
    <w:rsid w:val="001C699A"/>
    <w:rsid w:val="001C7143"/>
    <w:rsid w:val="001C733A"/>
    <w:rsid w:val="001C73AF"/>
    <w:rsid w:val="001C7586"/>
    <w:rsid w:val="001C7780"/>
    <w:rsid w:val="001C7932"/>
    <w:rsid w:val="001C7ED8"/>
    <w:rsid w:val="001D04F1"/>
    <w:rsid w:val="001D1264"/>
    <w:rsid w:val="001D1B76"/>
    <w:rsid w:val="001D1BB2"/>
    <w:rsid w:val="001D1C94"/>
    <w:rsid w:val="001D1E22"/>
    <w:rsid w:val="001D1F2A"/>
    <w:rsid w:val="001D2477"/>
    <w:rsid w:val="001D27BD"/>
    <w:rsid w:val="001D2F88"/>
    <w:rsid w:val="001D3076"/>
    <w:rsid w:val="001D33A5"/>
    <w:rsid w:val="001D380F"/>
    <w:rsid w:val="001D398C"/>
    <w:rsid w:val="001D3CAC"/>
    <w:rsid w:val="001D3FBD"/>
    <w:rsid w:val="001D45B3"/>
    <w:rsid w:val="001D47DE"/>
    <w:rsid w:val="001D49FF"/>
    <w:rsid w:val="001D4F73"/>
    <w:rsid w:val="001D523A"/>
    <w:rsid w:val="001D58F5"/>
    <w:rsid w:val="001D5A67"/>
    <w:rsid w:val="001D5B4B"/>
    <w:rsid w:val="001D66EB"/>
    <w:rsid w:val="001D6B7A"/>
    <w:rsid w:val="001D7910"/>
    <w:rsid w:val="001D7A6C"/>
    <w:rsid w:val="001D7B95"/>
    <w:rsid w:val="001D7CBA"/>
    <w:rsid w:val="001D7D11"/>
    <w:rsid w:val="001E076C"/>
    <w:rsid w:val="001E07D9"/>
    <w:rsid w:val="001E0C13"/>
    <w:rsid w:val="001E1014"/>
    <w:rsid w:val="001E1990"/>
    <w:rsid w:val="001E19BB"/>
    <w:rsid w:val="001E1B8C"/>
    <w:rsid w:val="001E1C04"/>
    <w:rsid w:val="001E1C96"/>
    <w:rsid w:val="001E2BBD"/>
    <w:rsid w:val="001E2D6E"/>
    <w:rsid w:val="001E2F67"/>
    <w:rsid w:val="001E3253"/>
    <w:rsid w:val="001E32E8"/>
    <w:rsid w:val="001E35A3"/>
    <w:rsid w:val="001E361F"/>
    <w:rsid w:val="001E3681"/>
    <w:rsid w:val="001E3DC8"/>
    <w:rsid w:val="001E3E04"/>
    <w:rsid w:val="001E3E70"/>
    <w:rsid w:val="001E4529"/>
    <w:rsid w:val="001E485D"/>
    <w:rsid w:val="001E4CEC"/>
    <w:rsid w:val="001E4E7F"/>
    <w:rsid w:val="001E5238"/>
    <w:rsid w:val="001E5854"/>
    <w:rsid w:val="001E5EA4"/>
    <w:rsid w:val="001E66F1"/>
    <w:rsid w:val="001E6AC1"/>
    <w:rsid w:val="001E6FF9"/>
    <w:rsid w:val="001E72DB"/>
    <w:rsid w:val="001E795B"/>
    <w:rsid w:val="001E7BFB"/>
    <w:rsid w:val="001F0084"/>
    <w:rsid w:val="001F0AB2"/>
    <w:rsid w:val="001F0B61"/>
    <w:rsid w:val="001F0BEE"/>
    <w:rsid w:val="001F0DA7"/>
    <w:rsid w:val="001F0EDA"/>
    <w:rsid w:val="001F1324"/>
    <w:rsid w:val="001F1E5B"/>
    <w:rsid w:val="001F1F99"/>
    <w:rsid w:val="001F2C07"/>
    <w:rsid w:val="001F2D58"/>
    <w:rsid w:val="001F3187"/>
    <w:rsid w:val="001F373B"/>
    <w:rsid w:val="001F3B73"/>
    <w:rsid w:val="001F4401"/>
    <w:rsid w:val="001F44EA"/>
    <w:rsid w:val="001F4D40"/>
    <w:rsid w:val="001F4DBF"/>
    <w:rsid w:val="001F509A"/>
    <w:rsid w:val="001F5365"/>
    <w:rsid w:val="001F556E"/>
    <w:rsid w:val="001F557A"/>
    <w:rsid w:val="001F559C"/>
    <w:rsid w:val="001F586A"/>
    <w:rsid w:val="001F5B24"/>
    <w:rsid w:val="001F5C75"/>
    <w:rsid w:val="001F5DA9"/>
    <w:rsid w:val="001F5F93"/>
    <w:rsid w:val="001F6003"/>
    <w:rsid w:val="001F60BC"/>
    <w:rsid w:val="001F61AB"/>
    <w:rsid w:val="001F6E04"/>
    <w:rsid w:val="001F7595"/>
    <w:rsid w:val="001F785C"/>
    <w:rsid w:val="001F7999"/>
    <w:rsid w:val="001F7B18"/>
    <w:rsid w:val="001F7DD1"/>
    <w:rsid w:val="002001A6"/>
    <w:rsid w:val="002001D9"/>
    <w:rsid w:val="00200415"/>
    <w:rsid w:val="00200631"/>
    <w:rsid w:val="00200715"/>
    <w:rsid w:val="00200787"/>
    <w:rsid w:val="002007ED"/>
    <w:rsid w:val="0020112B"/>
    <w:rsid w:val="002019A4"/>
    <w:rsid w:val="002021B6"/>
    <w:rsid w:val="00202688"/>
    <w:rsid w:val="00202717"/>
    <w:rsid w:val="00202919"/>
    <w:rsid w:val="00202A0E"/>
    <w:rsid w:val="00203516"/>
    <w:rsid w:val="0020363E"/>
    <w:rsid w:val="002036BD"/>
    <w:rsid w:val="002037F1"/>
    <w:rsid w:val="00203964"/>
    <w:rsid w:val="00203DEA"/>
    <w:rsid w:val="0020491D"/>
    <w:rsid w:val="00204D96"/>
    <w:rsid w:val="00205280"/>
    <w:rsid w:val="00205526"/>
    <w:rsid w:val="0020583C"/>
    <w:rsid w:val="00205A6D"/>
    <w:rsid w:val="00205E3C"/>
    <w:rsid w:val="00205FA7"/>
    <w:rsid w:val="00206006"/>
    <w:rsid w:val="00206008"/>
    <w:rsid w:val="00206157"/>
    <w:rsid w:val="0020624A"/>
    <w:rsid w:val="002062EF"/>
    <w:rsid w:val="00206693"/>
    <w:rsid w:val="00206969"/>
    <w:rsid w:val="0020738E"/>
    <w:rsid w:val="00207607"/>
    <w:rsid w:val="00207A4A"/>
    <w:rsid w:val="00207FD3"/>
    <w:rsid w:val="002106C9"/>
    <w:rsid w:val="00210884"/>
    <w:rsid w:val="002118DE"/>
    <w:rsid w:val="00211B80"/>
    <w:rsid w:val="00211E64"/>
    <w:rsid w:val="00212BE0"/>
    <w:rsid w:val="00212CE8"/>
    <w:rsid w:val="00212F20"/>
    <w:rsid w:val="00213160"/>
    <w:rsid w:val="00213B17"/>
    <w:rsid w:val="00213E9A"/>
    <w:rsid w:val="00214C72"/>
    <w:rsid w:val="00214F9C"/>
    <w:rsid w:val="002156EF"/>
    <w:rsid w:val="0021570D"/>
    <w:rsid w:val="00215B59"/>
    <w:rsid w:val="00215D3E"/>
    <w:rsid w:val="00215FA3"/>
    <w:rsid w:val="00215FD6"/>
    <w:rsid w:val="00216734"/>
    <w:rsid w:val="002178B3"/>
    <w:rsid w:val="00217A89"/>
    <w:rsid w:val="00217A96"/>
    <w:rsid w:val="00217AFA"/>
    <w:rsid w:val="00217CE0"/>
    <w:rsid w:val="00220853"/>
    <w:rsid w:val="002208A2"/>
    <w:rsid w:val="002212C6"/>
    <w:rsid w:val="0022150A"/>
    <w:rsid w:val="00221577"/>
    <w:rsid w:val="0022158F"/>
    <w:rsid w:val="00221E83"/>
    <w:rsid w:val="002229D4"/>
    <w:rsid w:val="00222A79"/>
    <w:rsid w:val="00222D55"/>
    <w:rsid w:val="00222E6D"/>
    <w:rsid w:val="00223290"/>
    <w:rsid w:val="00223336"/>
    <w:rsid w:val="00223371"/>
    <w:rsid w:val="00223454"/>
    <w:rsid w:val="00223664"/>
    <w:rsid w:val="00223ABE"/>
    <w:rsid w:val="00223E32"/>
    <w:rsid w:val="002242BB"/>
    <w:rsid w:val="0022432B"/>
    <w:rsid w:val="0022438C"/>
    <w:rsid w:val="0022440F"/>
    <w:rsid w:val="00224727"/>
    <w:rsid w:val="00224D72"/>
    <w:rsid w:val="00225957"/>
    <w:rsid w:val="00225D00"/>
    <w:rsid w:val="002261F9"/>
    <w:rsid w:val="00226776"/>
    <w:rsid w:val="00226C20"/>
    <w:rsid w:val="002276CC"/>
    <w:rsid w:val="002278AF"/>
    <w:rsid w:val="002279A8"/>
    <w:rsid w:val="00227B1D"/>
    <w:rsid w:val="00230352"/>
    <w:rsid w:val="00230466"/>
    <w:rsid w:val="0023061E"/>
    <w:rsid w:val="00230972"/>
    <w:rsid w:val="00230976"/>
    <w:rsid w:val="00230CA4"/>
    <w:rsid w:val="00230D17"/>
    <w:rsid w:val="0023113A"/>
    <w:rsid w:val="0023121C"/>
    <w:rsid w:val="00231C23"/>
    <w:rsid w:val="00231E8D"/>
    <w:rsid w:val="0023227D"/>
    <w:rsid w:val="002325B2"/>
    <w:rsid w:val="002325E6"/>
    <w:rsid w:val="00232EF9"/>
    <w:rsid w:val="002330B5"/>
    <w:rsid w:val="00234934"/>
    <w:rsid w:val="00235161"/>
    <w:rsid w:val="0023527C"/>
    <w:rsid w:val="002353DF"/>
    <w:rsid w:val="00235BED"/>
    <w:rsid w:val="00235DF7"/>
    <w:rsid w:val="00237024"/>
    <w:rsid w:val="002371CF"/>
    <w:rsid w:val="002378BA"/>
    <w:rsid w:val="00237C96"/>
    <w:rsid w:val="00240139"/>
    <w:rsid w:val="00240186"/>
    <w:rsid w:val="002408D0"/>
    <w:rsid w:val="00240954"/>
    <w:rsid w:val="00240BE8"/>
    <w:rsid w:val="0024108B"/>
    <w:rsid w:val="0024113D"/>
    <w:rsid w:val="00241CA7"/>
    <w:rsid w:val="00241E0C"/>
    <w:rsid w:val="00242190"/>
    <w:rsid w:val="002424C0"/>
    <w:rsid w:val="00242569"/>
    <w:rsid w:val="00242A02"/>
    <w:rsid w:val="00242A8F"/>
    <w:rsid w:val="00242AE1"/>
    <w:rsid w:val="002432D4"/>
    <w:rsid w:val="00243579"/>
    <w:rsid w:val="002435C9"/>
    <w:rsid w:val="00244458"/>
    <w:rsid w:val="00244D50"/>
    <w:rsid w:val="00244F7D"/>
    <w:rsid w:val="00245D3D"/>
    <w:rsid w:val="00245DDA"/>
    <w:rsid w:val="002461C4"/>
    <w:rsid w:val="002471C5"/>
    <w:rsid w:val="00247326"/>
    <w:rsid w:val="00247C53"/>
    <w:rsid w:val="0025016A"/>
    <w:rsid w:val="00250807"/>
    <w:rsid w:val="002508C7"/>
    <w:rsid w:val="0025091C"/>
    <w:rsid w:val="0025145D"/>
    <w:rsid w:val="00251994"/>
    <w:rsid w:val="002519C5"/>
    <w:rsid w:val="00251B2F"/>
    <w:rsid w:val="002521BE"/>
    <w:rsid w:val="002527DB"/>
    <w:rsid w:val="00252FF9"/>
    <w:rsid w:val="0025325C"/>
    <w:rsid w:val="0025332F"/>
    <w:rsid w:val="002534D3"/>
    <w:rsid w:val="002535B0"/>
    <w:rsid w:val="00253791"/>
    <w:rsid w:val="00253CBB"/>
    <w:rsid w:val="00253F94"/>
    <w:rsid w:val="00253FE2"/>
    <w:rsid w:val="002546D9"/>
    <w:rsid w:val="00254EDF"/>
    <w:rsid w:val="00255125"/>
    <w:rsid w:val="002564C4"/>
    <w:rsid w:val="0025659B"/>
    <w:rsid w:val="00256679"/>
    <w:rsid w:val="002574A1"/>
    <w:rsid w:val="00260CD9"/>
    <w:rsid w:val="00260E96"/>
    <w:rsid w:val="0026160F"/>
    <w:rsid w:val="002616BE"/>
    <w:rsid w:val="00261D9E"/>
    <w:rsid w:val="00261F39"/>
    <w:rsid w:val="00262094"/>
    <w:rsid w:val="002624FD"/>
    <w:rsid w:val="0026257B"/>
    <w:rsid w:val="0026292A"/>
    <w:rsid w:val="00262BE2"/>
    <w:rsid w:val="00262D1C"/>
    <w:rsid w:val="002631BA"/>
    <w:rsid w:val="002634CD"/>
    <w:rsid w:val="00263654"/>
    <w:rsid w:val="002639C8"/>
    <w:rsid w:val="00263C67"/>
    <w:rsid w:val="00263DA9"/>
    <w:rsid w:val="00263E09"/>
    <w:rsid w:val="00263F20"/>
    <w:rsid w:val="0026420D"/>
    <w:rsid w:val="00264D8C"/>
    <w:rsid w:val="002653D9"/>
    <w:rsid w:val="002655BB"/>
    <w:rsid w:val="0026569D"/>
    <w:rsid w:val="002659D4"/>
    <w:rsid w:val="00265D2D"/>
    <w:rsid w:val="00265EBD"/>
    <w:rsid w:val="002661AA"/>
    <w:rsid w:val="00266E63"/>
    <w:rsid w:val="00266EA9"/>
    <w:rsid w:val="002673A4"/>
    <w:rsid w:val="00267624"/>
    <w:rsid w:val="0026774E"/>
    <w:rsid w:val="0026775B"/>
    <w:rsid w:val="00267A0B"/>
    <w:rsid w:val="00267CB3"/>
    <w:rsid w:val="00270AE7"/>
    <w:rsid w:val="00270CC0"/>
    <w:rsid w:val="00270D60"/>
    <w:rsid w:val="00270D6F"/>
    <w:rsid w:val="00271062"/>
    <w:rsid w:val="002713AA"/>
    <w:rsid w:val="002718A4"/>
    <w:rsid w:val="00272170"/>
    <w:rsid w:val="002721CE"/>
    <w:rsid w:val="00272D3D"/>
    <w:rsid w:val="0027372C"/>
    <w:rsid w:val="00273D7E"/>
    <w:rsid w:val="00274697"/>
    <w:rsid w:val="00274F60"/>
    <w:rsid w:val="00275A1C"/>
    <w:rsid w:val="00275B30"/>
    <w:rsid w:val="00275BAA"/>
    <w:rsid w:val="00275BF1"/>
    <w:rsid w:val="00275D0B"/>
    <w:rsid w:val="002764FD"/>
    <w:rsid w:val="002766AC"/>
    <w:rsid w:val="00276BB3"/>
    <w:rsid w:val="00276C60"/>
    <w:rsid w:val="00276C6B"/>
    <w:rsid w:val="002773A5"/>
    <w:rsid w:val="00277A49"/>
    <w:rsid w:val="002805D3"/>
    <w:rsid w:val="00280A1D"/>
    <w:rsid w:val="0028116A"/>
    <w:rsid w:val="002811BD"/>
    <w:rsid w:val="0028136C"/>
    <w:rsid w:val="002813E1"/>
    <w:rsid w:val="002816A6"/>
    <w:rsid w:val="00281B9C"/>
    <w:rsid w:val="00281DBC"/>
    <w:rsid w:val="00281E01"/>
    <w:rsid w:val="002823B8"/>
    <w:rsid w:val="0028272A"/>
    <w:rsid w:val="00282FAD"/>
    <w:rsid w:val="0028316E"/>
    <w:rsid w:val="00283272"/>
    <w:rsid w:val="002833AF"/>
    <w:rsid w:val="0028341C"/>
    <w:rsid w:val="0028346E"/>
    <w:rsid w:val="0028379B"/>
    <w:rsid w:val="00284D09"/>
    <w:rsid w:val="002857C7"/>
    <w:rsid w:val="0028624A"/>
    <w:rsid w:val="0028655C"/>
    <w:rsid w:val="0028657A"/>
    <w:rsid w:val="002867C7"/>
    <w:rsid w:val="00286AFF"/>
    <w:rsid w:val="00286C73"/>
    <w:rsid w:val="00286E71"/>
    <w:rsid w:val="00287A36"/>
    <w:rsid w:val="00287F41"/>
    <w:rsid w:val="0029000D"/>
    <w:rsid w:val="002909AE"/>
    <w:rsid w:val="00290A90"/>
    <w:rsid w:val="00291036"/>
    <w:rsid w:val="002913D2"/>
    <w:rsid w:val="0029205B"/>
    <w:rsid w:val="0029246C"/>
    <w:rsid w:val="00292CB0"/>
    <w:rsid w:val="00292DBC"/>
    <w:rsid w:val="00293063"/>
    <w:rsid w:val="0029356E"/>
    <w:rsid w:val="00293C05"/>
    <w:rsid w:val="00294BF2"/>
    <w:rsid w:val="00294C98"/>
    <w:rsid w:val="00294DE9"/>
    <w:rsid w:val="00294EFF"/>
    <w:rsid w:val="0029529D"/>
    <w:rsid w:val="002958A2"/>
    <w:rsid w:val="0029597C"/>
    <w:rsid w:val="002959C0"/>
    <w:rsid w:val="0029603D"/>
    <w:rsid w:val="00296042"/>
    <w:rsid w:val="002961A6"/>
    <w:rsid w:val="002968BA"/>
    <w:rsid w:val="00296A00"/>
    <w:rsid w:val="00296E09"/>
    <w:rsid w:val="0029742C"/>
    <w:rsid w:val="00297A44"/>
    <w:rsid w:val="00297CC8"/>
    <w:rsid w:val="00297ED8"/>
    <w:rsid w:val="00297EF2"/>
    <w:rsid w:val="002A0916"/>
    <w:rsid w:val="002A0A6F"/>
    <w:rsid w:val="002A0C1D"/>
    <w:rsid w:val="002A11CA"/>
    <w:rsid w:val="002A1552"/>
    <w:rsid w:val="002A1C29"/>
    <w:rsid w:val="002A1DE1"/>
    <w:rsid w:val="002A271E"/>
    <w:rsid w:val="002A29AF"/>
    <w:rsid w:val="002A31FD"/>
    <w:rsid w:val="002A3E55"/>
    <w:rsid w:val="002A425D"/>
    <w:rsid w:val="002A499B"/>
    <w:rsid w:val="002A5554"/>
    <w:rsid w:val="002A5765"/>
    <w:rsid w:val="002A6303"/>
    <w:rsid w:val="002A677A"/>
    <w:rsid w:val="002A6E20"/>
    <w:rsid w:val="002A6F69"/>
    <w:rsid w:val="002A7A39"/>
    <w:rsid w:val="002A7D33"/>
    <w:rsid w:val="002A7E73"/>
    <w:rsid w:val="002A7FF2"/>
    <w:rsid w:val="002B0209"/>
    <w:rsid w:val="002B0378"/>
    <w:rsid w:val="002B0551"/>
    <w:rsid w:val="002B0567"/>
    <w:rsid w:val="002B0D7F"/>
    <w:rsid w:val="002B12A6"/>
    <w:rsid w:val="002B199F"/>
    <w:rsid w:val="002B2124"/>
    <w:rsid w:val="002B2162"/>
    <w:rsid w:val="002B25D6"/>
    <w:rsid w:val="002B3B10"/>
    <w:rsid w:val="002B46FE"/>
    <w:rsid w:val="002B49F6"/>
    <w:rsid w:val="002B53D1"/>
    <w:rsid w:val="002B5544"/>
    <w:rsid w:val="002B5560"/>
    <w:rsid w:val="002B5ED8"/>
    <w:rsid w:val="002B7507"/>
    <w:rsid w:val="002B7E9E"/>
    <w:rsid w:val="002C0243"/>
    <w:rsid w:val="002C0E60"/>
    <w:rsid w:val="002C14C8"/>
    <w:rsid w:val="002C1703"/>
    <w:rsid w:val="002C1F46"/>
    <w:rsid w:val="002C2127"/>
    <w:rsid w:val="002C2550"/>
    <w:rsid w:val="002C2A8D"/>
    <w:rsid w:val="002C30EA"/>
    <w:rsid w:val="002C3582"/>
    <w:rsid w:val="002C376A"/>
    <w:rsid w:val="002C3B48"/>
    <w:rsid w:val="002C436D"/>
    <w:rsid w:val="002C454E"/>
    <w:rsid w:val="002C4847"/>
    <w:rsid w:val="002C50D9"/>
    <w:rsid w:val="002C52F4"/>
    <w:rsid w:val="002C5572"/>
    <w:rsid w:val="002C5586"/>
    <w:rsid w:val="002C579F"/>
    <w:rsid w:val="002C5825"/>
    <w:rsid w:val="002C5B33"/>
    <w:rsid w:val="002C5BAA"/>
    <w:rsid w:val="002C5BD2"/>
    <w:rsid w:val="002C5C2C"/>
    <w:rsid w:val="002C5C9E"/>
    <w:rsid w:val="002C6561"/>
    <w:rsid w:val="002C7C32"/>
    <w:rsid w:val="002C7F56"/>
    <w:rsid w:val="002D0504"/>
    <w:rsid w:val="002D0542"/>
    <w:rsid w:val="002D12FC"/>
    <w:rsid w:val="002D1AC2"/>
    <w:rsid w:val="002D1DAD"/>
    <w:rsid w:val="002D1E42"/>
    <w:rsid w:val="002D1FBD"/>
    <w:rsid w:val="002D235B"/>
    <w:rsid w:val="002D2468"/>
    <w:rsid w:val="002D2B4A"/>
    <w:rsid w:val="002D2E1B"/>
    <w:rsid w:val="002D368A"/>
    <w:rsid w:val="002D442C"/>
    <w:rsid w:val="002D48D2"/>
    <w:rsid w:val="002D5001"/>
    <w:rsid w:val="002D5190"/>
    <w:rsid w:val="002D5302"/>
    <w:rsid w:val="002D5CC1"/>
    <w:rsid w:val="002D6198"/>
    <w:rsid w:val="002D6818"/>
    <w:rsid w:val="002D6BC5"/>
    <w:rsid w:val="002D7DB4"/>
    <w:rsid w:val="002D7E65"/>
    <w:rsid w:val="002E013C"/>
    <w:rsid w:val="002E090A"/>
    <w:rsid w:val="002E0D3B"/>
    <w:rsid w:val="002E0D65"/>
    <w:rsid w:val="002E0E76"/>
    <w:rsid w:val="002E10D0"/>
    <w:rsid w:val="002E1586"/>
    <w:rsid w:val="002E1D61"/>
    <w:rsid w:val="002E1F6F"/>
    <w:rsid w:val="002E2099"/>
    <w:rsid w:val="002E2102"/>
    <w:rsid w:val="002E2667"/>
    <w:rsid w:val="002E29F8"/>
    <w:rsid w:val="002E3AD6"/>
    <w:rsid w:val="002E421C"/>
    <w:rsid w:val="002E4284"/>
    <w:rsid w:val="002E4439"/>
    <w:rsid w:val="002E4987"/>
    <w:rsid w:val="002E4A90"/>
    <w:rsid w:val="002E52A1"/>
    <w:rsid w:val="002E557F"/>
    <w:rsid w:val="002E55D9"/>
    <w:rsid w:val="002E6244"/>
    <w:rsid w:val="002E699C"/>
    <w:rsid w:val="002E6AC8"/>
    <w:rsid w:val="002E6B80"/>
    <w:rsid w:val="002E6C63"/>
    <w:rsid w:val="002E6ED2"/>
    <w:rsid w:val="002E7413"/>
    <w:rsid w:val="002E7446"/>
    <w:rsid w:val="002E78AD"/>
    <w:rsid w:val="002F007F"/>
    <w:rsid w:val="002F0175"/>
    <w:rsid w:val="002F066C"/>
    <w:rsid w:val="002F13AE"/>
    <w:rsid w:val="002F14A7"/>
    <w:rsid w:val="002F14F1"/>
    <w:rsid w:val="002F1851"/>
    <w:rsid w:val="002F19E5"/>
    <w:rsid w:val="002F1A42"/>
    <w:rsid w:val="002F1E1E"/>
    <w:rsid w:val="002F1E5D"/>
    <w:rsid w:val="002F2994"/>
    <w:rsid w:val="002F310C"/>
    <w:rsid w:val="002F3279"/>
    <w:rsid w:val="002F3E16"/>
    <w:rsid w:val="002F4390"/>
    <w:rsid w:val="002F4F69"/>
    <w:rsid w:val="002F52A9"/>
    <w:rsid w:val="002F59C6"/>
    <w:rsid w:val="002F5B05"/>
    <w:rsid w:val="002F5E2C"/>
    <w:rsid w:val="002F6A42"/>
    <w:rsid w:val="002F6B97"/>
    <w:rsid w:val="002F74D8"/>
    <w:rsid w:val="002F7D39"/>
    <w:rsid w:val="003006BF"/>
    <w:rsid w:val="00300741"/>
    <w:rsid w:val="00300DE1"/>
    <w:rsid w:val="00301FFC"/>
    <w:rsid w:val="003025D5"/>
    <w:rsid w:val="003039A6"/>
    <w:rsid w:val="00304203"/>
    <w:rsid w:val="00304BE1"/>
    <w:rsid w:val="00304D56"/>
    <w:rsid w:val="00304F8B"/>
    <w:rsid w:val="00305121"/>
    <w:rsid w:val="003059B9"/>
    <w:rsid w:val="00305BF3"/>
    <w:rsid w:val="00305E8D"/>
    <w:rsid w:val="003063FD"/>
    <w:rsid w:val="00306503"/>
    <w:rsid w:val="0030656D"/>
    <w:rsid w:val="00306AA9"/>
    <w:rsid w:val="00306B3E"/>
    <w:rsid w:val="00306F72"/>
    <w:rsid w:val="00307031"/>
    <w:rsid w:val="003072D6"/>
    <w:rsid w:val="00307346"/>
    <w:rsid w:val="00307726"/>
    <w:rsid w:val="0030776B"/>
    <w:rsid w:val="0030782C"/>
    <w:rsid w:val="00307959"/>
    <w:rsid w:val="00307AB8"/>
    <w:rsid w:val="003102D6"/>
    <w:rsid w:val="0031030F"/>
    <w:rsid w:val="00310517"/>
    <w:rsid w:val="003108B5"/>
    <w:rsid w:val="00310AE7"/>
    <w:rsid w:val="00310BFF"/>
    <w:rsid w:val="00310F51"/>
    <w:rsid w:val="00311385"/>
    <w:rsid w:val="003113B5"/>
    <w:rsid w:val="00311B36"/>
    <w:rsid w:val="00311B9A"/>
    <w:rsid w:val="00311E29"/>
    <w:rsid w:val="00312070"/>
    <w:rsid w:val="003126BF"/>
    <w:rsid w:val="003126E0"/>
    <w:rsid w:val="00312A3F"/>
    <w:rsid w:val="00312BBE"/>
    <w:rsid w:val="00312F2F"/>
    <w:rsid w:val="00313847"/>
    <w:rsid w:val="00313D34"/>
    <w:rsid w:val="003140F3"/>
    <w:rsid w:val="00314716"/>
    <w:rsid w:val="00315799"/>
    <w:rsid w:val="00315B79"/>
    <w:rsid w:val="00316119"/>
    <w:rsid w:val="00316CFF"/>
    <w:rsid w:val="00316FE0"/>
    <w:rsid w:val="00317A7C"/>
    <w:rsid w:val="00317AA2"/>
    <w:rsid w:val="00317DAF"/>
    <w:rsid w:val="003202E7"/>
    <w:rsid w:val="00320AD1"/>
    <w:rsid w:val="00320AD6"/>
    <w:rsid w:val="00321CC2"/>
    <w:rsid w:val="00321D5A"/>
    <w:rsid w:val="00321D9D"/>
    <w:rsid w:val="00322884"/>
    <w:rsid w:val="00322DB4"/>
    <w:rsid w:val="00323027"/>
    <w:rsid w:val="00323A3F"/>
    <w:rsid w:val="00323D0A"/>
    <w:rsid w:val="003240E0"/>
    <w:rsid w:val="003241CF"/>
    <w:rsid w:val="003242A5"/>
    <w:rsid w:val="00324539"/>
    <w:rsid w:val="00324CC2"/>
    <w:rsid w:val="00324CD4"/>
    <w:rsid w:val="00325195"/>
    <w:rsid w:val="003255D4"/>
    <w:rsid w:val="003256E5"/>
    <w:rsid w:val="00325DDF"/>
    <w:rsid w:val="00325F6E"/>
    <w:rsid w:val="00326433"/>
    <w:rsid w:val="00326C47"/>
    <w:rsid w:val="0032787C"/>
    <w:rsid w:val="0033035B"/>
    <w:rsid w:val="00331619"/>
    <w:rsid w:val="00331968"/>
    <w:rsid w:val="003319FD"/>
    <w:rsid w:val="003328ED"/>
    <w:rsid w:val="00332B1F"/>
    <w:rsid w:val="00332BF1"/>
    <w:rsid w:val="00332E1D"/>
    <w:rsid w:val="0033381D"/>
    <w:rsid w:val="00333B92"/>
    <w:rsid w:val="003340F3"/>
    <w:rsid w:val="003341C5"/>
    <w:rsid w:val="0033426F"/>
    <w:rsid w:val="00334283"/>
    <w:rsid w:val="0033432B"/>
    <w:rsid w:val="00334661"/>
    <w:rsid w:val="00334CC8"/>
    <w:rsid w:val="00334F41"/>
    <w:rsid w:val="00335735"/>
    <w:rsid w:val="003363B5"/>
    <w:rsid w:val="00336D71"/>
    <w:rsid w:val="00336E3F"/>
    <w:rsid w:val="00337201"/>
    <w:rsid w:val="00337A99"/>
    <w:rsid w:val="00337B43"/>
    <w:rsid w:val="00337BB4"/>
    <w:rsid w:val="00337C11"/>
    <w:rsid w:val="0034022B"/>
    <w:rsid w:val="0034046A"/>
    <w:rsid w:val="00340600"/>
    <w:rsid w:val="00340C94"/>
    <w:rsid w:val="00341398"/>
    <w:rsid w:val="003418C1"/>
    <w:rsid w:val="00341A6E"/>
    <w:rsid w:val="00341DE7"/>
    <w:rsid w:val="0034204A"/>
    <w:rsid w:val="0034205B"/>
    <w:rsid w:val="003420C4"/>
    <w:rsid w:val="00342423"/>
    <w:rsid w:val="0034246F"/>
    <w:rsid w:val="00342632"/>
    <w:rsid w:val="003429FB"/>
    <w:rsid w:val="00342C2B"/>
    <w:rsid w:val="00343405"/>
    <w:rsid w:val="003434B9"/>
    <w:rsid w:val="00343C3D"/>
    <w:rsid w:val="00344276"/>
    <w:rsid w:val="0034486C"/>
    <w:rsid w:val="0034488D"/>
    <w:rsid w:val="00344ACD"/>
    <w:rsid w:val="00345294"/>
    <w:rsid w:val="003452AB"/>
    <w:rsid w:val="0034554F"/>
    <w:rsid w:val="003462AF"/>
    <w:rsid w:val="0034645B"/>
    <w:rsid w:val="00346D3B"/>
    <w:rsid w:val="00346E94"/>
    <w:rsid w:val="0034764C"/>
    <w:rsid w:val="0034775A"/>
    <w:rsid w:val="00347EDC"/>
    <w:rsid w:val="00350212"/>
    <w:rsid w:val="00350217"/>
    <w:rsid w:val="00350A21"/>
    <w:rsid w:val="00350B45"/>
    <w:rsid w:val="003512EB"/>
    <w:rsid w:val="003517D3"/>
    <w:rsid w:val="00351C63"/>
    <w:rsid w:val="00353064"/>
    <w:rsid w:val="00353359"/>
    <w:rsid w:val="003534C9"/>
    <w:rsid w:val="00354085"/>
    <w:rsid w:val="00354422"/>
    <w:rsid w:val="00354B17"/>
    <w:rsid w:val="0035517C"/>
    <w:rsid w:val="0035546C"/>
    <w:rsid w:val="00355BB4"/>
    <w:rsid w:val="00355F0C"/>
    <w:rsid w:val="0035601C"/>
    <w:rsid w:val="0035604E"/>
    <w:rsid w:val="00356588"/>
    <w:rsid w:val="00356655"/>
    <w:rsid w:val="00356E83"/>
    <w:rsid w:val="003573CA"/>
    <w:rsid w:val="0035748A"/>
    <w:rsid w:val="00357770"/>
    <w:rsid w:val="00357FAD"/>
    <w:rsid w:val="00360591"/>
    <w:rsid w:val="0036088B"/>
    <w:rsid w:val="003608CC"/>
    <w:rsid w:val="0036110E"/>
    <w:rsid w:val="00361A91"/>
    <w:rsid w:val="00361F3D"/>
    <w:rsid w:val="00362076"/>
    <w:rsid w:val="0036218C"/>
    <w:rsid w:val="003627AB"/>
    <w:rsid w:val="003627C6"/>
    <w:rsid w:val="0036285A"/>
    <w:rsid w:val="00362AFE"/>
    <w:rsid w:val="00362B67"/>
    <w:rsid w:val="00362C11"/>
    <w:rsid w:val="0036365C"/>
    <w:rsid w:val="003637AB"/>
    <w:rsid w:val="00363D98"/>
    <w:rsid w:val="00364B48"/>
    <w:rsid w:val="0036593E"/>
    <w:rsid w:val="00365957"/>
    <w:rsid w:val="00365B4F"/>
    <w:rsid w:val="00365D92"/>
    <w:rsid w:val="00365E2D"/>
    <w:rsid w:val="00366F23"/>
    <w:rsid w:val="003671CC"/>
    <w:rsid w:val="003672BA"/>
    <w:rsid w:val="00367829"/>
    <w:rsid w:val="00367BDA"/>
    <w:rsid w:val="00367C7D"/>
    <w:rsid w:val="00367F06"/>
    <w:rsid w:val="003700CA"/>
    <w:rsid w:val="00370557"/>
    <w:rsid w:val="00370835"/>
    <w:rsid w:val="0037099A"/>
    <w:rsid w:val="00370DD0"/>
    <w:rsid w:val="00371B00"/>
    <w:rsid w:val="00372090"/>
    <w:rsid w:val="003722BF"/>
    <w:rsid w:val="00372D47"/>
    <w:rsid w:val="0037318D"/>
    <w:rsid w:val="00374093"/>
    <w:rsid w:val="0037438A"/>
    <w:rsid w:val="00374447"/>
    <w:rsid w:val="00374547"/>
    <w:rsid w:val="0037460E"/>
    <w:rsid w:val="0037481E"/>
    <w:rsid w:val="00374FB0"/>
    <w:rsid w:val="003750F5"/>
    <w:rsid w:val="0037553C"/>
    <w:rsid w:val="0037565A"/>
    <w:rsid w:val="00375DE8"/>
    <w:rsid w:val="0037634A"/>
    <w:rsid w:val="003764A3"/>
    <w:rsid w:val="00376A3A"/>
    <w:rsid w:val="00376E2E"/>
    <w:rsid w:val="0037705D"/>
    <w:rsid w:val="0037751E"/>
    <w:rsid w:val="00377809"/>
    <w:rsid w:val="00377B9F"/>
    <w:rsid w:val="003805A0"/>
    <w:rsid w:val="003807BF"/>
    <w:rsid w:val="00381371"/>
    <w:rsid w:val="0038153E"/>
    <w:rsid w:val="00381E3C"/>
    <w:rsid w:val="003822B9"/>
    <w:rsid w:val="003824D7"/>
    <w:rsid w:val="003824E6"/>
    <w:rsid w:val="003825AF"/>
    <w:rsid w:val="00382C86"/>
    <w:rsid w:val="0038318D"/>
    <w:rsid w:val="003831A8"/>
    <w:rsid w:val="00383ECF"/>
    <w:rsid w:val="00384005"/>
    <w:rsid w:val="0038533F"/>
    <w:rsid w:val="00385536"/>
    <w:rsid w:val="00385B23"/>
    <w:rsid w:val="00385D77"/>
    <w:rsid w:val="003861D8"/>
    <w:rsid w:val="00386427"/>
    <w:rsid w:val="00386AC4"/>
    <w:rsid w:val="00386DB4"/>
    <w:rsid w:val="003870B0"/>
    <w:rsid w:val="003875DF"/>
    <w:rsid w:val="00387603"/>
    <w:rsid w:val="00390D36"/>
    <w:rsid w:val="00390ECD"/>
    <w:rsid w:val="00391184"/>
    <w:rsid w:val="00391778"/>
    <w:rsid w:val="003917B8"/>
    <w:rsid w:val="00391B41"/>
    <w:rsid w:val="0039270F"/>
    <w:rsid w:val="00392952"/>
    <w:rsid w:val="00392A58"/>
    <w:rsid w:val="00392D07"/>
    <w:rsid w:val="00392F43"/>
    <w:rsid w:val="0039350A"/>
    <w:rsid w:val="003935D6"/>
    <w:rsid w:val="00393F78"/>
    <w:rsid w:val="00394228"/>
    <w:rsid w:val="003942C2"/>
    <w:rsid w:val="00394342"/>
    <w:rsid w:val="0039436D"/>
    <w:rsid w:val="0039477E"/>
    <w:rsid w:val="00394F8B"/>
    <w:rsid w:val="0039515B"/>
    <w:rsid w:val="003956AC"/>
    <w:rsid w:val="00395E01"/>
    <w:rsid w:val="003967C1"/>
    <w:rsid w:val="00396853"/>
    <w:rsid w:val="00396BE7"/>
    <w:rsid w:val="00397143"/>
    <w:rsid w:val="003971C5"/>
    <w:rsid w:val="00397BFA"/>
    <w:rsid w:val="00397D78"/>
    <w:rsid w:val="00397F62"/>
    <w:rsid w:val="003A058A"/>
    <w:rsid w:val="003A0E69"/>
    <w:rsid w:val="003A2451"/>
    <w:rsid w:val="003A24C1"/>
    <w:rsid w:val="003A25DE"/>
    <w:rsid w:val="003A297E"/>
    <w:rsid w:val="003A2ABE"/>
    <w:rsid w:val="003A2BE0"/>
    <w:rsid w:val="003A2E2F"/>
    <w:rsid w:val="003A2E87"/>
    <w:rsid w:val="003A3051"/>
    <w:rsid w:val="003A3160"/>
    <w:rsid w:val="003A378E"/>
    <w:rsid w:val="003A3B19"/>
    <w:rsid w:val="003A4B88"/>
    <w:rsid w:val="003A4ED6"/>
    <w:rsid w:val="003A4F0B"/>
    <w:rsid w:val="003A5EF5"/>
    <w:rsid w:val="003A6297"/>
    <w:rsid w:val="003A6D9A"/>
    <w:rsid w:val="003A712F"/>
    <w:rsid w:val="003A7207"/>
    <w:rsid w:val="003A7739"/>
    <w:rsid w:val="003A7A0E"/>
    <w:rsid w:val="003A7B51"/>
    <w:rsid w:val="003B0017"/>
    <w:rsid w:val="003B009B"/>
    <w:rsid w:val="003B0114"/>
    <w:rsid w:val="003B03D0"/>
    <w:rsid w:val="003B0690"/>
    <w:rsid w:val="003B0AF9"/>
    <w:rsid w:val="003B0F10"/>
    <w:rsid w:val="003B1155"/>
    <w:rsid w:val="003B1159"/>
    <w:rsid w:val="003B12BE"/>
    <w:rsid w:val="003B1B1D"/>
    <w:rsid w:val="003B2D8F"/>
    <w:rsid w:val="003B3766"/>
    <w:rsid w:val="003B3B5F"/>
    <w:rsid w:val="003B4137"/>
    <w:rsid w:val="003B42F2"/>
    <w:rsid w:val="003B48A2"/>
    <w:rsid w:val="003B4A31"/>
    <w:rsid w:val="003B4B90"/>
    <w:rsid w:val="003B4C07"/>
    <w:rsid w:val="003B5804"/>
    <w:rsid w:val="003B5FA7"/>
    <w:rsid w:val="003B6A30"/>
    <w:rsid w:val="003B6AEA"/>
    <w:rsid w:val="003B6C2F"/>
    <w:rsid w:val="003B6E03"/>
    <w:rsid w:val="003B7AB7"/>
    <w:rsid w:val="003C04E8"/>
    <w:rsid w:val="003C08ED"/>
    <w:rsid w:val="003C0E0A"/>
    <w:rsid w:val="003C1CCE"/>
    <w:rsid w:val="003C1ECD"/>
    <w:rsid w:val="003C2491"/>
    <w:rsid w:val="003C29B3"/>
    <w:rsid w:val="003C2A55"/>
    <w:rsid w:val="003C2C08"/>
    <w:rsid w:val="003C3124"/>
    <w:rsid w:val="003C32BC"/>
    <w:rsid w:val="003C3E34"/>
    <w:rsid w:val="003C42AD"/>
    <w:rsid w:val="003C4826"/>
    <w:rsid w:val="003C4DCB"/>
    <w:rsid w:val="003C4E76"/>
    <w:rsid w:val="003C4F01"/>
    <w:rsid w:val="003C5235"/>
    <w:rsid w:val="003C54FC"/>
    <w:rsid w:val="003C5768"/>
    <w:rsid w:val="003C5AC7"/>
    <w:rsid w:val="003C5D95"/>
    <w:rsid w:val="003C688B"/>
    <w:rsid w:val="003C7295"/>
    <w:rsid w:val="003C74BA"/>
    <w:rsid w:val="003C769B"/>
    <w:rsid w:val="003C7AB6"/>
    <w:rsid w:val="003C7DAD"/>
    <w:rsid w:val="003D0296"/>
    <w:rsid w:val="003D058B"/>
    <w:rsid w:val="003D05A9"/>
    <w:rsid w:val="003D0A54"/>
    <w:rsid w:val="003D0B8C"/>
    <w:rsid w:val="003D102E"/>
    <w:rsid w:val="003D1181"/>
    <w:rsid w:val="003D1929"/>
    <w:rsid w:val="003D1AF3"/>
    <w:rsid w:val="003D1B14"/>
    <w:rsid w:val="003D2081"/>
    <w:rsid w:val="003D2246"/>
    <w:rsid w:val="003D2540"/>
    <w:rsid w:val="003D3AE0"/>
    <w:rsid w:val="003D3E6C"/>
    <w:rsid w:val="003D3F08"/>
    <w:rsid w:val="003D4401"/>
    <w:rsid w:val="003D44A2"/>
    <w:rsid w:val="003D49FF"/>
    <w:rsid w:val="003D4BAC"/>
    <w:rsid w:val="003D56D0"/>
    <w:rsid w:val="003D5A3A"/>
    <w:rsid w:val="003D5A90"/>
    <w:rsid w:val="003D5B76"/>
    <w:rsid w:val="003D5C60"/>
    <w:rsid w:val="003D609D"/>
    <w:rsid w:val="003D61AA"/>
    <w:rsid w:val="003D663F"/>
    <w:rsid w:val="003D674F"/>
    <w:rsid w:val="003D6EB9"/>
    <w:rsid w:val="003D6F7A"/>
    <w:rsid w:val="003D7C02"/>
    <w:rsid w:val="003D7DA1"/>
    <w:rsid w:val="003D7E9F"/>
    <w:rsid w:val="003D7F17"/>
    <w:rsid w:val="003E02B3"/>
    <w:rsid w:val="003E0455"/>
    <w:rsid w:val="003E0504"/>
    <w:rsid w:val="003E08D1"/>
    <w:rsid w:val="003E0AE5"/>
    <w:rsid w:val="003E0AFE"/>
    <w:rsid w:val="003E1481"/>
    <w:rsid w:val="003E16C1"/>
    <w:rsid w:val="003E1B4B"/>
    <w:rsid w:val="003E1D54"/>
    <w:rsid w:val="003E21C1"/>
    <w:rsid w:val="003E25E7"/>
    <w:rsid w:val="003E2CF3"/>
    <w:rsid w:val="003E3031"/>
    <w:rsid w:val="003E3312"/>
    <w:rsid w:val="003E3D04"/>
    <w:rsid w:val="003E3FB9"/>
    <w:rsid w:val="003E416B"/>
    <w:rsid w:val="003E4776"/>
    <w:rsid w:val="003E478D"/>
    <w:rsid w:val="003E48FE"/>
    <w:rsid w:val="003E4C60"/>
    <w:rsid w:val="003E4D6F"/>
    <w:rsid w:val="003E4DE3"/>
    <w:rsid w:val="003E50C9"/>
    <w:rsid w:val="003E5899"/>
    <w:rsid w:val="003E58B8"/>
    <w:rsid w:val="003E60C1"/>
    <w:rsid w:val="003E60E0"/>
    <w:rsid w:val="003E6970"/>
    <w:rsid w:val="003E6CAA"/>
    <w:rsid w:val="003E6F47"/>
    <w:rsid w:val="003E71F2"/>
    <w:rsid w:val="003E76E7"/>
    <w:rsid w:val="003E7889"/>
    <w:rsid w:val="003E7956"/>
    <w:rsid w:val="003E7D5C"/>
    <w:rsid w:val="003F0C55"/>
    <w:rsid w:val="003F20EC"/>
    <w:rsid w:val="003F28A5"/>
    <w:rsid w:val="003F2A18"/>
    <w:rsid w:val="003F30B4"/>
    <w:rsid w:val="003F3964"/>
    <w:rsid w:val="003F3FAF"/>
    <w:rsid w:val="003F4334"/>
    <w:rsid w:val="003F4594"/>
    <w:rsid w:val="003F4FEF"/>
    <w:rsid w:val="003F509F"/>
    <w:rsid w:val="003F5139"/>
    <w:rsid w:val="003F519E"/>
    <w:rsid w:val="003F5A72"/>
    <w:rsid w:val="003F5C2F"/>
    <w:rsid w:val="003F6C87"/>
    <w:rsid w:val="003F6D7F"/>
    <w:rsid w:val="003F781E"/>
    <w:rsid w:val="003F7C06"/>
    <w:rsid w:val="004003FD"/>
    <w:rsid w:val="0040086B"/>
    <w:rsid w:val="00400BF1"/>
    <w:rsid w:val="00401838"/>
    <w:rsid w:val="004019B4"/>
    <w:rsid w:val="00401EC2"/>
    <w:rsid w:val="00401FFC"/>
    <w:rsid w:val="004020C5"/>
    <w:rsid w:val="00402FCA"/>
    <w:rsid w:val="004032CC"/>
    <w:rsid w:val="00403338"/>
    <w:rsid w:val="00403745"/>
    <w:rsid w:val="004049B7"/>
    <w:rsid w:val="00404D98"/>
    <w:rsid w:val="00404F01"/>
    <w:rsid w:val="00405055"/>
    <w:rsid w:val="00405416"/>
    <w:rsid w:val="00405445"/>
    <w:rsid w:val="0040571C"/>
    <w:rsid w:val="004059EC"/>
    <w:rsid w:val="00405B82"/>
    <w:rsid w:val="00405DCC"/>
    <w:rsid w:val="00406EDF"/>
    <w:rsid w:val="0040735C"/>
    <w:rsid w:val="00407561"/>
    <w:rsid w:val="00407D85"/>
    <w:rsid w:val="00407E99"/>
    <w:rsid w:val="00410973"/>
    <w:rsid w:val="00410A3E"/>
    <w:rsid w:val="00410AEA"/>
    <w:rsid w:val="0041191B"/>
    <w:rsid w:val="00411B01"/>
    <w:rsid w:val="004121C6"/>
    <w:rsid w:val="004121CC"/>
    <w:rsid w:val="00412BFC"/>
    <w:rsid w:val="00412E6C"/>
    <w:rsid w:val="004136D3"/>
    <w:rsid w:val="004138DF"/>
    <w:rsid w:val="00414313"/>
    <w:rsid w:val="00414401"/>
    <w:rsid w:val="004146D7"/>
    <w:rsid w:val="00414C9B"/>
    <w:rsid w:val="00414D6E"/>
    <w:rsid w:val="0041544E"/>
    <w:rsid w:val="0041550A"/>
    <w:rsid w:val="00415804"/>
    <w:rsid w:val="00415934"/>
    <w:rsid w:val="00415E7E"/>
    <w:rsid w:val="00415FB1"/>
    <w:rsid w:val="004162C3"/>
    <w:rsid w:val="004164A2"/>
    <w:rsid w:val="0041680B"/>
    <w:rsid w:val="00416AFF"/>
    <w:rsid w:val="00417141"/>
    <w:rsid w:val="00417179"/>
    <w:rsid w:val="00417292"/>
    <w:rsid w:val="00417586"/>
    <w:rsid w:val="004179D6"/>
    <w:rsid w:val="00417B54"/>
    <w:rsid w:val="00420158"/>
    <w:rsid w:val="00420A0D"/>
    <w:rsid w:val="00420A69"/>
    <w:rsid w:val="0042193C"/>
    <w:rsid w:val="00422016"/>
    <w:rsid w:val="004224A9"/>
    <w:rsid w:val="00423098"/>
    <w:rsid w:val="0042375B"/>
    <w:rsid w:val="0042397A"/>
    <w:rsid w:val="00423CD5"/>
    <w:rsid w:val="00424527"/>
    <w:rsid w:val="00424D1C"/>
    <w:rsid w:val="00425014"/>
    <w:rsid w:val="004251A9"/>
    <w:rsid w:val="004254DD"/>
    <w:rsid w:val="004255E8"/>
    <w:rsid w:val="00425AE5"/>
    <w:rsid w:val="00425FD0"/>
    <w:rsid w:val="004264A1"/>
    <w:rsid w:val="00426903"/>
    <w:rsid w:val="00426A3E"/>
    <w:rsid w:val="00426E7B"/>
    <w:rsid w:val="004277FF"/>
    <w:rsid w:val="00427A89"/>
    <w:rsid w:val="00427B82"/>
    <w:rsid w:val="00427B95"/>
    <w:rsid w:val="00427BAE"/>
    <w:rsid w:val="00427C2E"/>
    <w:rsid w:val="00427D4E"/>
    <w:rsid w:val="00427F43"/>
    <w:rsid w:val="00427FED"/>
    <w:rsid w:val="004304ED"/>
    <w:rsid w:val="004309AF"/>
    <w:rsid w:val="00430C21"/>
    <w:rsid w:val="00431210"/>
    <w:rsid w:val="004312F2"/>
    <w:rsid w:val="0043222F"/>
    <w:rsid w:val="00432DA6"/>
    <w:rsid w:val="00433714"/>
    <w:rsid w:val="004338A2"/>
    <w:rsid w:val="00434002"/>
    <w:rsid w:val="0043469B"/>
    <w:rsid w:val="00434BDB"/>
    <w:rsid w:val="00435527"/>
    <w:rsid w:val="004360CA"/>
    <w:rsid w:val="0043631C"/>
    <w:rsid w:val="00437673"/>
    <w:rsid w:val="0043784C"/>
    <w:rsid w:val="0043792D"/>
    <w:rsid w:val="00437A7C"/>
    <w:rsid w:val="00437AC2"/>
    <w:rsid w:val="00437F64"/>
    <w:rsid w:val="00440447"/>
    <w:rsid w:val="004404D0"/>
    <w:rsid w:val="00440D1B"/>
    <w:rsid w:val="00440EDE"/>
    <w:rsid w:val="00440F8B"/>
    <w:rsid w:val="004422D5"/>
    <w:rsid w:val="00442426"/>
    <w:rsid w:val="004429DE"/>
    <w:rsid w:val="00442E8F"/>
    <w:rsid w:val="004432E1"/>
    <w:rsid w:val="0044336E"/>
    <w:rsid w:val="0044380D"/>
    <w:rsid w:val="00443ADA"/>
    <w:rsid w:val="00444482"/>
    <w:rsid w:val="004445EA"/>
    <w:rsid w:val="00444A9F"/>
    <w:rsid w:val="00444E1C"/>
    <w:rsid w:val="004450AB"/>
    <w:rsid w:val="0044565C"/>
    <w:rsid w:val="004460F4"/>
    <w:rsid w:val="0044621D"/>
    <w:rsid w:val="00446285"/>
    <w:rsid w:val="00446368"/>
    <w:rsid w:val="0044648E"/>
    <w:rsid w:val="00446E9E"/>
    <w:rsid w:val="00446FD8"/>
    <w:rsid w:val="004471E3"/>
    <w:rsid w:val="004505E5"/>
    <w:rsid w:val="00450687"/>
    <w:rsid w:val="004506EE"/>
    <w:rsid w:val="00450A98"/>
    <w:rsid w:val="00450D7A"/>
    <w:rsid w:val="004510A7"/>
    <w:rsid w:val="004511F2"/>
    <w:rsid w:val="00452658"/>
    <w:rsid w:val="0045294F"/>
    <w:rsid w:val="00452D3A"/>
    <w:rsid w:val="00452E57"/>
    <w:rsid w:val="004532E4"/>
    <w:rsid w:val="00453359"/>
    <w:rsid w:val="00453A66"/>
    <w:rsid w:val="0045498D"/>
    <w:rsid w:val="00454CD1"/>
    <w:rsid w:val="00455819"/>
    <w:rsid w:val="00455BF9"/>
    <w:rsid w:val="00455E1E"/>
    <w:rsid w:val="00455E50"/>
    <w:rsid w:val="00456053"/>
    <w:rsid w:val="00456172"/>
    <w:rsid w:val="00456488"/>
    <w:rsid w:val="004565C9"/>
    <w:rsid w:val="00456DE4"/>
    <w:rsid w:val="00456DE8"/>
    <w:rsid w:val="00457C02"/>
    <w:rsid w:val="004602D5"/>
    <w:rsid w:val="00460F00"/>
    <w:rsid w:val="00461118"/>
    <w:rsid w:val="004618EA"/>
    <w:rsid w:val="004620AC"/>
    <w:rsid w:val="0046370F"/>
    <w:rsid w:val="004637C3"/>
    <w:rsid w:val="004637F5"/>
    <w:rsid w:val="00463DAE"/>
    <w:rsid w:val="00464858"/>
    <w:rsid w:val="004648AB"/>
    <w:rsid w:val="004649D1"/>
    <w:rsid w:val="00464D60"/>
    <w:rsid w:val="0046519F"/>
    <w:rsid w:val="0046556A"/>
    <w:rsid w:val="004661AA"/>
    <w:rsid w:val="00466597"/>
    <w:rsid w:val="00466964"/>
    <w:rsid w:val="00467002"/>
    <w:rsid w:val="00467352"/>
    <w:rsid w:val="0046783D"/>
    <w:rsid w:val="00470494"/>
    <w:rsid w:val="00470850"/>
    <w:rsid w:val="00470EC3"/>
    <w:rsid w:val="0047145D"/>
    <w:rsid w:val="00471937"/>
    <w:rsid w:val="00471D49"/>
    <w:rsid w:val="0047228C"/>
    <w:rsid w:val="00472832"/>
    <w:rsid w:val="004729FA"/>
    <w:rsid w:val="00472BF3"/>
    <w:rsid w:val="00472EA5"/>
    <w:rsid w:val="004734EC"/>
    <w:rsid w:val="00473766"/>
    <w:rsid w:val="0047389E"/>
    <w:rsid w:val="0047415F"/>
    <w:rsid w:val="00474213"/>
    <w:rsid w:val="004749CE"/>
    <w:rsid w:val="00474DE2"/>
    <w:rsid w:val="00474F29"/>
    <w:rsid w:val="004753D1"/>
    <w:rsid w:val="0047569B"/>
    <w:rsid w:val="00475A01"/>
    <w:rsid w:val="0047627F"/>
    <w:rsid w:val="00476538"/>
    <w:rsid w:val="00476603"/>
    <w:rsid w:val="004767D3"/>
    <w:rsid w:val="00476E76"/>
    <w:rsid w:val="004772DA"/>
    <w:rsid w:val="00477725"/>
    <w:rsid w:val="00477A33"/>
    <w:rsid w:val="00477F3B"/>
    <w:rsid w:val="00480803"/>
    <w:rsid w:val="00480860"/>
    <w:rsid w:val="00480B18"/>
    <w:rsid w:val="00480BBB"/>
    <w:rsid w:val="0048104E"/>
    <w:rsid w:val="004814CA"/>
    <w:rsid w:val="00481516"/>
    <w:rsid w:val="0048152E"/>
    <w:rsid w:val="00482471"/>
    <w:rsid w:val="0048254C"/>
    <w:rsid w:val="00482815"/>
    <w:rsid w:val="00482A19"/>
    <w:rsid w:val="00482A60"/>
    <w:rsid w:val="00482A62"/>
    <w:rsid w:val="00482C5C"/>
    <w:rsid w:val="00482EA4"/>
    <w:rsid w:val="0048386B"/>
    <w:rsid w:val="00484334"/>
    <w:rsid w:val="00484612"/>
    <w:rsid w:val="004851AF"/>
    <w:rsid w:val="00485238"/>
    <w:rsid w:val="00485B77"/>
    <w:rsid w:val="00485FB6"/>
    <w:rsid w:val="0048602C"/>
    <w:rsid w:val="004862CF"/>
    <w:rsid w:val="004867FC"/>
    <w:rsid w:val="00486D7A"/>
    <w:rsid w:val="0048739D"/>
    <w:rsid w:val="0048759D"/>
    <w:rsid w:val="00487BDA"/>
    <w:rsid w:val="004903E8"/>
    <w:rsid w:val="0049054E"/>
    <w:rsid w:val="0049061E"/>
    <w:rsid w:val="00490704"/>
    <w:rsid w:val="00490A11"/>
    <w:rsid w:val="00490D3D"/>
    <w:rsid w:val="00491142"/>
    <w:rsid w:val="00491569"/>
    <w:rsid w:val="0049161E"/>
    <w:rsid w:val="00491E44"/>
    <w:rsid w:val="00491FFF"/>
    <w:rsid w:val="004928BC"/>
    <w:rsid w:val="0049290A"/>
    <w:rsid w:val="004935A3"/>
    <w:rsid w:val="00493736"/>
    <w:rsid w:val="00494130"/>
    <w:rsid w:val="004944AC"/>
    <w:rsid w:val="004947AD"/>
    <w:rsid w:val="00494C83"/>
    <w:rsid w:val="0049513E"/>
    <w:rsid w:val="004954E2"/>
    <w:rsid w:val="004957D1"/>
    <w:rsid w:val="004959DF"/>
    <w:rsid w:val="004960F4"/>
    <w:rsid w:val="004962B3"/>
    <w:rsid w:val="00496E40"/>
    <w:rsid w:val="004970B8"/>
    <w:rsid w:val="004970E8"/>
    <w:rsid w:val="004971F9"/>
    <w:rsid w:val="00497589"/>
    <w:rsid w:val="004975A0"/>
    <w:rsid w:val="00497785"/>
    <w:rsid w:val="004A0468"/>
    <w:rsid w:val="004A0554"/>
    <w:rsid w:val="004A0587"/>
    <w:rsid w:val="004A062F"/>
    <w:rsid w:val="004A0FB8"/>
    <w:rsid w:val="004A1056"/>
    <w:rsid w:val="004A122E"/>
    <w:rsid w:val="004A14ED"/>
    <w:rsid w:val="004A19B0"/>
    <w:rsid w:val="004A19CD"/>
    <w:rsid w:val="004A1BC0"/>
    <w:rsid w:val="004A2420"/>
    <w:rsid w:val="004A2B1D"/>
    <w:rsid w:val="004A2B86"/>
    <w:rsid w:val="004A34BB"/>
    <w:rsid w:val="004A378C"/>
    <w:rsid w:val="004A3AC0"/>
    <w:rsid w:val="004A3F90"/>
    <w:rsid w:val="004A415F"/>
    <w:rsid w:val="004A430C"/>
    <w:rsid w:val="004A44E4"/>
    <w:rsid w:val="004A4D46"/>
    <w:rsid w:val="004A5BAF"/>
    <w:rsid w:val="004A5C94"/>
    <w:rsid w:val="004A61AD"/>
    <w:rsid w:val="004A68B0"/>
    <w:rsid w:val="004A6F4D"/>
    <w:rsid w:val="004A716D"/>
    <w:rsid w:val="004A7269"/>
    <w:rsid w:val="004A7777"/>
    <w:rsid w:val="004A7DDA"/>
    <w:rsid w:val="004B00B8"/>
    <w:rsid w:val="004B0496"/>
    <w:rsid w:val="004B09EC"/>
    <w:rsid w:val="004B0E88"/>
    <w:rsid w:val="004B0EED"/>
    <w:rsid w:val="004B1256"/>
    <w:rsid w:val="004B1DF8"/>
    <w:rsid w:val="004B217D"/>
    <w:rsid w:val="004B266D"/>
    <w:rsid w:val="004B27A8"/>
    <w:rsid w:val="004B2AF7"/>
    <w:rsid w:val="004B2C65"/>
    <w:rsid w:val="004B342C"/>
    <w:rsid w:val="004B3605"/>
    <w:rsid w:val="004B36B3"/>
    <w:rsid w:val="004B3754"/>
    <w:rsid w:val="004B39AF"/>
    <w:rsid w:val="004B418B"/>
    <w:rsid w:val="004B46D3"/>
    <w:rsid w:val="004B49A9"/>
    <w:rsid w:val="004B4C17"/>
    <w:rsid w:val="004B5856"/>
    <w:rsid w:val="004B5D1A"/>
    <w:rsid w:val="004B5DD2"/>
    <w:rsid w:val="004B5DD3"/>
    <w:rsid w:val="004B642E"/>
    <w:rsid w:val="004B6601"/>
    <w:rsid w:val="004B6637"/>
    <w:rsid w:val="004B6A49"/>
    <w:rsid w:val="004B749E"/>
    <w:rsid w:val="004B7869"/>
    <w:rsid w:val="004B7FCC"/>
    <w:rsid w:val="004C01F1"/>
    <w:rsid w:val="004C056D"/>
    <w:rsid w:val="004C0735"/>
    <w:rsid w:val="004C0FD9"/>
    <w:rsid w:val="004C187B"/>
    <w:rsid w:val="004C19AD"/>
    <w:rsid w:val="004C1CCB"/>
    <w:rsid w:val="004C1E93"/>
    <w:rsid w:val="004C232B"/>
    <w:rsid w:val="004C2456"/>
    <w:rsid w:val="004C26C6"/>
    <w:rsid w:val="004C26E0"/>
    <w:rsid w:val="004C3B23"/>
    <w:rsid w:val="004C3DD1"/>
    <w:rsid w:val="004C40C1"/>
    <w:rsid w:val="004C4395"/>
    <w:rsid w:val="004C44F2"/>
    <w:rsid w:val="004C49A3"/>
    <w:rsid w:val="004C528A"/>
    <w:rsid w:val="004C560F"/>
    <w:rsid w:val="004C5735"/>
    <w:rsid w:val="004C5894"/>
    <w:rsid w:val="004C7479"/>
    <w:rsid w:val="004C76CA"/>
    <w:rsid w:val="004D0A32"/>
    <w:rsid w:val="004D0C0D"/>
    <w:rsid w:val="004D0E57"/>
    <w:rsid w:val="004D13FE"/>
    <w:rsid w:val="004D14D7"/>
    <w:rsid w:val="004D1679"/>
    <w:rsid w:val="004D1F5C"/>
    <w:rsid w:val="004D23E2"/>
    <w:rsid w:val="004D2ADE"/>
    <w:rsid w:val="004D338F"/>
    <w:rsid w:val="004D34A2"/>
    <w:rsid w:val="004D352D"/>
    <w:rsid w:val="004D3848"/>
    <w:rsid w:val="004D3EB8"/>
    <w:rsid w:val="004D3FC1"/>
    <w:rsid w:val="004D45FD"/>
    <w:rsid w:val="004D4B50"/>
    <w:rsid w:val="004D4C75"/>
    <w:rsid w:val="004D536F"/>
    <w:rsid w:val="004D5851"/>
    <w:rsid w:val="004D5972"/>
    <w:rsid w:val="004D6413"/>
    <w:rsid w:val="004D66A6"/>
    <w:rsid w:val="004D6AC5"/>
    <w:rsid w:val="004D6F4A"/>
    <w:rsid w:val="004D7DF6"/>
    <w:rsid w:val="004E0004"/>
    <w:rsid w:val="004E0125"/>
    <w:rsid w:val="004E043B"/>
    <w:rsid w:val="004E0AC6"/>
    <w:rsid w:val="004E0C5B"/>
    <w:rsid w:val="004E1059"/>
    <w:rsid w:val="004E1173"/>
    <w:rsid w:val="004E12C4"/>
    <w:rsid w:val="004E1336"/>
    <w:rsid w:val="004E1654"/>
    <w:rsid w:val="004E1948"/>
    <w:rsid w:val="004E1A56"/>
    <w:rsid w:val="004E1D4C"/>
    <w:rsid w:val="004E33D8"/>
    <w:rsid w:val="004E35E2"/>
    <w:rsid w:val="004E38CD"/>
    <w:rsid w:val="004E3A3E"/>
    <w:rsid w:val="004E3E4E"/>
    <w:rsid w:val="004E3E92"/>
    <w:rsid w:val="004E4167"/>
    <w:rsid w:val="004E421B"/>
    <w:rsid w:val="004E4987"/>
    <w:rsid w:val="004E4F75"/>
    <w:rsid w:val="004E5EAA"/>
    <w:rsid w:val="004E6007"/>
    <w:rsid w:val="004E6090"/>
    <w:rsid w:val="004E61DB"/>
    <w:rsid w:val="004E64C8"/>
    <w:rsid w:val="004E64F2"/>
    <w:rsid w:val="004E6602"/>
    <w:rsid w:val="004E7473"/>
    <w:rsid w:val="004E77D1"/>
    <w:rsid w:val="004E7873"/>
    <w:rsid w:val="004E7C07"/>
    <w:rsid w:val="004E7ECC"/>
    <w:rsid w:val="004F04E7"/>
    <w:rsid w:val="004F055A"/>
    <w:rsid w:val="004F0812"/>
    <w:rsid w:val="004F0823"/>
    <w:rsid w:val="004F115C"/>
    <w:rsid w:val="004F1179"/>
    <w:rsid w:val="004F1443"/>
    <w:rsid w:val="004F1577"/>
    <w:rsid w:val="004F1FF7"/>
    <w:rsid w:val="004F2141"/>
    <w:rsid w:val="004F28DE"/>
    <w:rsid w:val="004F2FA6"/>
    <w:rsid w:val="004F3033"/>
    <w:rsid w:val="004F36E4"/>
    <w:rsid w:val="004F3B53"/>
    <w:rsid w:val="004F3BD1"/>
    <w:rsid w:val="004F4ED7"/>
    <w:rsid w:val="004F5060"/>
    <w:rsid w:val="004F511F"/>
    <w:rsid w:val="004F523D"/>
    <w:rsid w:val="004F5336"/>
    <w:rsid w:val="004F5882"/>
    <w:rsid w:val="004F6317"/>
    <w:rsid w:val="004F65C3"/>
    <w:rsid w:val="004F679C"/>
    <w:rsid w:val="004F6B48"/>
    <w:rsid w:val="004F6BB5"/>
    <w:rsid w:val="004F6DB1"/>
    <w:rsid w:val="004F72A7"/>
    <w:rsid w:val="004F77B5"/>
    <w:rsid w:val="004F784F"/>
    <w:rsid w:val="004F7875"/>
    <w:rsid w:val="004F788C"/>
    <w:rsid w:val="004F790D"/>
    <w:rsid w:val="004F7E2A"/>
    <w:rsid w:val="0050016A"/>
    <w:rsid w:val="00500D52"/>
    <w:rsid w:val="00501100"/>
    <w:rsid w:val="005015DF"/>
    <w:rsid w:val="00501BC2"/>
    <w:rsid w:val="00501CF8"/>
    <w:rsid w:val="00501ED0"/>
    <w:rsid w:val="00501F69"/>
    <w:rsid w:val="005023DF"/>
    <w:rsid w:val="00502609"/>
    <w:rsid w:val="005033C7"/>
    <w:rsid w:val="00503400"/>
    <w:rsid w:val="00503730"/>
    <w:rsid w:val="00503AF3"/>
    <w:rsid w:val="00503B49"/>
    <w:rsid w:val="00503E65"/>
    <w:rsid w:val="005046DB"/>
    <w:rsid w:val="00504D28"/>
    <w:rsid w:val="0050504B"/>
    <w:rsid w:val="00505CB1"/>
    <w:rsid w:val="00505F9E"/>
    <w:rsid w:val="00506934"/>
    <w:rsid w:val="00506B31"/>
    <w:rsid w:val="00506E0B"/>
    <w:rsid w:val="00506FCB"/>
    <w:rsid w:val="00507068"/>
    <w:rsid w:val="00507078"/>
    <w:rsid w:val="005077CB"/>
    <w:rsid w:val="00507C24"/>
    <w:rsid w:val="00507DE7"/>
    <w:rsid w:val="00510135"/>
    <w:rsid w:val="005105E8"/>
    <w:rsid w:val="0051086A"/>
    <w:rsid w:val="00510AB1"/>
    <w:rsid w:val="00510F62"/>
    <w:rsid w:val="00511237"/>
    <w:rsid w:val="00511A20"/>
    <w:rsid w:val="00511D6A"/>
    <w:rsid w:val="00511DFA"/>
    <w:rsid w:val="00512A0E"/>
    <w:rsid w:val="00512A57"/>
    <w:rsid w:val="00512EB5"/>
    <w:rsid w:val="00513152"/>
    <w:rsid w:val="0051379D"/>
    <w:rsid w:val="005137A8"/>
    <w:rsid w:val="005139D1"/>
    <w:rsid w:val="005141E9"/>
    <w:rsid w:val="005143E3"/>
    <w:rsid w:val="00514844"/>
    <w:rsid w:val="0051494E"/>
    <w:rsid w:val="00514A26"/>
    <w:rsid w:val="00514D02"/>
    <w:rsid w:val="005159BA"/>
    <w:rsid w:val="00515C0C"/>
    <w:rsid w:val="00515ED6"/>
    <w:rsid w:val="005160AC"/>
    <w:rsid w:val="005160C0"/>
    <w:rsid w:val="005160DB"/>
    <w:rsid w:val="0051611F"/>
    <w:rsid w:val="00516732"/>
    <w:rsid w:val="00516B57"/>
    <w:rsid w:val="00517D47"/>
    <w:rsid w:val="00520080"/>
    <w:rsid w:val="005203B6"/>
    <w:rsid w:val="005204FF"/>
    <w:rsid w:val="005206B0"/>
    <w:rsid w:val="00520FAF"/>
    <w:rsid w:val="005214E5"/>
    <w:rsid w:val="00521857"/>
    <w:rsid w:val="00521CF5"/>
    <w:rsid w:val="00521D1E"/>
    <w:rsid w:val="00521E26"/>
    <w:rsid w:val="00521ECE"/>
    <w:rsid w:val="00522750"/>
    <w:rsid w:val="00522DE0"/>
    <w:rsid w:val="0052308C"/>
    <w:rsid w:val="005239C4"/>
    <w:rsid w:val="005240BA"/>
    <w:rsid w:val="00524144"/>
    <w:rsid w:val="00524192"/>
    <w:rsid w:val="00524399"/>
    <w:rsid w:val="005243C8"/>
    <w:rsid w:val="00524A60"/>
    <w:rsid w:val="00524B9F"/>
    <w:rsid w:val="00524E12"/>
    <w:rsid w:val="00525138"/>
    <w:rsid w:val="0052598A"/>
    <w:rsid w:val="00525D00"/>
    <w:rsid w:val="00526731"/>
    <w:rsid w:val="00526D83"/>
    <w:rsid w:val="00527481"/>
    <w:rsid w:val="00527576"/>
    <w:rsid w:val="005278AC"/>
    <w:rsid w:val="00527BB9"/>
    <w:rsid w:val="00527C15"/>
    <w:rsid w:val="00527DF5"/>
    <w:rsid w:val="00527FB6"/>
    <w:rsid w:val="00530334"/>
    <w:rsid w:val="00530414"/>
    <w:rsid w:val="00530592"/>
    <w:rsid w:val="0053082E"/>
    <w:rsid w:val="00530C46"/>
    <w:rsid w:val="00531229"/>
    <w:rsid w:val="005312F4"/>
    <w:rsid w:val="00531501"/>
    <w:rsid w:val="0053185D"/>
    <w:rsid w:val="00531BBA"/>
    <w:rsid w:val="0053214B"/>
    <w:rsid w:val="0053268A"/>
    <w:rsid w:val="0053293A"/>
    <w:rsid w:val="0053296D"/>
    <w:rsid w:val="00533852"/>
    <w:rsid w:val="00533C5E"/>
    <w:rsid w:val="0053433D"/>
    <w:rsid w:val="005347C5"/>
    <w:rsid w:val="005348D5"/>
    <w:rsid w:val="00534932"/>
    <w:rsid w:val="00534DFA"/>
    <w:rsid w:val="00534E17"/>
    <w:rsid w:val="0053521C"/>
    <w:rsid w:val="00535223"/>
    <w:rsid w:val="0053528F"/>
    <w:rsid w:val="005353DA"/>
    <w:rsid w:val="00535538"/>
    <w:rsid w:val="005356C8"/>
    <w:rsid w:val="005357B0"/>
    <w:rsid w:val="005362F6"/>
    <w:rsid w:val="0053640D"/>
    <w:rsid w:val="0053650A"/>
    <w:rsid w:val="0053666F"/>
    <w:rsid w:val="00536D42"/>
    <w:rsid w:val="005375E1"/>
    <w:rsid w:val="00537A43"/>
    <w:rsid w:val="00537FBF"/>
    <w:rsid w:val="005401BC"/>
    <w:rsid w:val="005409FA"/>
    <w:rsid w:val="00541782"/>
    <w:rsid w:val="00541930"/>
    <w:rsid w:val="00541A00"/>
    <w:rsid w:val="00541B0B"/>
    <w:rsid w:val="00541BF8"/>
    <w:rsid w:val="00541E1A"/>
    <w:rsid w:val="00542114"/>
    <w:rsid w:val="0054242C"/>
    <w:rsid w:val="00542702"/>
    <w:rsid w:val="005435C8"/>
    <w:rsid w:val="00543604"/>
    <w:rsid w:val="00543AA2"/>
    <w:rsid w:val="00543B7C"/>
    <w:rsid w:val="00543D4C"/>
    <w:rsid w:val="00544580"/>
    <w:rsid w:val="00544A6E"/>
    <w:rsid w:val="00544C3A"/>
    <w:rsid w:val="00544D6B"/>
    <w:rsid w:val="00545133"/>
    <w:rsid w:val="00545286"/>
    <w:rsid w:val="0054592A"/>
    <w:rsid w:val="00545AC9"/>
    <w:rsid w:val="0054654A"/>
    <w:rsid w:val="0054688B"/>
    <w:rsid w:val="00546C9B"/>
    <w:rsid w:val="00546DB8"/>
    <w:rsid w:val="005471CD"/>
    <w:rsid w:val="00547FD2"/>
    <w:rsid w:val="00550FC3"/>
    <w:rsid w:val="005510A3"/>
    <w:rsid w:val="005518EA"/>
    <w:rsid w:val="00551AA4"/>
    <w:rsid w:val="00551B59"/>
    <w:rsid w:val="00551C0E"/>
    <w:rsid w:val="00551C56"/>
    <w:rsid w:val="0055217B"/>
    <w:rsid w:val="005525E3"/>
    <w:rsid w:val="00552C32"/>
    <w:rsid w:val="00552CA8"/>
    <w:rsid w:val="00552FCA"/>
    <w:rsid w:val="00553119"/>
    <w:rsid w:val="00553164"/>
    <w:rsid w:val="0055336A"/>
    <w:rsid w:val="00553D9C"/>
    <w:rsid w:val="00554C07"/>
    <w:rsid w:val="005552A1"/>
    <w:rsid w:val="00555621"/>
    <w:rsid w:val="00556147"/>
    <w:rsid w:val="005561FF"/>
    <w:rsid w:val="005563AC"/>
    <w:rsid w:val="005563CF"/>
    <w:rsid w:val="005567D2"/>
    <w:rsid w:val="00556A7C"/>
    <w:rsid w:val="00556A9E"/>
    <w:rsid w:val="00556C80"/>
    <w:rsid w:val="00556E25"/>
    <w:rsid w:val="0055728E"/>
    <w:rsid w:val="005572C3"/>
    <w:rsid w:val="005576E7"/>
    <w:rsid w:val="00557925"/>
    <w:rsid w:val="00557C32"/>
    <w:rsid w:val="00557EDF"/>
    <w:rsid w:val="00560239"/>
    <w:rsid w:val="00560658"/>
    <w:rsid w:val="005610E9"/>
    <w:rsid w:val="005610F3"/>
    <w:rsid w:val="0056119E"/>
    <w:rsid w:val="00561BB6"/>
    <w:rsid w:val="00561C43"/>
    <w:rsid w:val="00561CB0"/>
    <w:rsid w:val="00562384"/>
    <w:rsid w:val="00562C0B"/>
    <w:rsid w:val="0056331C"/>
    <w:rsid w:val="0056335E"/>
    <w:rsid w:val="0056343C"/>
    <w:rsid w:val="00563466"/>
    <w:rsid w:val="005638D3"/>
    <w:rsid w:val="00563907"/>
    <w:rsid w:val="00563909"/>
    <w:rsid w:val="00563A3D"/>
    <w:rsid w:val="00563AB7"/>
    <w:rsid w:val="00563AE8"/>
    <w:rsid w:val="00563C50"/>
    <w:rsid w:val="005640A6"/>
    <w:rsid w:val="005640FE"/>
    <w:rsid w:val="005648C7"/>
    <w:rsid w:val="00564915"/>
    <w:rsid w:val="00564BD2"/>
    <w:rsid w:val="00564E86"/>
    <w:rsid w:val="00565424"/>
    <w:rsid w:val="00565C45"/>
    <w:rsid w:val="005662D5"/>
    <w:rsid w:val="00566350"/>
    <w:rsid w:val="005666F1"/>
    <w:rsid w:val="00566BAD"/>
    <w:rsid w:val="00566EE5"/>
    <w:rsid w:val="00566FF5"/>
    <w:rsid w:val="005678B7"/>
    <w:rsid w:val="005679F2"/>
    <w:rsid w:val="00567C3B"/>
    <w:rsid w:val="00567C6D"/>
    <w:rsid w:val="005702DB"/>
    <w:rsid w:val="00570969"/>
    <w:rsid w:val="00570CB9"/>
    <w:rsid w:val="00570CC6"/>
    <w:rsid w:val="005718E4"/>
    <w:rsid w:val="00571ABA"/>
    <w:rsid w:val="00571C58"/>
    <w:rsid w:val="00571E9B"/>
    <w:rsid w:val="0057249C"/>
    <w:rsid w:val="0057274F"/>
    <w:rsid w:val="0057282A"/>
    <w:rsid w:val="00572A71"/>
    <w:rsid w:val="0057321E"/>
    <w:rsid w:val="00573A4A"/>
    <w:rsid w:val="00573DB0"/>
    <w:rsid w:val="00574014"/>
    <w:rsid w:val="0057418B"/>
    <w:rsid w:val="0057483C"/>
    <w:rsid w:val="00574B7C"/>
    <w:rsid w:val="00574C2A"/>
    <w:rsid w:val="00574E03"/>
    <w:rsid w:val="00575189"/>
    <w:rsid w:val="0057519F"/>
    <w:rsid w:val="0057530B"/>
    <w:rsid w:val="0057537E"/>
    <w:rsid w:val="0057545B"/>
    <w:rsid w:val="005766F0"/>
    <w:rsid w:val="00576706"/>
    <w:rsid w:val="0057699B"/>
    <w:rsid w:val="00576B95"/>
    <w:rsid w:val="005772B3"/>
    <w:rsid w:val="005772E1"/>
    <w:rsid w:val="005774D7"/>
    <w:rsid w:val="005775B7"/>
    <w:rsid w:val="00577CD6"/>
    <w:rsid w:val="00577DFF"/>
    <w:rsid w:val="00580066"/>
    <w:rsid w:val="005802A5"/>
    <w:rsid w:val="005802FA"/>
    <w:rsid w:val="00580305"/>
    <w:rsid w:val="00580592"/>
    <w:rsid w:val="00580731"/>
    <w:rsid w:val="005808BB"/>
    <w:rsid w:val="00580EB5"/>
    <w:rsid w:val="005816EA"/>
    <w:rsid w:val="005817DF"/>
    <w:rsid w:val="00581813"/>
    <w:rsid w:val="00581C4B"/>
    <w:rsid w:val="005824FA"/>
    <w:rsid w:val="0058252C"/>
    <w:rsid w:val="00582702"/>
    <w:rsid w:val="00582726"/>
    <w:rsid w:val="00582829"/>
    <w:rsid w:val="00582E3D"/>
    <w:rsid w:val="00582FE5"/>
    <w:rsid w:val="00583442"/>
    <w:rsid w:val="005836FC"/>
    <w:rsid w:val="00583E0A"/>
    <w:rsid w:val="00584528"/>
    <w:rsid w:val="005845B3"/>
    <w:rsid w:val="00584725"/>
    <w:rsid w:val="005847F2"/>
    <w:rsid w:val="00584A3F"/>
    <w:rsid w:val="00584D5D"/>
    <w:rsid w:val="0058514B"/>
    <w:rsid w:val="0058527F"/>
    <w:rsid w:val="005854E5"/>
    <w:rsid w:val="0058558A"/>
    <w:rsid w:val="005855B5"/>
    <w:rsid w:val="0058582E"/>
    <w:rsid w:val="00585F11"/>
    <w:rsid w:val="005868C7"/>
    <w:rsid w:val="00586972"/>
    <w:rsid w:val="005873FA"/>
    <w:rsid w:val="00587610"/>
    <w:rsid w:val="00587A72"/>
    <w:rsid w:val="00587DE1"/>
    <w:rsid w:val="005902BB"/>
    <w:rsid w:val="0059034D"/>
    <w:rsid w:val="005910F4"/>
    <w:rsid w:val="00591D7A"/>
    <w:rsid w:val="00591E98"/>
    <w:rsid w:val="00591FFB"/>
    <w:rsid w:val="0059203A"/>
    <w:rsid w:val="0059274E"/>
    <w:rsid w:val="005927E0"/>
    <w:rsid w:val="005939BB"/>
    <w:rsid w:val="005940C9"/>
    <w:rsid w:val="00594386"/>
    <w:rsid w:val="00594463"/>
    <w:rsid w:val="005945EC"/>
    <w:rsid w:val="00594736"/>
    <w:rsid w:val="00594B09"/>
    <w:rsid w:val="00595268"/>
    <w:rsid w:val="005952BD"/>
    <w:rsid w:val="005952C0"/>
    <w:rsid w:val="00595612"/>
    <w:rsid w:val="005966A4"/>
    <w:rsid w:val="00596925"/>
    <w:rsid w:val="00597010"/>
    <w:rsid w:val="005971A9"/>
    <w:rsid w:val="005972CF"/>
    <w:rsid w:val="005A0192"/>
    <w:rsid w:val="005A01B6"/>
    <w:rsid w:val="005A01E6"/>
    <w:rsid w:val="005A020B"/>
    <w:rsid w:val="005A0301"/>
    <w:rsid w:val="005A070B"/>
    <w:rsid w:val="005A0EF8"/>
    <w:rsid w:val="005A0F67"/>
    <w:rsid w:val="005A11C5"/>
    <w:rsid w:val="005A133A"/>
    <w:rsid w:val="005A14D9"/>
    <w:rsid w:val="005A150D"/>
    <w:rsid w:val="005A1E97"/>
    <w:rsid w:val="005A214D"/>
    <w:rsid w:val="005A250E"/>
    <w:rsid w:val="005A29F1"/>
    <w:rsid w:val="005A2F61"/>
    <w:rsid w:val="005A3795"/>
    <w:rsid w:val="005A3C35"/>
    <w:rsid w:val="005A4451"/>
    <w:rsid w:val="005A49D3"/>
    <w:rsid w:val="005A4F2D"/>
    <w:rsid w:val="005A4F79"/>
    <w:rsid w:val="005A50F7"/>
    <w:rsid w:val="005A58BC"/>
    <w:rsid w:val="005A5C70"/>
    <w:rsid w:val="005A5F1C"/>
    <w:rsid w:val="005A6191"/>
    <w:rsid w:val="005A67F6"/>
    <w:rsid w:val="005A685B"/>
    <w:rsid w:val="005A6902"/>
    <w:rsid w:val="005A6A1C"/>
    <w:rsid w:val="005A6CE2"/>
    <w:rsid w:val="005A7978"/>
    <w:rsid w:val="005B02CC"/>
    <w:rsid w:val="005B07CF"/>
    <w:rsid w:val="005B0A87"/>
    <w:rsid w:val="005B138D"/>
    <w:rsid w:val="005B1515"/>
    <w:rsid w:val="005B15C1"/>
    <w:rsid w:val="005B167A"/>
    <w:rsid w:val="005B1A82"/>
    <w:rsid w:val="005B1EDA"/>
    <w:rsid w:val="005B2522"/>
    <w:rsid w:val="005B2E14"/>
    <w:rsid w:val="005B30BC"/>
    <w:rsid w:val="005B3509"/>
    <w:rsid w:val="005B3710"/>
    <w:rsid w:val="005B376A"/>
    <w:rsid w:val="005B3D5E"/>
    <w:rsid w:val="005B4310"/>
    <w:rsid w:val="005B4331"/>
    <w:rsid w:val="005B4CCC"/>
    <w:rsid w:val="005B53D9"/>
    <w:rsid w:val="005B549D"/>
    <w:rsid w:val="005B5626"/>
    <w:rsid w:val="005B5973"/>
    <w:rsid w:val="005B5EEB"/>
    <w:rsid w:val="005B6031"/>
    <w:rsid w:val="005B69DD"/>
    <w:rsid w:val="005B6F0A"/>
    <w:rsid w:val="005B73E9"/>
    <w:rsid w:val="005B7CF8"/>
    <w:rsid w:val="005B7D40"/>
    <w:rsid w:val="005B7D96"/>
    <w:rsid w:val="005B7DC7"/>
    <w:rsid w:val="005C0B3F"/>
    <w:rsid w:val="005C0CA9"/>
    <w:rsid w:val="005C0CAB"/>
    <w:rsid w:val="005C14CD"/>
    <w:rsid w:val="005C1D16"/>
    <w:rsid w:val="005C1EA5"/>
    <w:rsid w:val="005C200F"/>
    <w:rsid w:val="005C2617"/>
    <w:rsid w:val="005C2641"/>
    <w:rsid w:val="005C26AF"/>
    <w:rsid w:val="005C28C4"/>
    <w:rsid w:val="005C3019"/>
    <w:rsid w:val="005C370A"/>
    <w:rsid w:val="005C3713"/>
    <w:rsid w:val="005C3737"/>
    <w:rsid w:val="005C3F6B"/>
    <w:rsid w:val="005C4316"/>
    <w:rsid w:val="005C431E"/>
    <w:rsid w:val="005C4429"/>
    <w:rsid w:val="005C49EA"/>
    <w:rsid w:val="005C4A43"/>
    <w:rsid w:val="005C4E14"/>
    <w:rsid w:val="005C4E6D"/>
    <w:rsid w:val="005C526B"/>
    <w:rsid w:val="005C5A61"/>
    <w:rsid w:val="005C5B0B"/>
    <w:rsid w:val="005C5ECB"/>
    <w:rsid w:val="005C62FC"/>
    <w:rsid w:val="005C6DAD"/>
    <w:rsid w:val="005C6FCA"/>
    <w:rsid w:val="005C7789"/>
    <w:rsid w:val="005C77AF"/>
    <w:rsid w:val="005D0386"/>
    <w:rsid w:val="005D1229"/>
    <w:rsid w:val="005D19A2"/>
    <w:rsid w:val="005D2446"/>
    <w:rsid w:val="005D2931"/>
    <w:rsid w:val="005D2B23"/>
    <w:rsid w:val="005D309C"/>
    <w:rsid w:val="005D3D84"/>
    <w:rsid w:val="005D3EF1"/>
    <w:rsid w:val="005D47B1"/>
    <w:rsid w:val="005D4C06"/>
    <w:rsid w:val="005D4EDA"/>
    <w:rsid w:val="005D5312"/>
    <w:rsid w:val="005D575D"/>
    <w:rsid w:val="005D5B14"/>
    <w:rsid w:val="005D5FF6"/>
    <w:rsid w:val="005D60B9"/>
    <w:rsid w:val="005D6364"/>
    <w:rsid w:val="005D6657"/>
    <w:rsid w:val="005D68C3"/>
    <w:rsid w:val="005D6C23"/>
    <w:rsid w:val="005D7231"/>
    <w:rsid w:val="005D73CF"/>
    <w:rsid w:val="005D7738"/>
    <w:rsid w:val="005D7DD4"/>
    <w:rsid w:val="005E07C3"/>
    <w:rsid w:val="005E0B2B"/>
    <w:rsid w:val="005E18B3"/>
    <w:rsid w:val="005E1F59"/>
    <w:rsid w:val="005E2029"/>
    <w:rsid w:val="005E2A02"/>
    <w:rsid w:val="005E2A67"/>
    <w:rsid w:val="005E3644"/>
    <w:rsid w:val="005E377B"/>
    <w:rsid w:val="005E4045"/>
    <w:rsid w:val="005E4552"/>
    <w:rsid w:val="005E569A"/>
    <w:rsid w:val="005E5B14"/>
    <w:rsid w:val="005E6087"/>
    <w:rsid w:val="005E67AE"/>
    <w:rsid w:val="005E69B6"/>
    <w:rsid w:val="005E6E3E"/>
    <w:rsid w:val="005E723F"/>
    <w:rsid w:val="005E7A9B"/>
    <w:rsid w:val="005E7D48"/>
    <w:rsid w:val="005F0A73"/>
    <w:rsid w:val="005F0A91"/>
    <w:rsid w:val="005F14F4"/>
    <w:rsid w:val="005F16F8"/>
    <w:rsid w:val="005F1FF8"/>
    <w:rsid w:val="005F21AD"/>
    <w:rsid w:val="005F2513"/>
    <w:rsid w:val="005F2703"/>
    <w:rsid w:val="005F3D03"/>
    <w:rsid w:val="005F3D1B"/>
    <w:rsid w:val="005F3E56"/>
    <w:rsid w:val="005F4163"/>
    <w:rsid w:val="005F44AC"/>
    <w:rsid w:val="005F44EE"/>
    <w:rsid w:val="005F4CBB"/>
    <w:rsid w:val="005F5ACB"/>
    <w:rsid w:val="005F5C41"/>
    <w:rsid w:val="005F64EA"/>
    <w:rsid w:val="005F6604"/>
    <w:rsid w:val="005F691B"/>
    <w:rsid w:val="005F6999"/>
    <w:rsid w:val="005F6BB8"/>
    <w:rsid w:val="005F6F20"/>
    <w:rsid w:val="005F7167"/>
    <w:rsid w:val="005F737E"/>
    <w:rsid w:val="005F74D4"/>
    <w:rsid w:val="005F7A1A"/>
    <w:rsid w:val="005F7CC9"/>
    <w:rsid w:val="005F7EB4"/>
    <w:rsid w:val="006006C3"/>
    <w:rsid w:val="00600D70"/>
    <w:rsid w:val="00600E27"/>
    <w:rsid w:val="00600FF4"/>
    <w:rsid w:val="00601000"/>
    <w:rsid w:val="00601AD8"/>
    <w:rsid w:val="0060216B"/>
    <w:rsid w:val="00602273"/>
    <w:rsid w:val="0060264B"/>
    <w:rsid w:val="00602A03"/>
    <w:rsid w:val="00602BC6"/>
    <w:rsid w:val="006030FC"/>
    <w:rsid w:val="00603E5C"/>
    <w:rsid w:val="00604D35"/>
    <w:rsid w:val="00604F1E"/>
    <w:rsid w:val="006053E1"/>
    <w:rsid w:val="0060578B"/>
    <w:rsid w:val="006058A1"/>
    <w:rsid w:val="00605B45"/>
    <w:rsid w:val="00606232"/>
    <w:rsid w:val="0060624B"/>
    <w:rsid w:val="00606513"/>
    <w:rsid w:val="00606BA4"/>
    <w:rsid w:val="00607355"/>
    <w:rsid w:val="0060770B"/>
    <w:rsid w:val="0060789C"/>
    <w:rsid w:val="00607D40"/>
    <w:rsid w:val="0061000B"/>
    <w:rsid w:val="0061023F"/>
    <w:rsid w:val="00610402"/>
    <w:rsid w:val="0061091D"/>
    <w:rsid w:val="00610968"/>
    <w:rsid w:val="00610BBF"/>
    <w:rsid w:val="0061108E"/>
    <w:rsid w:val="0061114C"/>
    <w:rsid w:val="00611848"/>
    <w:rsid w:val="00611899"/>
    <w:rsid w:val="00611B2E"/>
    <w:rsid w:val="00611BCF"/>
    <w:rsid w:val="00611CA4"/>
    <w:rsid w:val="0061204E"/>
    <w:rsid w:val="006120D4"/>
    <w:rsid w:val="00612333"/>
    <w:rsid w:val="006123F9"/>
    <w:rsid w:val="00612991"/>
    <w:rsid w:val="00612E44"/>
    <w:rsid w:val="00612FF4"/>
    <w:rsid w:val="006132CC"/>
    <w:rsid w:val="0061334C"/>
    <w:rsid w:val="006143DC"/>
    <w:rsid w:val="00614B63"/>
    <w:rsid w:val="006155B8"/>
    <w:rsid w:val="0061647A"/>
    <w:rsid w:val="00616D38"/>
    <w:rsid w:val="00616D7E"/>
    <w:rsid w:val="00617D27"/>
    <w:rsid w:val="006201FB"/>
    <w:rsid w:val="00620392"/>
    <w:rsid w:val="006206A8"/>
    <w:rsid w:val="006207EC"/>
    <w:rsid w:val="006208AF"/>
    <w:rsid w:val="00620BB0"/>
    <w:rsid w:val="006211D3"/>
    <w:rsid w:val="00621D14"/>
    <w:rsid w:val="00621E3E"/>
    <w:rsid w:val="00622985"/>
    <w:rsid w:val="00623207"/>
    <w:rsid w:val="00623240"/>
    <w:rsid w:val="006237CC"/>
    <w:rsid w:val="00623E7D"/>
    <w:rsid w:val="00623FDC"/>
    <w:rsid w:val="0062405C"/>
    <w:rsid w:val="00624205"/>
    <w:rsid w:val="006246B7"/>
    <w:rsid w:val="00624C69"/>
    <w:rsid w:val="006251EE"/>
    <w:rsid w:val="006253BB"/>
    <w:rsid w:val="0062558D"/>
    <w:rsid w:val="00625910"/>
    <w:rsid w:val="00625972"/>
    <w:rsid w:val="00625EE0"/>
    <w:rsid w:val="00625FA8"/>
    <w:rsid w:val="00626187"/>
    <w:rsid w:val="00626C68"/>
    <w:rsid w:val="00626E2F"/>
    <w:rsid w:val="00627068"/>
    <w:rsid w:val="00627343"/>
    <w:rsid w:val="00627C22"/>
    <w:rsid w:val="00627DF0"/>
    <w:rsid w:val="00627FD3"/>
    <w:rsid w:val="00630064"/>
    <w:rsid w:val="006310A8"/>
    <w:rsid w:val="0063117E"/>
    <w:rsid w:val="0063176C"/>
    <w:rsid w:val="006324D4"/>
    <w:rsid w:val="00632796"/>
    <w:rsid w:val="00632922"/>
    <w:rsid w:val="00632A7A"/>
    <w:rsid w:val="00632E01"/>
    <w:rsid w:val="00633CED"/>
    <w:rsid w:val="00634889"/>
    <w:rsid w:val="00634F8C"/>
    <w:rsid w:val="0063585F"/>
    <w:rsid w:val="00636250"/>
    <w:rsid w:val="00636392"/>
    <w:rsid w:val="0063685D"/>
    <w:rsid w:val="006374EC"/>
    <w:rsid w:val="00637742"/>
    <w:rsid w:val="0063785D"/>
    <w:rsid w:val="006378D2"/>
    <w:rsid w:val="00640279"/>
    <w:rsid w:val="006408B2"/>
    <w:rsid w:val="00640BA8"/>
    <w:rsid w:val="006417D8"/>
    <w:rsid w:val="00641869"/>
    <w:rsid w:val="00641C3D"/>
    <w:rsid w:val="00641E8F"/>
    <w:rsid w:val="006422EE"/>
    <w:rsid w:val="006426C4"/>
    <w:rsid w:val="00642986"/>
    <w:rsid w:val="00642B00"/>
    <w:rsid w:val="00642EDD"/>
    <w:rsid w:val="006430CE"/>
    <w:rsid w:val="006436E7"/>
    <w:rsid w:val="0064376F"/>
    <w:rsid w:val="00643815"/>
    <w:rsid w:val="006438D1"/>
    <w:rsid w:val="006443BD"/>
    <w:rsid w:val="00644E4E"/>
    <w:rsid w:val="006450C7"/>
    <w:rsid w:val="00645137"/>
    <w:rsid w:val="00645AE9"/>
    <w:rsid w:val="00646CB3"/>
    <w:rsid w:val="00646E24"/>
    <w:rsid w:val="0064749B"/>
    <w:rsid w:val="00647816"/>
    <w:rsid w:val="0064782C"/>
    <w:rsid w:val="00650659"/>
    <w:rsid w:val="00650BA2"/>
    <w:rsid w:val="00652184"/>
    <w:rsid w:val="00652EE9"/>
    <w:rsid w:val="00652F3A"/>
    <w:rsid w:val="006532E4"/>
    <w:rsid w:val="006533CF"/>
    <w:rsid w:val="00653555"/>
    <w:rsid w:val="006536CF"/>
    <w:rsid w:val="00653766"/>
    <w:rsid w:val="006538D1"/>
    <w:rsid w:val="00654298"/>
    <w:rsid w:val="0065436C"/>
    <w:rsid w:val="0065472E"/>
    <w:rsid w:val="006547C5"/>
    <w:rsid w:val="00654935"/>
    <w:rsid w:val="00654FF9"/>
    <w:rsid w:val="0065508C"/>
    <w:rsid w:val="006553E4"/>
    <w:rsid w:val="00655CC8"/>
    <w:rsid w:val="00655E49"/>
    <w:rsid w:val="00655EAD"/>
    <w:rsid w:val="006565AF"/>
    <w:rsid w:val="00656844"/>
    <w:rsid w:val="00656A41"/>
    <w:rsid w:val="00656D2A"/>
    <w:rsid w:val="00656F4C"/>
    <w:rsid w:val="0065712A"/>
    <w:rsid w:val="006572C1"/>
    <w:rsid w:val="00657ED5"/>
    <w:rsid w:val="00660F2E"/>
    <w:rsid w:val="00661952"/>
    <w:rsid w:val="00661D16"/>
    <w:rsid w:val="00662328"/>
    <w:rsid w:val="00662B58"/>
    <w:rsid w:val="00662E67"/>
    <w:rsid w:val="00663066"/>
    <w:rsid w:val="0066313D"/>
    <w:rsid w:val="0066362B"/>
    <w:rsid w:val="00663977"/>
    <w:rsid w:val="0066454F"/>
    <w:rsid w:val="00664C35"/>
    <w:rsid w:val="00664D2D"/>
    <w:rsid w:val="0066512D"/>
    <w:rsid w:val="006657E5"/>
    <w:rsid w:val="00665D7D"/>
    <w:rsid w:val="006662FC"/>
    <w:rsid w:val="00666332"/>
    <w:rsid w:val="00666370"/>
    <w:rsid w:val="006671C9"/>
    <w:rsid w:val="0066736F"/>
    <w:rsid w:val="006676CF"/>
    <w:rsid w:val="006676FD"/>
    <w:rsid w:val="00667781"/>
    <w:rsid w:val="00667943"/>
    <w:rsid w:val="00667967"/>
    <w:rsid w:val="00667EE5"/>
    <w:rsid w:val="0067012C"/>
    <w:rsid w:val="00670414"/>
    <w:rsid w:val="00670B76"/>
    <w:rsid w:val="00670C9F"/>
    <w:rsid w:val="0067123B"/>
    <w:rsid w:val="0067156D"/>
    <w:rsid w:val="00671E14"/>
    <w:rsid w:val="00671EE5"/>
    <w:rsid w:val="00672224"/>
    <w:rsid w:val="00672E2D"/>
    <w:rsid w:val="00672ED8"/>
    <w:rsid w:val="0067337D"/>
    <w:rsid w:val="006733F8"/>
    <w:rsid w:val="006736C4"/>
    <w:rsid w:val="00673701"/>
    <w:rsid w:val="00673865"/>
    <w:rsid w:val="00673954"/>
    <w:rsid w:val="006739E6"/>
    <w:rsid w:val="00673CB3"/>
    <w:rsid w:val="00673D7E"/>
    <w:rsid w:val="00674AA8"/>
    <w:rsid w:val="00674EA8"/>
    <w:rsid w:val="0067523D"/>
    <w:rsid w:val="006752AB"/>
    <w:rsid w:val="006752FD"/>
    <w:rsid w:val="00675392"/>
    <w:rsid w:val="0067549D"/>
    <w:rsid w:val="0067601D"/>
    <w:rsid w:val="0067611B"/>
    <w:rsid w:val="00676AF2"/>
    <w:rsid w:val="00677CE8"/>
    <w:rsid w:val="00680206"/>
    <w:rsid w:val="00680654"/>
    <w:rsid w:val="006815E1"/>
    <w:rsid w:val="00681F47"/>
    <w:rsid w:val="00682BFC"/>
    <w:rsid w:val="0068306B"/>
    <w:rsid w:val="00683623"/>
    <w:rsid w:val="00683D19"/>
    <w:rsid w:val="00683E12"/>
    <w:rsid w:val="00683E63"/>
    <w:rsid w:val="00684259"/>
    <w:rsid w:val="006846F6"/>
    <w:rsid w:val="006849C2"/>
    <w:rsid w:val="00684A77"/>
    <w:rsid w:val="00684B12"/>
    <w:rsid w:val="00684C28"/>
    <w:rsid w:val="00684D9B"/>
    <w:rsid w:val="00685DBC"/>
    <w:rsid w:val="006861FD"/>
    <w:rsid w:val="0068692B"/>
    <w:rsid w:val="00686BF3"/>
    <w:rsid w:val="00686D98"/>
    <w:rsid w:val="00686E84"/>
    <w:rsid w:val="00687605"/>
    <w:rsid w:val="00687644"/>
    <w:rsid w:val="00687DB0"/>
    <w:rsid w:val="00687F4D"/>
    <w:rsid w:val="00690544"/>
    <w:rsid w:val="0069130A"/>
    <w:rsid w:val="006913E5"/>
    <w:rsid w:val="0069198C"/>
    <w:rsid w:val="00691B9A"/>
    <w:rsid w:val="00692172"/>
    <w:rsid w:val="00692276"/>
    <w:rsid w:val="00692A41"/>
    <w:rsid w:val="00692A4A"/>
    <w:rsid w:val="00692BA4"/>
    <w:rsid w:val="00692D3F"/>
    <w:rsid w:val="00692E3F"/>
    <w:rsid w:val="00693131"/>
    <w:rsid w:val="00694304"/>
    <w:rsid w:val="0069476F"/>
    <w:rsid w:val="0069480F"/>
    <w:rsid w:val="00694A1F"/>
    <w:rsid w:val="00694DF3"/>
    <w:rsid w:val="00695056"/>
    <w:rsid w:val="0069509C"/>
    <w:rsid w:val="006951D5"/>
    <w:rsid w:val="0069539E"/>
    <w:rsid w:val="006953D3"/>
    <w:rsid w:val="006954C5"/>
    <w:rsid w:val="00696805"/>
    <w:rsid w:val="006969B3"/>
    <w:rsid w:val="00696A25"/>
    <w:rsid w:val="006971EE"/>
    <w:rsid w:val="0069724E"/>
    <w:rsid w:val="00697400"/>
    <w:rsid w:val="00697784"/>
    <w:rsid w:val="00697C02"/>
    <w:rsid w:val="00697F17"/>
    <w:rsid w:val="006A0641"/>
    <w:rsid w:val="006A06B9"/>
    <w:rsid w:val="006A09A5"/>
    <w:rsid w:val="006A0B01"/>
    <w:rsid w:val="006A1D0A"/>
    <w:rsid w:val="006A1DBA"/>
    <w:rsid w:val="006A1E4A"/>
    <w:rsid w:val="006A2037"/>
    <w:rsid w:val="006A20FE"/>
    <w:rsid w:val="006A2A44"/>
    <w:rsid w:val="006A2C63"/>
    <w:rsid w:val="006A2E9F"/>
    <w:rsid w:val="006A3124"/>
    <w:rsid w:val="006A3499"/>
    <w:rsid w:val="006A34AF"/>
    <w:rsid w:val="006A3C54"/>
    <w:rsid w:val="006A3E33"/>
    <w:rsid w:val="006A3F38"/>
    <w:rsid w:val="006A46BD"/>
    <w:rsid w:val="006A5076"/>
    <w:rsid w:val="006A53F7"/>
    <w:rsid w:val="006A5670"/>
    <w:rsid w:val="006A58C7"/>
    <w:rsid w:val="006A5BB0"/>
    <w:rsid w:val="006A5EA1"/>
    <w:rsid w:val="006A62AD"/>
    <w:rsid w:val="006A647B"/>
    <w:rsid w:val="006A66B2"/>
    <w:rsid w:val="006A672E"/>
    <w:rsid w:val="006A6744"/>
    <w:rsid w:val="006A6968"/>
    <w:rsid w:val="006A6A9E"/>
    <w:rsid w:val="006A6E92"/>
    <w:rsid w:val="006A6F4C"/>
    <w:rsid w:val="006A7359"/>
    <w:rsid w:val="006A7AA4"/>
    <w:rsid w:val="006B010B"/>
    <w:rsid w:val="006B011F"/>
    <w:rsid w:val="006B01CA"/>
    <w:rsid w:val="006B0326"/>
    <w:rsid w:val="006B0578"/>
    <w:rsid w:val="006B0995"/>
    <w:rsid w:val="006B0A10"/>
    <w:rsid w:val="006B0B21"/>
    <w:rsid w:val="006B0F0A"/>
    <w:rsid w:val="006B1184"/>
    <w:rsid w:val="006B1440"/>
    <w:rsid w:val="006B148A"/>
    <w:rsid w:val="006B1C40"/>
    <w:rsid w:val="006B23D5"/>
    <w:rsid w:val="006B248B"/>
    <w:rsid w:val="006B26D0"/>
    <w:rsid w:val="006B2A39"/>
    <w:rsid w:val="006B328D"/>
    <w:rsid w:val="006B36B9"/>
    <w:rsid w:val="006B38BA"/>
    <w:rsid w:val="006B3A08"/>
    <w:rsid w:val="006B3B44"/>
    <w:rsid w:val="006B3EDA"/>
    <w:rsid w:val="006B3FB5"/>
    <w:rsid w:val="006B3FC2"/>
    <w:rsid w:val="006B40E0"/>
    <w:rsid w:val="006B4539"/>
    <w:rsid w:val="006B49DC"/>
    <w:rsid w:val="006B51C8"/>
    <w:rsid w:val="006B5224"/>
    <w:rsid w:val="006B56C1"/>
    <w:rsid w:val="006B5D40"/>
    <w:rsid w:val="006B676D"/>
    <w:rsid w:val="006B6A1D"/>
    <w:rsid w:val="006C0571"/>
    <w:rsid w:val="006C0781"/>
    <w:rsid w:val="006C0AFC"/>
    <w:rsid w:val="006C0D60"/>
    <w:rsid w:val="006C0F0E"/>
    <w:rsid w:val="006C1162"/>
    <w:rsid w:val="006C1797"/>
    <w:rsid w:val="006C1B31"/>
    <w:rsid w:val="006C2BEB"/>
    <w:rsid w:val="006C2C0F"/>
    <w:rsid w:val="006C2EB3"/>
    <w:rsid w:val="006C353F"/>
    <w:rsid w:val="006C355F"/>
    <w:rsid w:val="006C3C79"/>
    <w:rsid w:val="006C4071"/>
    <w:rsid w:val="006C44B8"/>
    <w:rsid w:val="006C458C"/>
    <w:rsid w:val="006C4D59"/>
    <w:rsid w:val="006C4EDD"/>
    <w:rsid w:val="006C5523"/>
    <w:rsid w:val="006C591F"/>
    <w:rsid w:val="006C5B45"/>
    <w:rsid w:val="006C5C20"/>
    <w:rsid w:val="006C5D04"/>
    <w:rsid w:val="006C5ED7"/>
    <w:rsid w:val="006C6020"/>
    <w:rsid w:val="006C6910"/>
    <w:rsid w:val="006C6BC3"/>
    <w:rsid w:val="006C6E6C"/>
    <w:rsid w:val="006D09B6"/>
    <w:rsid w:val="006D0B75"/>
    <w:rsid w:val="006D13DA"/>
    <w:rsid w:val="006D2711"/>
    <w:rsid w:val="006D30E3"/>
    <w:rsid w:val="006D3602"/>
    <w:rsid w:val="006D3A36"/>
    <w:rsid w:val="006D3EDE"/>
    <w:rsid w:val="006D4497"/>
    <w:rsid w:val="006D46E5"/>
    <w:rsid w:val="006D4865"/>
    <w:rsid w:val="006D4D9B"/>
    <w:rsid w:val="006D4E63"/>
    <w:rsid w:val="006D4F59"/>
    <w:rsid w:val="006D5022"/>
    <w:rsid w:val="006D5173"/>
    <w:rsid w:val="006D5AE2"/>
    <w:rsid w:val="006D5C25"/>
    <w:rsid w:val="006D608C"/>
    <w:rsid w:val="006D6799"/>
    <w:rsid w:val="006D69E0"/>
    <w:rsid w:val="006D71DF"/>
    <w:rsid w:val="006D730B"/>
    <w:rsid w:val="006D7400"/>
    <w:rsid w:val="006D7478"/>
    <w:rsid w:val="006D77C2"/>
    <w:rsid w:val="006D7BB7"/>
    <w:rsid w:val="006D7DB1"/>
    <w:rsid w:val="006E029E"/>
    <w:rsid w:val="006E069D"/>
    <w:rsid w:val="006E1135"/>
    <w:rsid w:val="006E12A9"/>
    <w:rsid w:val="006E17DB"/>
    <w:rsid w:val="006E1F4B"/>
    <w:rsid w:val="006E20F2"/>
    <w:rsid w:val="006E2128"/>
    <w:rsid w:val="006E252A"/>
    <w:rsid w:val="006E295A"/>
    <w:rsid w:val="006E35C7"/>
    <w:rsid w:val="006E43A6"/>
    <w:rsid w:val="006E44C5"/>
    <w:rsid w:val="006E454D"/>
    <w:rsid w:val="006E4762"/>
    <w:rsid w:val="006E48B8"/>
    <w:rsid w:val="006E4F62"/>
    <w:rsid w:val="006E5099"/>
    <w:rsid w:val="006E5213"/>
    <w:rsid w:val="006E5306"/>
    <w:rsid w:val="006E59BE"/>
    <w:rsid w:val="006E5AAE"/>
    <w:rsid w:val="006E5B4B"/>
    <w:rsid w:val="006E5CE1"/>
    <w:rsid w:val="006E60B7"/>
    <w:rsid w:val="006E6241"/>
    <w:rsid w:val="006E66C7"/>
    <w:rsid w:val="006E6727"/>
    <w:rsid w:val="006E6774"/>
    <w:rsid w:val="006E69AC"/>
    <w:rsid w:val="006E69B8"/>
    <w:rsid w:val="006E701F"/>
    <w:rsid w:val="006E78FE"/>
    <w:rsid w:val="006E7999"/>
    <w:rsid w:val="006E79B5"/>
    <w:rsid w:val="006F0052"/>
    <w:rsid w:val="006F0757"/>
    <w:rsid w:val="006F0DFE"/>
    <w:rsid w:val="006F17DA"/>
    <w:rsid w:val="006F1BE4"/>
    <w:rsid w:val="006F1D47"/>
    <w:rsid w:val="006F2434"/>
    <w:rsid w:val="006F2CC6"/>
    <w:rsid w:val="006F33CD"/>
    <w:rsid w:val="006F385D"/>
    <w:rsid w:val="006F3BAC"/>
    <w:rsid w:val="006F3F0F"/>
    <w:rsid w:val="006F48E2"/>
    <w:rsid w:val="006F4A46"/>
    <w:rsid w:val="006F5418"/>
    <w:rsid w:val="006F5DD9"/>
    <w:rsid w:val="006F5F36"/>
    <w:rsid w:val="006F65FD"/>
    <w:rsid w:val="006F6AE7"/>
    <w:rsid w:val="006F6B12"/>
    <w:rsid w:val="006F6E33"/>
    <w:rsid w:val="006F6FE5"/>
    <w:rsid w:val="006F709B"/>
    <w:rsid w:val="006F71A1"/>
    <w:rsid w:val="006F723E"/>
    <w:rsid w:val="006F76D4"/>
    <w:rsid w:val="006F77FB"/>
    <w:rsid w:val="00700153"/>
    <w:rsid w:val="0070044D"/>
    <w:rsid w:val="0070121D"/>
    <w:rsid w:val="00701707"/>
    <w:rsid w:val="00701AD5"/>
    <w:rsid w:val="00702930"/>
    <w:rsid w:val="00702D4C"/>
    <w:rsid w:val="00703262"/>
    <w:rsid w:val="0070356F"/>
    <w:rsid w:val="00703634"/>
    <w:rsid w:val="00703D53"/>
    <w:rsid w:val="00704398"/>
    <w:rsid w:val="00704BBD"/>
    <w:rsid w:val="00704F7A"/>
    <w:rsid w:val="007051AB"/>
    <w:rsid w:val="0070543D"/>
    <w:rsid w:val="00705543"/>
    <w:rsid w:val="0070586E"/>
    <w:rsid w:val="007066D7"/>
    <w:rsid w:val="007066EE"/>
    <w:rsid w:val="00706C49"/>
    <w:rsid w:val="00707586"/>
    <w:rsid w:val="00710394"/>
    <w:rsid w:val="00710ABF"/>
    <w:rsid w:val="00710CE5"/>
    <w:rsid w:val="00711903"/>
    <w:rsid w:val="00711968"/>
    <w:rsid w:val="00712218"/>
    <w:rsid w:val="00712582"/>
    <w:rsid w:val="007126A2"/>
    <w:rsid w:val="00712DE4"/>
    <w:rsid w:val="00712E45"/>
    <w:rsid w:val="00713115"/>
    <w:rsid w:val="00713962"/>
    <w:rsid w:val="007139AF"/>
    <w:rsid w:val="00713B3C"/>
    <w:rsid w:val="00713D59"/>
    <w:rsid w:val="00713EF5"/>
    <w:rsid w:val="00713FA4"/>
    <w:rsid w:val="007141BC"/>
    <w:rsid w:val="0071453E"/>
    <w:rsid w:val="00714973"/>
    <w:rsid w:val="00714AF4"/>
    <w:rsid w:val="00714C30"/>
    <w:rsid w:val="00715007"/>
    <w:rsid w:val="007154B0"/>
    <w:rsid w:val="00715605"/>
    <w:rsid w:val="00715B8E"/>
    <w:rsid w:val="007160A1"/>
    <w:rsid w:val="0071663D"/>
    <w:rsid w:val="00716CF6"/>
    <w:rsid w:val="00716E28"/>
    <w:rsid w:val="00716E31"/>
    <w:rsid w:val="0071718F"/>
    <w:rsid w:val="007174C8"/>
    <w:rsid w:val="0071791C"/>
    <w:rsid w:val="007206CD"/>
    <w:rsid w:val="007207D9"/>
    <w:rsid w:val="007210B3"/>
    <w:rsid w:val="00721688"/>
    <w:rsid w:val="00721BC1"/>
    <w:rsid w:val="00721F09"/>
    <w:rsid w:val="007225B3"/>
    <w:rsid w:val="00722753"/>
    <w:rsid w:val="00723513"/>
    <w:rsid w:val="00724486"/>
    <w:rsid w:val="0072533D"/>
    <w:rsid w:val="007253FF"/>
    <w:rsid w:val="00725482"/>
    <w:rsid w:val="007256A0"/>
    <w:rsid w:val="00725B5A"/>
    <w:rsid w:val="00725EB5"/>
    <w:rsid w:val="00726612"/>
    <w:rsid w:val="00726AD2"/>
    <w:rsid w:val="00726B69"/>
    <w:rsid w:val="00726B99"/>
    <w:rsid w:val="00726D14"/>
    <w:rsid w:val="00726DAD"/>
    <w:rsid w:val="00727A9B"/>
    <w:rsid w:val="00730E6F"/>
    <w:rsid w:val="0073132C"/>
    <w:rsid w:val="00731B7E"/>
    <w:rsid w:val="00731E8C"/>
    <w:rsid w:val="0073270D"/>
    <w:rsid w:val="007328C8"/>
    <w:rsid w:val="00732A87"/>
    <w:rsid w:val="00732AC2"/>
    <w:rsid w:val="00732C9D"/>
    <w:rsid w:val="0073318D"/>
    <w:rsid w:val="007331D2"/>
    <w:rsid w:val="0073349F"/>
    <w:rsid w:val="00733846"/>
    <w:rsid w:val="00733E94"/>
    <w:rsid w:val="00734339"/>
    <w:rsid w:val="00734551"/>
    <w:rsid w:val="007348A1"/>
    <w:rsid w:val="00734C4A"/>
    <w:rsid w:val="00734FD3"/>
    <w:rsid w:val="00735370"/>
    <w:rsid w:val="007354CA"/>
    <w:rsid w:val="00735750"/>
    <w:rsid w:val="00735758"/>
    <w:rsid w:val="00735AEB"/>
    <w:rsid w:val="00735F04"/>
    <w:rsid w:val="00736709"/>
    <w:rsid w:val="00736766"/>
    <w:rsid w:val="007369A1"/>
    <w:rsid w:val="00736A88"/>
    <w:rsid w:val="00736ABF"/>
    <w:rsid w:val="00736FCA"/>
    <w:rsid w:val="007379B0"/>
    <w:rsid w:val="007379E9"/>
    <w:rsid w:val="00737E9C"/>
    <w:rsid w:val="00737EE5"/>
    <w:rsid w:val="0074035A"/>
    <w:rsid w:val="00740686"/>
    <w:rsid w:val="007409C5"/>
    <w:rsid w:val="00740B08"/>
    <w:rsid w:val="00740D5C"/>
    <w:rsid w:val="007411A5"/>
    <w:rsid w:val="00741297"/>
    <w:rsid w:val="007412F9"/>
    <w:rsid w:val="007413F8"/>
    <w:rsid w:val="00741779"/>
    <w:rsid w:val="00741C7A"/>
    <w:rsid w:val="00741E58"/>
    <w:rsid w:val="007425A0"/>
    <w:rsid w:val="00742B08"/>
    <w:rsid w:val="00742BBD"/>
    <w:rsid w:val="007433EB"/>
    <w:rsid w:val="007437A0"/>
    <w:rsid w:val="00743824"/>
    <w:rsid w:val="007439CB"/>
    <w:rsid w:val="007439E3"/>
    <w:rsid w:val="007441D0"/>
    <w:rsid w:val="007443DF"/>
    <w:rsid w:val="00744757"/>
    <w:rsid w:val="007453F4"/>
    <w:rsid w:val="00746B36"/>
    <w:rsid w:val="007471E5"/>
    <w:rsid w:val="00747692"/>
    <w:rsid w:val="00747A60"/>
    <w:rsid w:val="00747B8C"/>
    <w:rsid w:val="00747D21"/>
    <w:rsid w:val="00750051"/>
    <w:rsid w:val="00750223"/>
    <w:rsid w:val="00751477"/>
    <w:rsid w:val="007516CA"/>
    <w:rsid w:val="007518B9"/>
    <w:rsid w:val="00751B92"/>
    <w:rsid w:val="00752951"/>
    <w:rsid w:val="00752FB0"/>
    <w:rsid w:val="00753403"/>
    <w:rsid w:val="007546D2"/>
    <w:rsid w:val="00754BA1"/>
    <w:rsid w:val="00754FBF"/>
    <w:rsid w:val="00755145"/>
    <w:rsid w:val="007551C0"/>
    <w:rsid w:val="007555DA"/>
    <w:rsid w:val="0075577F"/>
    <w:rsid w:val="00755872"/>
    <w:rsid w:val="007559F5"/>
    <w:rsid w:val="0075626C"/>
    <w:rsid w:val="00756301"/>
    <w:rsid w:val="00756B9E"/>
    <w:rsid w:val="00756D50"/>
    <w:rsid w:val="00756F88"/>
    <w:rsid w:val="007573ED"/>
    <w:rsid w:val="0075750C"/>
    <w:rsid w:val="00757563"/>
    <w:rsid w:val="00757824"/>
    <w:rsid w:val="00757AE2"/>
    <w:rsid w:val="00757DE9"/>
    <w:rsid w:val="00757EF0"/>
    <w:rsid w:val="007607ED"/>
    <w:rsid w:val="00760CF4"/>
    <w:rsid w:val="00760E70"/>
    <w:rsid w:val="00761A4D"/>
    <w:rsid w:val="007620C6"/>
    <w:rsid w:val="007623BA"/>
    <w:rsid w:val="00762601"/>
    <w:rsid w:val="0076268A"/>
    <w:rsid w:val="0076302D"/>
    <w:rsid w:val="007630C4"/>
    <w:rsid w:val="00763A2C"/>
    <w:rsid w:val="00763B4D"/>
    <w:rsid w:val="00763D34"/>
    <w:rsid w:val="007643C5"/>
    <w:rsid w:val="00764D21"/>
    <w:rsid w:val="00764F4A"/>
    <w:rsid w:val="0076506D"/>
    <w:rsid w:val="00765B59"/>
    <w:rsid w:val="00765CCF"/>
    <w:rsid w:val="00765EC6"/>
    <w:rsid w:val="00766287"/>
    <w:rsid w:val="00766312"/>
    <w:rsid w:val="00766FF0"/>
    <w:rsid w:val="00770110"/>
    <w:rsid w:val="00770645"/>
    <w:rsid w:val="00770705"/>
    <w:rsid w:val="0077079B"/>
    <w:rsid w:val="00770A55"/>
    <w:rsid w:val="00771ACA"/>
    <w:rsid w:val="00771C5E"/>
    <w:rsid w:val="00771CC2"/>
    <w:rsid w:val="00772913"/>
    <w:rsid w:val="00772A04"/>
    <w:rsid w:val="00772BE5"/>
    <w:rsid w:val="00772F27"/>
    <w:rsid w:val="00772FE9"/>
    <w:rsid w:val="007734A5"/>
    <w:rsid w:val="0077412D"/>
    <w:rsid w:val="00774436"/>
    <w:rsid w:val="007745B5"/>
    <w:rsid w:val="007746F7"/>
    <w:rsid w:val="007748ED"/>
    <w:rsid w:val="00774EBE"/>
    <w:rsid w:val="00774FB3"/>
    <w:rsid w:val="0077506D"/>
    <w:rsid w:val="007750E4"/>
    <w:rsid w:val="00775135"/>
    <w:rsid w:val="00775255"/>
    <w:rsid w:val="0077534F"/>
    <w:rsid w:val="0077562E"/>
    <w:rsid w:val="007756D1"/>
    <w:rsid w:val="007757A0"/>
    <w:rsid w:val="007758D0"/>
    <w:rsid w:val="00775E25"/>
    <w:rsid w:val="00776F48"/>
    <w:rsid w:val="00777162"/>
    <w:rsid w:val="0078007E"/>
    <w:rsid w:val="007805C9"/>
    <w:rsid w:val="00781374"/>
    <w:rsid w:val="0078142D"/>
    <w:rsid w:val="007817F6"/>
    <w:rsid w:val="007818A8"/>
    <w:rsid w:val="00781B88"/>
    <w:rsid w:val="00782529"/>
    <w:rsid w:val="00782888"/>
    <w:rsid w:val="0078325F"/>
    <w:rsid w:val="00783369"/>
    <w:rsid w:val="007844AE"/>
    <w:rsid w:val="007844E1"/>
    <w:rsid w:val="0078461D"/>
    <w:rsid w:val="0078484A"/>
    <w:rsid w:val="00784CCD"/>
    <w:rsid w:val="0078551F"/>
    <w:rsid w:val="00785C1A"/>
    <w:rsid w:val="007860FC"/>
    <w:rsid w:val="00786663"/>
    <w:rsid w:val="00786973"/>
    <w:rsid w:val="00786E1B"/>
    <w:rsid w:val="00786F29"/>
    <w:rsid w:val="00787730"/>
    <w:rsid w:val="007878F0"/>
    <w:rsid w:val="00787F6B"/>
    <w:rsid w:val="007905BE"/>
    <w:rsid w:val="007906E0"/>
    <w:rsid w:val="007907B4"/>
    <w:rsid w:val="00790B1C"/>
    <w:rsid w:val="00790D4E"/>
    <w:rsid w:val="00791E1C"/>
    <w:rsid w:val="00791E86"/>
    <w:rsid w:val="00791F27"/>
    <w:rsid w:val="0079292D"/>
    <w:rsid w:val="00792F05"/>
    <w:rsid w:val="00792FB9"/>
    <w:rsid w:val="00793CB3"/>
    <w:rsid w:val="0079494A"/>
    <w:rsid w:val="0079506D"/>
    <w:rsid w:val="0079576E"/>
    <w:rsid w:val="00795CD5"/>
    <w:rsid w:val="0079633C"/>
    <w:rsid w:val="0079637D"/>
    <w:rsid w:val="00796397"/>
    <w:rsid w:val="00796418"/>
    <w:rsid w:val="00796EAC"/>
    <w:rsid w:val="00797418"/>
    <w:rsid w:val="00797454"/>
    <w:rsid w:val="00797665"/>
    <w:rsid w:val="00797FBC"/>
    <w:rsid w:val="007A0505"/>
    <w:rsid w:val="007A0ABA"/>
    <w:rsid w:val="007A0B6F"/>
    <w:rsid w:val="007A174D"/>
    <w:rsid w:val="007A225C"/>
    <w:rsid w:val="007A2656"/>
    <w:rsid w:val="007A2700"/>
    <w:rsid w:val="007A28B1"/>
    <w:rsid w:val="007A2AF3"/>
    <w:rsid w:val="007A2F2E"/>
    <w:rsid w:val="007A313F"/>
    <w:rsid w:val="007A315A"/>
    <w:rsid w:val="007A3201"/>
    <w:rsid w:val="007A342E"/>
    <w:rsid w:val="007A4FA1"/>
    <w:rsid w:val="007A5583"/>
    <w:rsid w:val="007A5A93"/>
    <w:rsid w:val="007A5BDA"/>
    <w:rsid w:val="007A5E06"/>
    <w:rsid w:val="007A5E9A"/>
    <w:rsid w:val="007A62CB"/>
    <w:rsid w:val="007A6714"/>
    <w:rsid w:val="007A6B61"/>
    <w:rsid w:val="007A7C14"/>
    <w:rsid w:val="007A7C4A"/>
    <w:rsid w:val="007B0C6F"/>
    <w:rsid w:val="007B0D6B"/>
    <w:rsid w:val="007B1551"/>
    <w:rsid w:val="007B1611"/>
    <w:rsid w:val="007B1794"/>
    <w:rsid w:val="007B1889"/>
    <w:rsid w:val="007B18D3"/>
    <w:rsid w:val="007B2512"/>
    <w:rsid w:val="007B2895"/>
    <w:rsid w:val="007B39F3"/>
    <w:rsid w:val="007B3CFC"/>
    <w:rsid w:val="007B3CFD"/>
    <w:rsid w:val="007B4588"/>
    <w:rsid w:val="007B469A"/>
    <w:rsid w:val="007B4982"/>
    <w:rsid w:val="007B4AAB"/>
    <w:rsid w:val="007B4DDF"/>
    <w:rsid w:val="007B5282"/>
    <w:rsid w:val="007B559C"/>
    <w:rsid w:val="007B577E"/>
    <w:rsid w:val="007B585E"/>
    <w:rsid w:val="007B58EF"/>
    <w:rsid w:val="007B5F5F"/>
    <w:rsid w:val="007B6996"/>
    <w:rsid w:val="007B6998"/>
    <w:rsid w:val="007B7150"/>
    <w:rsid w:val="007C0BF6"/>
    <w:rsid w:val="007C0D37"/>
    <w:rsid w:val="007C0DE0"/>
    <w:rsid w:val="007C1B3D"/>
    <w:rsid w:val="007C1FD3"/>
    <w:rsid w:val="007C219E"/>
    <w:rsid w:val="007C2722"/>
    <w:rsid w:val="007C298C"/>
    <w:rsid w:val="007C2B10"/>
    <w:rsid w:val="007C31A6"/>
    <w:rsid w:val="007C32E6"/>
    <w:rsid w:val="007C4A34"/>
    <w:rsid w:val="007C5049"/>
    <w:rsid w:val="007C5223"/>
    <w:rsid w:val="007C5439"/>
    <w:rsid w:val="007C5499"/>
    <w:rsid w:val="007C5AF7"/>
    <w:rsid w:val="007C5D50"/>
    <w:rsid w:val="007C615F"/>
    <w:rsid w:val="007C619E"/>
    <w:rsid w:val="007C61F8"/>
    <w:rsid w:val="007C622E"/>
    <w:rsid w:val="007C65E4"/>
    <w:rsid w:val="007C66D6"/>
    <w:rsid w:val="007C78C6"/>
    <w:rsid w:val="007C7B4B"/>
    <w:rsid w:val="007C7BEE"/>
    <w:rsid w:val="007C7C52"/>
    <w:rsid w:val="007C7FB8"/>
    <w:rsid w:val="007D0213"/>
    <w:rsid w:val="007D044A"/>
    <w:rsid w:val="007D07FE"/>
    <w:rsid w:val="007D08A1"/>
    <w:rsid w:val="007D0DD3"/>
    <w:rsid w:val="007D1052"/>
    <w:rsid w:val="007D150F"/>
    <w:rsid w:val="007D20FD"/>
    <w:rsid w:val="007D2898"/>
    <w:rsid w:val="007D29DB"/>
    <w:rsid w:val="007D2DC8"/>
    <w:rsid w:val="007D3618"/>
    <w:rsid w:val="007D3E03"/>
    <w:rsid w:val="007D5BDC"/>
    <w:rsid w:val="007D5F26"/>
    <w:rsid w:val="007D662B"/>
    <w:rsid w:val="007D743B"/>
    <w:rsid w:val="007D755D"/>
    <w:rsid w:val="007D7B75"/>
    <w:rsid w:val="007D7E8D"/>
    <w:rsid w:val="007E0240"/>
    <w:rsid w:val="007E0246"/>
    <w:rsid w:val="007E0443"/>
    <w:rsid w:val="007E0481"/>
    <w:rsid w:val="007E0A4F"/>
    <w:rsid w:val="007E0EAA"/>
    <w:rsid w:val="007E0FC6"/>
    <w:rsid w:val="007E129F"/>
    <w:rsid w:val="007E1719"/>
    <w:rsid w:val="007E207F"/>
    <w:rsid w:val="007E2300"/>
    <w:rsid w:val="007E232B"/>
    <w:rsid w:val="007E24AD"/>
    <w:rsid w:val="007E31B2"/>
    <w:rsid w:val="007E336C"/>
    <w:rsid w:val="007E348B"/>
    <w:rsid w:val="007E434D"/>
    <w:rsid w:val="007E4DD6"/>
    <w:rsid w:val="007E4F7E"/>
    <w:rsid w:val="007E58B2"/>
    <w:rsid w:val="007E5BA4"/>
    <w:rsid w:val="007E5EFC"/>
    <w:rsid w:val="007E6243"/>
    <w:rsid w:val="007E6402"/>
    <w:rsid w:val="007E6A23"/>
    <w:rsid w:val="007E6B29"/>
    <w:rsid w:val="007E6E83"/>
    <w:rsid w:val="007E6F8E"/>
    <w:rsid w:val="007E757C"/>
    <w:rsid w:val="007E7C8B"/>
    <w:rsid w:val="007E7D4D"/>
    <w:rsid w:val="007F0A35"/>
    <w:rsid w:val="007F0A5E"/>
    <w:rsid w:val="007F1065"/>
    <w:rsid w:val="007F180A"/>
    <w:rsid w:val="007F1B74"/>
    <w:rsid w:val="007F1C97"/>
    <w:rsid w:val="007F1FBE"/>
    <w:rsid w:val="007F200E"/>
    <w:rsid w:val="007F226C"/>
    <w:rsid w:val="007F24A4"/>
    <w:rsid w:val="007F2F4B"/>
    <w:rsid w:val="007F3838"/>
    <w:rsid w:val="007F420E"/>
    <w:rsid w:val="007F444E"/>
    <w:rsid w:val="007F481B"/>
    <w:rsid w:val="007F48F5"/>
    <w:rsid w:val="007F4AE1"/>
    <w:rsid w:val="007F4F3A"/>
    <w:rsid w:val="007F4F6C"/>
    <w:rsid w:val="007F50C0"/>
    <w:rsid w:val="007F5250"/>
    <w:rsid w:val="007F526A"/>
    <w:rsid w:val="007F5BF0"/>
    <w:rsid w:val="007F61A4"/>
    <w:rsid w:val="007F625C"/>
    <w:rsid w:val="007F65DD"/>
    <w:rsid w:val="007F6924"/>
    <w:rsid w:val="007F6B61"/>
    <w:rsid w:val="007F6D95"/>
    <w:rsid w:val="007F71FF"/>
    <w:rsid w:val="007F75E6"/>
    <w:rsid w:val="007F78A4"/>
    <w:rsid w:val="00800098"/>
    <w:rsid w:val="008000E5"/>
    <w:rsid w:val="008008C2"/>
    <w:rsid w:val="00800904"/>
    <w:rsid w:val="00801759"/>
    <w:rsid w:val="00801873"/>
    <w:rsid w:val="0080197A"/>
    <w:rsid w:val="00801E68"/>
    <w:rsid w:val="00801E6F"/>
    <w:rsid w:val="008026E5"/>
    <w:rsid w:val="0080277A"/>
    <w:rsid w:val="008027F5"/>
    <w:rsid w:val="00802EBB"/>
    <w:rsid w:val="00803725"/>
    <w:rsid w:val="00803BA7"/>
    <w:rsid w:val="00803CBF"/>
    <w:rsid w:val="008040C6"/>
    <w:rsid w:val="008042D2"/>
    <w:rsid w:val="00804D59"/>
    <w:rsid w:val="00805088"/>
    <w:rsid w:val="00805375"/>
    <w:rsid w:val="0080550B"/>
    <w:rsid w:val="00805702"/>
    <w:rsid w:val="00805A1A"/>
    <w:rsid w:val="00805E30"/>
    <w:rsid w:val="00806571"/>
    <w:rsid w:val="00806845"/>
    <w:rsid w:val="00806900"/>
    <w:rsid w:val="00806D81"/>
    <w:rsid w:val="008073E8"/>
    <w:rsid w:val="008073FE"/>
    <w:rsid w:val="0080754F"/>
    <w:rsid w:val="00807561"/>
    <w:rsid w:val="008102A7"/>
    <w:rsid w:val="0081066C"/>
    <w:rsid w:val="00810E49"/>
    <w:rsid w:val="00810F1B"/>
    <w:rsid w:val="008110E3"/>
    <w:rsid w:val="008118B8"/>
    <w:rsid w:val="00811E7E"/>
    <w:rsid w:val="00812119"/>
    <w:rsid w:val="00812403"/>
    <w:rsid w:val="008124AB"/>
    <w:rsid w:val="00812748"/>
    <w:rsid w:val="00812E60"/>
    <w:rsid w:val="00812E6B"/>
    <w:rsid w:val="008135A9"/>
    <w:rsid w:val="00813728"/>
    <w:rsid w:val="00813D0F"/>
    <w:rsid w:val="00813DFF"/>
    <w:rsid w:val="008140D7"/>
    <w:rsid w:val="008143AA"/>
    <w:rsid w:val="00814551"/>
    <w:rsid w:val="00814886"/>
    <w:rsid w:val="00814F97"/>
    <w:rsid w:val="0081508C"/>
    <w:rsid w:val="00815190"/>
    <w:rsid w:val="00815403"/>
    <w:rsid w:val="008158E0"/>
    <w:rsid w:val="00815D99"/>
    <w:rsid w:val="00816287"/>
    <w:rsid w:val="00816504"/>
    <w:rsid w:val="008165F8"/>
    <w:rsid w:val="008169AF"/>
    <w:rsid w:val="00816A54"/>
    <w:rsid w:val="00816A71"/>
    <w:rsid w:val="00816ECA"/>
    <w:rsid w:val="00816F1C"/>
    <w:rsid w:val="0081716B"/>
    <w:rsid w:val="008178C2"/>
    <w:rsid w:val="0082005D"/>
    <w:rsid w:val="0082026D"/>
    <w:rsid w:val="00820B96"/>
    <w:rsid w:val="008212A9"/>
    <w:rsid w:val="00821A58"/>
    <w:rsid w:val="00821B6B"/>
    <w:rsid w:val="00821BC7"/>
    <w:rsid w:val="008221A7"/>
    <w:rsid w:val="00822567"/>
    <w:rsid w:val="00822D01"/>
    <w:rsid w:val="00822E8D"/>
    <w:rsid w:val="0082365F"/>
    <w:rsid w:val="00823663"/>
    <w:rsid w:val="00823F20"/>
    <w:rsid w:val="00824128"/>
    <w:rsid w:val="00824389"/>
    <w:rsid w:val="00824A82"/>
    <w:rsid w:val="00825CFD"/>
    <w:rsid w:val="00826199"/>
    <w:rsid w:val="00826B85"/>
    <w:rsid w:val="008270FE"/>
    <w:rsid w:val="0082728A"/>
    <w:rsid w:val="00827707"/>
    <w:rsid w:val="00827C52"/>
    <w:rsid w:val="00827CA1"/>
    <w:rsid w:val="00827F34"/>
    <w:rsid w:val="00830815"/>
    <w:rsid w:val="00831280"/>
    <w:rsid w:val="00831446"/>
    <w:rsid w:val="00831594"/>
    <w:rsid w:val="00831A69"/>
    <w:rsid w:val="00831B33"/>
    <w:rsid w:val="0083219F"/>
    <w:rsid w:val="00832332"/>
    <w:rsid w:val="00832717"/>
    <w:rsid w:val="00832E49"/>
    <w:rsid w:val="008337D2"/>
    <w:rsid w:val="00833AAB"/>
    <w:rsid w:val="00833B07"/>
    <w:rsid w:val="0083410C"/>
    <w:rsid w:val="00835384"/>
    <w:rsid w:val="00835CCD"/>
    <w:rsid w:val="00835EC2"/>
    <w:rsid w:val="00835FF6"/>
    <w:rsid w:val="00836701"/>
    <w:rsid w:val="008367E1"/>
    <w:rsid w:val="00836876"/>
    <w:rsid w:val="0083770E"/>
    <w:rsid w:val="008377F8"/>
    <w:rsid w:val="008378CB"/>
    <w:rsid w:val="00837F22"/>
    <w:rsid w:val="00840635"/>
    <w:rsid w:val="00840667"/>
    <w:rsid w:val="008409A0"/>
    <w:rsid w:val="008409F7"/>
    <w:rsid w:val="00840A97"/>
    <w:rsid w:val="00840C1B"/>
    <w:rsid w:val="00840DFA"/>
    <w:rsid w:val="0084107D"/>
    <w:rsid w:val="008413A3"/>
    <w:rsid w:val="00841F78"/>
    <w:rsid w:val="00841F79"/>
    <w:rsid w:val="00842600"/>
    <w:rsid w:val="00842958"/>
    <w:rsid w:val="00842E8E"/>
    <w:rsid w:val="00843097"/>
    <w:rsid w:val="00844007"/>
    <w:rsid w:val="008451A1"/>
    <w:rsid w:val="00845845"/>
    <w:rsid w:val="008463D5"/>
    <w:rsid w:val="00846549"/>
    <w:rsid w:val="0084676E"/>
    <w:rsid w:val="0084774F"/>
    <w:rsid w:val="00847B1B"/>
    <w:rsid w:val="00847DFF"/>
    <w:rsid w:val="00850323"/>
    <w:rsid w:val="00850466"/>
    <w:rsid w:val="0085068A"/>
    <w:rsid w:val="00850C39"/>
    <w:rsid w:val="00851376"/>
    <w:rsid w:val="00851DE5"/>
    <w:rsid w:val="0085203D"/>
    <w:rsid w:val="0085205C"/>
    <w:rsid w:val="0085224B"/>
    <w:rsid w:val="008530B9"/>
    <w:rsid w:val="0085375A"/>
    <w:rsid w:val="00853C7D"/>
    <w:rsid w:val="00853D5B"/>
    <w:rsid w:val="00853D64"/>
    <w:rsid w:val="00853FE3"/>
    <w:rsid w:val="00854442"/>
    <w:rsid w:val="0085452F"/>
    <w:rsid w:val="008548C9"/>
    <w:rsid w:val="00854BF3"/>
    <w:rsid w:val="00855B60"/>
    <w:rsid w:val="00855FB3"/>
    <w:rsid w:val="00856627"/>
    <w:rsid w:val="00856628"/>
    <w:rsid w:val="008570E9"/>
    <w:rsid w:val="008578F7"/>
    <w:rsid w:val="0085799F"/>
    <w:rsid w:val="00857DC2"/>
    <w:rsid w:val="00860B74"/>
    <w:rsid w:val="00860D83"/>
    <w:rsid w:val="00860EED"/>
    <w:rsid w:val="00861069"/>
    <w:rsid w:val="0086113F"/>
    <w:rsid w:val="00861581"/>
    <w:rsid w:val="00861609"/>
    <w:rsid w:val="00861CA7"/>
    <w:rsid w:val="00862790"/>
    <w:rsid w:val="008628F8"/>
    <w:rsid w:val="0086393A"/>
    <w:rsid w:val="00863D21"/>
    <w:rsid w:val="00864044"/>
    <w:rsid w:val="008640AC"/>
    <w:rsid w:val="00864128"/>
    <w:rsid w:val="00864CE7"/>
    <w:rsid w:val="00864FD1"/>
    <w:rsid w:val="008650E9"/>
    <w:rsid w:val="008654DE"/>
    <w:rsid w:val="00865916"/>
    <w:rsid w:val="00866258"/>
    <w:rsid w:val="00866326"/>
    <w:rsid w:val="008669C3"/>
    <w:rsid w:val="00866A27"/>
    <w:rsid w:val="00866C43"/>
    <w:rsid w:val="00866E7B"/>
    <w:rsid w:val="00867DC0"/>
    <w:rsid w:val="00870240"/>
    <w:rsid w:val="0087052F"/>
    <w:rsid w:val="0087067C"/>
    <w:rsid w:val="008706B3"/>
    <w:rsid w:val="00870A3B"/>
    <w:rsid w:val="00870B2F"/>
    <w:rsid w:val="008717CA"/>
    <w:rsid w:val="00871A58"/>
    <w:rsid w:val="00871DDD"/>
    <w:rsid w:val="00872588"/>
    <w:rsid w:val="0087280A"/>
    <w:rsid w:val="00872BE3"/>
    <w:rsid w:val="00872D53"/>
    <w:rsid w:val="00873016"/>
    <w:rsid w:val="0087313F"/>
    <w:rsid w:val="00873704"/>
    <w:rsid w:val="00873707"/>
    <w:rsid w:val="00873BB8"/>
    <w:rsid w:val="00873F00"/>
    <w:rsid w:val="00873F03"/>
    <w:rsid w:val="00874353"/>
    <w:rsid w:val="00874416"/>
    <w:rsid w:val="0087466A"/>
    <w:rsid w:val="00874A60"/>
    <w:rsid w:val="00874B89"/>
    <w:rsid w:val="00874D57"/>
    <w:rsid w:val="008757CA"/>
    <w:rsid w:val="008759D0"/>
    <w:rsid w:val="00875B97"/>
    <w:rsid w:val="00875C47"/>
    <w:rsid w:val="00876304"/>
    <w:rsid w:val="0087648A"/>
    <w:rsid w:val="0087667A"/>
    <w:rsid w:val="00876C1A"/>
    <w:rsid w:val="00876E19"/>
    <w:rsid w:val="008770C8"/>
    <w:rsid w:val="00877207"/>
    <w:rsid w:val="008772D3"/>
    <w:rsid w:val="008772F8"/>
    <w:rsid w:val="008806B6"/>
    <w:rsid w:val="0088084E"/>
    <w:rsid w:val="00881072"/>
    <w:rsid w:val="00881378"/>
    <w:rsid w:val="008819BD"/>
    <w:rsid w:val="00881AB5"/>
    <w:rsid w:val="00881E57"/>
    <w:rsid w:val="00881EFD"/>
    <w:rsid w:val="00882879"/>
    <w:rsid w:val="008828A7"/>
    <w:rsid w:val="00882C6F"/>
    <w:rsid w:val="00883343"/>
    <w:rsid w:val="00883A90"/>
    <w:rsid w:val="00883AB3"/>
    <w:rsid w:val="00883B08"/>
    <w:rsid w:val="00883F12"/>
    <w:rsid w:val="0088468F"/>
    <w:rsid w:val="00884994"/>
    <w:rsid w:val="00884D00"/>
    <w:rsid w:val="00884DFF"/>
    <w:rsid w:val="00885068"/>
    <w:rsid w:val="00885179"/>
    <w:rsid w:val="00885734"/>
    <w:rsid w:val="00885C4B"/>
    <w:rsid w:val="008861D9"/>
    <w:rsid w:val="008867D3"/>
    <w:rsid w:val="00886AAC"/>
    <w:rsid w:val="00886B02"/>
    <w:rsid w:val="00886B28"/>
    <w:rsid w:val="00886BD0"/>
    <w:rsid w:val="00886C14"/>
    <w:rsid w:val="0088725C"/>
    <w:rsid w:val="00887B0B"/>
    <w:rsid w:val="00890408"/>
    <w:rsid w:val="00890D74"/>
    <w:rsid w:val="008914B4"/>
    <w:rsid w:val="008915B4"/>
    <w:rsid w:val="00891F3F"/>
    <w:rsid w:val="00891F89"/>
    <w:rsid w:val="008921E6"/>
    <w:rsid w:val="008922B4"/>
    <w:rsid w:val="008923C3"/>
    <w:rsid w:val="00892575"/>
    <w:rsid w:val="008929D6"/>
    <w:rsid w:val="00892C2D"/>
    <w:rsid w:val="00892F25"/>
    <w:rsid w:val="00893005"/>
    <w:rsid w:val="008932FD"/>
    <w:rsid w:val="008937D3"/>
    <w:rsid w:val="00893BD3"/>
    <w:rsid w:val="00894068"/>
    <w:rsid w:val="00894445"/>
    <w:rsid w:val="00894BCD"/>
    <w:rsid w:val="0089534B"/>
    <w:rsid w:val="008966C9"/>
    <w:rsid w:val="00896B32"/>
    <w:rsid w:val="00896DAC"/>
    <w:rsid w:val="00896EB3"/>
    <w:rsid w:val="0089711D"/>
    <w:rsid w:val="00897206"/>
    <w:rsid w:val="00897A69"/>
    <w:rsid w:val="00897B0C"/>
    <w:rsid w:val="00897BFA"/>
    <w:rsid w:val="00897DFA"/>
    <w:rsid w:val="008A0060"/>
    <w:rsid w:val="008A02E9"/>
    <w:rsid w:val="008A0517"/>
    <w:rsid w:val="008A0758"/>
    <w:rsid w:val="008A07C4"/>
    <w:rsid w:val="008A0D32"/>
    <w:rsid w:val="008A0FD4"/>
    <w:rsid w:val="008A21C9"/>
    <w:rsid w:val="008A2497"/>
    <w:rsid w:val="008A2AD0"/>
    <w:rsid w:val="008A305E"/>
    <w:rsid w:val="008A30A6"/>
    <w:rsid w:val="008A328B"/>
    <w:rsid w:val="008A39D9"/>
    <w:rsid w:val="008A4194"/>
    <w:rsid w:val="008A45D2"/>
    <w:rsid w:val="008A47C2"/>
    <w:rsid w:val="008A48EE"/>
    <w:rsid w:val="008A4F27"/>
    <w:rsid w:val="008A532C"/>
    <w:rsid w:val="008A5B79"/>
    <w:rsid w:val="008A6690"/>
    <w:rsid w:val="008A6E71"/>
    <w:rsid w:val="008A7735"/>
    <w:rsid w:val="008A7C09"/>
    <w:rsid w:val="008A7C1A"/>
    <w:rsid w:val="008B04B9"/>
    <w:rsid w:val="008B04CF"/>
    <w:rsid w:val="008B064E"/>
    <w:rsid w:val="008B0B66"/>
    <w:rsid w:val="008B0D00"/>
    <w:rsid w:val="008B0F88"/>
    <w:rsid w:val="008B190A"/>
    <w:rsid w:val="008B1940"/>
    <w:rsid w:val="008B25D2"/>
    <w:rsid w:val="008B2D56"/>
    <w:rsid w:val="008B3472"/>
    <w:rsid w:val="008B395D"/>
    <w:rsid w:val="008B3C29"/>
    <w:rsid w:val="008B3CF6"/>
    <w:rsid w:val="008B3E55"/>
    <w:rsid w:val="008B40C3"/>
    <w:rsid w:val="008B428C"/>
    <w:rsid w:val="008B4813"/>
    <w:rsid w:val="008B5248"/>
    <w:rsid w:val="008B6055"/>
    <w:rsid w:val="008B608D"/>
    <w:rsid w:val="008B686C"/>
    <w:rsid w:val="008B6A03"/>
    <w:rsid w:val="008B6B69"/>
    <w:rsid w:val="008B7009"/>
    <w:rsid w:val="008B7181"/>
    <w:rsid w:val="008B72B9"/>
    <w:rsid w:val="008B72FC"/>
    <w:rsid w:val="008B7318"/>
    <w:rsid w:val="008B77F2"/>
    <w:rsid w:val="008C022A"/>
    <w:rsid w:val="008C030D"/>
    <w:rsid w:val="008C0657"/>
    <w:rsid w:val="008C0832"/>
    <w:rsid w:val="008C0B94"/>
    <w:rsid w:val="008C0E99"/>
    <w:rsid w:val="008C10A0"/>
    <w:rsid w:val="008C1A38"/>
    <w:rsid w:val="008C22CF"/>
    <w:rsid w:val="008C2B7B"/>
    <w:rsid w:val="008C2C9A"/>
    <w:rsid w:val="008C2FDF"/>
    <w:rsid w:val="008C314C"/>
    <w:rsid w:val="008C3A2E"/>
    <w:rsid w:val="008C3FA3"/>
    <w:rsid w:val="008C456C"/>
    <w:rsid w:val="008C517E"/>
    <w:rsid w:val="008C5206"/>
    <w:rsid w:val="008C5210"/>
    <w:rsid w:val="008C53E2"/>
    <w:rsid w:val="008C55D2"/>
    <w:rsid w:val="008C5750"/>
    <w:rsid w:val="008C5986"/>
    <w:rsid w:val="008C5C69"/>
    <w:rsid w:val="008C6461"/>
    <w:rsid w:val="008C6527"/>
    <w:rsid w:val="008C662E"/>
    <w:rsid w:val="008C68B1"/>
    <w:rsid w:val="008C69F9"/>
    <w:rsid w:val="008C6B89"/>
    <w:rsid w:val="008C7254"/>
    <w:rsid w:val="008C77E0"/>
    <w:rsid w:val="008C79F7"/>
    <w:rsid w:val="008C7A1E"/>
    <w:rsid w:val="008C7DFB"/>
    <w:rsid w:val="008C7E10"/>
    <w:rsid w:val="008C7E14"/>
    <w:rsid w:val="008D03AF"/>
    <w:rsid w:val="008D0555"/>
    <w:rsid w:val="008D05FC"/>
    <w:rsid w:val="008D1322"/>
    <w:rsid w:val="008D197B"/>
    <w:rsid w:val="008D1E95"/>
    <w:rsid w:val="008D1F59"/>
    <w:rsid w:val="008D2A1F"/>
    <w:rsid w:val="008D2B5D"/>
    <w:rsid w:val="008D3764"/>
    <w:rsid w:val="008D38A6"/>
    <w:rsid w:val="008D3C52"/>
    <w:rsid w:val="008D3D2A"/>
    <w:rsid w:val="008D4621"/>
    <w:rsid w:val="008D480C"/>
    <w:rsid w:val="008D4D9E"/>
    <w:rsid w:val="008D555C"/>
    <w:rsid w:val="008D57A9"/>
    <w:rsid w:val="008D5CE6"/>
    <w:rsid w:val="008D649A"/>
    <w:rsid w:val="008D674D"/>
    <w:rsid w:val="008D67A7"/>
    <w:rsid w:val="008D6940"/>
    <w:rsid w:val="008D6B75"/>
    <w:rsid w:val="008D6D4D"/>
    <w:rsid w:val="008D7107"/>
    <w:rsid w:val="008D728A"/>
    <w:rsid w:val="008D7E46"/>
    <w:rsid w:val="008E00DC"/>
    <w:rsid w:val="008E074F"/>
    <w:rsid w:val="008E08C1"/>
    <w:rsid w:val="008E0D31"/>
    <w:rsid w:val="008E0E61"/>
    <w:rsid w:val="008E0FC4"/>
    <w:rsid w:val="008E10AE"/>
    <w:rsid w:val="008E1474"/>
    <w:rsid w:val="008E176D"/>
    <w:rsid w:val="008E18D8"/>
    <w:rsid w:val="008E2569"/>
    <w:rsid w:val="008E2965"/>
    <w:rsid w:val="008E2FD8"/>
    <w:rsid w:val="008E38B4"/>
    <w:rsid w:val="008E3C4F"/>
    <w:rsid w:val="008E4585"/>
    <w:rsid w:val="008E4761"/>
    <w:rsid w:val="008E4CA7"/>
    <w:rsid w:val="008E54C6"/>
    <w:rsid w:val="008E556D"/>
    <w:rsid w:val="008E573A"/>
    <w:rsid w:val="008E59BE"/>
    <w:rsid w:val="008E5BA0"/>
    <w:rsid w:val="008E5C4E"/>
    <w:rsid w:val="008E60AD"/>
    <w:rsid w:val="008E718E"/>
    <w:rsid w:val="008E732F"/>
    <w:rsid w:val="008E77E0"/>
    <w:rsid w:val="008E7B45"/>
    <w:rsid w:val="008F07D5"/>
    <w:rsid w:val="008F0A6E"/>
    <w:rsid w:val="008F0C55"/>
    <w:rsid w:val="008F0C64"/>
    <w:rsid w:val="008F16CD"/>
    <w:rsid w:val="008F199C"/>
    <w:rsid w:val="008F3720"/>
    <w:rsid w:val="008F3F6C"/>
    <w:rsid w:val="008F47A9"/>
    <w:rsid w:val="008F483A"/>
    <w:rsid w:val="008F6751"/>
    <w:rsid w:val="008F67A5"/>
    <w:rsid w:val="008F702C"/>
    <w:rsid w:val="008F750D"/>
    <w:rsid w:val="008F75EA"/>
    <w:rsid w:val="008F76C9"/>
    <w:rsid w:val="008F7727"/>
    <w:rsid w:val="008F7906"/>
    <w:rsid w:val="008F7A86"/>
    <w:rsid w:val="008F7BB8"/>
    <w:rsid w:val="008F7E8B"/>
    <w:rsid w:val="009003FA"/>
    <w:rsid w:val="00900611"/>
    <w:rsid w:val="00900980"/>
    <w:rsid w:val="00900A24"/>
    <w:rsid w:val="0090139B"/>
    <w:rsid w:val="0090157C"/>
    <w:rsid w:val="00901669"/>
    <w:rsid w:val="009016FC"/>
    <w:rsid w:val="00901B67"/>
    <w:rsid w:val="00903646"/>
    <w:rsid w:val="00903AA5"/>
    <w:rsid w:val="009043CB"/>
    <w:rsid w:val="0090474B"/>
    <w:rsid w:val="009047D5"/>
    <w:rsid w:val="00904D26"/>
    <w:rsid w:val="009052D4"/>
    <w:rsid w:val="0090559B"/>
    <w:rsid w:val="009057B8"/>
    <w:rsid w:val="0090678A"/>
    <w:rsid w:val="00906966"/>
    <w:rsid w:val="00906AB8"/>
    <w:rsid w:val="00906C8A"/>
    <w:rsid w:val="00907019"/>
    <w:rsid w:val="009070EA"/>
    <w:rsid w:val="009074DA"/>
    <w:rsid w:val="00907513"/>
    <w:rsid w:val="009078F5"/>
    <w:rsid w:val="00907BA6"/>
    <w:rsid w:val="00907BEA"/>
    <w:rsid w:val="0091001A"/>
    <w:rsid w:val="009102FA"/>
    <w:rsid w:val="00910604"/>
    <w:rsid w:val="009106DC"/>
    <w:rsid w:val="00910879"/>
    <w:rsid w:val="00911252"/>
    <w:rsid w:val="00911BB9"/>
    <w:rsid w:val="00911DB1"/>
    <w:rsid w:val="00911F47"/>
    <w:rsid w:val="00913193"/>
    <w:rsid w:val="00913377"/>
    <w:rsid w:val="00913EB0"/>
    <w:rsid w:val="00914107"/>
    <w:rsid w:val="0091443B"/>
    <w:rsid w:val="00914F38"/>
    <w:rsid w:val="009158B6"/>
    <w:rsid w:val="00915946"/>
    <w:rsid w:val="00915D6C"/>
    <w:rsid w:val="00915E0D"/>
    <w:rsid w:val="0091622F"/>
    <w:rsid w:val="00916A6D"/>
    <w:rsid w:val="00916E72"/>
    <w:rsid w:val="0091701D"/>
    <w:rsid w:val="0091706A"/>
    <w:rsid w:val="00917508"/>
    <w:rsid w:val="00917B5D"/>
    <w:rsid w:val="00917E13"/>
    <w:rsid w:val="00920E4E"/>
    <w:rsid w:val="009217EF"/>
    <w:rsid w:val="00921C82"/>
    <w:rsid w:val="00921FCE"/>
    <w:rsid w:val="009221FA"/>
    <w:rsid w:val="00922605"/>
    <w:rsid w:val="00922DEB"/>
    <w:rsid w:val="009231A7"/>
    <w:rsid w:val="00923393"/>
    <w:rsid w:val="00924173"/>
    <w:rsid w:val="00924A5F"/>
    <w:rsid w:val="009256A5"/>
    <w:rsid w:val="00925928"/>
    <w:rsid w:val="00925C00"/>
    <w:rsid w:val="00925E47"/>
    <w:rsid w:val="00926267"/>
    <w:rsid w:val="00926A10"/>
    <w:rsid w:val="00927B9E"/>
    <w:rsid w:val="00927DA7"/>
    <w:rsid w:val="00930082"/>
    <w:rsid w:val="009306CC"/>
    <w:rsid w:val="00930C04"/>
    <w:rsid w:val="00930FC7"/>
    <w:rsid w:val="00931065"/>
    <w:rsid w:val="0093160A"/>
    <w:rsid w:val="0093167C"/>
    <w:rsid w:val="00931714"/>
    <w:rsid w:val="00931B66"/>
    <w:rsid w:val="00931C60"/>
    <w:rsid w:val="0093225A"/>
    <w:rsid w:val="009322F7"/>
    <w:rsid w:val="0093254F"/>
    <w:rsid w:val="00932573"/>
    <w:rsid w:val="00932837"/>
    <w:rsid w:val="00932899"/>
    <w:rsid w:val="00932D4A"/>
    <w:rsid w:val="00933A30"/>
    <w:rsid w:val="00933A5A"/>
    <w:rsid w:val="00933AF1"/>
    <w:rsid w:val="00933D41"/>
    <w:rsid w:val="009342E5"/>
    <w:rsid w:val="00934357"/>
    <w:rsid w:val="009346B7"/>
    <w:rsid w:val="0093491B"/>
    <w:rsid w:val="00934939"/>
    <w:rsid w:val="00934987"/>
    <w:rsid w:val="00934ABE"/>
    <w:rsid w:val="00934C4E"/>
    <w:rsid w:val="00934E5A"/>
    <w:rsid w:val="00935A85"/>
    <w:rsid w:val="00935C44"/>
    <w:rsid w:val="00935E39"/>
    <w:rsid w:val="0093616B"/>
    <w:rsid w:val="009362DD"/>
    <w:rsid w:val="00936743"/>
    <w:rsid w:val="00937583"/>
    <w:rsid w:val="009375C9"/>
    <w:rsid w:val="009376B1"/>
    <w:rsid w:val="00937923"/>
    <w:rsid w:val="00937BF6"/>
    <w:rsid w:val="00937C86"/>
    <w:rsid w:val="00937F6F"/>
    <w:rsid w:val="00941344"/>
    <w:rsid w:val="00941589"/>
    <w:rsid w:val="009426EE"/>
    <w:rsid w:val="00943783"/>
    <w:rsid w:val="00943BB1"/>
    <w:rsid w:val="00943CA0"/>
    <w:rsid w:val="009441D7"/>
    <w:rsid w:val="009449D3"/>
    <w:rsid w:val="00944BC0"/>
    <w:rsid w:val="00944F69"/>
    <w:rsid w:val="009450B2"/>
    <w:rsid w:val="009456A4"/>
    <w:rsid w:val="00945759"/>
    <w:rsid w:val="00945889"/>
    <w:rsid w:val="00946580"/>
    <w:rsid w:val="00946731"/>
    <w:rsid w:val="00946E47"/>
    <w:rsid w:val="00947942"/>
    <w:rsid w:val="00947BEB"/>
    <w:rsid w:val="00947C5B"/>
    <w:rsid w:val="009513B2"/>
    <w:rsid w:val="00951AA6"/>
    <w:rsid w:val="00951CD4"/>
    <w:rsid w:val="00951DB3"/>
    <w:rsid w:val="00952278"/>
    <w:rsid w:val="00952609"/>
    <w:rsid w:val="00952EE7"/>
    <w:rsid w:val="009533E2"/>
    <w:rsid w:val="009534BD"/>
    <w:rsid w:val="00953C66"/>
    <w:rsid w:val="00953CFC"/>
    <w:rsid w:val="00953FBA"/>
    <w:rsid w:val="0095429E"/>
    <w:rsid w:val="009542F3"/>
    <w:rsid w:val="00954475"/>
    <w:rsid w:val="00954B31"/>
    <w:rsid w:val="00954C0C"/>
    <w:rsid w:val="009551F5"/>
    <w:rsid w:val="009553B9"/>
    <w:rsid w:val="00955646"/>
    <w:rsid w:val="00955A0A"/>
    <w:rsid w:val="00955A6F"/>
    <w:rsid w:val="00955F21"/>
    <w:rsid w:val="00956005"/>
    <w:rsid w:val="00956542"/>
    <w:rsid w:val="00956543"/>
    <w:rsid w:val="0095665D"/>
    <w:rsid w:val="0095670C"/>
    <w:rsid w:val="0095698A"/>
    <w:rsid w:val="00956AF6"/>
    <w:rsid w:val="00956D56"/>
    <w:rsid w:val="00957B52"/>
    <w:rsid w:val="00957F6E"/>
    <w:rsid w:val="00960608"/>
    <w:rsid w:val="00960983"/>
    <w:rsid w:val="00960A14"/>
    <w:rsid w:val="00961060"/>
    <w:rsid w:val="0096172E"/>
    <w:rsid w:val="00961AFD"/>
    <w:rsid w:val="00962076"/>
    <w:rsid w:val="0096247D"/>
    <w:rsid w:val="00962729"/>
    <w:rsid w:val="009627B8"/>
    <w:rsid w:val="009627FD"/>
    <w:rsid w:val="009629C3"/>
    <w:rsid w:val="00962A4B"/>
    <w:rsid w:val="00962A7D"/>
    <w:rsid w:val="009635D6"/>
    <w:rsid w:val="00963733"/>
    <w:rsid w:val="00963D5A"/>
    <w:rsid w:val="00963E95"/>
    <w:rsid w:val="0096406D"/>
    <w:rsid w:val="00964336"/>
    <w:rsid w:val="0096439D"/>
    <w:rsid w:val="0096449B"/>
    <w:rsid w:val="00964829"/>
    <w:rsid w:val="00965A2A"/>
    <w:rsid w:val="00965B63"/>
    <w:rsid w:val="00965CED"/>
    <w:rsid w:val="00965CFF"/>
    <w:rsid w:val="00966288"/>
    <w:rsid w:val="0096669B"/>
    <w:rsid w:val="009667B6"/>
    <w:rsid w:val="00966C01"/>
    <w:rsid w:val="00966C20"/>
    <w:rsid w:val="00966D8E"/>
    <w:rsid w:val="00966EAD"/>
    <w:rsid w:val="00967032"/>
    <w:rsid w:val="009672FB"/>
    <w:rsid w:val="00967CE3"/>
    <w:rsid w:val="00970875"/>
    <w:rsid w:val="009712DB"/>
    <w:rsid w:val="009717F9"/>
    <w:rsid w:val="00971A06"/>
    <w:rsid w:val="00971D04"/>
    <w:rsid w:val="00971EBA"/>
    <w:rsid w:val="00971F40"/>
    <w:rsid w:val="009727A6"/>
    <w:rsid w:val="0097337A"/>
    <w:rsid w:val="00973938"/>
    <w:rsid w:val="00973BC6"/>
    <w:rsid w:val="00973E79"/>
    <w:rsid w:val="00974203"/>
    <w:rsid w:val="009742F1"/>
    <w:rsid w:val="00974889"/>
    <w:rsid w:val="00974CCF"/>
    <w:rsid w:val="00975205"/>
    <w:rsid w:val="009752DA"/>
    <w:rsid w:val="00975454"/>
    <w:rsid w:val="00975510"/>
    <w:rsid w:val="00975535"/>
    <w:rsid w:val="00975546"/>
    <w:rsid w:val="00975A02"/>
    <w:rsid w:val="00975BC2"/>
    <w:rsid w:val="00975BC5"/>
    <w:rsid w:val="00975D57"/>
    <w:rsid w:val="00975DFF"/>
    <w:rsid w:val="00975F25"/>
    <w:rsid w:val="00976259"/>
    <w:rsid w:val="009768BD"/>
    <w:rsid w:val="009768EE"/>
    <w:rsid w:val="009769B3"/>
    <w:rsid w:val="00976DD8"/>
    <w:rsid w:val="0097754E"/>
    <w:rsid w:val="00977614"/>
    <w:rsid w:val="00977750"/>
    <w:rsid w:val="009777AA"/>
    <w:rsid w:val="009778F3"/>
    <w:rsid w:val="00980485"/>
    <w:rsid w:val="00980560"/>
    <w:rsid w:val="00980E1B"/>
    <w:rsid w:val="00980F9A"/>
    <w:rsid w:val="0098198C"/>
    <w:rsid w:val="00981DB8"/>
    <w:rsid w:val="00981FA2"/>
    <w:rsid w:val="0098200E"/>
    <w:rsid w:val="00982471"/>
    <w:rsid w:val="00982803"/>
    <w:rsid w:val="00982DC2"/>
    <w:rsid w:val="00982FB0"/>
    <w:rsid w:val="00983012"/>
    <w:rsid w:val="00983021"/>
    <w:rsid w:val="009831F4"/>
    <w:rsid w:val="009833E3"/>
    <w:rsid w:val="00983771"/>
    <w:rsid w:val="00983A5B"/>
    <w:rsid w:val="00983BAC"/>
    <w:rsid w:val="00984124"/>
    <w:rsid w:val="009841BD"/>
    <w:rsid w:val="009844B5"/>
    <w:rsid w:val="009845CB"/>
    <w:rsid w:val="00984963"/>
    <w:rsid w:val="0098498C"/>
    <w:rsid w:val="009851C8"/>
    <w:rsid w:val="00985B29"/>
    <w:rsid w:val="00985F33"/>
    <w:rsid w:val="00985FED"/>
    <w:rsid w:val="0098621A"/>
    <w:rsid w:val="00986470"/>
    <w:rsid w:val="00986D86"/>
    <w:rsid w:val="00987251"/>
    <w:rsid w:val="00987397"/>
    <w:rsid w:val="00987F34"/>
    <w:rsid w:val="00990195"/>
    <w:rsid w:val="00990481"/>
    <w:rsid w:val="00990822"/>
    <w:rsid w:val="009919C2"/>
    <w:rsid w:val="00991ADF"/>
    <w:rsid w:val="00991CEB"/>
    <w:rsid w:val="009924D6"/>
    <w:rsid w:val="009925B0"/>
    <w:rsid w:val="00992813"/>
    <w:rsid w:val="00992E50"/>
    <w:rsid w:val="009937F1"/>
    <w:rsid w:val="009938E0"/>
    <w:rsid w:val="00993948"/>
    <w:rsid w:val="009939BC"/>
    <w:rsid w:val="00993B78"/>
    <w:rsid w:val="009946A5"/>
    <w:rsid w:val="009947EB"/>
    <w:rsid w:val="009948FF"/>
    <w:rsid w:val="009955CF"/>
    <w:rsid w:val="00995CBC"/>
    <w:rsid w:val="00996E95"/>
    <w:rsid w:val="00997643"/>
    <w:rsid w:val="00997A5F"/>
    <w:rsid w:val="00997CDB"/>
    <w:rsid w:val="00997F89"/>
    <w:rsid w:val="009A055A"/>
    <w:rsid w:val="009A0645"/>
    <w:rsid w:val="009A09C1"/>
    <w:rsid w:val="009A0AE0"/>
    <w:rsid w:val="009A0C2B"/>
    <w:rsid w:val="009A0D79"/>
    <w:rsid w:val="009A0DD8"/>
    <w:rsid w:val="009A0F97"/>
    <w:rsid w:val="009A138A"/>
    <w:rsid w:val="009A1597"/>
    <w:rsid w:val="009A1952"/>
    <w:rsid w:val="009A2227"/>
    <w:rsid w:val="009A27DB"/>
    <w:rsid w:val="009A2E0A"/>
    <w:rsid w:val="009A2E3D"/>
    <w:rsid w:val="009A2F65"/>
    <w:rsid w:val="009A301D"/>
    <w:rsid w:val="009A345F"/>
    <w:rsid w:val="009A349D"/>
    <w:rsid w:val="009A3C2C"/>
    <w:rsid w:val="009A4976"/>
    <w:rsid w:val="009A4F33"/>
    <w:rsid w:val="009A5541"/>
    <w:rsid w:val="009A555F"/>
    <w:rsid w:val="009A57F4"/>
    <w:rsid w:val="009A5F2A"/>
    <w:rsid w:val="009A602D"/>
    <w:rsid w:val="009A67EF"/>
    <w:rsid w:val="009A7032"/>
    <w:rsid w:val="009A7413"/>
    <w:rsid w:val="009A76EB"/>
    <w:rsid w:val="009A7CC6"/>
    <w:rsid w:val="009B07F6"/>
    <w:rsid w:val="009B092B"/>
    <w:rsid w:val="009B0A41"/>
    <w:rsid w:val="009B0E4C"/>
    <w:rsid w:val="009B0EAE"/>
    <w:rsid w:val="009B0ED6"/>
    <w:rsid w:val="009B1E5A"/>
    <w:rsid w:val="009B1F1B"/>
    <w:rsid w:val="009B25F9"/>
    <w:rsid w:val="009B2DD5"/>
    <w:rsid w:val="009B2FD4"/>
    <w:rsid w:val="009B30DB"/>
    <w:rsid w:val="009B346B"/>
    <w:rsid w:val="009B3A20"/>
    <w:rsid w:val="009B3C47"/>
    <w:rsid w:val="009B41BE"/>
    <w:rsid w:val="009B44B4"/>
    <w:rsid w:val="009B44E1"/>
    <w:rsid w:val="009B4901"/>
    <w:rsid w:val="009B4AA8"/>
    <w:rsid w:val="009B4B35"/>
    <w:rsid w:val="009B4C22"/>
    <w:rsid w:val="009B4CFD"/>
    <w:rsid w:val="009B583C"/>
    <w:rsid w:val="009B59B6"/>
    <w:rsid w:val="009B5AE8"/>
    <w:rsid w:val="009B5F25"/>
    <w:rsid w:val="009B603B"/>
    <w:rsid w:val="009B670B"/>
    <w:rsid w:val="009B6971"/>
    <w:rsid w:val="009B6F6F"/>
    <w:rsid w:val="009B71B8"/>
    <w:rsid w:val="009B7233"/>
    <w:rsid w:val="009B72EC"/>
    <w:rsid w:val="009B767F"/>
    <w:rsid w:val="009B7A54"/>
    <w:rsid w:val="009B7C19"/>
    <w:rsid w:val="009C05AC"/>
    <w:rsid w:val="009C103D"/>
    <w:rsid w:val="009C1080"/>
    <w:rsid w:val="009C1634"/>
    <w:rsid w:val="009C17DC"/>
    <w:rsid w:val="009C1A00"/>
    <w:rsid w:val="009C2148"/>
    <w:rsid w:val="009C2CBB"/>
    <w:rsid w:val="009C2F56"/>
    <w:rsid w:val="009C3775"/>
    <w:rsid w:val="009C388E"/>
    <w:rsid w:val="009C38A4"/>
    <w:rsid w:val="009C3F65"/>
    <w:rsid w:val="009C413D"/>
    <w:rsid w:val="009C4CAB"/>
    <w:rsid w:val="009C5653"/>
    <w:rsid w:val="009C56C1"/>
    <w:rsid w:val="009C688A"/>
    <w:rsid w:val="009C709F"/>
    <w:rsid w:val="009C717A"/>
    <w:rsid w:val="009C7B74"/>
    <w:rsid w:val="009C7C3A"/>
    <w:rsid w:val="009D01EC"/>
    <w:rsid w:val="009D0BDD"/>
    <w:rsid w:val="009D15E5"/>
    <w:rsid w:val="009D1FED"/>
    <w:rsid w:val="009D2611"/>
    <w:rsid w:val="009D29A6"/>
    <w:rsid w:val="009D3460"/>
    <w:rsid w:val="009D3818"/>
    <w:rsid w:val="009D3C03"/>
    <w:rsid w:val="009D4215"/>
    <w:rsid w:val="009D4864"/>
    <w:rsid w:val="009D50DB"/>
    <w:rsid w:val="009D5189"/>
    <w:rsid w:val="009D5345"/>
    <w:rsid w:val="009D591B"/>
    <w:rsid w:val="009D596A"/>
    <w:rsid w:val="009D5A3B"/>
    <w:rsid w:val="009D5FAD"/>
    <w:rsid w:val="009D6068"/>
    <w:rsid w:val="009D612A"/>
    <w:rsid w:val="009D64C3"/>
    <w:rsid w:val="009D64C7"/>
    <w:rsid w:val="009D6678"/>
    <w:rsid w:val="009D6BAB"/>
    <w:rsid w:val="009D6D31"/>
    <w:rsid w:val="009D7716"/>
    <w:rsid w:val="009D79E0"/>
    <w:rsid w:val="009E068A"/>
    <w:rsid w:val="009E090C"/>
    <w:rsid w:val="009E0C22"/>
    <w:rsid w:val="009E1084"/>
    <w:rsid w:val="009E14E6"/>
    <w:rsid w:val="009E15A0"/>
    <w:rsid w:val="009E15A8"/>
    <w:rsid w:val="009E191B"/>
    <w:rsid w:val="009E19C4"/>
    <w:rsid w:val="009E1ABD"/>
    <w:rsid w:val="009E1F0C"/>
    <w:rsid w:val="009E2167"/>
    <w:rsid w:val="009E2294"/>
    <w:rsid w:val="009E268A"/>
    <w:rsid w:val="009E2EE7"/>
    <w:rsid w:val="009E355C"/>
    <w:rsid w:val="009E367C"/>
    <w:rsid w:val="009E3C9C"/>
    <w:rsid w:val="009E41B4"/>
    <w:rsid w:val="009E4269"/>
    <w:rsid w:val="009E42D4"/>
    <w:rsid w:val="009E4538"/>
    <w:rsid w:val="009E4577"/>
    <w:rsid w:val="009E4726"/>
    <w:rsid w:val="009E49AE"/>
    <w:rsid w:val="009E4C72"/>
    <w:rsid w:val="009E4DB3"/>
    <w:rsid w:val="009E4DE7"/>
    <w:rsid w:val="009E4FDE"/>
    <w:rsid w:val="009E59BA"/>
    <w:rsid w:val="009E5F19"/>
    <w:rsid w:val="009E6548"/>
    <w:rsid w:val="009E6D0E"/>
    <w:rsid w:val="009E6D36"/>
    <w:rsid w:val="009E712B"/>
    <w:rsid w:val="009E759D"/>
    <w:rsid w:val="009E7A60"/>
    <w:rsid w:val="009E7A63"/>
    <w:rsid w:val="009E7D21"/>
    <w:rsid w:val="009E7E71"/>
    <w:rsid w:val="009F0514"/>
    <w:rsid w:val="009F0C08"/>
    <w:rsid w:val="009F0CEE"/>
    <w:rsid w:val="009F1109"/>
    <w:rsid w:val="009F1200"/>
    <w:rsid w:val="009F1892"/>
    <w:rsid w:val="009F192E"/>
    <w:rsid w:val="009F1AF6"/>
    <w:rsid w:val="009F1F32"/>
    <w:rsid w:val="009F204C"/>
    <w:rsid w:val="009F29B4"/>
    <w:rsid w:val="009F2CF3"/>
    <w:rsid w:val="009F2EC0"/>
    <w:rsid w:val="009F3253"/>
    <w:rsid w:val="009F34E5"/>
    <w:rsid w:val="009F36BE"/>
    <w:rsid w:val="009F386F"/>
    <w:rsid w:val="009F3BFB"/>
    <w:rsid w:val="009F3FEB"/>
    <w:rsid w:val="009F4377"/>
    <w:rsid w:val="009F4826"/>
    <w:rsid w:val="009F4B88"/>
    <w:rsid w:val="009F4CAC"/>
    <w:rsid w:val="009F50B6"/>
    <w:rsid w:val="009F5117"/>
    <w:rsid w:val="009F5CFC"/>
    <w:rsid w:val="009F5F1C"/>
    <w:rsid w:val="009F6387"/>
    <w:rsid w:val="009F6B3A"/>
    <w:rsid w:val="009F7670"/>
    <w:rsid w:val="009F794B"/>
    <w:rsid w:val="009F7A76"/>
    <w:rsid w:val="00A005E6"/>
    <w:rsid w:val="00A006D6"/>
    <w:rsid w:val="00A00BA9"/>
    <w:rsid w:val="00A00C92"/>
    <w:rsid w:val="00A0110F"/>
    <w:rsid w:val="00A011B3"/>
    <w:rsid w:val="00A01930"/>
    <w:rsid w:val="00A0240A"/>
    <w:rsid w:val="00A02557"/>
    <w:rsid w:val="00A02A43"/>
    <w:rsid w:val="00A02B49"/>
    <w:rsid w:val="00A0376E"/>
    <w:rsid w:val="00A041FD"/>
    <w:rsid w:val="00A042EB"/>
    <w:rsid w:val="00A04C88"/>
    <w:rsid w:val="00A04CBF"/>
    <w:rsid w:val="00A04E20"/>
    <w:rsid w:val="00A052E2"/>
    <w:rsid w:val="00A05C00"/>
    <w:rsid w:val="00A05CB2"/>
    <w:rsid w:val="00A05F36"/>
    <w:rsid w:val="00A05FC8"/>
    <w:rsid w:val="00A06203"/>
    <w:rsid w:val="00A070F7"/>
    <w:rsid w:val="00A07449"/>
    <w:rsid w:val="00A07666"/>
    <w:rsid w:val="00A07A5B"/>
    <w:rsid w:val="00A1005B"/>
    <w:rsid w:val="00A1024B"/>
    <w:rsid w:val="00A103A6"/>
    <w:rsid w:val="00A10788"/>
    <w:rsid w:val="00A108FF"/>
    <w:rsid w:val="00A10D55"/>
    <w:rsid w:val="00A1120E"/>
    <w:rsid w:val="00A116FD"/>
    <w:rsid w:val="00A11D56"/>
    <w:rsid w:val="00A12470"/>
    <w:rsid w:val="00A125A6"/>
    <w:rsid w:val="00A12A78"/>
    <w:rsid w:val="00A12D06"/>
    <w:rsid w:val="00A12F66"/>
    <w:rsid w:val="00A134C6"/>
    <w:rsid w:val="00A139F8"/>
    <w:rsid w:val="00A14650"/>
    <w:rsid w:val="00A149F5"/>
    <w:rsid w:val="00A14BE6"/>
    <w:rsid w:val="00A14EFD"/>
    <w:rsid w:val="00A15446"/>
    <w:rsid w:val="00A156B7"/>
    <w:rsid w:val="00A15E49"/>
    <w:rsid w:val="00A161C7"/>
    <w:rsid w:val="00A163A7"/>
    <w:rsid w:val="00A169FA"/>
    <w:rsid w:val="00A16CE6"/>
    <w:rsid w:val="00A16CFA"/>
    <w:rsid w:val="00A17902"/>
    <w:rsid w:val="00A207B4"/>
    <w:rsid w:val="00A20823"/>
    <w:rsid w:val="00A208F8"/>
    <w:rsid w:val="00A20A30"/>
    <w:rsid w:val="00A22794"/>
    <w:rsid w:val="00A22CB5"/>
    <w:rsid w:val="00A230D1"/>
    <w:rsid w:val="00A236E8"/>
    <w:rsid w:val="00A23A63"/>
    <w:rsid w:val="00A23AC4"/>
    <w:rsid w:val="00A241A9"/>
    <w:rsid w:val="00A24937"/>
    <w:rsid w:val="00A24D83"/>
    <w:rsid w:val="00A24E4B"/>
    <w:rsid w:val="00A24F51"/>
    <w:rsid w:val="00A253BF"/>
    <w:rsid w:val="00A258ED"/>
    <w:rsid w:val="00A25A11"/>
    <w:rsid w:val="00A25C22"/>
    <w:rsid w:val="00A260B9"/>
    <w:rsid w:val="00A260E9"/>
    <w:rsid w:val="00A267CD"/>
    <w:rsid w:val="00A27009"/>
    <w:rsid w:val="00A2708A"/>
    <w:rsid w:val="00A300FE"/>
    <w:rsid w:val="00A3011F"/>
    <w:rsid w:val="00A309A3"/>
    <w:rsid w:val="00A309BE"/>
    <w:rsid w:val="00A30C62"/>
    <w:rsid w:val="00A30C67"/>
    <w:rsid w:val="00A30D60"/>
    <w:rsid w:val="00A3201F"/>
    <w:rsid w:val="00A324FB"/>
    <w:rsid w:val="00A328B6"/>
    <w:rsid w:val="00A32AFE"/>
    <w:rsid w:val="00A32B32"/>
    <w:rsid w:val="00A32ECA"/>
    <w:rsid w:val="00A33B40"/>
    <w:rsid w:val="00A33F1D"/>
    <w:rsid w:val="00A34BD6"/>
    <w:rsid w:val="00A354C8"/>
    <w:rsid w:val="00A355DA"/>
    <w:rsid w:val="00A356F4"/>
    <w:rsid w:val="00A35837"/>
    <w:rsid w:val="00A3583C"/>
    <w:rsid w:val="00A35B06"/>
    <w:rsid w:val="00A36549"/>
    <w:rsid w:val="00A3656B"/>
    <w:rsid w:val="00A36807"/>
    <w:rsid w:val="00A36ABB"/>
    <w:rsid w:val="00A36E81"/>
    <w:rsid w:val="00A37901"/>
    <w:rsid w:val="00A37F74"/>
    <w:rsid w:val="00A40590"/>
    <w:rsid w:val="00A40B35"/>
    <w:rsid w:val="00A4112C"/>
    <w:rsid w:val="00A4184E"/>
    <w:rsid w:val="00A41986"/>
    <w:rsid w:val="00A41B69"/>
    <w:rsid w:val="00A41BB5"/>
    <w:rsid w:val="00A41C4F"/>
    <w:rsid w:val="00A420E3"/>
    <w:rsid w:val="00A4267A"/>
    <w:rsid w:val="00A426A7"/>
    <w:rsid w:val="00A42820"/>
    <w:rsid w:val="00A430F8"/>
    <w:rsid w:val="00A433A6"/>
    <w:rsid w:val="00A433FE"/>
    <w:rsid w:val="00A43C5E"/>
    <w:rsid w:val="00A44150"/>
    <w:rsid w:val="00A441B8"/>
    <w:rsid w:val="00A4425E"/>
    <w:rsid w:val="00A4515D"/>
    <w:rsid w:val="00A453A8"/>
    <w:rsid w:val="00A45A2D"/>
    <w:rsid w:val="00A45FC5"/>
    <w:rsid w:val="00A466CF"/>
    <w:rsid w:val="00A47609"/>
    <w:rsid w:val="00A4763A"/>
    <w:rsid w:val="00A47E3C"/>
    <w:rsid w:val="00A47E6D"/>
    <w:rsid w:val="00A50629"/>
    <w:rsid w:val="00A5102A"/>
    <w:rsid w:val="00A51515"/>
    <w:rsid w:val="00A51518"/>
    <w:rsid w:val="00A518EC"/>
    <w:rsid w:val="00A51A77"/>
    <w:rsid w:val="00A51D2F"/>
    <w:rsid w:val="00A52100"/>
    <w:rsid w:val="00A52633"/>
    <w:rsid w:val="00A526E6"/>
    <w:rsid w:val="00A5274B"/>
    <w:rsid w:val="00A52BCD"/>
    <w:rsid w:val="00A53592"/>
    <w:rsid w:val="00A53663"/>
    <w:rsid w:val="00A5373E"/>
    <w:rsid w:val="00A53DF8"/>
    <w:rsid w:val="00A5417F"/>
    <w:rsid w:val="00A543D1"/>
    <w:rsid w:val="00A5441B"/>
    <w:rsid w:val="00A545CB"/>
    <w:rsid w:val="00A546C7"/>
    <w:rsid w:val="00A548C1"/>
    <w:rsid w:val="00A54ADD"/>
    <w:rsid w:val="00A551C2"/>
    <w:rsid w:val="00A55CDA"/>
    <w:rsid w:val="00A561D9"/>
    <w:rsid w:val="00A564A8"/>
    <w:rsid w:val="00A56565"/>
    <w:rsid w:val="00A565A6"/>
    <w:rsid w:val="00A5664B"/>
    <w:rsid w:val="00A56924"/>
    <w:rsid w:val="00A56BC4"/>
    <w:rsid w:val="00A56BEB"/>
    <w:rsid w:val="00A577BE"/>
    <w:rsid w:val="00A57ACB"/>
    <w:rsid w:val="00A57D2C"/>
    <w:rsid w:val="00A57FEE"/>
    <w:rsid w:val="00A60099"/>
    <w:rsid w:val="00A600B1"/>
    <w:rsid w:val="00A6098D"/>
    <w:rsid w:val="00A60FD3"/>
    <w:rsid w:val="00A612B5"/>
    <w:rsid w:val="00A6146D"/>
    <w:rsid w:val="00A61A72"/>
    <w:rsid w:val="00A61D6B"/>
    <w:rsid w:val="00A61F08"/>
    <w:rsid w:val="00A62430"/>
    <w:rsid w:val="00A625E7"/>
    <w:rsid w:val="00A627ED"/>
    <w:rsid w:val="00A62863"/>
    <w:rsid w:val="00A62CD6"/>
    <w:rsid w:val="00A630F8"/>
    <w:rsid w:val="00A63233"/>
    <w:rsid w:val="00A63270"/>
    <w:rsid w:val="00A6346D"/>
    <w:rsid w:val="00A63C8D"/>
    <w:rsid w:val="00A64A7E"/>
    <w:rsid w:val="00A64C12"/>
    <w:rsid w:val="00A64CD4"/>
    <w:rsid w:val="00A64EF3"/>
    <w:rsid w:val="00A6511F"/>
    <w:rsid w:val="00A651BE"/>
    <w:rsid w:val="00A653E8"/>
    <w:rsid w:val="00A656CF"/>
    <w:rsid w:val="00A65E8D"/>
    <w:rsid w:val="00A65F6C"/>
    <w:rsid w:val="00A66BA5"/>
    <w:rsid w:val="00A66CE8"/>
    <w:rsid w:val="00A67672"/>
    <w:rsid w:val="00A6787F"/>
    <w:rsid w:val="00A679EB"/>
    <w:rsid w:val="00A67D0F"/>
    <w:rsid w:val="00A67D39"/>
    <w:rsid w:val="00A70410"/>
    <w:rsid w:val="00A704FE"/>
    <w:rsid w:val="00A70AF4"/>
    <w:rsid w:val="00A70BB7"/>
    <w:rsid w:val="00A70C03"/>
    <w:rsid w:val="00A7109F"/>
    <w:rsid w:val="00A7112A"/>
    <w:rsid w:val="00A711F1"/>
    <w:rsid w:val="00A71348"/>
    <w:rsid w:val="00A7137A"/>
    <w:rsid w:val="00A71442"/>
    <w:rsid w:val="00A71C0F"/>
    <w:rsid w:val="00A71EB5"/>
    <w:rsid w:val="00A7249C"/>
    <w:rsid w:val="00A724FA"/>
    <w:rsid w:val="00A72999"/>
    <w:rsid w:val="00A72D04"/>
    <w:rsid w:val="00A72E15"/>
    <w:rsid w:val="00A735CD"/>
    <w:rsid w:val="00A73C2D"/>
    <w:rsid w:val="00A73CB3"/>
    <w:rsid w:val="00A73CFD"/>
    <w:rsid w:val="00A73E21"/>
    <w:rsid w:val="00A742D3"/>
    <w:rsid w:val="00A74509"/>
    <w:rsid w:val="00A753AC"/>
    <w:rsid w:val="00A754B7"/>
    <w:rsid w:val="00A756E5"/>
    <w:rsid w:val="00A757F0"/>
    <w:rsid w:val="00A75E54"/>
    <w:rsid w:val="00A76110"/>
    <w:rsid w:val="00A76558"/>
    <w:rsid w:val="00A765CE"/>
    <w:rsid w:val="00A765D2"/>
    <w:rsid w:val="00A767D4"/>
    <w:rsid w:val="00A772E6"/>
    <w:rsid w:val="00A77A51"/>
    <w:rsid w:val="00A77E14"/>
    <w:rsid w:val="00A80A7C"/>
    <w:rsid w:val="00A80DB5"/>
    <w:rsid w:val="00A80E76"/>
    <w:rsid w:val="00A827F1"/>
    <w:rsid w:val="00A82C7B"/>
    <w:rsid w:val="00A830D8"/>
    <w:rsid w:val="00A831AD"/>
    <w:rsid w:val="00A833C1"/>
    <w:rsid w:val="00A834FE"/>
    <w:rsid w:val="00A839BA"/>
    <w:rsid w:val="00A83C74"/>
    <w:rsid w:val="00A844AF"/>
    <w:rsid w:val="00A84715"/>
    <w:rsid w:val="00A8530C"/>
    <w:rsid w:val="00A8543E"/>
    <w:rsid w:val="00A85C7E"/>
    <w:rsid w:val="00A85EE0"/>
    <w:rsid w:val="00A862CE"/>
    <w:rsid w:val="00A865A1"/>
    <w:rsid w:val="00A86A76"/>
    <w:rsid w:val="00A86DED"/>
    <w:rsid w:val="00A87581"/>
    <w:rsid w:val="00A87982"/>
    <w:rsid w:val="00A87F53"/>
    <w:rsid w:val="00A908FF"/>
    <w:rsid w:val="00A90D86"/>
    <w:rsid w:val="00A90F90"/>
    <w:rsid w:val="00A91454"/>
    <w:rsid w:val="00A914EC"/>
    <w:rsid w:val="00A91A0F"/>
    <w:rsid w:val="00A91A96"/>
    <w:rsid w:val="00A91BDA"/>
    <w:rsid w:val="00A91C5E"/>
    <w:rsid w:val="00A923EB"/>
    <w:rsid w:val="00A925FB"/>
    <w:rsid w:val="00A926A7"/>
    <w:rsid w:val="00A93355"/>
    <w:rsid w:val="00A934EA"/>
    <w:rsid w:val="00A934F6"/>
    <w:rsid w:val="00A93D1D"/>
    <w:rsid w:val="00A93E3C"/>
    <w:rsid w:val="00A945BC"/>
    <w:rsid w:val="00A94657"/>
    <w:rsid w:val="00A94707"/>
    <w:rsid w:val="00A9489E"/>
    <w:rsid w:val="00A94BD7"/>
    <w:rsid w:val="00A94DCA"/>
    <w:rsid w:val="00A9506C"/>
    <w:rsid w:val="00A9536D"/>
    <w:rsid w:val="00A9576F"/>
    <w:rsid w:val="00A95939"/>
    <w:rsid w:val="00A95C96"/>
    <w:rsid w:val="00A95CA1"/>
    <w:rsid w:val="00A95E73"/>
    <w:rsid w:val="00A960C5"/>
    <w:rsid w:val="00A96167"/>
    <w:rsid w:val="00A965C7"/>
    <w:rsid w:val="00A966B3"/>
    <w:rsid w:val="00A96A17"/>
    <w:rsid w:val="00A96BBF"/>
    <w:rsid w:val="00A97797"/>
    <w:rsid w:val="00A97EE1"/>
    <w:rsid w:val="00AA04D1"/>
    <w:rsid w:val="00AA05C3"/>
    <w:rsid w:val="00AA05EB"/>
    <w:rsid w:val="00AA0A0F"/>
    <w:rsid w:val="00AA0C06"/>
    <w:rsid w:val="00AA0DAB"/>
    <w:rsid w:val="00AA0FA8"/>
    <w:rsid w:val="00AA160B"/>
    <w:rsid w:val="00AA1A77"/>
    <w:rsid w:val="00AA1D19"/>
    <w:rsid w:val="00AA1DD6"/>
    <w:rsid w:val="00AA21A6"/>
    <w:rsid w:val="00AA23BD"/>
    <w:rsid w:val="00AA2B67"/>
    <w:rsid w:val="00AA2D2A"/>
    <w:rsid w:val="00AA3331"/>
    <w:rsid w:val="00AA3588"/>
    <w:rsid w:val="00AA4481"/>
    <w:rsid w:val="00AA4887"/>
    <w:rsid w:val="00AA48AB"/>
    <w:rsid w:val="00AA4E34"/>
    <w:rsid w:val="00AA4E8E"/>
    <w:rsid w:val="00AA5109"/>
    <w:rsid w:val="00AA52F8"/>
    <w:rsid w:val="00AA5464"/>
    <w:rsid w:val="00AA58B1"/>
    <w:rsid w:val="00AA5D70"/>
    <w:rsid w:val="00AA62F6"/>
    <w:rsid w:val="00AA6352"/>
    <w:rsid w:val="00AA731A"/>
    <w:rsid w:val="00AA77B6"/>
    <w:rsid w:val="00AA79BF"/>
    <w:rsid w:val="00AA7AF2"/>
    <w:rsid w:val="00AA7C0C"/>
    <w:rsid w:val="00AA7D2E"/>
    <w:rsid w:val="00AB0000"/>
    <w:rsid w:val="00AB0777"/>
    <w:rsid w:val="00AB18B0"/>
    <w:rsid w:val="00AB18C1"/>
    <w:rsid w:val="00AB1987"/>
    <w:rsid w:val="00AB1CE9"/>
    <w:rsid w:val="00AB20C6"/>
    <w:rsid w:val="00AB21B1"/>
    <w:rsid w:val="00AB22AD"/>
    <w:rsid w:val="00AB25ED"/>
    <w:rsid w:val="00AB2936"/>
    <w:rsid w:val="00AB2AA0"/>
    <w:rsid w:val="00AB2D8F"/>
    <w:rsid w:val="00AB2E03"/>
    <w:rsid w:val="00AB35ED"/>
    <w:rsid w:val="00AB3C37"/>
    <w:rsid w:val="00AB3C93"/>
    <w:rsid w:val="00AB3CB5"/>
    <w:rsid w:val="00AB3D90"/>
    <w:rsid w:val="00AB4112"/>
    <w:rsid w:val="00AB41D4"/>
    <w:rsid w:val="00AB4F13"/>
    <w:rsid w:val="00AB50DD"/>
    <w:rsid w:val="00AB50FC"/>
    <w:rsid w:val="00AB51A9"/>
    <w:rsid w:val="00AB5263"/>
    <w:rsid w:val="00AB593D"/>
    <w:rsid w:val="00AB5FC4"/>
    <w:rsid w:val="00AB61F9"/>
    <w:rsid w:val="00AB62D7"/>
    <w:rsid w:val="00AB64EA"/>
    <w:rsid w:val="00AB6868"/>
    <w:rsid w:val="00AB68A2"/>
    <w:rsid w:val="00AB6DD4"/>
    <w:rsid w:val="00AB6FFA"/>
    <w:rsid w:val="00AB77AC"/>
    <w:rsid w:val="00AB7E4C"/>
    <w:rsid w:val="00AB7E67"/>
    <w:rsid w:val="00AC0250"/>
    <w:rsid w:val="00AC078A"/>
    <w:rsid w:val="00AC0F93"/>
    <w:rsid w:val="00AC11F3"/>
    <w:rsid w:val="00AC16CE"/>
    <w:rsid w:val="00AC1749"/>
    <w:rsid w:val="00AC21B7"/>
    <w:rsid w:val="00AC34D7"/>
    <w:rsid w:val="00AC39B3"/>
    <w:rsid w:val="00AC3F42"/>
    <w:rsid w:val="00AC3FC1"/>
    <w:rsid w:val="00AC44B6"/>
    <w:rsid w:val="00AC4741"/>
    <w:rsid w:val="00AC48BB"/>
    <w:rsid w:val="00AC4FAA"/>
    <w:rsid w:val="00AC530A"/>
    <w:rsid w:val="00AC5656"/>
    <w:rsid w:val="00AC5939"/>
    <w:rsid w:val="00AC5CC3"/>
    <w:rsid w:val="00AC6771"/>
    <w:rsid w:val="00AC67F1"/>
    <w:rsid w:val="00AC6C27"/>
    <w:rsid w:val="00AC7572"/>
    <w:rsid w:val="00AC7904"/>
    <w:rsid w:val="00AC7C26"/>
    <w:rsid w:val="00AC7EFF"/>
    <w:rsid w:val="00AD0C47"/>
    <w:rsid w:val="00AD11F3"/>
    <w:rsid w:val="00AD1CA6"/>
    <w:rsid w:val="00AD1FD0"/>
    <w:rsid w:val="00AD290A"/>
    <w:rsid w:val="00AD313A"/>
    <w:rsid w:val="00AD3A4B"/>
    <w:rsid w:val="00AD3D24"/>
    <w:rsid w:val="00AD3F4C"/>
    <w:rsid w:val="00AD4023"/>
    <w:rsid w:val="00AD467A"/>
    <w:rsid w:val="00AD5DD5"/>
    <w:rsid w:val="00AD5DF4"/>
    <w:rsid w:val="00AD6038"/>
    <w:rsid w:val="00AD6CEE"/>
    <w:rsid w:val="00AD6F45"/>
    <w:rsid w:val="00AD75D7"/>
    <w:rsid w:val="00AE03E5"/>
    <w:rsid w:val="00AE0726"/>
    <w:rsid w:val="00AE0BE7"/>
    <w:rsid w:val="00AE0C18"/>
    <w:rsid w:val="00AE0E90"/>
    <w:rsid w:val="00AE1264"/>
    <w:rsid w:val="00AE17C6"/>
    <w:rsid w:val="00AE238D"/>
    <w:rsid w:val="00AE2774"/>
    <w:rsid w:val="00AE2949"/>
    <w:rsid w:val="00AE2979"/>
    <w:rsid w:val="00AE318D"/>
    <w:rsid w:val="00AE3326"/>
    <w:rsid w:val="00AE38B6"/>
    <w:rsid w:val="00AE3E79"/>
    <w:rsid w:val="00AE3ED0"/>
    <w:rsid w:val="00AE477E"/>
    <w:rsid w:val="00AE4805"/>
    <w:rsid w:val="00AE5433"/>
    <w:rsid w:val="00AE54FD"/>
    <w:rsid w:val="00AE56B8"/>
    <w:rsid w:val="00AE59B8"/>
    <w:rsid w:val="00AE5A85"/>
    <w:rsid w:val="00AE5ABA"/>
    <w:rsid w:val="00AE6141"/>
    <w:rsid w:val="00AE6200"/>
    <w:rsid w:val="00AE64F7"/>
    <w:rsid w:val="00AE67A8"/>
    <w:rsid w:val="00AE6DDD"/>
    <w:rsid w:val="00AE6E96"/>
    <w:rsid w:val="00AE753A"/>
    <w:rsid w:val="00AE7789"/>
    <w:rsid w:val="00AE7CD8"/>
    <w:rsid w:val="00AE7ECB"/>
    <w:rsid w:val="00AF0206"/>
    <w:rsid w:val="00AF0501"/>
    <w:rsid w:val="00AF15FE"/>
    <w:rsid w:val="00AF1E36"/>
    <w:rsid w:val="00AF1E73"/>
    <w:rsid w:val="00AF2113"/>
    <w:rsid w:val="00AF255D"/>
    <w:rsid w:val="00AF2DC1"/>
    <w:rsid w:val="00AF2EE9"/>
    <w:rsid w:val="00AF2F21"/>
    <w:rsid w:val="00AF3252"/>
    <w:rsid w:val="00AF3329"/>
    <w:rsid w:val="00AF33A6"/>
    <w:rsid w:val="00AF36B8"/>
    <w:rsid w:val="00AF37A6"/>
    <w:rsid w:val="00AF395B"/>
    <w:rsid w:val="00AF3B88"/>
    <w:rsid w:val="00AF3C3C"/>
    <w:rsid w:val="00AF3CE7"/>
    <w:rsid w:val="00AF40D1"/>
    <w:rsid w:val="00AF4599"/>
    <w:rsid w:val="00AF482C"/>
    <w:rsid w:val="00AF4F50"/>
    <w:rsid w:val="00AF5195"/>
    <w:rsid w:val="00AF5257"/>
    <w:rsid w:val="00AF5362"/>
    <w:rsid w:val="00AF557C"/>
    <w:rsid w:val="00AF625C"/>
    <w:rsid w:val="00AF67A2"/>
    <w:rsid w:val="00AF776F"/>
    <w:rsid w:val="00AF798B"/>
    <w:rsid w:val="00AF7A92"/>
    <w:rsid w:val="00B002A0"/>
    <w:rsid w:val="00B0075A"/>
    <w:rsid w:val="00B00BF7"/>
    <w:rsid w:val="00B00CA5"/>
    <w:rsid w:val="00B010C7"/>
    <w:rsid w:val="00B0160B"/>
    <w:rsid w:val="00B01E05"/>
    <w:rsid w:val="00B0283B"/>
    <w:rsid w:val="00B02B53"/>
    <w:rsid w:val="00B02B68"/>
    <w:rsid w:val="00B02CDC"/>
    <w:rsid w:val="00B030A4"/>
    <w:rsid w:val="00B03AD6"/>
    <w:rsid w:val="00B03E12"/>
    <w:rsid w:val="00B04C88"/>
    <w:rsid w:val="00B04DA8"/>
    <w:rsid w:val="00B04E03"/>
    <w:rsid w:val="00B04E18"/>
    <w:rsid w:val="00B04ED9"/>
    <w:rsid w:val="00B04EF3"/>
    <w:rsid w:val="00B0513E"/>
    <w:rsid w:val="00B0547E"/>
    <w:rsid w:val="00B05482"/>
    <w:rsid w:val="00B06269"/>
    <w:rsid w:val="00B06A7C"/>
    <w:rsid w:val="00B06D1C"/>
    <w:rsid w:val="00B06E97"/>
    <w:rsid w:val="00B072CA"/>
    <w:rsid w:val="00B075E3"/>
    <w:rsid w:val="00B0767F"/>
    <w:rsid w:val="00B102D7"/>
    <w:rsid w:val="00B10A00"/>
    <w:rsid w:val="00B10A86"/>
    <w:rsid w:val="00B11CB1"/>
    <w:rsid w:val="00B11F43"/>
    <w:rsid w:val="00B12210"/>
    <w:rsid w:val="00B131EC"/>
    <w:rsid w:val="00B133A3"/>
    <w:rsid w:val="00B13AAA"/>
    <w:rsid w:val="00B13E20"/>
    <w:rsid w:val="00B13EF7"/>
    <w:rsid w:val="00B13F4B"/>
    <w:rsid w:val="00B13FE8"/>
    <w:rsid w:val="00B1463F"/>
    <w:rsid w:val="00B14E2F"/>
    <w:rsid w:val="00B15724"/>
    <w:rsid w:val="00B15728"/>
    <w:rsid w:val="00B15899"/>
    <w:rsid w:val="00B15A5E"/>
    <w:rsid w:val="00B15E72"/>
    <w:rsid w:val="00B15FDA"/>
    <w:rsid w:val="00B16196"/>
    <w:rsid w:val="00B16578"/>
    <w:rsid w:val="00B17A33"/>
    <w:rsid w:val="00B17E1F"/>
    <w:rsid w:val="00B200CD"/>
    <w:rsid w:val="00B21199"/>
    <w:rsid w:val="00B21408"/>
    <w:rsid w:val="00B21A31"/>
    <w:rsid w:val="00B221AD"/>
    <w:rsid w:val="00B2271E"/>
    <w:rsid w:val="00B22917"/>
    <w:rsid w:val="00B22B41"/>
    <w:rsid w:val="00B23103"/>
    <w:rsid w:val="00B231EE"/>
    <w:rsid w:val="00B23520"/>
    <w:rsid w:val="00B23919"/>
    <w:rsid w:val="00B23962"/>
    <w:rsid w:val="00B23AB5"/>
    <w:rsid w:val="00B23E15"/>
    <w:rsid w:val="00B244CC"/>
    <w:rsid w:val="00B24CC0"/>
    <w:rsid w:val="00B24DA6"/>
    <w:rsid w:val="00B258FB"/>
    <w:rsid w:val="00B25BFB"/>
    <w:rsid w:val="00B264C1"/>
    <w:rsid w:val="00B267E1"/>
    <w:rsid w:val="00B26B3A"/>
    <w:rsid w:val="00B275AC"/>
    <w:rsid w:val="00B27B99"/>
    <w:rsid w:val="00B27ECB"/>
    <w:rsid w:val="00B27FC7"/>
    <w:rsid w:val="00B304A9"/>
    <w:rsid w:val="00B30E30"/>
    <w:rsid w:val="00B31397"/>
    <w:rsid w:val="00B317F3"/>
    <w:rsid w:val="00B31C86"/>
    <w:rsid w:val="00B32B1B"/>
    <w:rsid w:val="00B3374D"/>
    <w:rsid w:val="00B33C96"/>
    <w:rsid w:val="00B33EC1"/>
    <w:rsid w:val="00B34398"/>
    <w:rsid w:val="00B34EB0"/>
    <w:rsid w:val="00B3546D"/>
    <w:rsid w:val="00B3578E"/>
    <w:rsid w:val="00B35E20"/>
    <w:rsid w:val="00B36E98"/>
    <w:rsid w:val="00B37362"/>
    <w:rsid w:val="00B373D0"/>
    <w:rsid w:val="00B376BB"/>
    <w:rsid w:val="00B37995"/>
    <w:rsid w:val="00B379B7"/>
    <w:rsid w:val="00B37EC0"/>
    <w:rsid w:val="00B401D0"/>
    <w:rsid w:val="00B402BA"/>
    <w:rsid w:val="00B4038C"/>
    <w:rsid w:val="00B40526"/>
    <w:rsid w:val="00B4069F"/>
    <w:rsid w:val="00B40B19"/>
    <w:rsid w:val="00B40BA2"/>
    <w:rsid w:val="00B40D7B"/>
    <w:rsid w:val="00B40E10"/>
    <w:rsid w:val="00B41085"/>
    <w:rsid w:val="00B41199"/>
    <w:rsid w:val="00B4179F"/>
    <w:rsid w:val="00B419BC"/>
    <w:rsid w:val="00B41B78"/>
    <w:rsid w:val="00B41B92"/>
    <w:rsid w:val="00B42461"/>
    <w:rsid w:val="00B43221"/>
    <w:rsid w:val="00B432E3"/>
    <w:rsid w:val="00B43662"/>
    <w:rsid w:val="00B437B3"/>
    <w:rsid w:val="00B43C8B"/>
    <w:rsid w:val="00B447CD"/>
    <w:rsid w:val="00B449C9"/>
    <w:rsid w:val="00B44CC3"/>
    <w:rsid w:val="00B45233"/>
    <w:rsid w:val="00B4542E"/>
    <w:rsid w:val="00B45828"/>
    <w:rsid w:val="00B45B71"/>
    <w:rsid w:val="00B45D8A"/>
    <w:rsid w:val="00B46FAE"/>
    <w:rsid w:val="00B4741B"/>
    <w:rsid w:val="00B476AB"/>
    <w:rsid w:val="00B477E0"/>
    <w:rsid w:val="00B479E0"/>
    <w:rsid w:val="00B47B38"/>
    <w:rsid w:val="00B504C6"/>
    <w:rsid w:val="00B50515"/>
    <w:rsid w:val="00B50592"/>
    <w:rsid w:val="00B505E4"/>
    <w:rsid w:val="00B50797"/>
    <w:rsid w:val="00B50EB7"/>
    <w:rsid w:val="00B510AD"/>
    <w:rsid w:val="00B516F5"/>
    <w:rsid w:val="00B524E6"/>
    <w:rsid w:val="00B53631"/>
    <w:rsid w:val="00B53639"/>
    <w:rsid w:val="00B54564"/>
    <w:rsid w:val="00B5498C"/>
    <w:rsid w:val="00B553C5"/>
    <w:rsid w:val="00B554A6"/>
    <w:rsid w:val="00B5583F"/>
    <w:rsid w:val="00B5591A"/>
    <w:rsid w:val="00B55CD9"/>
    <w:rsid w:val="00B55F7E"/>
    <w:rsid w:val="00B56679"/>
    <w:rsid w:val="00B56B63"/>
    <w:rsid w:val="00B56DF5"/>
    <w:rsid w:val="00B56FB6"/>
    <w:rsid w:val="00B56FBC"/>
    <w:rsid w:val="00B570C0"/>
    <w:rsid w:val="00B57511"/>
    <w:rsid w:val="00B578AE"/>
    <w:rsid w:val="00B57A03"/>
    <w:rsid w:val="00B60229"/>
    <w:rsid w:val="00B60813"/>
    <w:rsid w:val="00B60AA0"/>
    <w:rsid w:val="00B6104D"/>
    <w:rsid w:val="00B6133B"/>
    <w:rsid w:val="00B619EE"/>
    <w:rsid w:val="00B61EB8"/>
    <w:rsid w:val="00B61FB6"/>
    <w:rsid w:val="00B62048"/>
    <w:rsid w:val="00B62071"/>
    <w:rsid w:val="00B621F7"/>
    <w:rsid w:val="00B6241A"/>
    <w:rsid w:val="00B62D12"/>
    <w:rsid w:val="00B6345B"/>
    <w:rsid w:val="00B6385A"/>
    <w:rsid w:val="00B63987"/>
    <w:rsid w:val="00B63A9A"/>
    <w:rsid w:val="00B63B43"/>
    <w:rsid w:val="00B63B6D"/>
    <w:rsid w:val="00B63D21"/>
    <w:rsid w:val="00B6420F"/>
    <w:rsid w:val="00B648EE"/>
    <w:rsid w:val="00B64AC3"/>
    <w:rsid w:val="00B651C3"/>
    <w:rsid w:val="00B65367"/>
    <w:rsid w:val="00B65480"/>
    <w:rsid w:val="00B6767C"/>
    <w:rsid w:val="00B677BE"/>
    <w:rsid w:val="00B679EF"/>
    <w:rsid w:val="00B67C58"/>
    <w:rsid w:val="00B67D2F"/>
    <w:rsid w:val="00B70CE3"/>
    <w:rsid w:val="00B70D2C"/>
    <w:rsid w:val="00B7122A"/>
    <w:rsid w:val="00B71FF5"/>
    <w:rsid w:val="00B720C7"/>
    <w:rsid w:val="00B72C24"/>
    <w:rsid w:val="00B73679"/>
    <w:rsid w:val="00B73A50"/>
    <w:rsid w:val="00B73AA6"/>
    <w:rsid w:val="00B741C1"/>
    <w:rsid w:val="00B74266"/>
    <w:rsid w:val="00B74647"/>
    <w:rsid w:val="00B748A8"/>
    <w:rsid w:val="00B74903"/>
    <w:rsid w:val="00B74B7D"/>
    <w:rsid w:val="00B74BAE"/>
    <w:rsid w:val="00B75553"/>
    <w:rsid w:val="00B75632"/>
    <w:rsid w:val="00B75E8B"/>
    <w:rsid w:val="00B762E9"/>
    <w:rsid w:val="00B7631D"/>
    <w:rsid w:val="00B764FA"/>
    <w:rsid w:val="00B76D5A"/>
    <w:rsid w:val="00B76EF0"/>
    <w:rsid w:val="00B770CD"/>
    <w:rsid w:val="00B7722E"/>
    <w:rsid w:val="00B77DE7"/>
    <w:rsid w:val="00B77F4E"/>
    <w:rsid w:val="00B77FBD"/>
    <w:rsid w:val="00B801A3"/>
    <w:rsid w:val="00B8090F"/>
    <w:rsid w:val="00B80DD5"/>
    <w:rsid w:val="00B810CC"/>
    <w:rsid w:val="00B811ED"/>
    <w:rsid w:val="00B8128A"/>
    <w:rsid w:val="00B81C55"/>
    <w:rsid w:val="00B821DE"/>
    <w:rsid w:val="00B82B56"/>
    <w:rsid w:val="00B82D0E"/>
    <w:rsid w:val="00B8301A"/>
    <w:rsid w:val="00B83282"/>
    <w:rsid w:val="00B83BC9"/>
    <w:rsid w:val="00B83F0D"/>
    <w:rsid w:val="00B84564"/>
    <w:rsid w:val="00B84FCD"/>
    <w:rsid w:val="00B85190"/>
    <w:rsid w:val="00B85620"/>
    <w:rsid w:val="00B85DF7"/>
    <w:rsid w:val="00B860A2"/>
    <w:rsid w:val="00B863D7"/>
    <w:rsid w:val="00B86B11"/>
    <w:rsid w:val="00B87187"/>
    <w:rsid w:val="00B877CD"/>
    <w:rsid w:val="00B8781F"/>
    <w:rsid w:val="00B8796B"/>
    <w:rsid w:val="00B90489"/>
    <w:rsid w:val="00B905E3"/>
    <w:rsid w:val="00B90C33"/>
    <w:rsid w:val="00B90C43"/>
    <w:rsid w:val="00B90C71"/>
    <w:rsid w:val="00B90DBA"/>
    <w:rsid w:val="00B91578"/>
    <w:rsid w:val="00B9191B"/>
    <w:rsid w:val="00B91B12"/>
    <w:rsid w:val="00B91BF8"/>
    <w:rsid w:val="00B91C4D"/>
    <w:rsid w:val="00B92EFE"/>
    <w:rsid w:val="00B93303"/>
    <w:rsid w:val="00B93B09"/>
    <w:rsid w:val="00B93CFA"/>
    <w:rsid w:val="00B9425E"/>
    <w:rsid w:val="00B942C2"/>
    <w:rsid w:val="00B952EE"/>
    <w:rsid w:val="00B959AE"/>
    <w:rsid w:val="00B96E7E"/>
    <w:rsid w:val="00B97858"/>
    <w:rsid w:val="00B97933"/>
    <w:rsid w:val="00BA042C"/>
    <w:rsid w:val="00BA08E5"/>
    <w:rsid w:val="00BA13D3"/>
    <w:rsid w:val="00BA165B"/>
    <w:rsid w:val="00BA1AF5"/>
    <w:rsid w:val="00BA1BA1"/>
    <w:rsid w:val="00BA1C99"/>
    <w:rsid w:val="00BA227A"/>
    <w:rsid w:val="00BA27E9"/>
    <w:rsid w:val="00BA28B7"/>
    <w:rsid w:val="00BA2DF5"/>
    <w:rsid w:val="00BA3748"/>
    <w:rsid w:val="00BA37CA"/>
    <w:rsid w:val="00BA37E3"/>
    <w:rsid w:val="00BA3C71"/>
    <w:rsid w:val="00BA3E60"/>
    <w:rsid w:val="00BA4074"/>
    <w:rsid w:val="00BA41CD"/>
    <w:rsid w:val="00BA41D2"/>
    <w:rsid w:val="00BA4674"/>
    <w:rsid w:val="00BA4B91"/>
    <w:rsid w:val="00BA4D07"/>
    <w:rsid w:val="00BA4DF7"/>
    <w:rsid w:val="00BA4F97"/>
    <w:rsid w:val="00BA534D"/>
    <w:rsid w:val="00BA5697"/>
    <w:rsid w:val="00BA5A13"/>
    <w:rsid w:val="00BA5A47"/>
    <w:rsid w:val="00BA6022"/>
    <w:rsid w:val="00BA66F7"/>
    <w:rsid w:val="00BA6A0C"/>
    <w:rsid w:val="00BA6FDD"/>
    <w:rsid w:val="00BA78E0"/>
    <w:rsid w:val="00BA79F1"/>
    <w:rsid w:val="00BA7AE5"/>
    <w:rsid w:val="00BA7C92"/>
    <w:rsid w:val="00BB093A"/>
    <w:rsid w:val="00BB0A25"/>
    <w:rsid w:val="00BB0C08"/>
    <w:rsid w:val="00BB0F05"/>
    <w:rsid w:val="00BB1649"/>
    <w:rsid w:val="00BB1C8E"/>
    <w:rsid w:val="00BB206F"/>
    <w:rsid w:val="00BB262B"/>
    <w:rsid w:val="00BB2ED1"/>
    <w:rsid w:val="00BB3072"/>
    <w:rsid w:val="00BB309D"/>
    <w:rsid w:val="00BB38F5"/>
    <w:rsid w:val="00BB3D11"/>
    <w:rsid w:val="00BB4028"/>
    <w:rsid w:val="00BB43F9"/>
    <w:rsid w:val="00BB4751"/>
    <w:rsid w:val="00BB4EB0"/>
    <w:rsid w:val="00BB529A"/>
    <w:rsid w:val="00BB5368"/>
    <w:rsid w:val="00BB5447"/>
    <w:rsid w:val="00BB57E4"/>
    <w:rsid w:val="00BB5872"/>
    <w:rsid w:val="00BB5957"/>
    <w:rsid w:val="00BB5DDD"/>
    <w:rsid w:val="00BB6027"/>
    <w:rsid w:val="00BB60B3"/>
    <w:rsid w:val="00BB60F2"/>
    <w:rsid w:val="00BB628D"/>
    <w:rsid w:val="00BB6EBA"/>
    <w:rsid w:val="00BB7064"/>
    <w:rsid w:val="00BB72FC"/>
    <w:rsid w:val="00BB7610"/>
    <w:rsid w:val="00BB79B9"/>
    <w:rsid w:val="00BB7F32"/>
    <w:rsid w:val="00BC02DC"/>
    <w:rsid w:val="00BC030F"/>
    <w:rsid w:val="00BC042C"/>
    <w:rsid w:val="00BC06C5"/>
    <w:rsid w:val="00BC0904"/>
    <w:rsid w:val="00BC0B2B"/>
    <w:rsid w:val="00BC1764"/>
    <w:rsid w:val="00BC1BAF"/>
    <w:rsid w:val="00BC1E65"/>
    <w:rsid w:val="00BC297F"/>
    <w:rsid w:val="00BC2D05"/>
    <w:rsid w:val="00BC2E42"/>
    <w:rsid w:val="00BC3322"/>
    <w:rsid w:val="00BC377C"/>
    <w:rsid w:val="00BC37BF"/>
    <w:rsid w:val="00BC38A9"/>
    <w:rsid w:val="00BC3AEF"/>
    <w:rsid w:val="00BC406B"/>
    <w:rsid w:val="00BC4275"/>
    <w:rsid w:val="00BC433E"/>
    <w:rsid w:val="00BC48DD"/>
    <w:rsid w:val="00BC4B20"/>
    <w:rsid w:val="00BC4D2D"/>
    <w:rsid w:val="00BC5164"/>
    <w:rsid w:val="00BC51CD"/>
    <w:rsid w:val="00BC5386"/>
    <w:rsid w:val="00BC5DD4"/>
    <w:rsid w:val="00BC6A11"/>
    <w:rsid w:val="00BC6B07"/>
    <w:rsid w:val="00BC6B36"/>
    <w:rsid w:val="00BC72AD"/>
    <w:rsid w:val="00BC7AE1"/>
    <w:rsid w:val="00BC7DE2"/>
    <w:rsid w:val="00BC7F1C"/>
    <w:rsid w:val="00BD006A"/>
    <w:rsid w:val="00BD0D52"/>
    <w:rsid w:val="00BD19B3"/>
    <w:rsid w:val="00BD1AA6"/>
    <w:rsid w:val="00BD25E3"/>
    <w:rsid w:val="00BD2691"/>
    <w:rsid w:val="00BD2FBC"/>
    <w:rsid w:val="00BD34B0"/>
    <w:rsid w:val="00BD3A68"/>
    <w:rsid w:val="00BD4339"/>
    <w:rsid w:val="00BD4A71"/>
    <w:rsid w:val="00BD4FBC"/>
    <w:rsid w:val="00BD5346"/>
    <w:rsid w:val="00BD5752"/>
    <w:rsid w:val="00BD5A58"/>
    <w:rsid w:val="00BD5B51"/>
    <w:rsid w:val="00BD6442"/>
    <w:rsid w:val="00BD6481"/>
    <w:rsid w:val="00BD64B0"/>
    <w:rsid w:val="00BD6532"/>
    <w:rsid w:val="00BD67C5"/>
    <w:rsid w:val="00BD682A"/>
    <w:rsid w:val="00BD7157"/>
    <w:rsid w:val="00BD7687"/>
    <w:rsid w:val="00BD7EBF"/>
    <w:rsid w:val="00BD7FF3"/>
    <w:rsid w:val="00BE0167"/>
    <w:rsid w:val="00BE05BF"/>
    <w:rsid w:val="00BE07CD"/>
    <w:rsid w:val="00BE0B57"/>
    <w:rsid w:val="00BE123B"/>
    <w:rsid w:val="00BE15B4"/>
    <w:rsid w:val="00BE1C62"/>
    <w:rsid w:val="00BE1E80"/>
    <w:rsid w:val="00BE1E8F"/>
    <w:rsid w:val="00BE2048"/>
    <w:rsid w:val="00BE22A0"/>
    <w:rsid w:val="00BE2477"/>
    <w:rsid w:val="00BE2B91"/>
    <w:rsid w:val="00BE2D51"/>
    <w:rsid w:val="00BE3088"/>
    <w:rsid w:val="00BE32EC"/>
    <w:rsid w:val="00BE3822"/>
    <w:rsid w:val="00BE3DA9"/>
    <w:rsid w:val="00BE3EBD"/>
    <w:rsid w:val="00BE49A5"/>
    <w:rsid w:val="00BE4A5A"/>
    <w:rsid w:val="00BE4D63"/>
    <w:rsid w:val="00BE515A"/>
    <w:rsid w:val="00BE5C0F"/>
    <w:rsid w:val="00BE66C9"/>
    <w:rsid w:val="00BE66D6"/>
    <w:rsid w:val="00BE6870"/>
    <w:rsid w:val="00BE771B"/>
    <w:rsid w:val="00BE7BFE"/>
    <w:rsid w:val="00BE7CAC"/>
    <w:rsid w:val="00BF01E1"/>
    <w:rsid w:val="00BF0721"/>
    <w:rsid w:val="00BF0848"/>
    <w:rsid w:val="00BF0B66"/>
    <w:rsid w:val="00BF0BE0"/>
    <w:rsid w:val="00BF1665"/>
    <w:rsid w:val="00BF18C9"/>
    <w:rsid w:val="00BF1C69"/>
    <w:rsid w:val="00BF21CC"/>
    <w:rsid w:val="00BF24A7"/>
    <w:rsid w:val="00BF291D"/>
    <w:rsid w:val="00BF293C"/>
    <w:rsid w:val="00BF29DE"/>
    <w:rsid w:val="00BF36B8"/>
    <w:rsid w:val="00BF3985"/>
    <w:rsid w:val="00BF39C9"/>
    <w:rsid w:val="00BF3CE0"/>
    <w:rsid w:val="00BF43E2"/>
    <w:rsid w:val="00BF501A"/>
    <w:rsid w:val="00BF5819"/>
    <w:rsid w:val="00BF5827"/>
    <w:rsid w:val="00BF672D"/>
    <w:rsid w:val="00BF68B3"/>
    <w:rsid w:val="00BF6BD8"/>
    <w:rsid w:val="00BF7108"/>
    <w:rsid w:val="00BF72C3"/>
    <w:rsid w:val="00BF7853"/>
    <w:rsid w:val="00BF7AB9"/>
    <w:rsid w:val="00BF7C13"/>
    <w:rsid w:val="00C00330"/>
    <w:rsid w:val="00C00668"/>
    <w:rsid w:val="00C010BC"/>
    <w:rsid w:val="00C016FF"/>
    <w:rsid w:val="00C01F53"/>
    <w:rsid w:val="00C02076"/>
    <w:rsid w:val="00C0225C"/>
    <w:rsid w:val="00C0225F"/>
    <w:rsid w:val="00C0306D"/>
    <w:rsid w:val="00C034D0"/>
    <w:rsid w:val="00C03CBB"/>
    <w:rsid w:val="00C040DC"/>
    <w:rsid w:val="00C042C7"/>
    <w:rsid w:val="00C0432A"/>
    <w:rsid w:val="00C04460"/>
    <w:rsid w:val="00C04DF9"/>
    <w:rsid w:val="00C04E04"/>
    <w:rsid w:val="00C050FA"/>
    <w:rsid w:val="00C051FA"/>
    <w:rsid w:val="00C05C04"/>
    <w:rsid w:val="00C05DF8"/>
    <w:rsid w:val="00C06350"/>
    <w:rsid w:val="00C06781"/>
    <w:rsid w:val="00C06863"/>
    <w:rsid w:val="00C069C1"/>
    <w:rsid w:val="00C06EE4"/>
    <w:rsid w:val="00C0741F"/>
    <w:rsid w:val="00C10098"/>
    <w:rsid w:val="00C104C6"/>
    <w:rsid w:val="00C10CF4"/>
    <w:rsid w:val="00C10EB1"/>
    <w:rsid w:val="00C10F85"/>
    <w:rsid w:val="00C11059"/>
    <w:rsid w:val="00C1175B"/>
    <w:rsid w:val="00C11830"/>
    <w:rsid w:val="00C1194A"/>
    <w:rsid w:val="00C11CE2"/>
    <w:rsid w:val="00C11F3D"/>
    <w:rsid w:val="00C121F7"/>
    <w:rsid w:val="00C125D2"/>
    <w:rsid w:val="00C12F56"/>
    <w:rsid w:val="00C131B7"/>
    <w:rsid w:val="00C138AA"/>
    <w:rsid w:val="00C13EF6"/>
    <w:rsid w:val="00C13F33"/>
    <w:rsid w:val="00C13FCD"/>
    <w:rsid w:val="00C14917"/>
    <w:rsid w:val="00C14F03"/>
    <w:rsid w:val="00C15C59"/>
    <w:rsid w:val="00C1632C"/>
    <w:rsid w:val="00C168BB"/>
    <w:rsid w:val="00C1711F"/>
    <w:rsid w:val="00C172A2"/>
    <w:rsid w:val="00C176A4"/>
    <w:rsid w:val="00C1772E"/>
    <w:rsid w:val="00C17B69"/>
    <w:rsid w:val="00C17E56"/>
    <w:rsid w:val="00C2051B"/>
    <w:rsid w:val="00C20CC9"/>
    <w:rsid w:val="00C21A14"/>
    <w:rsid w:val="00C21CDF"/>
    <w:rsid w:val="00C21F15"/>
    <w:rsid w:val="00C22098"/>
    <w:rsid w:val="00C22119"/>
    <w:rsid w:val="00C2216B"/>
    <w:rsid w:val="00C227E1"/>
    <w:rsid w:val="00C230E9"/>
    <w:rsid w:val="00C23916"/>
    <w:rsid w:val="00C23B9C"/>
    <w:rsid w:val="00C23CDE"/>
    <w:rsid w:val="00C24BB4"/>
    <w:rsid w:val="00C24BD5"/>
    <w:rsid w:val="00C24F5B"/>
    <w:rsid w:val="00C250A5"/>
    <w:rsid w:val="00C265AA"/>
    <w:rsid w:val="00C26D45"/>
    <w:rsid w:val="00C30151"/>
    <w:rsid w:val="00C310AB"/>
    <w:rsid w:val="00C3111C"/>
    <w:rsid w:val="00C312DD"/>
    <w:rsid w:val="00C31330"/>
    <w:rsid w:val="00C32065"/>
    <w:rsid w:val="00C320B2"/>
    <w:rsid w:val="00C3267F"/>
    <w:rsid w:val="00C32AC2"/>
    <w:rsid w:val="00C32C37"/>
    <w:rsid w:val="00C32D75"/>
    <w:rsid w:val="00C33332"/>
    <w:rsid w:val="00C336B8"/>
    <w:rsid w:val="00C3458B"/>
    <w:rsid w:val="00C3519F"/>
    <w:rsid w:val="00C353BD"/>
    <w:rsid w:val="00C3553A"/>
    <w:rsid w:val="00C35C6B"/>
    <w:rsid w:val="00C35FB4"/>
    <w:rsid w:val="00C36041"/>
    <w:rsid w:val="00C366FD"/>
    <w:rsid w:val="00C37992"/>
    <w:rsid w:val="00C37CD7"/>
    <w:rsid w:val="00C40112"/>
    <w:rsid w:val="00C4039D"/>
    <w:rsid w:val="00C4079C"/>
    <w:rsid w:val="00C40B59"/>
    <w:rsid w:val="00C41226"/>
    <w:rsid w:val="00C4188E"/>
    <w:rsid w:val="00C420BA"/>
    <w:rsid w:val="00C42821"/>
    <w:rsid w:val="00C4291C"/>
    <w:rsid w:val="00C429E1"/>
    <w:rsid w:val="00C43BDC"/>
    <w:rsid w:val="00C43DC1"/>
    <w:rsid w:val="00C440CC"/>
    <w:rsid w:val="00C448EC"/>
    <w:rsid w:val="00C453CC"/>
    <w:rsid w:val="00C4562D"/>
    <w:rsid w:val="00C45789"/>
    <w:rsid w:val="00C45CD8"/>
    <w:rsid w:val="00C45F8C"/>
    <w:rsid w:val="00C45FD7"/>
    <w:rsid w:val="00C45FF2"/>
    <w:rsid w:val="00C46117"/>
    <w:rsid w:val="00C462CA"/>
    <w:rsid w:val="00C474A5"/>
    <w:rsid w:val="00C4771A"/>
    <w:rsid w:val="00C4779A"/>
    <w:rsid w:val="00C47918"/>
    <w:rsid w:val="00C47B7C"/>
    <w:rsid w:val="00C47CA3"/>
    <w:rsid w:val="00C47E1E"/>
    <w:rsid w:val="00C50E4A"/>
    <w:rsid w:val="00C51747"/>
    <w:rsid w:val="00C51A30"/>
    <w:rsid w:val="00C51F63"/>
    <w:rsid w:val="00C52762"/>
    <w:rsid w:val="00C527A5"/>
    <w:rsid w:val="00C52A80"/>
    <w:rsid w:val="00C52C3D"/>
    <w:rsid w:val="00C52DFA"/>
    <w:rsid w:val="00C52FEE"/>
    <w:rsid w:val="00C53388"/>
    <w:rsid w:val="00C53B32"/>
    <w:rsid w:val="00C53DA8"/>
    <w:rsid w:val="00C5447F"/>
    <w:rsid w:val="00C54559"/>
    <w:rsid w:val="00C54CD1"/>
    <w:rsid w:val="00C5597D"/>
    <w:rsid w:val="00C55B0A"/>
    <w:rsid w:val="00C55DFC"/>
    <w:rsid w:val="00C561E1"/>
    <w:rsid w:val="00C565E6"/>
    <w:rsid w:val="00C56779"/>
    <w:rsid w:val="00C56ABA"/>
    <w:rsid w:val="00C5730E"/>
    <w:rsid w:val="00C574BB"/>
    <w:rsid w:val="00C577A2"/>
    <w:rsid w:val="00C57AA5"/>
    <w:rsid w:val="00C57BFA"/>
    <w:rsid w:val="00C57EC2"/>
    <w:rsid w:val="00C6055F"/>
    <w:rsid w:val="00C60C35"/>
    <w:rsid w:val="00C60C99"/>
    <w:rsid w:val="00C60CC3"/>
    <w:rsid w:val="00C61511"/>
    <w:rsid w:val="00C61593"/>
    <w:rsid w:val="00C61C2C"/>
    <w:rsid w:val="00C61F8D"/>
    <w:rsid w:val="00C625CE"/>
    <w:rsid w:val="00C62AD3"/>
    <w:rsid w:val="00C62DD4"/>
    <w:rsid w:val="00C63DC1"/>
    <w:rsid w:val="00C63EE0"/>
    <w:rsid w:val="00C6437C"/>
    <w:rsid w:val="00C64E93"/>
    <w:rsid w:val="00C65BC7"/>
    <w:rsid w:val="00C66CFA"/>
    <w:rsid w:val="00C67513"/>
    <w:rsid w:val="00C677BB"/>
    <w:rsid w:val="00C700EE"/>
    <w:rsid w:val="00C7057C"/>
    <w:rsid w:val="00C7060F"/>
    <w:rsid w:val="00C706C9"/>
    <w:rsid w:val="00C70A02"/>
    <w:rsid w:val="00C70B53"/>
    <w:rsid w:val="00C71202"/>
    <w:rsid w:val="00C71E48"/>
    <w:rsid w:val="00C7272B"/>
    <w:rsid w:val="00C72CC1"/>
    <w:rsid w:val="00C735E9"/>
    <w:rsid w:val="00C73744"/>
    <w:rsid w:val="00C73BFC"/>
    <w:rsid w:val="00C74094"/>
    <w:rsid w:val="00C741F1"/>
    <w:rsid w:val="00C743E0"/>
    <w:rsid w:val="00C74589"/>
    <w:rsid w:val="00C749FD"/>
    <w:rsid w:val="00C751E7"/>
    <w:rsid w:val="00C76909"/>
    <w:rsid w:val="00C76CC7"/>
    <w:rsid w:val="00C774D2"/>
    <w:rsid w:val="00C77840"/>
    <w:rsid w:val="00C77AD4"/>
    <w:rsid w:val="00C80266"/>
    <w:rsid w:val="00C8097F"/>
    <w:rsid w:val="00C80A2B"/>
    <w:rsid w:val="00C80FA7"/>
    <w:rsid w:val="00C81127"/>
    <w:rsid w:val="00C81148"/>
    <w:rsid w:val="00C815A5"/>
    <w:rsid w:val="00C81614"/>
    <w:rsid w:val="00C8166D"/>
    <w:rsid w:val="00C81E31"/>
    <w:rsid w:val="00C8272A"/>
    <w:rsid w:val="00C82F70"/>
    <w:rsid w:val="00C830DD"/>
    <w:rsid w:val="00C836E7"/>
    <w:rsid w:val="00C8385C"/>
    <w:rsid w:val="00C841AE"/>
    <w:rsid w:val="00C8427A"/>
    <w:rsid w:val="00C84385"/>
    <w:rsid w:val="00C846E2"/>
    <w:rsid w:val="00C84853"/>
    <w:rsid w:val="00C84A53"/>
    <w:rsid w:val="00C84B94"/>
    <w:rsid w:val="00C84BCA"/>
    <w:rsid w:val="00C85187"/>
    <w:rsid w:val="00C85827"/>
    <w:rsid w:val="00C85A07"/>
    <w:rsid w:val="00C85C33"/>
    <w:rsid w:val="00C85CFD"/>
    <w:rsid w:val="00C86237"/>
    <w:rsid w:val="00C86E66"/>
    <w:rsid w:val="00C87F48"/>
    <w:rsid w:val="00C90202"/>
    <w:rsid w:val="00C9025E"/>
    <w:rsid w:val="00C90A6B"/>
    <w:rsid w:val="00C917C4"/>
    <w:rsid w:val="00C91DF1"/>
    <w:rsid w:val="00C92CD5"/>
    <w:rsid w:val="00C92D00"/>
    <w:rsid w:val="00C92EE3"/>
    <w:rsid w:val="00C9313B"/>
    <w:rsid w:val="00C93244"/>
    <w:rsid w:val="00C9457C"/>
    <w:rsid w:val="00C945AA"/>
    <w:rsid w:val="00C9483F"/>
    <w:rsid w:val="00C94E6E"/>
    <w:rsid w:val="00C94FB8"/>
    <w:rsid w:val="00C95B59"/>
    <w:rsid w:val="00C960DC"/>
    <w:rsid w:val="00C961E3"/>
    <w:rsid w:val="00C9636F"/>
    <w:rsid w:val="00C96886"/>
    <w:rsid w:val="00C970D9"/>
    <w:rsid w:val="00C9752F"/>
    <w:rsid w:val="00C97816"/>
    <w:rsid w:val="00C97FB3"/>
    <w:rsid w:val="00CA01B9"/>
    <w:rsid w:val="00CA133B"/>
    <w:rsid w:val="00CA1728"/>
    <w:rsid w:val="00CA17BE"/>
    <w:rsid w:val="00CA1CC4"/>
    <w:rsid w:val="00CA1CF4"/>
    <w:rsid w:val="00CA1D4F"/>
    <w:rsid w:val="00CA1DCD"/>
    <w:rsid w:val="00CA1E4E"/>
    <w:rsid w:val="00CA2578"/>
    <w:rsid w:val="00CA29EE"/>
    <w:rsid w:val="00CA2A0C"/>
    <w:rsid w:val="00CA2A65"/>
    <w:rsid w:val="00CA2B4D"/>
    <w:rsid w:val="00CA32B1"/>
    <w:rsid w:val="00CA46EE"/>
    <w:rsid w:val="00CA4B07"/>
    <w:rsid w:val="00CA4B61"/>
    <w:rsid w:val="00CA4C94"/>
    <w:rsid w:val="00CA4CA6"/>
    <w:rsid w:val="00CA4FC0"/>
    <w:rsid w:val="00CA516E"/>
    <w:rsid w:val="00CA5290"/>
    <w:rsid w:val="00CA5424"/>
    <w:rsid w:val="00CA55E4"/>
    <w:rsid w:val="00CA571D"/>
    <w:rsid w:val="00CA5856"/>
    <w:rsid w:val="00CA5C9B"/>
    <w:rsid w:val="00CA5CC0"/>
    <w:rsid w:val="00CA5E77"/>
    <w:rsid w:val="00CA5F55"/>
    <w:rsid w:val="00CA610F"/>
    <w:rsid w:val="00CA6AE6"/>
    <w:rsid w:val="00CA6E2C"/>
    <w:rsid w:val="00CA75AB"/>
    <w:rsid w:val="00CA7872"/>
    <w:rsid w:val="00CB015C"/>
    <w:rsid w:val="00CB02EC"/>
    <w:rsid w:val="00CB0371"/>
    <w:rsid w:val="00CB0764"/>
    <w:rsid w:val="00CB07E3"/>
    <w:rsid w:val="00CB0EBF"/>
    <w:rsid w:val="00CB154C"/>
    <w:rsid w:val="00CB1B6F"/>
    <w:rsid w:val="00CB1D37"/>
    <w:rsid w:val="00CB1F02"/>
    <w:rsid w:val="00CB1FB9"/>
    <w:rsid w:val="00CB2ED8"/>
    <w:rsid w:val="00CB312F"/>
    <w:rsid w:val="00CB31D5"/>
    <w:rsid w:val="00CB3715"/>
    <w:rsid w:val="00CB3A59"/>
    <w:rsid w:val="00CB3E0A"/>
    <w:rsid w:val="00CB3E8E"/>
    <w:rsid w:val="00CB4056"/>
    <w:rsid w:val="00CB4203"/>
    <w:rsid w:val="00CB4D58"/>
    <w:rsid w:val="00CB5067"/>
    <w:rsid w:val="00CB539E"/>
    <w:rsid w:val="00CB5458"/>
    <w:rsid w:val="00CB5876"/>
    <w:rsid w:val="00CB58E2"/>
    <w:rsid w:val="00CB5EB2"/>
    <w:rsid w:val="00CB6A1E"/>
    <w:rsid w:val="00CB6CAE"/>
    <w:rsid w:val="00CB7153"/>
    <w:rsid w:val="00CB77A1"/>
    <w:rsid w:val="00CB77F5"/>
    <w:rsid w:val="00CB7934"/>
    <w:rsid w:val="00CC02F2"/>
    <w:rsid w:val="00CC0B98"/>
    <w:rsid w:val="00CC1258"/>
    <w:rsid w:val="00CC12F5"/>
    <w:rsid w:val="00CC15CD"/>
    <w:rsid w:val="00CC163C"/>
    <w:rsid w:val="00CC1A46"/>
    <w:rsid w:val="00CC2314"/>
    <w:rsid w:val="00CC2AA1"/>
    <w:rsid w:val="00CC2C85"/>
    <w:rsid w:val="00CC32A9"/>
    <w:rsid w:val="00CC3AC2"/>
    <w:rsid w:val="00CC3F54"/>
    <w:rsid w:val="00CC4000"/>
    <w:rsid w:val="00CC428B"/>
    <w:rsid w:val="00CC4290"/>
    <w:rsid w:val="00CC4669"/>
    <w:rsid w:val="00CC4745"/>
    <w:rsid w:val="00CC491D"/>
    <w:rsid w:val="00CC4BC2"/>
    <w:rsid w:val="00CC4D89"/>
    <w:rsid w:val="00CC4EA2"/>
    <w:rsid w:val="00CC5D5D"/>
    <w:rsid w:val="00CC65E5"/>
    <w:rsid w:val="00CC6F9D"/>
    <w:rsid w:val="00CC778D"/>
    <w:rsid w:val="00CC7ABE"/>
    <w:rsid w:val="00CC7BCD"/>
    <w:rsid w:val="00CC7DB5"/>
    <w:rsid w:val="00CD00B5"/>
    <w:rsid w:val="00CD03D2"/>
    <w:rsid w:val="00CD0C90"/>
    <w:rsid w:val="00CD11BA"/>
    <w:rsid w:val="00CD13FB"/>
    <w:rsid w:val="00CD1877"/>
    <w:rsid w:val="00CD1B67"/>
    <w:rsid w:val="00CD24FD"/>
    <w:rsid w:val="00CD25EB"/>
    <w:rsid w:val="00CD2688"/>
    <w:rsid w:val="00CD33BC"/>
    <w:rsid w:val="00CD3524"/>
    <w:rsid w:val="00CD3606"/>
    <w:rsid w:val="00CD3777"/>
    <w:rsid w:val="00CD45E7"/>
    <w:rsid w:val="00CD47A5"/>
    <w:rsid w:val="00CD4838"/>
    <w:rsid w:val="00CD494F"/>
    <w:rsid w:val="00CD4AD8"/>
    <w:rsid w:val="00CD4C5A"/>
    <w:rsid w:val="00CD51F4"/>
    <w:rsid w:val="00CD5C12"/>
    <w:rsid w:val="00CD5D07"/>
    <w:rsid w:val="00CD6F95"/>
    <w:rsid w:val="00CD7E74"/>
    <w:rsid w:val="00CE0B9F"/>
    <w:rsid w:val="00CE0E53"/>
    <w:rsid w:val="00CE109F"/>
    <w:rsid w:val="00CE13A2"/>
    <w:rsid w:val="00CE1E95"/>
    <w:rsid w:val="00CE1EC7"/>
    <w:rsid w:val="00CE2193"/>
    <w:rsid w:val="00CE21EB"/>
    <w:rsid w:val="00CE22FA"/>
    <w:rsid w:val="00CE26B0"/>
    <w:rsid w:val="00CE27A7"/>
    <w:rsid w:val="00CE2B79"/>
    <w:rsid w:val="00CE33AB"/>
    <w:rsid w:val="00CE350C"/>
    <w:rsid w:val="00CE393D"/>
    <w:rsid w:val="00CE3C2F"/>
    <w:rsid w:val="00CE3C61"/>
    <w:rsid w:val="00CE3E53"/>
    <w:rsid w:val="00CE3EDF"/>
    <w:rsid w:val="00CE4283"/>
    <w:rsid w:val="00CE4375"/>
    <w:rsid w:val="00CE464A"/>
    <w:rsid w:val="00CE4963"/>
    <w:rsid w:val="00CE4D97"/>
    <w:rsid w:val="00CE5069"/>
    <w:rsid w:val="00CE5226"/>
    <w:rsid w:val="00CE543D"/>
    <w:rsid w:val="00CE56F6"/>
    <w:rsid w:val="00CE5A39"/>
    <w:rsid w:val="00CE5CDB"/>
    <w:rsid w:val="00CE5DAD"/>
    <w:rsid w:val="00CE69FA"/>
    <w:rsid w:val="00CE74CD"/>
    <w:rsid w:val="00CE75EA"/>
    <w:rsid w:val="00CF04B0"/>
    <w:rsid w:val="00CF054F"/>
    <w:rsid w:val="00CF0AD5"/>
    <w:rsid w:val="00CF0D03"/>
    <w:rsid w:val="00CF106D"/>
    <w:rsid w:val="00CF1CC1"/>
    <w:rsid w:val="00CF1F16"/>
    <w:rsid w:val="00CF2E94"/>
    <w:rsid w:val="00CF3CFC"/>
    <w:rsid w:val="00CF3DB4"/>
    <w:rsid w:val="00CF421A"/>
    <w:rsid w:val="00CF4A97"/>
    <w:rsid w:val="00CF4BF2"/>
    <w:rsid w:val="00CF523C"/>
    <w:rsid w:val="00CF556D"/>
    <w:rsid w:val="00CF5F66"/>
    <w:rsid w:val="00CF6047"/>
    <w:rsid w:val="00CF6089"/>
    <w:rsid w:val="00CF6EFF"/>
    <w:rsid w:val="00CF75FC"/>
    <w:rsid w:val="00CF76FB"/>
    <w:rsid w:val="00D002A4"/>
    <w:rsid w:val="00D004BA"/>
    <w:rsid w:val="00D00EB5"/>
    <w:rsid w:val="00D00F48"/>
    <w:rsid w:val="00D00F54"/>
    <w:rsid w:val="00D01014"/>
    <w:rsid w:val="00D018B7"/>
    <w:rsid w:val="00D019B7"/>
    <w:rsid w:val="00D01BFD"/>
    <w:rsid w:val="00D023B3"/>
    <w:rsid w:val="00D023DB"/>
    <w:rsid w:val="00D027F5"/>
    <w:rsid w:val="00D02A8E"/>
    <w:rsid w:val="00D02B18"/>
    <w:rsid w:val="00D02E0A"/>
    <w:rsid w:val="00D0357C"/>
    <w:rsid w:val="00D037BD"/>
    <w:rsid w:val="00D03976"/>
    <w:rsid w:val="00D044D6"/>
    <w:rsid w:val="00D04939"/>
    <w:rsid w:val="00D05482"/>
    <w:rsid w:val="00D05699"/>
    <w:rsid w:val="00D05CD9"/>
    <w:rsid w:val="00D05D1F"/>
    <w:rsid w:val="00D05FD8"/>
    <w:rsid w:val="00D0619A"/>
    <w:rsid w:val="00D06485"/>
    <w:rsid w:val="00D069F3"/>
    <w:rsid w:val="00D075FE"/>
    <w:rsid w:val="00D10AE6"/>
    <w:rsid w:val="00D10B36"/>
    <w:rsid w:val="00D10CF4"/>
    <w:rsid w:val="00D10D35"/>
    <w:rsid w:val="00D1141C"/>
    <w:rsid w:val="00D117E2"/>
    <w:rsid w:val="00D1184F"/>
    <w:rsid w:val="00D11B46"/>
    <w:rsid w:val="00D11BAA"/>
    <w:rsid w:val="00D12080"/>
    <w:rsid w:val="00D129E9"/>
    <w:rsid w:val="00D130E0"/>
    <w:rsid w:val="00D134C0"/>
    <w:rsid w:val="00D138A8"/>
    <w:rsid w:val="00D1450B"/>
    <w:rsid w:val="00D14689"/>
    <w:rsid w:val="00D14A1F"/>
    <w:rsid w:val="00D14E01"/>
    <w:rsid w:val="00D15266"/>
    <w:rsid w:val="00D1529F"/>
    <w:rsid w:val="00D154A8"/>
    <w:rsid w:val="00D15ABF"/>
    <w:rsid w:val="00D15DD7"/>
    <w:rsid w:val="00D163B4"/>
    <w:rsid w:val="00D16607"/>
    <w:rsid w:val="00D175A6"/>
    <w:rsid w:val="00D176A1"/>
    <w:rsid w:val="00D20023"/>
    <w:rsid w:val="00D208CB"/>
    <w:rsid w:val="00D20DE5"/>
    <w:rsid w:val="00D20DFF"/>
    <w:rsid w:val="00D20E23"/>
    <w:rsid w:val="00D214DF"/>
    <w:rsid w:val="00D221F0"/>
    <w:rsid w:val="00D2288B"/>
    <w:rsid w:val="00D22CAD"/>
    <w:rsid w:val="00D230F4"/>
    <w:rsid w:val="00D233DE"/>
    <w:rsid w:val="00D242AE"/>
    <w:rsid w:val="00D242C4"/>
    <w:rsid w:val="00D24A08"/>
    <w:rsid w:val="00D24E33"/>
    <w:rsid w:val="00D25066"/>
    <w:rsid w:val="00D250A9"/>
    <w:rsid w:val="00D252FB"/>
    <w:rsid w:val="00D253DB"/>
    <w:rsid w:val="00D25AAE"/>
    <w:rsid w:val="00D25BA7"/>
    <w:rsid w:val="00D25F96"/>
    <w:rsid w:val="00D26325"/>
    <w:rsid w:val="00D26602"/>
    <w:rsid w:val="00D267DB"/>
    <w:rsid w:val="00D269EF"/>
    <w:rsid w:val="00D26A4F"/>
    <w:rsid w:val="00D26A70"/>
    <w:rsid w:val="00D26FAE"/>
    <w:rsid w:val="00D2742A"/>
    <w:rsid w:val="00D2744C"/>
    <w:rsid w:val="00D274C3"/>
    <w:rsid w:val="00D27C39"/>
    <w:rsid w:val="00D27DE5"/>
    <w:rsid w:val="00D27F1A"/>
    <w:rsid w:val="00D300A5"/>
    <w:rsid w:val="00D30215"/>
    <w:rsid w:val="00D305D6"/>
    <w:rsid w:val="00D3070A"/>
    <w:rsid w:val="00D30744"/>
    <w:rsid w:val="00D30796"/>
    <w:rsid w:val="00D30868"/>
    <w:rsid w:val="00D30952"/>
    <w:rsid w:val="00D309B1"/>
    <w:rsid w:val="00D30AB3"/>
    <w:rsid w:val="00D3204D"/>
    <w:rsid w:val="00D320A7"/>
    <w:rsid w:val="00D3224B"/>
    <w:rsid w:val="00D32715"/>
    <w:rsid w:val="00D32BF9"/>
    <w:rsid w:val="00D32C08"/>
    <w:rsid w:val="00D3409E"/>
    <w:rsid w:val="00D3433F"/>
    <w:rsid w:val="00D3493F"/>
    <w:rsid w:val="00D34D07"/>
    <w:rsid w:val="00D34D56"/>
    <w:rsid w:val="00D35A4F"/>
    <w:rsid w:val="00D35E2F"/>
    <w:rsid w:val="00D36849"/>
    <w:rsid w:val="00D36F36"/>
    <w:rsid w:val="00D37780"/>
    <w:rsid w:val="00D37A01"/>
    <w:rsid w:val="00D37E94"/>
    <w:rsid w:val="00D405DA"/>
    <w:rsid w:val="00D40C47"/>
    <w:rsid w:val="00D41836"/>
    <w:rsid w:val="00D41D07"/>
    <w:rsid w:val="00D41EE1"/>
    <w:rsid w:val="00D4207F"/>
    <w:rsid w:val="00D423F7"/>
    <w:rsid w:val="00D424AA"/>
    <w:rsid w:val="00D42779"/>
    <w:rsid w:val="00D42DA0"/>
    <w:rsid w:val="00D4333D"/>
    <w:rsid w:val="00D44BBD"/>
    <w:rsid w:val="00D44C08"/>
    <w:rsid w:val="00D45159"/>
    <w:rsid w:val="00D45639"/>
    <w:rsid w:val="00D458E3"/>
    <w:rsid w:val="00D45CF5"/>
    <w:rsid w:val="00D45FC1"/>
    <w:rsid w:val="00D46D4F"/>
    <w:rsid w:val="00D46F2A"/>
    <w:rsid w:val="00D47423"/>
    <w:rsid w:val="00D47539"/>
    <w:rsid w:val="00D51441"/>
    <w:rsid w:val="00D51482"/>
    <w:rsid w:val="00D51D5D"/>
    <w:rsid w:val="00D52025"/>
    <w:rsid w:val="00D52319"/>
    <w:rsid w:val="00D52585"/>
    <w:rsid w:val="00D52638"/>
    <w:rsid w:val="00D526C5"/>
    <w:rsid w:val="00D52916"/>
    <w:rsid w:val="00D52A95"/>
    <w:rsid w:val="00D52ABE"/>
    <w:rsid w:val="00D5364A"/>
    <w:rsid w:val="00D53BEC"/>
    <w:rsid w:val="00D54087"/>
    <w:rsid w:val="00D54E98"/>
    <w:rsid w:val="00D550CE"/>
    <w:rsid w:val="00D55540"/>
    <w:rsid w:val="00D555C0"/>
    <w:rsid w:val="00D5569E"/>
    <w:rsid w:val="00D5644C"/>
    <w:rsid w:val="00D5652E"/>
    <w:rsid w:val="00D56C2A"/>
    <w:rsid w:val="00D571C6"/>
    <w:rsid w:val="00D5720E"/>
    <w:rsid w:val="00D57272"/>
    <w:rsid w:val="00D57AB2"/>
    <w:rsid w:val="00D60422"/>
    <w:rsid w:val="00D6047E"/>
    <w:rsid w:val="00D60662"/>
    <w:rsid w:val="00D60B7E"/>
    <w:rsid w:val="00D60CAC"/>
    <w:rsid w:val="00D61015"/>
    <w:rsid w:val="00D61386"/>
    <w:rsid w:val="00D61C17"/>
    <w:rsid w:val="00D62091"/>
    <w:rsid w:val="00D62438"/>
    <w:rsid w:val="00D62B2E"/>
    <w:rsid w:val="00D62D8B"/>
    <w:rsid w:val="00D62F64"/>
    <w:rsid w:val="00D635C2"/>
    <w:rsid w:val="00D635F7"/>
    <w:rsid w:val="00D63E27"/>
    <w:rsid w:val="00D6405E"/>
    <w:rsid w:val="00D64551"/>
    <w:rsid w:val="00D64594"/>
    <w:rsid w:val="00D6583D"/>
    <w:rsid w:val="00D65AB0"/>
    <w:rsid w:val="00D65E40"/>
    <w:rsid w:val="00D660FC"/>
    <w:rsid w:val="00D6633F"/>
    <w:rsid w:val="00D668F3"/>
    <w:rsid w:val="00D66AE4"/>
    <w:rsid w:val="00D678B2"/>
    <w:rsid w:val="00D67AB9"/>
    <w:rsid w:val="00D67FB3"/>
    <w:rsid w:val="00D70660"/>
    <w:rsid w:val="00D70A5B"/>
    <w:rsid w:val="00D712B0"/>
    <w:rsid w:val="00D716BA"/>
    <w:rsid w:val="00D717B4"/>
    <w:rsid w:val="00D727C2"/>
    <w:rsid w:val="00D72D95"/>
    <w:rsid w:val="00D733A2"/>
    <w:rsid w:val="00D735DF"/>
    <w:rsid w:val="00D738FE"/>
    <w:rsid w:val="00D73AAE"/>
    <w:rsid w:val="00D7470C"/>
    <w:rsid w:val="00D74BC5"/>
    <w:rsid w:val="00D74E2B"/>
    <w:rsid w:val="00D750F5"/>
    <w:rsid w:val="00D752AF"/>
    <w:rsid w:val="00D7567E"/>
    <w:rsid w:val="00D758E8"/>
    <w:rsid w:val="00D75C7C"/>
    <w:rsid w:val="00D7601B"/>
    <w:rsid w:val="00D762B1"/>
    <w:rsid w:val="00D76AD8"/>
    <w:rsid w:val="00D76B9D"/>
    <w:rsid w:val="00D76D17"/>
    <w:rsid w:val="00D77020"/>
    <w:rsid w:val="00D770EB"/>
    <w:rsid w:val="00D774F1"/>
    <w:rsid w:val="00D7752C"/>
    <w:rsid w:val="00D7799D"/>
    <w:rsid w:val="00D77C47"/>
    <w:rsid w:val="00D80261"/>
    <w:rsid w:val="00D80982"/>
    <w:rsid w:val="00D80D75"/>
    <w:rsid w:val="00D810E8"/>
    <w:rsid w:val="00D8153D"/>
    <w:rsid w:val="00D823B3"/>
    <w:rsid w:val="00D827DB"/>
    <w:rsid w:val="00D828A3"/>
    <w:rsid w:val="00D82B31"/>
    <w:rsid w:val="00D82D53"/>
    <w:rsid w:val="00D8307E"/>
    <w:rsid w:val="00D8340C"/>
    <w:rsid w:val="00D83791"/>
    <w:rsid w:val="00D83B12"/>
    <w:rsid w:val="00D83C94"/>
    <w:rsid w:val="00D8400D"/>
    <w:rsid w:val="00D84164"/>
    <w:rsid w:val="00D84351"/>
    <w:rsid w:val="00D849AC"/>
    <w:rsid w:val="00D84E12"/>
    <w:rsid w:val="00D85320"/>
    <w:rsid w:val="00D857D8"/>
    <w:rsid w:val="00D85B02"/>
    <w:rsid w:val="00D85CD7"/>
    <w:rsid w:val="00D863FC"/>
    <w:rsid w:val="00D870A9"/>
    <w:rsid w:val="00D87411"/>
    <w:rsid w:val="00D877D0"/>
    <w:rsid w:val="00D8785E"/>
    <w:rsid w:val="00D90115"/>
    <w:rsid w:val="00D901AE"/>
    <w:rsid w:val="00D9069F"/>
    <w:rsid w:val="00D90E46"/>
    <w:rsid w:val="00D90EEA"/>
    <w:rsid w:val="00D9110E"/>
    <w:rsid w:val="00D91C00"/>
    <w:rsid w:val="00D9226A"/>
    <w:rsid w:val="00D9263A"/>
    <w:rsid w:val="00D92AA1"/>
    <w:rsid w:val="00D93C12"/>
    <w:rsid w:val="00D93FC5"/>
    <w:rsid w:val="00D94F19"/>
    <w:rsid w:val="00D956C9"/>
    <w:rsid w:val="00D9578A"/>
    <w:rsid w:val="00D9642E"/>
    <w:rsid w:val="00D96EE0"/>
    <w:rsid w:val="00D97C50"/>
    <w:rsid w:val="00D97F09"/>
    <w:rsid w:val="00DA04CE"/>
    <w:rsid w:val="00DA0620"/>
    <w:rsid w:val="00DA0A91"/>
    <w:rsid w:val="00DA1959"/>
    <w:rsid w:val="00DA1EC4"/>
    <w:rsid w:val="00DA277B"/>
    <w:rsid w:val="00DA2789"/>
    <w:rsid w:val="00DA2823"/>
    <w:rsid w:val="00DA323D"/>
    <w:rsid w:val="00DA3F28"/>
    <w:rsid w:val="00DA3F39"/>
    <w:rsid w:val="00DA49E0"/>
    <w:rsid w:val="00DA4E4D"/>
    <w:rsid w:val="00DA51B8"/>
    <w:rsid w:val="00DA52CF"/>
    <w:rsid w:val="00DA5DD9"/>
    <w:rsid w:val="00DA6267"/>
    <w:rsid w:val="00DA64B3"/>
    <w:rsid w:val="00DA64C8"/>
    <w:rsid w:val="00DA6F57"/>
    <w:rsid w:val="00DA7520"/>
    <w:rsid w:val="00DA7C37"/>
    <w:rsid w:val="00DA7D26"/>
    <w:rsid w:val="00DA7FF1"/>
    <w:rsid w:val="00DB0321"/>
    <w:rsid w:val="00DB04A4"/>
    <w:rsid w:val="00DB102B"/>
    <w:rsid w:val="00DB1980"/>
    <w:rsid w:val="00DB1A60"/>
    <w:rsid w:val="00DB1BA3"/>
    <w:rsid w:val="00DB210C"/>
    <w:rsid w:val="00DB2716"/>
    <w:rsid w:val="00DB2D8A"/>
    <w:rsid w:val="00DB3220"/>
    <w:rsid w:val="00DB37A2"/>
    <w:rsid w:val="00DB3D54"/>
    <w:rsid w:val="00DB3E4D"/>
    <w:rsid w:val="00DB3EB1"/>
    <w:rsid w:val="00DB3EFE"/>
    <w:rsid w:val="00DB40CE"/>
    <w:rsid w:val="00DB477A"/>
    <w:rsid w:val="00DB4A6C"/>
    <w:rsid w:val="00DB4B3B"/>
    <w:rsid w:val="00DB5225"/>
    <w:rsid w:val="00DB5A00"/>
    <w:rsid w:val="00DB5C2A"/>
    <w:rsid w:val="00DB5DC9"/>
    <w:rsid w:val="00DB5E2F"/>
    <w:rsid w:val="00DB686D"/>
    <w:rsid w:val="00DB6A16"/>
    <w:rsid w:val="00DB6D06"/>
    <w:rsid w:val="00DB6FE4"/>
    <w:rsid w:val="00DB7213"/>
    <w:rsid w:val="00DB7328"/>
    <w:rsid w:val="00DB7623"/>
    <w:rsid w:val="00DB79D0"/>
    <w:rsid w:val="00DB7A78"/>
    <w:rsid w:val="00DB7B79"/>
    <w:rsid w:val="00DC0123"/>
    <w:rsid w:val="00DC133E"/>
    <w:rsid w:val="00DC1797"/>
    <w:rsid w:val="00DC1886"/>
    <w:rsid w:val="00DC2B99"/>
    <w:rsid w:val="00DC35D5"/>
    <w:rsid w:val="00DC3768"/>
    <w:rsid w:val="00DC4691"/>
    <w:rsid w:val="00DC4701"/>
    <w:rsid w:val="00DC4778"/>
    <w:rsid w:val="00DC47E1"/>
    <w:rsid w:val="00DC53AE"/>
    <w:rsid w:val="00DC557E"/>
    <w:rsid w:val="00DC59B0"/>
    <w:rsid w:val="00DC5A19"/>
    <w:rsid w:val="00DC5C6A"/>
    <w:rsid w:val="00DC6DD8"/>
    <w:rsid w:val="00DC7245"/>
    <w:rsid w:val="00DC7A4A"/>
    <w:rsid w:val="00DD033B"/>
    <w:rsid w:val="00DD0822"/>
    <w:rsid w:val="00DD0BBF"/>
    <w:rsid w:val="00DD0EBF"/>
    <w:rsid w:val="00DD1334"/>
    <w:rsid w:val="00DD1C74"/>
    <w:rsid w:val="00DD1CBA"/>
    <w:rsid w:val="00DD1F97"/>
    <w:rsid w:val="00DD36C2"/>
    <w:rsid w:val="00DD3752"/>
    <w:rsid w:val="00DD3788"/>
    <w:rsid w:val="00DD387F"/>
    <w:rsid w:val="00DD394E"/>
    <w:rsid w:val="00DD3F4E"/>
    <w:rsid w:val="00DD4305"/>
    <w:rsid w:val="00DD473D"/>
    <w:rsid w:val="00DD4B95"/>
    <w:rsid w:val="00DD4C8F"/>
    <w:rsid w:val="00DD4C96"/>
    <w:rsid w:val="00DD4D45"/>
    <w:rsid w:val="00DD4F1A"/>
    <w:rsid w:val="00DD56D1"/>
    <w:rsid w:val="00DD6C85"/>
    <w:rsid w:val="00DD6DB1"/>
    <w:rsid w:val="00DD73EB"/>
    <w:rsid w:val="00DD7501"/>
    <w:rsid w:val="00DD7739"/>
    <w:rsid w:val="00DD7BBD"/>
    <w:rsid w:val="00DD7DDA"/>
    <w:rsid w:val="00DE0006"/>
    <w:rsid w:val="00DE0ECA"/>
    <w:rsid w:val="00DE1041"/>
    <w:rsid w:val="00DE1D89"/>
    <w:rsid w:val="00DE20A5"/>
    <w:rsid w:val="00DE3F60"/>
    <w:rsid w:val="00DE43C8"/>
    <w:rsid w:val="00DE447D"/>
    <w:rsid w:val="00DE4DBA"/>
    <w:rsid w:val="00DE50D1"/>
    <w:rsid w:val="00DE5183"/>
    <w:rsid w:val="00DE519A"/>
    <w:rsid w:val="00DE5891"/>
    <w:rsid w:val="00DE658E"/>
    <w:rsid w:val="00DE69E9"/>
    <w:rsid w:val="00DE6A54"/>
    <w:rsid w:val="00DE6DB9"/>
    <w:rsid w:val="00DE77F1"/>
    <w:rsid w:val="00DE7D0E"/>
    <w:rsid w:val="00DF014D"/>
    <w:rsid w:val="00DF046A"/>
    <w:rsid w:val="00DF047A"/>
    <w:rsid w:val="00DF08FD"/>
    <w:rsid w:val="00DF09E1"/>
    <w:rsid w:val="00DF0FA8"/>
    <w:rsid w:val="00DF12CA"/>
    <w:rsid w:val="00DF1458"/>
    <w:rsid w:val="00DF1746"/>
    <w:rsid w:val="00DF2377"/>
    <w:rsid w:val="00DF2C1F"/>
    <w:rsid w:val="00DF2CC9"/>
    <w:rsid w:val="00DF3047"/>
    <w:rsid w:val="00DF313E"/>
    <w:rsid w:val="00DF32CD"/>
    <w:rsid w:val="00DF3889"/>
    <w:rsid w:val="00DF3DCB"/>
    <w:rsid w:val="00DF4620"/>
    <w:rsid w:val="00DF4A15"/>
    <w:rsid w:val="00DF4FBC"/>
    <w:rsid w:val="00DF5191"/>
    <w:rsid w:val="00DF51B4"/>
    <w:rsid w:val="00DF53DD"/>
    <w:rsid w:val="00DF57CE"/>
    <w:rsid w:val="00DF5E5D"/>
    <w:rsid w:val="00DF652C"/>
    <w:rsid w:val="00DF6620"/>
    <w:rsid w:val="00DF67B5"/>
    <w:rsid w:val="00DF6E7F"/>
    <w:rsid w:val="00DF6E83"/>
    <w:rsid w:val="00DF7000"/>
    <w:rsid w:val="00DF703E"/>
    <w:rsid w:val="00DF75D0"/>
    <w:rsid w:val="00DF7695"/>
    <w:rsid w:val="00DF7C06"/>
    <w:rsid w:val="00DF7EFB"/>
    <w:rsid w:val="00E008BD"/>
    <w:rsid w:val="00E00BC5"/>
    <w:rsid w:val="00E00CFC"/>
    <w:rsid w:val="00E01025"/>
    <w:rsid w:val="00E011DF"/>
    <w:rsid w:val="00E014CF"/>
    <w:rsid w:val="00E01627"/>
    <w:rsid w:val="00E01B0F"/>
    <w:rsid w:val="00E01C70"/>
    <w:rsid w:val="00E01D36"/>
    <w:rsid w:val="00E029DB"/>
    <w:rsid w:val="00E02DD1"/>
    <w:rsid w:val="00E03265"/>
    <w:rsid w:val="00E03529"/>
    <w:rsid w:val="00E03C68"/>
    <w:rsid w:val="00E03F42"/>
    <w:rsid w:val="00E04189"/>
    <w:rsid w:val="00E0428D"/>
    <w:rsid w:val="00E04423"/>
    <w:rsid w:val="00E04E81"/>
    <w:rsid w:val="00E05136"/>
    <w:rsid w:val="00E05432"/>
    <w:rsid w:val="00E05A3B"/>
    <w:rsid w:val="00E05C50"/>
    <w:rsid w:val="00E06117"/>
    <w:rsid w:val="00E062BA"/>
    <w:rsid w:val="00E065BC"/>
    <w:rsid w:val="00E0664F"/>
    <w:rsid w:val="00E06722"/>
    <w:rsid w:val="00E069CA"/>
    <w:rsid w:val="00E06B1E"/>
    <w:rsid w:val="00E06C21"/>
    <w:rsid w:val="00E072C1"/>
    <w:rsid w:val="00E074A1"/>
    <w:rsid w:val="00E07BA9"/>
    <w:rsid w:val="00E103C2"/>
    <w:rsid w:val="00E10684"/>
    <w:rsid w:val="00E10BEA"/>
    <w:rsid w:val="00E11837"/>
    <w:rsid w:val="00E119EF"/>
    <w:rsid w:val="00E11ADD"/>
    <w:rsid w:val="00E11DBE"/>
    <w:rsid w:val="00E12E66"/>
    <w:rsid w:val="00E137B8"/>
    <w:rsid w:val="00E13FF2"/>
    <w:rsid w:val="00E1426A"/>
    <w:rsid w:val="00E146F8"/>
    <w:rsid w:val="00E15A1A"/>
    <w:rsid w:val="00E1629C"/>
    <w:rsid w:val="00E17125"/>
    <w:rsid w:val="00E1730A"/>
    <w:rsid w:val="00E17674"/>
    <w:rsid w:val="00E17BC5"/>
    <w:rsid w:val="00E17BCC"/>
    <w:rsid w:val="00E207E8"/>
    <w:rsid w:val="00E20872"/>
    <w:rsid w:val="00E20A3A"/>
    <w:rsid w:val="00E2127E"/>
    <w:rsid w:val="00E218F3"/>
    <w:rsid w:val="00E21F28"/>
    <w:rsid w:val="00E22B1E"/>
    <w:rsid w:val="00E22EDD"/>
    <w:rsid w:val="00E2352B"/>
    <w:rsid w:val="00E23895"/>
    <w:rsid w:val="00E23C71"/>
    <w:rsid w:val="00E24983"/>
    <w:rsid w:val="00E24CF6"/>
    <w:rsid w:val="00E259E1"/>
    <w:rsid w:val="00E25A16"/>
    <w:rsid w:val="00E25A6B"/>
    <w:rsid w:val="00E25B86"/>
    <w:rsid w:val="00E25BA4"/>
    <w:rsid w:val="00E261B0"/>
    <w:rsid w:val="00E26646"/>
    <w:rsid w:val="00E2689A"/>
    <w:rsid w:val="00E268C7"/>
    <w:rsid w:val="00E26D36"/>
    <w:rsid w:val="00E26FFE"/>
    <w:rsid w:val="00E27057"/>
    <w:rsid w:val="00E273BE"/>
    <w:rsid w:val="00E27655"/>
    <w:rsid w:val="00E27749"/>
    <w:rsid w:val="00E27815"/>
    <w:rsid w:val="00E27D16"/>
    <w:rsid w:val="00E27EA4"/>
    <w:rsid w:val="00E30587"/>
    <w:rsid w:val="00E3096A"/>
    <w:rsid w:val="00E30C2C"/>
    <w:rsid w:val="00E30C55"/>
    <w:rsid w:val="00E31400"/>
    <w:rsid w:val="00E3149E"/>
    <w:rsid w:val="00E3167E"/>
    <w:rsid w:val="00E31771"/>
    <w:rsid w:val="00E317BA"/>
    <w:rsid w:val="00E31813"/>
    <w:rsid w:val="00E32301"/>
    <w:rsid w:val="00E323C0"/>
    <w:rsid w:val="00E32E6F"/>
    <w:rsid w:val="00E33796"/>
    <w:rsid w:val="00E33BF2"/>
    <w:rsid w:val="00E33C0C"/>
    <w:rsid w:val="00E33FB7"/>
    <w:rsid w:val="00E34088"/>
    <w:rsid w:val="00E342F4"/>
    <w:rsid w:val="00E34B0F"/>
    <w:rsid w:val="00E34E83"/>
    <w:rsid w:val="00E35243"/>
    <w:rsid w:val="00E35E07"/>
    <w:rsid w:val="00E3601C"/>
    <w:rsid w:val="00E3627C"/>
    <w:rsid w:val="00E36966"/>
    <w:rsid w:val="00E36B75"/>
    <w:rsid w:val="00E37932"/>
    <w:rsid w:val="00E37B85"/>
    <w:rsid w:val="00E37CA9"/>
    <w:rsid w:val="00E40193"/>
    <w:rsid w:val="00E4041E"/>
    <w:rsid w:val="00E40B34"/>
    <w:rsid w:val="00E40FB4"/>
    <w:rsid w:val="00E41376"/>
    <w:rsid w:val="00E414AC"/>
    <w:rsid w:val="00E41662"/>
    <w:rsid w:val="00E416E2"/>
    <w:rsid w:val="00E41AC9"/>
    <w:rsid w:val="00E41DE0"/>
    <w:rsid w:val="00E41EA4"/>
    <w:rsid w:val="00E421A8"/>
    <w:rsid w:val="00E423FA"/>
    <w:rsid w:val="00E4282A"/>
    <w:rsid w:val="00E43B1A"/>
    <w:rsid w:val="00E43CC6"/>
    <w:rsid w:val="00E44072"/>
    <w:rsid w:val="00E444C9"/>
    <w:rsid w:val="00E449AE"/>
    <w:rsid w:val="00E44A24"/>
    <w:rsid w:val="00E44B18"/>
    <w:rsid w:val="00E45A41"/>
    <w:rsid w:val="00E45FAC"/>
    <w:rsid w:val="00E46A1E"/>
    <w:rsid w:val="00E47337"/>
    <w:rsid w:val="00E47490"/>
    <w:rsid w:val="00E477A7"/>
    <w:rsid w:val="00E4781F"/>
    <w:rsid w:val="00E5021B"/>
    <w:rsid w:val="00E5071C"/>
    <w:rsid w:val="00E5091C"/>
    <w:rsid w:val="00E50D8A"/>
    <w:rsid w:val="00E510E2"/>
    <w:rsid w:val="00E51427"/>
    <w:rsid w:val="00E51EB1"/>
    <w:rsid w:val="00E5203B"/>
    <w:rsid w:val="00E52454"/>
    <w:rsid w:val="00E5262C"/>
    <w:rsid w:val="00E52845"/>
    <w:rsid w:val="00E53705"/>
    <w:rsid w:val="00E546A6"/>
    <w:rsid w:val="00E5491E"/>
    <w:rsid w:val="00E54B22"/>
    <w:rsid w:val="00E54BE9"/>
    <w:rsid w:val="00E54C23"/>
    <w:rsid w:val="00E557C2"/>
    <w:rsid w:val="00E55800"/>
    <w:rsid w:val="00E558D5"/>
    <w:rsid w:val="00E55D0B"/>
    <w:rsid w:val="00E56645"/>
    <w:rsid w:val="00E56B15"/>
    <w:rsid w:val="00E57706"/>
    <w:rsid w:val="00E57D29"/>
    <w:rsid w:val="00E57E4A"/>
    <w:rsid w:val="00E602A1"/>
    <w:rsid w:val="00E60D8E"/>
    <w:rsid w:val="00E60FFB"/>
    <w:rsid w:val="00E61191"/>
    <w:rsid w:val="00E612C8"/>
    <w:rsid w:val="00E61499"/>
    <w:rsid w:val="00E61832"/>
    <w:rsid w:val="00E61E64"/>
    <w:rsid w:val="00E61ED3"/>
    <w:rsid w:val="00E6208A"/>
    <w:rsid w:val="00E620E8"/>
    <w:rsid w:val="00E62372"/>
    <w:rsid w:val="00E62A89"/>
    <w:rsid w:val="00E62B41"/>
    <w:rsid w:val="00E62D49"/>
    <w:rsid w:val="00E630FF"/>
    <w:rsid w:val="00E63216"/>
    <w:rsid w:val="00E6338A"/>
    <w:rsid w:val="00E6397E"/>
    <w:rsid w:val="00E63BA7"/>
    <w:rsid w:val="00E63C14"/>
    <w:rsid w:val="00E64439"/>
    <w:rsid w:val="00E64CF5"/>
    <w:rsid w:val="00E651CA"/>
    <w:rsid w:val="00E656CE"/>
    <w:rsid w:val="00E65790"/>
    <w:rsid w:val="00E65ABA"/>
    <w:rsid w:val="00E65FB1"/>
    <w:rsid w:val="00E66111"/>
    <w:rsid w:val="00E662A1"/>
    <w:rsid w:val="00E66A69"/>
    <w:rsid w:val="00E66CD1"/>
    <w:rsid w:val="00E66DFB"/>
    <w:rsid w:val="00E66FD3"/>
    <w:rsid w:val="00E673BC"/>
    <w:rsid w:val="00E70182"/>
    <w:rsid w:val="00E7051D"/>
    <w:rsid w:val="00E70A11"/>
    <w:rsid w:val="00E70C38"/>
    <w:rsid w:val="00E70D9F"/>
    <w:rsid w:val="00E7129D"/>
    <w:rsid w:val="00E7138F"/>
    <w:rsid w:val="00E72024"/>
    <w:rsid w:val="00E72460"/>
    <w:rsid w:val="00E724AE"/>
    <w:rsid w:val="00E727E7"/>
    <w:rsid w:val="00E72E47"/>
    <w:rsid w:val="00E72F1B"/>
    <w:rsid w:val="00E7305B"/>
    <w:rsid w:val="00E73295"/>
    <w:rsid w:val="00E7353B"/>
    <w:rsid w:val="00E73D29"/>
    <w:rsid w:val="00E74452"/>
    <w:rsid w:val="00E74A8C"/>
    <w:rsid w:val="00E74C5C"/>
    <w:rsid w:val="00E755B3"/>
    <w:rsid w:val="00E75D5C"/>
    <w:rsid w:val="00E75F06"/>
    <w:rsid w:val="00E766F0"/>
    <w:rsid w:val="00E76F96"/>
    <w:rsid w:val="00E77425"/>
    <w:rsid w:val="00E77616"/>
    <w:rsid w:val="00E809D6"/>
    <w:rsid w:val="00E8152C"/>
    <w:rsid w:val="00E817B0"/>
    <w:rsid w:val="00E817D4"/>
    <w:rsid w:val="00E8184E"/>
    <w:rsid w:val="00E8196C"/>
    <w:rsid w:val="00E81A79"/>
    <w:rsid w:val="00E81BDE"/>
    <w:rsid w:val="00E81EC1"/>
    <w:rsid w:val="00E8221D"/>
    <w:rsid w:val="00E822A1"/>
    <w:rsid w:val="00E82B5F"/>
    <w:rsid w:val="00E83319"/>
    <w:rsid w:val="00E833EA"/>
    <w:rsid w:val="00E835D3"/>
    <w:rsid w:val="00E835E7"/>
    <w:rsid w:val="00E83995"/>
    <w:rsid w:val="00E839FD"/>
    <w:rsid w:val="00E83B9F"/>
    <w:rsid w:val="00E84B36"/>
    <w:rsid w:val="00E84DE1"/>
    <w:rsid w:val="00E8525B"/>
    <w:rsid w:val="00E856E9"/>
    <w:rsid w:val="00E858DB"/>
    <w:rsid w:val="00E85BD6"/>
    <w:rsid w:val="00E86A9F"/>
    <w:rsid w:val="00E87450"/>
    <w:rsid w:val="00E874A3"/>
    <w:rsid w:val="00E875B8"/>
    <w:rsid w:val="00E87DD8"/>
    <w:rsid w:val="00E9140A"/>
    <w:rsid w:val="00E91B55"/>
    <w:rsid w:val="00E91BF1"/>
    <w:rsid w:val="00E92012"/>
    <w:rsid w:val="00E92A4E"/>
    <w:rsid w:val="00E92D54"/>
    <w:rsid w:val="00E92DBC"/>
    <w:rsid w:val="00E92FF8"/>
    <w:rsid w:val="00E931CE"/>
    <w:rsid w:val="00E93A26"/>
    <w:rsid w:val="00E93B7E"/>
    <w:rsid w:val="00E9408A"/>
    <w:rsid w:val="00E942B3"/>
    <w:rsid w:val="00E94842"/>
    <w:rsid w:val="00E94CAC"/>
    <w:rsid w:val="00E95321"/>
    <w:rsid w:val="00E9564A"/>
    <w:rsid w:val="00E956B8"/>
    <w:rsid w:val="00E95A0F"/>
    <w:rsid w:val="00E95B70"/>
    <w:rsid w:val="00E95E32"/>
    <w:rsid w:val="00E96C45"/>
    <w:rsid w:val="00E96CA6"/>
    <w:rsid w:val="00E9741E"/>
    <w:rsid w:val="00E978A1"/>
    <w:rsid w:val="00E97B3F"/>
    <w:rsid w:val="00E97F14"/>
    <w:rsid w:val="00EA1297"/>
    <w:rsid w:val="00EA13BE"/>
    <w:rsid w:val="00EA19C7"/>
    <w:rsid w:val="00EA1E60"/>
    <w:rsid w:val="00EA1EAE"/>
    <w:rsid w:val="00EA29F6"/>
    <w:rsid w:val="00EA33F5"/>
    <w:rsid w:val="00EA3594"/>
    <w:rsid w:val="00EA39C7"/>
    <w:rsid w:val="00EA3A06"/>
    <w:rsid w:val="00EA3D64"/>
    <w:rsid w:val="00EA3DC4"/>
    <w:rsid w:val="00EA3EBB"/>
    <w:rsid w:val="00EA424A"/>
    <w:rsid w:val="00EA495F"/>
    <w:rsid w:val="00EA4992"/>
    <w:rsid w:val="00EA4A42"/>
    <w:rsid w:val="00EA529B"/>
    <w:rsid w:val="00EA5370"/>
    <w:rsid w:val="00EA5706"/>
    <w:rsid w:val="00EA5787"/>
    <w:rsid w:val="00EA5B26"/>
    <w:rsid w:val="00EA5C41"/>
    <w:rsid w:val="00EA5CBA"/>
    <w:rsid w:val="00EA5F29"/>
    <w:rsid w:val="00EA62BE"/>
    <w:rsid w:val="00EA663E"/>
    <w:rsid w:val="00EA6645"/>
    <w:rsid w:val="00EA6A49"/>
    <w:rsid w:val="00EA6B79"/>
    <w:rsid w:val="00EA6D56"/>
    <w:rsid w:val="00EB02B2"/>
    <w:rsid w:val="00EB05CC"/>
    <w:rsid w:val="00EB11A6"/>
    <w:rsid w:val="00EB121F"/>
    <w:rsid w:val="00EB1541"/>
    <w:rsid w:val="00EB1683"/>
    <w:rsid w:val="00EB1C91"/>
    <w:rsid w:val="00EB1FEC"/>
    <w:rsid w:val="00EB2132"/>
    <w:rsid w:val="00EB274F"/>
    <w:rsid w:val="00EB2AAE"/>
    <w:rsid w:val="00EB2ABD"/>
    <w:rsid w:val="00EB2CCF"/>
    <w:rsid w:val="00EB2EB8"/>
    <w:rsid w:val="00EB32BC"/>
    <w:rsid w:val="00EB3606"/>
    <w:rsid w:val="00EB37C2"/>
    <w:rsid w:val="00EB3CEC"/>
    <w:rsid w:val="00EB3EE1"/>
    <w:rsid w:val="00EB45B0"/>
    <w:rsid w:val="00EB4798"/>
    <w:rsid w:val="00EB491E"/>
    <w:rsid w:val="00EB4DF7"/>
    <w:rsid w:val="00EB537D"/>
    <w:rsid w:val="00EB55B3"/>
    <w:rsid w:val="00EB57B6"/>
    <w:rsid w:val="00EB57C1"/>
    <w:rsid w:val="00EB5EE4"/>
    <w:rsid w:val="00EB6006"/>
    <w:rsid w:val="00EB60E8"/>
    <w:rsid w:val="00EB7055"/>
    <w:rsid w:val="00EB705E"/>
    <w:rsid w:val="00EB7176"/>
    <w:rsid w:val="00EB748E"/>
    <w:rsid w:val="00EB7BDF"/>
    <w:rsid w:val="00EC0FE6"/>
    <w:rsid w:val="00EC1012"/>
    <w:rsid w:val="00EC11B2"/>
    <w:rsid w:val="00EC13F6"/>
    <w:rsid w:val="00EC1432"/>
    <w:rsid w:val="00EC1550"/>
    <w:rsid w:val="00EC17B1"/>
    <w:rsid w:val="00EC1886"/>
    <w:rsid w:val="00EC191D"/>
    <w:rsid w:val="00EC1BDA"/>
    <w:rsid w:val="00EC2971"/>
    <w:rsid w:val="00EC2989"/>
    <w:rsid w:val="00EC2CBC"/>
    <w:rsid w:val="00EC2D3F"/>
    <w:rsid w:val="00EC2FDB"/>
    <w:rsid w:val="00EC313D"/>
    <w:rsid w:val="00EC345A"/>
    <w:rsid w:val="00EC3840"/>
    <w:rsid w:val="00EC39B3"/>
    <w:rsid w:val="00EC3F18"/>
    <w:rsid w:val="00EC4203"/>
    <w:rsid w:val="00EC469D"/>
    <w:rsid w:val="00EC485C"/>
    <w:rsid w:val="00EC4A07"/>
    <w:rsid w:val="00EC4BFC"/>
    <w:rsid w:val="00EC4C21"/>
    <w:rsid w:val="00EC607E"/>
    <w:rsid w:val="00EC6718"/>
    <w:rsid w:val="00EC6901"/>
    <w:rsid w:val="00EC6B35"/>
    <w:rsid w:val="00EC6E81"/>
    <w:rsid w:val="00EC6EB9"/>
    <w:rsid w:val="00EC6F1E"/>
    <w:rsid w:val="00EC7067"/>
    <w:rsid w:val="00EC706F"/>
    <w:rsid w:val="00EC714B"/>
    <w:rsid w:val="00EC71EA"/>
    <w:rsid w:val="00EC75A8"/>
    <w:rsid w:val="00EC7763"/>
    <w:rsid w:val="00EC7AE2"/>
    <w:rsid w:val="00EC7B34"/>
    <w:rsid w:val="00ED0036"/>
    <w:rsid w:val="00ED0077"/>
    <w:rsid w:val="00ED0F51"/>
    <w:rsid w:val="00ED1DC2"/>
    <w:rsid w:val="00ED1DDB"/>
    <w:rsid w:val="00ED20C7"/>
    <w:rsid w:val="00ED2C12"/>
    <w:rsid w:val="00ED41AB"/>
    <w:rsid w:val="00ED4546"/>
    <w:rsid w:val="00ED4BE3"/>
    <w:rsid w:val="00ED4C60"/>
    <w:rsid w:val="00ED4E66"/>
    <w:rsid w:val="00ED4F19"/>
    <w:rsid w:val="00ED4FA8"/>
    <w:rsid w:val="00ED538F"/>
    <w:rsid w:val="00ED5804"/>
    <w:rsid w:val="00ED5ABF"/>
    <w:rsid w:val="00ED5C10"/>
    <w:rsid w:val="00ED5D62"/>
    <w:rsid w:val="00ED5FA9"/>
    <w:rsid w:val="00ED62D7"/>
    <w:rsid w:val="00ED67D4"/>
    <w:rsid w:val="00ED6895"/>
    <w:rsid w:val="00ED68A7"/>
    <w:rsid w:val="00ED6983"/>
    <w:rsid w:val="00ED7306"/>
    <w:rsid w:val="00ED7B14"/>
    <w:rsid w:val="00EE004C"/>
    <w:rsid w:val="00EE00B2"/>
    <w:rsid w:val="00EE037F"/>
    <w:rsid w:val="00EE058C"/>
    <w:rsid w:val="00EE0855"/>
    <w:rsid w:val="00EE08AD"/>
    <w:rsid w:val="00EE0D4F"/>
    <w:rsid w:val="00EE0F60"/>
    <w:rsid w:val="00EE1806"/>
    <w:rsid w:val="00EE1891"/>
    <w:rsid w:val="00EE1B76"/>
    <w:rsid w:val="00EE1CF6"/>
    <w:rsid w:val="00EE2668"/>
    <w:rsid w:val="00EE2A6D"/>
    <w:rsid w:val="00EE2BD9"/>
    <w:rsid w:val="00EE2D99"/>
    <w:rsid w:val="00EE2DC8"/>
    <w:rsid w:val="00EE2F9E"/>
    <w:rsid w:val="00EE30E0"/>
    <w:rsid w:val="00EE3414"/>
    <w:rsid w:val="00EE34A5"/>
    <w:rsid w:val="00EE38FB"/>
    <w:rsid w:val="00EE4011"/>
    <w:rsid w:val="00EE4100"/>
    <w:rsid w:val="00EE444E"/>
    <w:rsid w:val="00EE485B"/>
    <w:rsid w:val="00EE502E"/>
    <w:rsid w:val="00EE5167"/>
    <w:rsid w:val="00EE5613"/>
    <w:rsid w:val="00EE57F2"/>
    <w:rsid w:val="00EE6250"/>
    <w:rsid w:val="00EE6397"/>
    <w:rsid w:val="00EE69C7"/>
    <w:rsid w:val="00EE6A6F"/>
    <w:rsid w:val="00EE6F38"/>
    <w:rsid w:val="00EE6FE7"/>
    <w:rsid w:val="00EE75FF"/>
    <w:rsid w:val="00EE7AA1"/>
    <w:rsid w:val="00EE7E7C"/>
    <w:rsid w:val="00EF038E"/>
    <w:rsid w:val="00EF0592"/>
    <w:rsid w:val="00EF05C7"/>
    <w:rsid w:val="00EF0F37"/>
    <w:rsid w:val="00EF1277"/>
    <w:rsid w:val="00EF154F"/>
    <w:rsid w:val="00EF1661"/>
    <w:rsid w:val="00EF1A89"/>
    <w:rsid w:val="00EF1AB6"/>
    <w:rsid w:val="00EF1F96"/>
    <w:rsid w:val="00EF2305"/>
    <w:rsid w:val="00EF26F7"/>
    <w:rsid w:val="00EF27A0"/>
    <w:rsid w:val="00EF2976"/>
    <w:rsid w:val="00EF32D2"/>
    <w:rsid w:val="00EF32F5"/>
    <w:rsid w:val="00EF32F9"/>
    <w:rsid w:val="00EF337B"/>
    <w:rsid w:val="00EF3D46"/>
    <w:rsid w:val="00EF40CF"/>
    <w:rsid w:val="00EF42B5"/>
    <w:rsid w:val="00EF477F"/>
    <w:rsid w:val="00EF51AF"/>
    <w:rsid w:val="00EF57D6"/>
    <w:rsid w:val="00EF5946"/>
    <w:rsid w:val="00EF6E7F"/>
    <w:rsid w:val="00EF72FC"/>
    <w:rsid w:val="00EF73E9"/>
    <w:rsid w:val="00EF77AF"/>
    <w:rsid w:val="00EF77EB"/>
    <w:rsid w:val="00EF79BD"/>
    <w:rsid w:val="00EF79F5"/>
    <w:rsid w:val="00EF7BDA"/>
    <w:rsid w:val="00EF7CE7"/>
    <w:rsid w:val="00EF7FAE"/>
    <w:rsid w:val="00F0127D"/>
    <w:rsid w:val="00F01638"/>
    <w:rsid w:val="00F025D2"/>
    <w:rsid w:val="00F02600"/>
    <w:rsid w:val="00F029C3"/>
    <w:rsid w:val="00F02C49"/>
    <w:rsid w:val="00F02F80"/>
    <w:rsid w:val="00F0317A"/>
    <w:rsid w:val="00F03435"/>
    <w:rsid w:val="00F03A06"/>
    <w:rsid w:val="00F03A8C"/>
    <w:rsid w:val="00F03BA1"/>
    <w:rsid w:val="00F03F10"/>
    <w:rsid w:val="00F040F4"/>
    <w:rsid w:val="00F042CB"/>
    <w:rsid w:val="00F043D9"/>
    <w:rsid w:val="00F04532"/>
    <w:rsid w:val="00F058F8"/>
    <w:rsid w:val="00F05C3B"/>
    <w:rsid w:val="00F06122"/>
    <w:rsid w:val="00F0625C"/>
    <w:rsid w:val="00F06260"/>
    <w:rsid w:val="00F0646C"/>
    <w:rsid w:val="00F06DEC"/>
    <w:rsid w:val="00F07917"/>
    <w:rsid w:val="00F07EE0"/>
    <w:rsid w:val="00F1003C"/>
    <w:rsid w:val="00F10215"/>
    <w:rsid w:val="00F103F1"/>
    <w:rsid w:val="00F111CE"/>
    <w:rsid w:val="00F11853"/>
    <w:rsid w:val="00F119AF"/>
    <w:rsid w:val="00F12192"/>
    <w:rsid w:val="00F121DF"/>
    <w:rsid w:val="00F1271D"/>
    <w:rsid w:val="00F12A64"/>
    <w:rsid w:val="00F12C66"/>
    <w:rsid w:val="00F12DA7"/>
    <w:rsid w:val="00F12E56"/>
    <w:rsid w:val="00F139A8"/>
    <w:rsid w:val="00F13A5F"/>
    <w:rsid w:val="00F13F7C"/>
    <w:rsid w:val="00F14077"/>
    <w:rsid w:val="00F140E5"/>
    <w:rsid w:val="00F144D4"/>
    <w:rsid w:val="00F144EE"/>
    <w:rsid w:val="00F14C04"/>
    <w:rsid w:val="00F156E6"/>
    <w:rsid w:val="00F15ACB"/>
    <w:rsid w:val="00F161B8"/>
    <w:rsid w:val="00F173BB"/>
    <w:rsid w:val="00F1782D"/>
    <w:rsid w:val="00F20022"/>
    <w:rsid w:val="00F206A6"/>
    <w:rsid w:val="00F21138"/>
    <w:rsid w:val="00F218CA"/>
    <w:rsid w:val="00F21A2E"/>
    <w:rsid w:val="00F21AA2"/>
    <w:rsid w:val="00F21E99"/>
    <w:rsid w:val="00F2202D"/>
    <w:rsid w:val="00F220C0"/>
    <w:rsid w:val="00F221B3"/>
    <w:rsid w:val="00F22B36"/>
    <w:rsid w:val="00F22B92"/>
    <w:rsid w:val="00F22F7C"/>
    <w:rsid w:val="00F233C9"/>
    <w:rsid w:val="00F233CA"/>
    <w:rsid w:val="00F23725"/>
    <w:rsid w:val="00F23C5C"/>
    <w:rsid w:val="00F24468"/>
    <w:rsid w:val="00F25186"/>
    <w:rsid w:val="00F25966"/>
    <w:rsid w:val="00F2596F"/>
    <w:rsid w:val="00F25D17"/>
    <w:rsid w:val="00F262F3"/>
    <w:rsid w:val="00F264C3"/>
    <w:rsid w:val="00F26663"/>
    <w:rsid w:val="00F269A5"/>
    <w:rsid w:val="00F26BCF"/>
    <w:rsid w:val="00F26CFF"/>
    <w:rsid w:val="00F26EA5"/>
    <w:rsid w:val="00F2760A"/>
    <w:rsid w:val="00F27830"/>
    <w:rsid w:val="00F278D0"/>
    <w:rsid w:val="00F3023D"/>
    <w:rsid w:val="00F30BE2"/>
    <w:rsid w:val="00F30D3E"/>
    <w:rsid w:val="00F31562"/>
    <w:rsid w:val="00F31ED2"/>
    <w:rsid w:val="00F31F8A"/>
    <w:rsid w:val="00F31FA4"/>
    <w:rsid w:val="00F32005"/>
    <w:rsid w:val="00F32274"/>
    <w:rsid w:val="00F326C9"/>
    <w:rsid w:val="00F32AAD"/>
    <w:rsid w:val="00F32EC9"/>
    <w:rsid w:val="00F330DD"/>
    <w:rsid w:val="00F33AC1"/>
    <w:rsid w:val="00F33CE1"/>
    <w:rsid w:val="00F342B4"/>
    <w:rsid w:val="00F34310"/>
    <w:rsid w:val="00F3462D"/>
    <w:rsid w:val="00F3492B"/>
    <w:rsid w:val="00F34957"/>
    <w:rsid w:val="00F3499F"/>
    <w:rsid w:val="00F34B4C"/>
    <w:rsid w:val="00F34B4D"/>
    <w:rsid w:val="00F34BD4"/>
    <w:rsid w:val="00F3516D"/>
    <w:rsid w:val="00F35353"/>
    <w:rsid w:val="00F35A91"/>
    <w:rsid w:val="00F362B7"/>
    <w:rsid w:val="00F3660E"/>
    <w:rsid w:val="00F36A98"/>
    <w:rsid w:val="00F376E8"/>
    <w:rsid w:val="00F40022"/>
    <w:rsid w:val="00F40837"/>
    <w:rsid w:val="00F40E00"/>
    <w:rsid w:val="00F40EC4"/>
    <w:rsid w:val="00F41889"/>
    <w:rsid w:val="00F41EEA"/>
    <w:rsid w:val="00F41FD3"/>
    <w:rsid w:val="00F4232F"/>
    <w:rsid w:val="00F4233C"/>
    <w:rsid w:val="00F42CB3"/>
    <w:rsid w:val="00F433D6"/>
    <w:rsid w:val="00F4342F"/>
    <w:rsid w:val="00F43496"/>
    <w:rsid w:val="00F442CA"/>
    <w:rsid w:val="00F442EC"/>
    <w:rsid w:val="00F44356"/>
    <w:rsid w:val="00F44B20"/>
    <w:rsid w:val="00F44D28"/>
    <w:rsid w:val="00F45565"/>
    <w:rsid w:val="00F4581F"/>
    <w:rsid w:val="00F459A9"/>
    <w:rsid w:val="00F45C4E"/>
    <w:rsid w:val="00F45D4A"/>
    <w:rsid w:val="00F45EDA"/>
    <w:rsid w:val="00F46ECE"/>
    <w:rsid w:val="00F46F4D"/>
    <w:rsid w:val="00F47171"/>
    <w:rsid w:val="00F47470"/>
    <w:rsid w:val="00F4789A"/>
    <w:rsid w:val="00F507C8"/>
    <w:rsid w:val="00F50CE7"/>
    <w:rsid w:val="00F50E01"/>
    <w:rsid w:val="00F50E90"/>
    <w:rsid w:val="00F511B6"/>
    <w:rsid w:val="00F51B08"/>
    <w:rsid w:val="00F52202"/>
    <w:rsid w:val="00F52383"/>
    <w:rsid w:val="00F52436"/>
    <w:rsid w:val="00F5299F"/>
    <w:rsid w:val="00F53047"/>
    <w:rsid w:val="00F539DC"/>
    <w:rsid w:val="00F53A2E"/>
    <w:rsid w:val="00F53C88"/>
    <w:rsid w:val="00F53E87"/>
    <w:rsid w:val="00F53F4A"/>
    <w:rsid w:val="00F53F57"/>
    <w:rsid w:val="00F54990"/>
    <w:rsid w:val="00F54BCF"/>
    <w:rsid w:val="00F55E34"/>
    <w:rsid w:val="00F55E42"/>
    <w:rsid w:val="00F56B0A"/>
    <w:rsid w:val="00F56DAE"/>
    <w:rsid w:val="00F56FAF"/>
    <w:rsid w:val="00F575D9"/>
    <w:rsid w:val="00F57EE0"/>
    <w:rsid w:val="00F605F1"/>
    <w:rsid w:val="00F60BAA"/>
    <w:rsid w:val="00F60C47"/>
    <w:rsid w:val="00F60C98"/>
    <w:rsid w:val="00F60DD2"/>
    <w:rsid w:val="00F60F26"/>
    <w:rsid w:val="00F6195D"/>
    <w:rsid w:val="00F619D6"/>
    <w:rsid w:val="00F61AD0"/>
    <w:rsid w:val="00F6215B"/>
    <w:rsid w:val="00F62376"/>
    <w:rsid w:val="00F62706"/>
    <w:rsid w:val="00F62EB1"/>
    <w:rsid w:val="00F630B6"/>
    <w:rsid w:val="00F633F2"/>
    <w:rsid w:val="00F634ED"/>
    <w:rsid w:val="00F6375F"/>
    <w:rsid w:val="00F64557"/>
    <w:rsid w:val="00F64709"/>
    <w:rsid w:val="00F64958"/>
    <w:rsid w:val="00F6543D"/>
    <w:rsid w:val="00F6550E"/>
    <w:rsid w:val="00F657ED"/>
    <w:rsid w:val="00F65899"/>
    <w:rsid w:val="00F65D0A"/>
    <w:rsid w:val="00F66095"/>
    <w:rsid w:val="00F66577"/>
    <w:rsid w:val="00F666EE"/>
    <w:rsid w:val="00F67E85"/>
    <w:rsid w:val="00F70152"/>
    <w:rsid w:val="00F70618"/>
    <w:rsid w:val="00F71116"/>
    <w:rsid w:val="00F7115D"/>
    <w:rsid w:val="00F71288"/>
    <w:rsid w:val="00F713A0"/>
    <w:rsid w:val="00F719C7"/>
    <w:rsid w:val="00F71E76"/>
    <w:rsid w:val="00F71FD4"/>
    <w:rsid w:val="00F7252B"/>
    <w:rsid w:val="00F72ED8"/>
    <w:rsid w:val="00F730D9"/>
    <w:rsid w:val="00F733CD"/>
    <w:rsid w:val="00F73AE6"/>
    <w:rsid w:val="00F74440"/>
    <w:rsid w:val="00F74604"/>
    <w:rsid w:val="00F74633"/>
    <w:rsid w:val="00F74ACD"/>
    <w:rsid w:val="00F74B20"/>
    <w:rsid w:val="00F74F7F"/>
    <w:rsid w:val="00F75386"/>
    <w:rsid w:val="00F75D0C"/>
    <w:rsid w:val="00F75F63"/>
    <w:rsid w:val="00F76163"/>
    <w:rsid w:val="00F76267"/>
    <w:rsid w:val="00F76401"/>
    <w:rsid w:val="00F76439"/>
    <w:rsid w:val="00F768C8"/>
    <w:rsid w:val="00F76DAD"/>
    <w:rsid w:val="00F76F2F"/>
    <w:rsid w:val="00F770F7"/>
    <w:rsid w:val="00F771A4"/>
    <w:rsid w:val="00F775CC"/>
    <w:rsid w:val="00F77700"/>
    <w:rsid w:val="00F778E1"/>
    <w:rsid w:val="00F778EE"/>
    <w:rsid w:val="00F77ACB"/>
    <w:rsid w:val="00F77AD0"/>
    <w:rsid w:val="00F77F67"/>
    <w:rsid w:val="00F801C0"/>
    <w:rsid w:val="00F8083A"/>
    <w:rsid w:val="00F80CFB"/>
    <w:rsid w:val="00F81878"/>
    <w:rsid w:val="00F818C5"/>
    <w:rsid w:val="00F82B26"/>
    <w:rsid w:val="00F82B34"/>
    <w:rsid w:val="00F8316D"/>
    <w:rsid w:val="00F83776"/>
    <w:rsid w:val="00F83893"/>
    <w:rsid w:val="00F83F76"/>
    <w:rsid w:val="00F845DF"/>
    <w:rsid w:val="00F84B08"/>
    <w:rsid w:val="00F84CFE"/>
    <w:rsid w:val="00F84D61"/>
    <w:rsid w:val="00F84F7C"/>
    <w:rsid w:val="00F853B3"/>
    <w:rsid w:val="00F8593C"/>
    <w:rsid w:val="00F85DC3"/>
    <w:rsid w:val="00F866A8"/>
    <w:rsid w:val="00F86B7A"/>
    <w:rsid w:val="00F8721E"/>
    <w:rsid w:val="00F87446"/>
    <w:rsid w:val="00F8771E"/>
    <w:rsid w:val="00F87B7A"/>
    <w:rsid w:val="00F87DE8"/>
    <w:rsid w:val="00F87FDA"/>
    <w:rsid w:val="00F90454"/>
    <w:rsid w:val="00F90A2F"/>
    <w:rsid w:val="00F915AC"/>
    <w:rsid w:val="00F91712"/>
    <w:rsid w:val="00F9187A"/>
    <w:rsid w:val="00F919ED"/>
    <w:rsid w:val="00F92E5C"/>
    <w:rsid w:val="00F93AF6"/>
    <w:rsid w:val="00F93C62"/>
    <w:rsid w:val="00F94263"/>
    <w:rsid w:val="00F9483B"/>
    <w:rsid w:val="00F950C6"/>
    <w:rsid w:val="00F956A5"/>
    <w:rsid w:val="00F95AE5"/>
    <w:rsid w:val="00F95C23"/>
    <w:rsid w:val="00F960BB"/>
    <w:rsid w:val="00F963A5"/>
    <w:rsid w:val="00F9737B"/>
    <w:rsid w:val="00F97896"/>
    <w:rsid w:val="00F97991"/>
    <w:rsid w:val="00F979E4"/>
    <w:rsid w:val="00FA002D"/>
    <w:rsid w:val="00FA0235"/>
    <w:rsid w:val="00FA0465"/>
    <w:rsid w:val="00FA0CF3"/>
    <w:rsid w:val="00FA13DC"/>
    <w:rsid w:val="00FA14F8"/>
    <w:rsid w:val="00FA1E8A"/>
    <w:rsid w:val="00FA22C7"/>
    <w:rsid w:val="00FA2549"/>
    <w:rsid w:val="00FA2605"/>
    <w:rsid w:val="00FA2F41"/>
    <w:rsid w:val="00FA3BAE"/>
    <w:rsid w:val="00FA3CEB"/>
    <w:rsid w:val="00FA3D86"/>
    <w:rsid w:val="00FA3E12"/>
    <w:rsid w:val="00FA3E1D"/>
    <w:rsid w:val="00FA425B"/>
    <w:rsid w:val="00FA43B6"/>
    <w:rsid w:val="00FA4730"/>
    <w:rsid w:val="00FA48A7"/>
    <w:rsid w:val="00FA5017"/>
    <w:rsid w:val="00FA5643"/>
    <w:rsid w:val="00FA59DC"/>
    <w:rsid w:val="00FA5EAE"/>
    <w:rsid w:val="00FA5F0C"/>
    <w:rsid w:val="00FA6C00"/>
    <w:rsid w:val="00FA79BD"/>
    <w:rsid w:val="00FA7C1F"/>
    <w:rsid w:val="00FA7CE7"/>
    <w:rsid w:val="00FA7DF5"/>
    <w:rsid w:val="00FA7F0E"/>
    <w:rsid w:val="00FB02BD"/>
    <w:rsid w:val="00FB0532"/>
    <w:rsid w:val="00FB0691"/>
    <w:rsid w:val="00FB0B83"/>
    <w:rsid w:val="00FB117F"/>
    <w:rsid w:val="00FB19A2"/>
    <w:rsid w:val="00FB1E70"/>
    <w:rsid w:val="00FB1ECB"/>
    <w:rsid w:val="00FB1F8B"/>
    <w:rsid w:val="00FB23A1"/>
    <w:rsid w:val="00FB23CF"/>
    <w:rsid w:val="00FB2A4C"/>
    <w:rsid w:val="00FB2BBD"/>
    <w:rsid w:val="00FB2F4A"/>
    <w:rsid w:val="00FB329B"/>
    <w:rsid w:val="00FB3B13"/>
    <w:rsid w:val="00FB3B31"/>
    <w:rsid w:val="00FB414C"/>
    <w:rsid w:val="00FB421A"/>
    <w:rsid w:val="00FB45EE"/>
    <w:rsid w:val="00FB588F"/>
    <w:rsid w:val="00FB597F"/>
    <w:rsid w:val="00FB59BD"/>
    <w:rsid w:val="00FB5BDF"/>
    <w:rsid w:val="00FB5F2B"/>
    <w:rsid w:val="00FB6302"/>
    <w:rsid w:val="00FB64D4"/>
    <w:rsid w:val="00FB6978"/>
    <w:rsid w:val="00FB73B4"/>
    <w:rsid w:val="00FB7B5B"/>
    <w:rsid w:val="00FB7C6D"/>
    <w:rsid w:val="00FB7D86"/>
    <w:rsid w:val="00FC00EE"/>
    <w:rsid w:val="00FC0277"/>
    <w:rsid w:val="00FC0863"/>
    <w:rsid w:val="00FC0958"/>
    <w:rsid w:val="00FC0CE8"/>
    <w:rsid w:val="00FC0FC0"/>
    <w:rsid w:val="00FC14B6"/>
    <w:rsid w:val="00FC1931"/>
    <w:rsid w:val="00FC1D21"/>
    <w:rsid w:val="00FC1D32"/>
    <w:rsid w:val="00FC1E98"/>
    <w:rsid w:val="00FC20A3"/>
    <w:rsid w:val="00FC27A4"/>
    <w:rsid w:val="00FC2902"/>
    <w:rsid w:val="00FC29A1"/>
    <w:rsid w:val="00FC2DCC"/>
    <w:rsid w:val="00FC45D2"/>
    <w:rsid w:val="00FC5282"/>
    <w:rsid w:val="00FC576B"/>
    <w:rsid w:val="00FC5AAA"/>
    <w:rsid w:val="00FC6304"/>
    <w:rsid w:val="00FC638B"/>
    <w:rsid w:val="00FC65EF"/>
    <w:rsid w:val="00FC7D90"/>
    <w:rsid w:val="00FD002A"/>
    <w:rsid w:val="00FD0207"/>
    <w:rsid w:val="00FD02F9"/>
    <w:rsid w:val="00FD05D6"/>
    <w:rsid w:val="00FD0675"/>
    <w:rsid w:val="00FD06D8"/>
    <w:rsid w:val="00FD0868"/>
    <w:rsid w:val="00FD0B4A"/>
    <w:rsid w:val="00FD0D8A"/>
    <w:rsid w:val="00FD0F00"/>
    <w:rsid w:val="00FD1019"/>
    <w:rsid w:val="00FD1106"/>
    <w:rsid w:val="00FD1D62"/>
    <w:rsid w:val="00FD1D7B"/>
    <w:rsid w:val="00FD1FE1"/>
    <w:rsid w:val="00FD2315"/>
    <w:rsid w:val="00FD2669"/>
    <w:rsid w:val="00FD274E"/>
    <w:rsid w:val="00FD3314"/>
    <w:rsid w:val="00FD3443"/>
    <w:rsid w:val="00FD447A"/>
    <w:rsid w:val="00FD4BCB"/>
    <w:rsid w:val="00FD4D06"/>
    <w:rsid w:val="00FD56BF"/>
    <w:rsid w:val="00FD5721"/>
    <w:rsid w:val="00FD5732"/>
    <w:rsid w:val="00FD58A4"/>
    <w:rsid w:val="00FD5A6D"/>
    <w:rsid w:val="00FD6061"/>
    <w:rsid w:val="00FD608C"/>
    <w:rsid w:val="00FD69AF"/>
    <w:rsid w:val="00FD69BE"/>
    <w:rsid w:val="00FD6E57"/>
    <w:rsid w:val="00FD6EA7"/>
    <w:rsid w:val="00FD6F08"/>
    <w:rsid w:val="00FD7410"/>
    <w:rsid w:val="00FD7728"/>
    <w:rsid w:val="00FD7987"/>
    <w:rsid w:val="00FD7B1B"/>
    <w:rsid w:val="00FD7BFA"/>
    <w:rsid w:val="00FE012B"/>
    <w:rsid w:val="00FE0913"/>
    <w:rsid w:val="00FE0FEC"/>
    <w:rsid w:val="00FE1133"/>
    <w:rsid w:val="00FE1362"/>
    <w:rsid w:val="00FE1415"/>
    <w:rsid w:val="00FE1883"/>
    <w:rsid w:val="00FE1DA9"/>
    <w:rsid w:val="00FE360C"/>
    <w:rsid w:val="00FE3BD6"/>
    <w:rsid w:val="00FE3BF3"/>
    <w:rsid w:val="00FE3D01"/>
    <w:rsid w:val="00FE40A0"/>
    <w:rsid w:val="00FE459C"/>
    <w:rsid w:val="00FE4792"/>
    <w:rsid w:val="00FE47E5"/>
    <w:rsid w:val="00FE4997"/>
    <w:rsid w:val="00FE4A52"/>
    <w:rsid w:val="00FE4BF8"/>
    <w:rsid w:val="00FE4D27"/>
    <w:rsid w:val="00FE546E"/>
    <w:rsid w:val="00FE55A9"/>
    <w:rsid w:val="00FE5828"/>
    <w:rsid w:val="00FE5BFE"/>
    <w:rsid w:val="00FE5E09"/>
    <w:rsid w:val="00FE619E"/>
    <w:rsid w:val="00FE6461"/>
    <w:rsid w:val="00FE6DF6"/>
    <w:rsid w:val="00FE6F7D"/>
    <w:rsid w:val="00FE6FEC"/>
    <w:rsid w:val="00FE7301"/>
    <w:rsid w:val="00FE7E65"/>
    <w:rsid w:val="00FF0515"/>
    <w:rsid w:val="00FF076B"/>
    <w:rsid w:val="00FF0D52"/>
    <w:rsid w:val="00FF0D74"/>
    <w:rsid w:val="00FF1119"/>
    <w:rsid w:val="00FF16F4"/>
    <w:rsid w:val="00FF17FE"/>
    <w:rsid w:val="00FF1B88"/>
    <w:rsid w:val="00FF1FF1"/>
    <w:rsid w:val="00FF2532"/>
    <w:rsid w:val="00FF2620"/>
    <w:rsid w:val="00FF26F5"/>
    <w:rsid w:val="00FF26F7"/>
    <w:rsid w:val="00FF41A9"/>
    <w:rsid w:val="00FF4275"/>
    <w:rsid w:val="00FF454F"/>
    <w:rsid w:val="00FF5397"/>
    <w:rsid w:val="00FF542D"/>
    <w:rsid w:val="00FF54E3"/>
    <w:rsid w:val="00FF57E2"/>
    <w:rsid w:val="00FF5A5C"/>
    <w:rsid w:val="00FF5C5A"/>
    <w:rsid w:val="00FF6EC8"/>
    <w:rsid w:val="00FF70EB"/>
    <w:rsid w:val="00FF7E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034955"/>
  <w15:docId w15:val="{8064AD0B-094D-4C65-9EA0-991EC315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3BB8"/>
    <w:pPr>
      <w:jc w:val="both"/>
    </w:pPr>
    <w:rPr>
      <w:rFonts w:ascii="Verdana" w:hAnsi="Verdana"/>
      <w:sz w:val="18"/>
      <w:lang w:eastAsia="en-US"/>
    </w:rPr>
  </w:style>
  <w:style w:type="paragraph" w:styleId="Titolo1">
    <w:name w:val="heading 1"/>
    <w:aliases w:val="Level 1 Topic Heading,Level 1 Topic Heading1,Level 1 Topic Heading2,Level 1 Topic Heading3,Level 1 Topic Heading4,Level 1 Topic Heading5,Level 1 Topic Heading11,Level 1 Topic Heading21,Level 1 Topic Heading31,Level 1 Topic Heading41,H1,ITT i,I"/>
    <w:basedOn w:val="Normale"/>
    <w:next w:val="Corpotesto"/>
    <w:link w:val="Titolo1Carattere"/>
    <w:qFormat/>
    <w:rsid w:val="004B749E"/>
    <w:pPr>
      <w:keepNext/>
      <w:pageBreakBefore/>
      <w:spacing w:before="240" w:after="120"/>
      <w:outlineLvl w:val="0"/>
    </w:pPr>
    <w:rPr>
      <w:b/>
      <w:kern w:val="28"/>
      <w:sz w:val="26"/>
    </w:rPr>
  </w:style>
  <w:style w:type="paragraph" w:styleId="Titolo2">
    <w:name w:val="heading 2"/>
    <w:basedOn w:val="Normale"/>
    <w:next w:val="Corpotesto"/>
    <w:autoRedefine/>
    <w:qFormat/>
    <w:rsid w:val="00ED5804"/>
    <w:pPr>
      <w:keepNext/>
      <w:spacing w:before="240" w:after="120"/>
      <w:outlineLvl w:val="1"/>
    </w:pPr>
    <w:rPr>
      <w:b/>
      <w:smallCaps/>
      <w:snapToGrid w:val="0"/>
      <w:sz w:val="20"/>
      <w:lang w:val="en-US"/>
    </w:rPr>
  </w:style>
  <w:style w:type="paragraph" w:styleId="Titolo3">
    <w:name w:val="heading 3"/>
    <w:aliases w:val="H3,Titolo del requisito"/>
    <w:basedOn w:val="Normale"/>
    <w:next w:val="Corpotesto"/>
    <w:link w:val="Titolo3Carattere"/>
    <w:qFormat/>
    <w:rsid w:val="0005777B"/>
    <w:pPr>
      <w:keepNext/>
      <w:spacing w:before="240" w:after="60"/>
      <w:outlineLvl w:val="2"/>
    </w:pPr>
    <w:rPr>
      <w:b/>
    </w:rPr>
  </w:style>
  <w:style w:type="paragraph" w:styleId="Titolo4">
    <w:name w:val="heading 4"/>
    <w:aliases w:val="Ref Heading 1,rh1,Heading sql,H4,h4,First Subheading,Ref Heading 11,rh11,Heading sql1,H42,h41,First Subheading1,Ref Heading 12,rh12,Heading sql2,H43,h42,First Subheading2,Ref Heading 13,rh13,Heading sql3,H44,Ref Heading 14,rh14,Heading sql4"/>
    <w:basedOn w:val="Normale"/>
    <w:next w:val="Corpotesto"/>
    <w:link w:val="Titolo4Carattere"/>
    <w:autoRedefine/>
    <w:qFormat/>
    <w:rsid w:val="00D42779"/>
    <w:pPr>
      <w:keepNext/>
      <w:spacing w:before="120"/>
      <w:outlineLvl w:val="3"/>
    </w:pPr>
    <w:rPr>
      <w:b/>
      <w:i/>
      <w:iCs/>
      <w:smallCaps/>
      <w:snapToGrid w:val="0"/>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H57"/>
    <w:basedOn w:val="Normale"/>
    <w:next w:val="Corpotesto"/>
    <w:qFormat/>
    <w:rsid w:val="004B749E"/>
    <w:pPr>
      <w:spacing w:before="240" w:after="60"/>
      <w:outlineLvl w:val="4"/>
    </w:pPr>
    <w:rPr>
      <w:sz w:val="16"/>
    </w:rPr>
  </w:style>
  <w:style w:type="paragraph" w:styleId="Titolo6">
    <w:name w:val="heading 6"/>
    <w:basedOn w:val="Normale"/>
    <w:next w:val="Normale"/>
    <w:qFormat/>
    <w:rsid w:val="004B749E"/>
    <w:pPr>
      <w:spacing w:before="240" w:after="60"/>
      <w:outlineLvl w:val="5"/>
    </w:pPr>
    <w:rPr>
      <w:i/>
    </w:rPr>
  </w:style>
  <w:style w:type="paragraph" w:styleId="Titolo7">
    <w:name w:val="heading 7"/>
    <w:basedOn w:val="Normale"/>
    <w:next w:val="Normale"/>
    <w:qFormat/>
    <w:rsid w:val="004B749E"/>
    <w:pPr>
      <w:spacing w:before="240" w:after="60"/>
      <w:outlineLvl w:val="6"/>
    </w:pPr>
  </w:style>
  <w:style w:type="paragraph" w:styleId="Titolo8">
    <w:name w:val="heading 8"/>
    <w:basedOn w:val="Normale"/>
    <w:next w:val="Normale"/>
    <w:qFormat/>
    <w:rsid w:val="004B749E"/>
    <w:pPr>
      <w:spacing w:before="240" w:after="60"/>
      <w:outlineLvl w:val="7"/>
    </w:pPr>
    <w:rPr>
      <w:i/>
    </w:rPr>
  </w:style>
  <w:style w:type="paragraph" w:styleId="Titolo9">
    <w:name w:val="heading 9"/>
    <w:basedOn w:val="Normale"/>
    <w:next w:val="Normale"/>
    <w:qFormat/>
    <w:rsid w:val="004B749E"/>
    <w:pPr>
      <w:spacing w:before="240" w:after="60"/>
      <w:outlineLvl w:val="8"/>
    </w:pPr>
    <w:rPr>
      <w:b/>
      <w:i/>
      <w:sz w:val="1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99"/>
    <w:rsid w:val="004B749E"/>
    <w:pPr>
      <w:ind w:left="284"/>
    </w:pPr>
    <w:rPr>
      <w:sz w:val="16"/>
    </w:rPr>
  </w:style>
  <w:style w:type="paragraph" w:customStyle="1" w:styleId="ABLOCKPARA">
    <w:name w:val="A BLOCK PARA"/>
    <w:basedOn w:val="Normale"/>
    <w:rsid w:val="004B749E"/>
  </w:style>
  <w:style w:type="paragraph" w:customStyle="1" w:styleId="ABULLET">
    <w:name w:val="A BULLET"/>
    <w:basedOn w:val="ABLOCKPARA"/>
    <w:rsid w:val="004B749E"/>
    <w:pPr>
      <w:ind w:left="331" w:hanging="331"/>
    </w:pPr>
  </w:style>
  <w:style w:type="paragraph" w:customStyle="1" w:styleId="AINDENTEDBULLET">
    <w:name w:val="A INDENTED BULLET"/>
    <w:basedOn w:val="ABLOCKPARA"/>
    <w:rsid w:val="004B749E"/>
    <w:pPr>
      <w:tabs>
        <w:tab w:val="left" w:pos="1080"/>
      </w:tabs>
      <w:ind w:left="662" w:hanging="331"/>
    </w:pPr>
  </w:style>
  <w:style w:type="paragraph" w:customStyle="1" w:styleId="AINDENTEDPARA">
    <w:name w:val="A INDENTED PARA"/>
    <w:basedOn w:val="ABLOCKPARA"/>
    <w:rsid w:val="004B749E"/>
    <w:pPr>
      <w:ind w:left="331"/>
    </w:pPr>
  </w:style>
  <w:style w:type="paragraph" w:styleId="Pidipagina">
    <w:name w:val="footer"/>
    <w:basedOn w:val="Normale"/>
    <w:rsid w:val="004B749E"/>
    <w:pPr>
      <w:tabs>
        <w:tab w:val="center" w:pos="4320"/>
        <w:tab w:val="right" w:pos="8640"/>
      </w:tabs>
    </w:pPr>
  </w:style>
  <w:style w:type="paragraph" w:styleId="Intestazione">
    <w:name w:val="header"/>
    <w:basedOn w:val="Normale"/>
    <w:rsid w:val="004B749E"/>
    <w:pPr>
      <w:tabs>
        <w:tab w:val="center" w:pos="4320"/>
        <w:tab w:val="right" w:pos="8640"/>
      </w:tabs>
    </w:pPr>
  </w:style>
  <w:style w:type="character" w:styleId="Numeropagina">
    <w:name w:val="page number"/>
    <w:rsid w:val="004B749E"/>
    <w:rPr>
      <w:rFonts w:ascii="Verdana" w:hAnsi="Verdana"/>
      <w:sz w:val="18"/>
    </w:rPr>
  </w:style>
  <w:style w:type="paragraph" w:styleId="Rientrocorpodeltesto">
    <w:name w:val="Body Text Indent"/>
    <w:basedOn w:val="Normale"/>
    <w:rsid w:val="004B749E"/>
    <w:pPr>
      <w:ind w:left="360"/>
    </w:pPr>
  </w:style>
  <w:style w:type="paragraph" w:styleId="Sommario1">
    <w:name w:val="toc 1"/>
    <w:basedOn w:val="Normale"/>
    <w:next w:val="Normale"/>
    <w:autoRedefine/>
    <w:uiPriority w:val="39"/>
    <w:rsid w:val="001C5F63"/>
    <w:pPr>
      <w:tabs>
        <w:tab w:val="left" w:pos="440"/>
        <w:tab w:val="right" w:leader="dot" w:pos="9739"/>
      </w:tabs>
      <w:spacing w:before="120" w:after="120"/>
    </w:pPr>
    <w:rPr>
      <w:rFonts w:ascii="Times New Roman" w:hAnsi="Times New Roman"/>
      <w:b/>
      <w:caps/>
      <w:noProof/>
      <w:sz w:val="20"/>
    </w:rPr>
  </w:style>
  <w:style w:type="paragraph" w:styleId="Sommario2">
    <w:name w:val="toc 2"/>
    <w:basedOn w:val="Normale"/>
    <w:next w:val="Normale"/>
    <w:autoRedefine/>
    <w:uiPriority w:val="39"/>
    <w:rsid w:val="004B749E"/>
    <w:pPr>
      <w:ind w:left="220"/>
    </w:pPr>
    <w:rPr>
      <w:rFonts w:ascii="Times New Roman" w:hAnsi="Times New Roman"/>
      <w:smallCaps/>
      <w:sz w:val="20"/>
    </w:rPr>
  </w:style>
  <w:style w:type="paragraph" w:styleId="Sommario3">
    <w:name w:val="toc 3"/>
    <w:basedOn w:val="Normale"/>
    <w:next w:val="Normale"/>
    <w:autoRedefine/>
    <w:uiPriority w:val="39"/>
    <w:rsid w:val="004B749E"/>
    <w:pPr>
      <w:ind w:left="440"/>
    </w:pPr>
    <w:rPr>
      <w:rFonts w:ascii="Times New Roman" w:hAnsi="Times New Roman"/>
      <w:i/>
      <w:sz w:val="20"/>
    </w:rPr>
  </w:style>
  <w:style w:type="paragraph" w:styleId="Sommario4">
    <w:name w:val="toc 4"/>
    <w:basedOn w:val="Normale"/>
    <w:next w:val="Normale"/>
    <w:autoRedefine/>
    <w:semiHidden/>
    <w:rsid w:val="004B749E"/>
    <w:pPr>
      <w:ind w:left="660"/>
    </w:pPr>
    <w:rPr>
      <w:rFonts w:ascii="Times New Roman" w:hAnsi="Times New Roman"/>
    </w:rPr>
  </w:style>
  <w:style w:type="paragraph" w:styleId="Sommario5">
    <w:name w:val="toc 5"/>
    <w:basedOn w:val="Normale"/>
    <w:next w:val="Normale"/>
    <w:autoRedefine/>
    <w:semiHidden/>
    <w:rsid w:val="004B749E"/>
    <w:pPr>
      <w:ind w:left="880"/>
    </w:pPr>
    <w:rPr>
      <w:rFonts w:ascii="Times New Roman" w:hAnsi="Times New Roman"/>
    </w:rPr>
  </w:style>
  <w:style w:type="paragraph" w:styleId="Sommario6">
    <w:name w:val="toc 6"/>
    <w:basedOn w:val="Normale"/>
    <w:next w:val="Normale"/>
    <w:autoRedefine/>
    <w:semiHidden/>
    <w:rsid w:val="004B749E"/>
    <w:pPr>
      <w:ind w:left="1100"/>
    </w:pPr>
    <w:rPr>
      <w:rFonts w:ascii="Times New Roman" w:hAnsi="Times New Roman"/>
    </w:rPr>
  </w:style>
  <w:style w:type="paragraph" w:styleId="Sommario7">
    <w:name w:val="toc 7"/>
    <w:basedOn w:val="Normale"/>
    <w:next w:val="Normale"/>
    <w:autoRedefine/>
    <w:semiHidden/>
    <w:rsid w:val="004B749E"/>
    <w:pPr>
      <w:ind w:left="1320"/>
    </w:pPr>
    <w:rPr>
      <w:rFonts w:ascii="Times New Roman" w:hAnsi="Times New Roman"/>
    </w:rPr>
  </w:style>
  <w:style w:type="paragraph" w:styleId="Sommario8">
    <w:name w:val="toc 8"/>
    <w:basedOn w:val="Normale"/>
    <w:next w:val="Normale"/>
    <w:autoRedefine/>
    <w:semiHidden/>
    <w:rsid w:val="004B749E"/>
    <w:pPr>
      <w:ind w:left="1540"/>
    </w:pPr>
    <w:rPr>
      <w:rFonts w:ascii="Times New Roman" w:hAnsi="Times New Roman"/>
    </w:rPr>
  </w:style>
  <w:style w:type="paragraph" w:styleId="Sommario9">
    <w:name w:val="toc 9"/>
    <w:basedOn w:val="Normale"/>
    <w:next w:val="Normale"/>
    <w:autoRedefine/>
    <w:semiHidden/>
    <w:rsid w:val="004B749E"/>
    <w:pPr>
      <w:ind w:left="1760"/>
    </w:pPr>
    <w:rPr>
      <w:rFonts w:ascii="Times New Roman" w:hAnsi="Times New Roman"/>
    </w:rPr>
  </w:style>
  <w:style w:type="paragraph" w:styleId="Mappadocumento">
    <w:name w:val="Document Map"/>
    <w:basedOn w:val="Normale"/>
    <w:semiHidden/>
    <w:rsid w:val="004B749E"/>
    <w:pPr>
      <w:shd w:val="clear" w:color="auto" w:fill="000080"/>
    </w:pPr>
    <w:rPr>
      <w:rFonts w:ascii="Tahoma" w:hAnsi="Tahoma"/>
    </w:rPr>
  </w:style>
  <w:style w:type="character" w:styleId="Collegamentoipertestuale">
    <w:name w:val="Hyperlink"/>
    <w:rsid w:val="004B749E"/>
    <w:rPr>
      <w:rFonts w:ascii="Verdana" w:hAnsi="Verdana"/>
      <w:color w:val="0000FF"/>
      <w:sz w:val="18"/>
      <w:u w:val="single"/>
    </w:rPr>
  </w:style>
  <w:style w:type="paragraph" w:styleId="Rientrocorpodeltesto2">
    <w:name w:val="Body Text Indent 2"/>
    <w:basedOn w:val="Normale"/>
    <w:rsid w:val="004B749E"/>
    <w:pPr>
      <w:ind w:left="1260"/>
    </w:pPr>
  </w:style>
  <w:style w:type="paragraph" w:styleId="Rientrocorpodeltesto3">
    <w:name w:val="Body Text Indent 3"/>
    <w:basedOn w:val="Normale"/>
    <w:rsid w:val="004B749E"/>
    <w:pPr>
      <w:ind w:left="504"/>
    </w:pPr>
  </w:style>
  <w:style w:type="character" w:styleId="Collegamentovisitato">
    <w:name w:val="FollowedHyperlink"/>
    <w:rsid w:val="004B749E"/>
    <w:rPr>
      <w:rFonts w:ascii="Verdana" w:hAnsi="Verdana"/>
      <w:color w:val="800080"/>
      <w:sz w:val="18"/>
      <w:u w:val="single"/>
    </w:rPr>
  </w:style>
  <w:style w:type="paragraph" w:styleId="Testocommento">
    <w:name w:val="annotation text"/>
    <w:basedOn w:val="Normale"/>
    <w:link w:val="TestocommentoCarattere"/>
    <w:uiPriority w:val="99"/>
    <w:rsid w:val="004B749E"/>
    <w:rPr>
      <w:i/>
      <w:color w:val="0000FF"/>
      <w:sz w:val="16"/>
    </w:rPr>
  </w:style>
  <w:style w:type="paragraph" w:customStyle="1" w:styleId="TitoloPrincipale">
    <w:name w:val="TitoloPrincipale"/>
    <w:next w:val="Normale"/>
    <w:rsid w:val="004B749E"/>
    <w:pPr>
      <w:pBdr>
        <w:top w:val="thickThinSmallGap" w:sz="24" w:space="1" w:color="auto"/>
      </w:pBdr>
      <w:spacing w:before="3840" w:after="240"/>
      <w:jc w:val="right"/>
    </w:pPr>
    <w:rPr>
      <w:rFonts w:ascii="Verdana" w:hAnsi="Verdana"/>
      <w:b/>
      <w:i/>
      <w:noProof/>
      <w:sz w:val="60"/>
      <w:lang w:val="en-US" w:eastAsia="en-US"/>
    </w:rPr>
  </w:style>
  <w:style w:type="paragraph" w:customStyle="1" w:styleId="SottoTitolo">
    <w:name w:val="SottoTitolo"/>
    <w:next w:val="Normale"/>
    <w:rsid w:val="004B749E"/>
    <w:pPr>
      <w:spacing w:after="120"/>
      <w:jc w:val="right"/>
    </w:pPr>
    <w:rPr>
      <w:rFonts w:ascii="Verdana" w:hAnsi="Verdana"/>
      <w:b/>
      <w:noProof/>
      <w:sz w:val="30"/>
      <w:lang w:val="en-US" w:eastAsia="en-US"/>
    </w:rPr>
  </w:style>
  <w:style w:type="paragraph" w:customStyle="1" w:styleId="NsRif">
    <w:name w:val="NsRif"/>
    <w:basedOn w:val="Normale"/>
    <w:rsid w:val="004B749E"/>
    <w:pPr>
      <w:spacing w:before="960"/>
      <w:jc w:val="right"/>
    </w:pPr>
    <w:rPr>
      <w:b/>
      <w:noProof/>
      <w:sz w:val="26"/>
    </w:rPr>
  </w:style>
  <w:style w:type="paragraph" w:styleId="Revisione">
    <w:name w:val="Revision"/>
    <w:basedOn w:val="Normale"/>
    <w:next w:val="MeseAnno"/>
    <w:rsid w:val="004B749E"/>
    <w:pPr>
      <w:spacing w:before="120"/>
      <w:jc w:val="right"/>
    </w:pPr>
    <w:rPr>
      <w:noProof/>
      <w:sz w:val="26"/>
    </w:rPr>
  </w:style>
  <w:style w:type="paragraph" w:customStyle="1" w:styleId="MeseAnno">
    <w:name w:val="MeseAnno"/>
    <w:basedOn w:val="Normale"/>
    <w:next w:val="Normale"/>
    <w:rsid w:val="004B749E"/>
    <w:pPr>
      <w:spacing w:before="480"/>
      <w:jc w:val="right"/>
    </w:pPr>
    <w:rPr>
      <w:b/>
      <w:noProof/>
      <w:sz w:val="26"/>
    </w:rPr>
  </w:style>
  <w:style w:type="paragraph" w:customStyle="1" w:styleId="Enclosed">
    <w:name w:val="Enclosed"/>
    <w:basedOn w:val="Normale"/>
    <w:next w:val="Corpotesto"/>
    <w:rsid w:val="004B749E"/>
    <w:pPr>
      <w:pageBreakBefore/>
      <w:numPr>
        <w:numId w:val="2"/>
      </w:numPr>
      <w:spacing w:before="240" w:after="120"/>
    </w:pPr>
    <w:rPr>
      <w:b/>
      <w:sz w:val="26"/>
    </w:rPr>
  </w:style>
  <w:style w:type="character" w:styleId="Rimandocommento">
    <w:name w:val="annotation reference"/>
    <w:uiPriority w:val="99"/>
    <w:semiHidden/>
    <w:rsid w:val="004B749E"/>
    <w:rPr>
      <w:rFonts w:ascii="Verdana" w:hAnsi="Verdana"/>
      <w:sz w:val="16"/>
      <w:szCs w:val="16"/>
    </w:rPr>
  </w:style>
  <w:style w:type="paragraph" w:customStyle="1" w:styleId="Event">
    <w:name w:val="Event"/>
    <w:basedOn w:val="Normale"/>
    <w:next w:val="Corpotesto"/>
    <w:rsid w:val="004B749E"/>
    <w:pPr>
      <w:numPr>
        <w:numId w:val="4"/>
      </w:numPr>
      <w:tabs>
        <w:tab w:val="clear" w:pos="1080"/>
        <w:tab w:val="num" w:pos="1168"/>
      </w:tabs>
      <w:spacing w:before="120" w:after="120"/>
      <w:ind w:right="-249"/>
    </w:pPr>
    <w:rPr>
      <w:b/>
      <w:sz w:val="24"/>
    </w:rPr>
  </w:style>
  <w:style w:type="paragraph" w:styleId="Testonotaapidipagina">
    <w:name w:val="footnote text"/>
    <w:basedOn w:val="Normale"/>
    <w:semiHidden/>
    <w:rsid w:val="004B749E"/>
    <w:rPr>
      <w:sz w:val="16"/>
    </w:rPr>
  </w:style>
  <w:style w:type="character" w:styleId="Rimandonotaapidipagina">
    <w:name w:val="footnote reference"/>
    <w:semiHidden/>
    <w:rsid w:val="004B749E"/>
    <w:rPr>
      <w:rFonts w:ascii="Verdana" w:hAnsi="Verdana"/>
      <w:vertAlign w:val="superscript"/>
    </w:rPr>
  </w:style>
  <w:style w:type="paragraph" w:customStyle="1" w:styleId="Entity">
    <w:name w:val="Entity"/>
    <w:basedOn w:val="Event"/>
    <w:next w:val="Corpotesto"/>
    <w:rsid w:val="004B749E"/>
    <w:pPr>
      <w:numPr>
        <w:numId w:val="3"/>
      </w:numPr>
    </w:pPr>
    <w:rPr>
      <w:sz w:val="22"/>
    </w:rPr>
  </w:style>
  <w:style w:type="paragraph" w:customStyle="1" w:styleId="Relationship">
    <w:name w:val="Relationship"/>
    <w:basedOn w:val="Entity"/>
    <w:next w:val="Corpotesto"/>
    <w:rsid w:val="004B749E"/>
    <w:pPr>
      <w:numPr>
        <w:numId w:val="5"/>
      </w:numPr>
    </w:pPr>
  </w:style>
  <w:style w:type="paragraph" w:customStyle="1" w:styleId="Style1">
    <w:name w:val="Style1"/>
    <w:basedOn w:val="Normale"/>
    <w:rsid w:val="004B749E"/>
    <w:pPr>
      <w:pBdr>
        <w:top w:val="single" w:sz="6" w:space="1" w:color="auto"/>
        <w:bottom w:val="single" w:sz="6" w:space="1" w:color="auto"/>
      </w:pBdr>
      <w:shd w:val="pct20" w:color="auto" w:fill="auto"/>
    </w:pPr>
    <w:rPr>
      <w:i/>
      <w:snapToGrid w:val="0"/>
      <w:color w:val="000000"/>
    </w:rPr>
  </w:style>
  <w:style w:type="paragraph" w:styleId="Corpodeltesto3">
    <w:name w:val="Body Text 3"/>
    <w:basedOn w:val="Normale"/>
    <w:rsid w:val="004B749E"/>
    <w:rPr>
      <w:i/>
      <w:color w:val="0000FF"/>
    </w:rPr>
  </w:style>
  <w:style w:type="paragraph" w:customStyle="1" w:styleId="N">
    <w:name w:val="N"/>
    <w:basedOn w:val="Style1"/>
    <w:rsid w:val="004B749E"/>
  </w:style>
  <w:style w:type="paragraph" w:styleId="Rientronormale">
    <w:name w:val="Normal Indent"/>
    <w:basedOn w:val="Normale"/>
    <w:rsid w:val="004B749E"/>
    <w:pPr>
      <w:ind w:left="708"/>
    </w:pPr>
    <w:rPr>
      <w:rFonts w:ascii="Arial" w:hAnsi="Arial"/>
      <w:sz w:val="20"/>
    </w:rPr>
  </w:style>
  <w:style w:type="paragraph" w:styleId="Corpodeltesto2">
    <w:name w:val="Body Text 2"/>
    <w:basedOn w:val="Normale"/>
    <w:rsid w:val="004B749E"/>
    <w:pPr>
      <w:jc w:val="right"/>
    </w:pPr>
    <w:rPr>
      <w:lang w:val="en-US"/>
    </w:rPr>
  </w:style>
  <w:style w:type="paragraph" w:styleId="Indicedellefigure">
    <w:name w:val="table of figures"/>
    <w:basedOn w:val="Normale"/>
    <w:next w:val="Normale"/>
    <w:semiHidden/>
    <w:rsid w:val="004B749E"/>
    <w:pPr>
      <w:spacing w:after="120"/>
      <w:ind w:left="360" w:hanging="360"/>
    </w:pPr>
  </w:style>
  <w:style w:type="paragraph" w:styleId="Indice1">
    <w:name w:val="index 1"/>
    <w:basedOn w:val="Normale"/>
    <w:next w:val="Normale"/>
    <w:autoRedefine/>
    <w:semiHidden/>
    <w:rsid w:val="004B749E"/>
    <w:pPr>
      <w:ind w:left="180" w:hanging="180"/>
      <w:jc w:val="left"/>
    </w:pPr>
    <w:rPr>
      <w:rFonts w:ascii="Times New Roman" w:hAnsi="Times New Roman"/>
      <w:sz w:val="20"/>
    </w:rPr>
  </w:style>
  <w:style w:type="paragraph" w:styleId="Indice2">
    <w:name w:val="index 2"/>
    <w:basedOn w:val="Normale"/>
    <w:next w:val="Normale"/>
    <w:autoRedefine/>
    <w:semiHidden/>
    <w:rsid w:val="004B749E"/>
    <w:pPr>
      <w:ind w:left="360" w:hanging="180"/>
      <w:jc w:val="left"/>
    </w:pPr>
    <w:rPr>
      <w:rFonts w:ascii="Times New Roman" w:hAnsi="Times New Roman"/>
      <w:sz w:val="20"/>
    </w:rPr>
  </w:style>
  <w:style w:type="paragraph" w:styleId="Indice3">
    <w:name w:val="index 3"/>
    <w:basedOn w:val="Normale"/>
    <w:next w:val="Normale"/>
    <w:autoRedefine/>
    <w:semiHidden/>
    <w:rsid w:val="004B749E"/>
    <w:pPr>
      <w:ind w:left="540" w:hanging="180"/>
      <w:jc w:val="left"/>
    </w:pPr>
    <w:rPr>
      <w:rFonts w:ascii="Times New Roman" w:hAnsi="Times New Roman"/>
      <w:sz w:val="20"/>
    </w:rPr>
  </w:style>
  <w:style w:type="paragraph" w:styleId="Indice4">
    <w:name w:val="index 4"/>
    <w:basedOn w:val="Normale"/>
    <w:next w:val="Normale"/>
    <w:autoRedefine/>
    <w:semiHidden/>
    <w:rsid w:val="004B749E"/>
    <w:pPr>
      <w:ind w:left="720" w:hanging="180"/>
      <w:jc w:val="left"/>
    </w:pPr>
    <w:rPr>
      <w:rFonts w:ascii="Times New Roman" w:hAnsi="Times New Roman"/>
      <w:sz w:val="20"/>
    </w:rPr>
  </w:style>
  <w:style w:type="paragraph" w:styleId="Indice5">
    <w:name w:val="index 5"/>
    <w:basedOn w:val="Normale"/>
    <w:next w:val="Normale"/>
    <w:autoRedefine/>
    <w:semiHidden/>
    <w:rsid w:val="004B749E"/>
    <w:pPr>
      <w:ind w:left="900" w:hanging="180"/>
      <w:jc w:val="left"/>
    </w:pPr>
    <w:rPr>
      <w:rFonts w:ascii="Times New Roman" w:hAnsi="Times New Roman"/>
      <w:sz w:val="20"/>
    </w:rPr>
  </w:style>
  <w:style w:type="paragraph" w:styleId="Indice6">
    <w:name w:val="index 6"/>
    <w:basedOn w:val="Normale"/>
    <w:next w:val="Normale"/>
    <w:autoRedefine/>
    <w:semiHidden/>
    <w:rsid w:val="004B749E"/>
    <w:pPr>
      <w:ind w:left="1080" w:hanging="180"/>
      <w:jc w:val="left"/>
    </w:pPr>
    <w:rPr>
      <w:rFonts w:ascii="Times New Roman" w:hAnsi="Times New Roman"/>
      <w:sz w:val="20"/>
    </w:rPr>
  </w:style>
  <w:style w:type="paragraph" w:styleId="Indice7">
    <w:name w:val="index 7"/>
    <w:basedOn w:val="Normale"/>
    <w:next w:val="Normale"/>
    <w:autoRedefine/>
    <w:semiHidden/>
    <w:rsid w:val="004B749E"/>
    <w:pPr>
      <w:ind w:left="1260" w:hanging="180"/>
      <w:jc w:val="left"/>
    </w:pPr>
    <w:rPr>
      <w:rFonts w:ascii="Times New Roman" w:hAnsi="Times New Roman"/>
      <w:sz w:val="20"/>
    </w:rPr>
  </w:style>
  <w:style w:type="paragraph" w:styleId="Indice8">
    <w:name w:val="index 8"/>
    <w:basedOn w:val="Normale"/>
    <w:next w:val="Normale"/>
    <w:autoRedefine/>
    <w:semiHidden/>
    <w:rsid w:val="004B749E"/>
    <w:pPr>
      <w:ind w:left="1440" w:hanging="180"/>
      <w:jc w:val="left"/>
    </w:pPr>
    <w:rPr>
      <w:rFonts w:ascii="Times New Roman" w:hAnsi="Times New Roman"/>
      <w:sz w:val="20"/>
    </w:rPr>
  </w:style>
  <w:style w:type="paragraph" w:styleId="Indice9">
    <w:name w:val="index 9"/>
    <w:basedOn w:val="Normale"/>
    <w:next w:val="Normale"/>
    <w:autoRedefine/>
    <w:semiHidden/>
    <w:rsid w:val="004B749E"/>
    <w:pPr>
      <w:ind w:left="1620" w:hanging="180"/>
      <w:jc w:val="left"/>
    </w:pPr>
    <w:rPr>
      <w:rFonts w:ascii="Times New Roman" w:hAnsi="Times New Roman"/>
      <w:sz w:val="20"/>
    </w:rPr>
  </w:style>
  <w:style w:type="paragraph" w:styleId="Titoloindice">
    <w:name w:val="index heading"/>
    <w:basedOn w:val="Normale"/>
    <w:next w:val="Indice1"/>
    <w:semiHidden/>
    <w:rsid w:val="004B749E"/>
    <w:pPr>
      <w:spacing w:before="120" w:after="120"/>
      <w:jc w:val="left"/>
    </w:pPr>
    <w:rPr>
      <w:rFonts w:ascii="Times New Roman" w:hAnsi="Times New Roman"/>
      <w:b/>
      <w:i/>
      <w:sz w:val="20"/>
    </w:rPr>
  </w:style>
  <w:style w:type="character" w:styleId="Enfasicorsivo">
    <w:name w:val="Emphasis"/>
    <w:qFormat/>
    <w:rsid w:val="004B749E"/>
    <w:rPr>
      <w:i/>
    </w:rPr>
  </w:style>
  <w:style w:type="paragraph" w:customStyle="1" w:styleId="Corpodeltesto21">
    <w:name w:val="Corpo del testo 21"/>
    <w:basedOn w:val="Normale"/>
    <w:uiPriority w:val="99"/>
    <w:rsid w:val="00ED67D4"/>
    <w:pPr>
      <w:suppressAutoHyphens/>
      <w:jc w:val="left"/>
    </w:pPr>
    <w:rPr>
      <w:rFonts w:ascii="Times New Roman" w:hAnsi="Times New Roman" w:cs="Times"/>
      <w:sz w:val="24"/>
      <w:lang w:eastAsia="ar-SA"/>
    </w:rPr>
  </w:style>
  <w:style w:type="paragraph" w:customStyle="1" w:styleId="Paragrafobase">
    <w:name w:val="[Paragrafo base]"/>
    <w:basedOn w:val="Normale"/>
    <w:uiPriority w:val="99"/>
    <w:rsid w:val="003512EB"/>
    <w:pPr>
      <w:widowControl w:val="0"/>
      <w:autoSpaceDE w:val="0"/>
      <w:autoSpaceDN w:val="0"/>
      <w:adjustRightInd w:val="0"/>
      <w:spacing w:line="288" w:lineRule="auto"/>
      <w:jc w:val="left"/>
      <w:textAlignment w:val="center"/>
    </w:pPr>
    <w:rPr>
      <w:rFonts w:ascii="MinionPro-Regular" w:eastAsia="Times" w:hAnsi="MinionPro-Regular" w:cs="MinionPro-Regular"/>
      <w:color w:val="000000"/>
      <w:sz w:val="24"/>
      <w:szCs w:val="24"/>
      <w:lang w:eastAsia="it-IT"/>
    </w:rPr>
  </w:style>
  <w:style w:type="character" w:customStyle="1" w:styleId="Titolo1Carattere">
    <w:name w:val="Titolo 1 Carattere"/>
    <w:aliases w:val="Level 1 Topic Heading Carattere,Level 1 Topic Heading1 Carattere,Level 1 Topic Heading2 Carattere,Level 1 Topic Heading3 Carattere,Level 1 Topic Heading4 Carattere,Level 1 Topic Heading5 Carattere,Level 1 Topic Heading11 Carattere"/>
    <w:link w:val="Titolo1"/>
    <w:rsid w:val="00B85DF7"/>
    <w:rPr>
      <w:rFonts w:ascii="Verdana" w:hAnsi="Verdana"/>
      <w:b/>
      <w:kern w:val="28"/>
      <w:sz w:val="26"/>
      <w:lang w:eastAsia="en-US"/>
    </w:rPr>
  </w:style>
  <w:style w:type="character" w:customStyle="1" w:styleId="Titolo3Carattere">
    <w:name w:val="Titolo 3 Carattere"/>
    <w:aliases w:val="H3 Carattere,Titolo del requisito Carattere"/>
    <w:link w:val="Titolo3"/>
    <w:rsid w:val="0005777B"/>
    <w:rPr>
      <w:rFonts w:ascii="Verdana" w:hAnsi="Verdana"/>
      <w:b/>
      <w:sz w:val="18"/>
      <w:lang w:eastAsia="en-US"/>
    </w:rPr>
  </w:style>
  <w:style w:type="character" w:customStyle="1" w:styleId="Titolo4Carattere">
    <w:name w:val="Titolo 4 Carattere"/>
    <w:aliases w:val="Ref Heading 1 Carattere,rh1 Carattere,Heading sql Carattere,H4 Carattere,h4 Carattere,First Subheading Carattere,Ref Heading 11 Carattere,rh11 Carattere,Heading sql1 Carattere,H42 Carattere,h41 Carattere,First Subheading1 Carattere"/>
    <w:link w:val="Titolo4"/>
    <w:rsid w:val="00D42779"/>
    <w:rPr>
      <w:rFonts w:ascii="Verdana" w:hAnsi="Verdana"/>
      <w:b/>
      <w:i/>
      <w:iCs/>
      <w:smallCaps/>
      <w:snapToGrid w:val="0"/>
      <w:sz w:val="18"/>
      <w:lang w:eastAsia="en-US"/>
    </w:rPr>
  </w:style>
  <w:style w:type="paragraph" w:customStyle="1" w:styleId="2">
    <w:name w:val="2"/>
    <w:basedOn w:val="Normale"/>
    <w:next w:val="Corpotesto"/>
    <w:rsid w:val="00FC65EF"/>
    <w:pPr>
      <w:ind w:left="284"/>
    </w:pPr>
    <w:rPr>
      <w:sz w:val="16"/>
    </w:rPr>
  </w:style>
  <w:style w:type="paragraph" w:styleId="NormaleWeb">
    <w:name w:val="Normal (Web)"/>
    <w:basedOn w:val="Normale"/>
    <w:uiPriority w:val="99"/>
    <w:unhideWhenUsed/>
    <w:rsid w:val="00E1426A"/>
    <w:pPr>
      <w:spacing w:before="100" w:beforeAutospacing="1" w:after="100" w:afterAutospacing="1"/>
      <w:jc w:val="left"/>
    </w:pPr>
    <w:rPr>
      <w:rFonts w:ascii="Times New Roman" w:hAnsi="Times New Roman"/>
      <w:sz w:val="24"/>
      <w:szCs w:val="24"/>
      <w:lang w:eastAsia="it-IT"/>
    </w:rPr>
  </w:style>
  <w:style w:type="paragraph" w:customStyle="1" w:styleId="Stile">
    <w:name w:val="Stile"/>
    <w:basedOn w:val="Normale"/>
    <w:next w:val="Corpotesto"/>
    <w:rsid w:val="00311B36"/>
  </w:style>
  <w:style w:type="paragraph" w:styleId="Testonormale">
    <w:name w:val="Plain Text"/>
    <w:basedOn w:val="Normale"/>
    <w:link w:val="TestonormaleCarattere"/>
    <w:uiPriority w:val="99"/>
    <w:unhideWhenUsed/>
    <w:rsid w:val="0009033D"/>
    <w:pPr>
      <w:jc w:val="left"/>
    </w:pPr>
    <w:rPr>
      <w:rFonts w:ascii="Calibri" w:eastAsia="Calibri" w:hAnsi="Calibri"/>
      <w:sz w:val="22"/>
      <w:szCs w:val="21"/>
    </w:rPr>
  </w:style>
  <w:style w:type="character" w:customStyle="1" w:styleId="TestonormaleCarattere">
    <w:name w:val="Testo normale Carattere"/>
    <w:link w:val="Testonormale"/>
    <w:uiPriority w:val="99"/>
    <w:rsid w:val="0009033D"/>
    <w:rPr>
      <w:rFonts w:ascii="Calibri" w:eastAsia="Calibri" w:hAnsi="Calibri" w:cs="Consolas"/>
      <w:sz w:val="22"/>
      <w:szCs w:val="21"/>
      <w:lang w:eastAsia="en-US"/>
    </w:rPr>
  </w:style>
  <w:style w:type="paragraph" w:styleId="Paragrafoelenco">
    <w:name w:val="List Paragraph"/>
    <w:aliases w:val="text bullet,Proposal Bullet List,Bullet List,lp1,List Paragraph1,Bullet edison,List Paragraph3,List Paragraph4,Elenco in Tab,Puntato in tabella"/>
    <w:basedOn w:val="Normale"/>
    <w:link w:val="ParagrafoelencoCarattere"/>
    <w:uiPriority w:val="34"/>
    <w:qFormat/>
    <w:rsid w:val="002A7A39"/>
    <w:pPr>
      <w:ind w:left="720"/>
      <w:jc w:val="left"/>
    </w:pPr>
    <w:rPr>
      <w:rFonts w:ascii="Calibri" w:eastAsia="Calibri" w:hAnsi="Calibri"/>
      <w:sz w:val="22"/>
      <w:szCs w:val="22"/>
      <w:lang w:eastAsia="it-IT"/>
    </w:rPr>
  </w:style>
  <w:style w:type="paragraph" w:styleId="Soggettocommento">
    <w:name w:val="annotation subject"/>
    <w:basedOn w:val="Testocommento"/>
    <w:next w:val="Testocommento"/>
    <w:link w:val="SoggettocommentoCarattere"/>
    <w:rsid w:val="00A71348"/>
    <w:rPr>
      <w:b/>
      <w:bCs/>
      <w:i w:val="0"/>
      <w:color w:val="auto"/>
      <w:sz w:val="20"/>
    </w:rPr>
  </w:style>
  <w:style w:type="character" w:customStyle="1" w:styleId="TestocommentoCarattere">
    <w:name w:val="Testo commento Carattere"/>
    <w:link w:val="Testocommento"/>
    <w:uiPriority w:val="99"/>
    <w:rsid w:val="00A71348"/>
    <w:rPr>
      <w:rFonts w:ascii="Verdana" w:hAnsi="Verdana"/>
      <w:i/>
      <w:color w:val="0000FF"/>
      <w:sz w:val="16"/>
      <w:lang w:eastAsia="en-US"/>
    </w:rPr>
  </w:style>
  <w:style w:type="character" w:customStyle="1" w:styleId="SoggettocommentoCarattere">
    <w:name w:val="Soggetto commento Carattere"/>
    <w:basedOn w:val="TestocommentoCarattere"/>
    <w:link w:val="Soggettocommento"/>
    <w:rsid w:val="00A71348"/>
    <w:rPr>
      <w:rFonts w:ascii="Verdana" w:hAnsi="Verdana"/>
      <w:i/>
      <w:color w:val="0000FF"/>
      <w:sz w:val="16"/>
      <w:lang w:eastAsia="en-US"/>
    </w:rPr>
  </w:style>
  <w:style w:type="paragraph" w:styleId="Testofumetto">
    <w:name w:val="Balloon Text"/>
    <w:basedOn w:val="Normale"/>
    <w:link w:val="TestofumettoCarattere"/>
    <w:rsid w:val="00A71348"/>
    <w:rPr>
      <w:rFonts w:ascii="Tahoma" w:hAnsi="Tahoma"/>
      <w:sz w:val="16"/>
      <w:szCs w:val="16"/>
    </w:rPr>
  </w:style>
  <w:style w:type="character" w:customStyle="1" w:styleId="TestofumettoCarattere">
    <w:name w:val="Testo fumetto Carattere"/>
    <w:link w:val="Testofumetto"/>
    <w:rsid w:val="00A71348"/>
    <w:rPr>
      <w:rFonts w:ascii="Tahoma" w:hAnsi="Tahoma" w:cs="Tahoma"/>
      <w:sz w:val="16"/>
      <w:szCs w:val="16"/>
      <w:lang w:eastAsia="en-US"/>
    </w:rPr>
  </w:style>
  <w:style w:type="character" w:customStyle="1" w:styleId="CorpotestoCarattere">
    <w:name w:val="Corpo testo Carattere"/>
    <w:link w:val="Corpotesto"/>
    <w:uiPriority w:val="99"/>
    <w:rsid w:val="008640AC"/>
    <w:rPr>
      <w:rFonts w:ascii="Verdana" w:hAnsi="Verdana"/>
      <w:sz w:val="16"/>
      <w:lang w:eastAsia="en-US"/>
    </w:rPr>
  </w:style>
  <w:style w:type="paragraph" w:customStyle="1" w:styleId="1">
    <w:name w:val="1"/>
    <w:basedOn w:val="Normale"/>
    <w:next w:val="Corpotesto"/>
    <w:rsid w:val="00566BAD"/>
  </w:style>
  <w:style w:type="paragraph" w:styleId="Didascalia">
    <w:name w:val="caption"/>
    <w:basedOn w:val="Normale"/>
    <w:next w:val="Normale"/>
    <w:uiPriority w:val="35"/>
    <w:unhideWhenUsed/>
    <w:qFormat/>
    <w:rsid w:val="009016FC"/>
    <w:rPr>
      <w:b/>
      <w:bCs/>
      <w:sz w:val="20"/>
    </w:rPr>
  </w:style>
  <w:style w:type="paragraph" w:customStyle="1" w:styleId="Default">
    <w:name w:val="Default"/>
    <w:rsid w:val="00841F79"/>
    <w:pPr>
      <w:autoSpaceDE w:val="0"/>
      <w:autoSpaceDN w:val="0"/>
      <w:adjustRightInd w:val="0"/>
    </w:pPr>
    <w:rPr>
      <w:color w:val="000000"/>
      <w:sz w:val="24"/>
      <w:szCs w:val="24"/>
    </w:rPr>
  </w:style>
  <w:style w:type="table" w:customStyle="1" w:styleId="TableGrid">
    <w:name w:val="TableGrid"/>
    <w:rsid w:val="006206A8"/>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Grigliatabella">
    <w:name w:val="Table Grid"/>
    <w:basedOn w:val="Tabellanormale"/>
    <w:rsid w:val="00491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nonrisolta1">
    <w:name w:val="Menzione non risolta1"/>
    <w:basedOn w:val="Carpredefinitoparagrafo"/>
    <w:uiPriority w:val="99"/>
    <w:semiHidden/>
    <w:unhideWhenUsed/>
    <w:rsid w:val="00D52638"/>
    <w:rPr>
      <w:color w:val="605E5C"/>
      <w:shd w:val="clear" w:color="auto" w:fill="E1DFDD"/>
    </w:rPr>
  </w:style>
  <w:style w:type="paragraph" w:customStyle="1" w:styleId="a">
    <w:basedOn w:val="Normale"/>
    <w:next w:val="Corpotesto"/>
    <w:link w:val="CorpodeltestoCarattere"/>
    <w:rsid w:val="00BC4D2D"/>
    <w:pPr>
      <w:ind w:left="284"/>
    </w:pPr>
    <w:rPr>
      <w:sz w:val="16"/>
    </w:rPr>
  </w:style>
  <w:style w:type="character" w:customStyle="1" w:styleId="CorpodeltestoCarattere">
    <w:name w:val="Corpo del testo Carattere"/>
    <w:link w:val="a"/>
    <w:rsid w:val="00BC4D2D"/>
    <w:rPr>
      <w:rFonts w:ascii="Verdana" w:hAnsi="Verdana"/>
      <w:sz w:val="16"/>
      <w:lang w:eastAsia="en-US"/>
    </w:rPr>
  </w:style>
  <w:style w:type="character" w:customStyle="1" w:styleId="Menzionenonrisolta2">
    <w:name w:val="Menzione non risolta2"/>
    <w:basedOn w:val="Carpredefinitoparagrafo"/>
    <w:uiPriority w:val="99"/>
    <w:semiHidden/>
    <w:unhideWhenUsed/>
    <w:rsid w:val="007471E5"/>
    <w:rPr>
      <w:color w:val="605E5C"/>
      <w:shd w:val="clear" w:color="auto" w:fill="E1DFDD"/>
    </w:rPr>
  </w:style>
  <w:style w:type="character" w:styleId="Menzionenonrisolta">
    <w:name w:val="Unresolved Mention"/>
    <w:basedOn w:val="Carpredefinitoparagrafo"/>
    <w:uiPriority w:val="99"/>
    <w:semiHidden/>
    <w:unhideWhenUsed/>
    <w:rsid w:val="001035B8"/>
    <w:rPr>
      <w:color w:val="605E5C"/>
      <w:shd w:val="clear" w:color="auto" w:fill="E1DFDD"/>
    </w:rPr>
  </w:style>
  <w:style w:type="character" w:styleId="Menzione">
    <w:name w:val="Mention"/>
    <w:basedOn w:val="Carpredefinitoparagrafo"/>
    <w:uiPriority w:val="99"/>
    <w:unhideWhenUsed/>
    <w:rsid w:val="00A309BE"/>
    <w:rPr>
      <w:color w:val="2B579A"/>
      <w:shd w:val="clear" w:color="auto" w:fill="E1DFDD"/>
    </w:rPr>
  </w:style>
  <w:style w:type="character" w:customStyle="1" w:styleId="ParagrafoelencoCarattere">
    <w:name w:val="Paragrafo elenco Carattere"/>
    <w:aliases w:val="text bullet Carattere,Proposal Bullet List Carattere,Bullet List Carattere,lp1 Carattere,List Paragraph1 Carattere,Bullet edison Carattere,List Paragraph3 Carattere,List Paragraph4 Carattere,Elenco in Tab Carattere"/>
    <w:basedOn w:val="Carpredefinitoparagrafo"/>
    <w:link w:val="Paragrafoelenco"/>
    <w:uiPriority w:val="34"/>
    <w:locked/>
    <w:rsid w:val="00957B52"/>
    <w:rPr>
      <w:rFonts w:ascii="Calibri" w:eastAsia="Calibri" w:hAnsi="Calibri"/>
      <w:sz w:val="22"/>
      <w:szCs w:val="22"/>
    </w:rPr>
  </w:style>
  <w:style w:type="paragraph" w:customStyle="1" w:styleId="Paragraph">
    <w:name w:val="Paragraph"/>
    <w:rsid w:val="0008784A"/>
    <w:pPr>
      <w:spacing w:before="120" w:line="312" w:lineRule="auto"/>
      <w:jc w:val="both"/>
    </w:pPr>
    <w:rPr>
      <w:rFonts w:ascii="Verdana" w:hAnsi="Verdana"/>
      <w:sz w:val="24"/>
    </w:rPr>
  </w:style>
  <w:style w:type="paragraph" w:customStyle="1" w:styleId="Corpodeltesto1">
    <w:name w:val="Corpo del testo1"/>
    <w:basedOn w:val="Normale"/>
    <w:rsid w:val="00507C24"/>
  </w:style>
  <w:style w:type="character" w:styleId="Enfasigrassetto">
    <w:name w:val="Strong"/>
    <w:qFormat/>
    <w:rsid w:val="00507C24"/>
    <w:rPr>
      <w:b/>
      <w:bCs/>
    </w:rPr>
  </w:style>
  <w:style w:type="table" w:styleId="Tabellagriglia1chiara">
    <w:name w:val="Grid Table 1 Light"/>
    <w:basedOn w:val="Tabellanormale"/>
    <w:uiPriority w:val="46"/>
    <w:rsid w:val="00F53F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rpotesto1">
    <w:name w:val="Corpo testo1"/>
    <w:basedOn w:val="Normale"/>
    <w:rsid w:val="00824128"/>
    <w:rPr>
      <w:sz w:val="20"/>
    </w:rPr>
  </w:style>
  <w:style w:type="paragraph" w:styleId="Citazioneintensa">
    <w:name w:val="Intense Quote"/>
    <w:basedOn w:val="Normale"/>
    <w:next w:val="Normale"/>
    <w:link w:val="CitazioneintensaCarattere"/>
    <w:uiPriority w:val="30"/>
    <w:qFormat/>
    <w:rsid w:val="00D5364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zioneintensaCarattere">
    <w:name w:val="Citazione intensa Carattere"/>
    <w:basedOn w:val="Carpredefinitoparagrafo"/>
    <w:link w:val="Citazioneintensa"/>
    <w:uiPriority w:val="30"/>
    <w:rsid w:val="00D5364A"/>
    <w:rPr>
      <w:rFonts w:ascii="Verdana" w:hAnsi="Verdana"/>
      <w:i/>
      <w:iCs/>
      <w:color w:val="5B9BD5" w:themeColor="accent1"/>
      <w:sz w:val="18"/>
      <w:lang w:eastAsia="en-US"/>
    </w:rPr>
  </w:style>
  <w:style w:type="paragraph" w:customStyle="1" w:styleId="TableText10Double">
    <w:name w:val="*Table Text 10 Double"/>
    <w:basedOn w:val="Normale"/>
    <w:uiPriority w:val="1"/>
    <w:rsid w:val="009E2EE7"/>
    <w:pPr>
      <w:spacing w:before="60" w:after="60" w:line="260" w:lineRule="exact"/>
      <w:jc w:val="left"/>
    </w:pPr>
    <w:rPr>
      <w:rFonts w:ascii="Arial" w:eastAsia="PMingLiU" w:hAnsi="Arial"/>
      <w:color w:val="000000"/>
      <w:sz w:val="20"/>
      <w:lang w:val="en-US" w:bidi="ar-DZ"/>
    </w:rPr>
  </w:style>
  <w:style w:type="table" w:customStyle="1" w:styleId="DXCTable">
    <w:name w:val="DXC Table"/>
    <w:basedOn w:val="Tabellanormale"/>
    <w:next w:val="Grigliatabella"/>
    <w:uiPriority w:val="39"/>
    <w:rsid w:val="009E2EE7"/>
    <w:rPr>
      <w:rFonts w:ascii="Arial" w:eastAsiaTheme="minorHAnsi" w:hAnsi="Arial" w:cstheme="minorBidi"/>
      <w:szCs w:val="22"/>
      <w:lang w:val="en-US" w:eastAsia="en-US"/>
    </w:rPr>
    <w:tblPr>
      <w:tblBorders>
        <w:bottom w:val="single" w:sz="4" w:space="0" w:color="auto"/>
        <w:insideH w:val="single" w:sz="4" w:space="0" w:color="auto"/>
      </w:tblBorders>
    </w:tblPr>
    <w:tblStylePr w:type="firstRow">
      <w:tblPr/>
      <w:tcPr>
        <w:tcBorders>
          <w:top w:val="nil"/>
          <w:bottom w:val="single" w:sz="4" w:space="0" w:color="auto"/>
        </w:tcBorders>
      </w:tcPr>
    </w:tblStylePr>
  </w:style>
  <w:style w:type="paragraph" w:customStyle="1" w:styleId="TableHeading10p">
    <w:name w:val="*Table Heading 10_p"/>
    <w:basedOn w:val="Normale"/>
    <w:qFormat/>
    <w:rsid w:val="009E2EE7"/>
    <w:pPr>
      <w:spacing w:before="60" w:after="60" w:line="260" w:lineRule="exact"/>
      <w:jc w:val="left"/>
    </w:pPr>
    <w:rPr>
      <w:rFonts w:ascii="Arial" w:eastAsia="PMingLiU" w:hAnsi="Arial"/>
      <w:b/>
      <w:color w:val="44546A" w:themeColor="text2"/>
      <w:sz w:val="20"/>
      <w:lang w:val="en-US" w:bidi="ar-DZ"/>
    </w:rPr>
  </w:style>
  <w:style w:type="character" w:customStyle="1" w:styleId="Title3Char">
    <w:name w:val="Title3 Char"/>
    <w:basedOn w:val="Carpredefinitoparagrafo"/>
    <w:link w:val="Title3"/>
    <w:locked/>
    <w:rsid w:val="005D7231"/>
    <w:rPr>
      <w:rFonts w:ascii="Calibri Light" w:hAnsi="Calibri Light" w:cs="Calibri Light"/>
      <w:i/>
      <w:iCs/>
      <w:color w:val="2F5496"/>
    </w:rPr>
  </w:style>
  <w:style w:type="paragraph" w:customStyle="1" w:styleId="Title3">
    <w:name w:val="Title3"/>
    <w:basedOn w:val="Normale"/>
    <w:link w:val="Title3Char"/>
    <w:rsid w:val="005D7231"/>
    <w:pPr>
      <w:keepNext/>
      <w:spacing w:before="40"/>
    </w:pPr>
    <w:rPr>
      <w:rFonts w:ascii="Calibri Light" w:hAnsi="Calibri Light" w:cs="Calibri Light"/>
      <w:i/>
      <w:iCs/>
      <w:color w:val="2F5496"/>
      <w:sz w:val="20"/>
      <w:lang w:eastAsia="it-IT"/>
    </w:rPr>
  </w:style>
  <w:style w:type="paragraph" w:styleId="PreformattatoHTML">
    <w:name w:val="HTML Preformatted"/>
    <w:basedOn w:val="Normale"/>
    <w:link w:val="PreformattatoHTMLCarattere"/>
    <w:uiPriority w:val="99"/>
    <w:semiHidden/>
    <w:unhideWhenUsed/>
    <w:rsid w:val="005D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heme="minorHAnsi" w:hAnsi="Courier New" w:cs="Courier New"/>
      <w:sz w:val="20"/>
      <w:lang w:eastAsia="it-IT"/>
    </w:rPr>
  </w:style>
  <w:style w:type="character" w:customStyle="1" w:styleId="PreformattatoHTMLCarattere">
    <w:name w:val="Preformattato HTML Carattere"/>
    <w:basedOn w:val="Carpredefinitoparagrafo"/>
    <w:link w:val="PreformattatoHTML"/>
    <w:uiPriority w:val="99"/>
    <w:semiHidden/>
    <w:rsid w:val="005D7231"/>
    <w:rPr>
      <w:rFonts w:ascii="Courier New" w:eastAsiaTheme="minorHAnsi" w:hAnsi="Courier New" w:cs="Courier New"/>
    </w:rPr>
  </w:style>
  <w:style w:type="character" w:customStyle="1" w:styleId="token-not-formatted">
    <w:name w:val="token-not-formatted"/>
    <w:basedOn w:val="Carpredefinitoparagrafo"/>
    <w:rsid w:val="005D7231"/>
  </w:style>
  <w:style w:type="character" w:customStyle="1" w:styleId="token-string">
    <w:name w:val="token-string"/>
    <w:basedOn w:val="Carpredefinitoparagrafo"/>
    <w:rsid w:val="005D7231"/>
  </w:style>
  <w:style w:type="table" w:styleId="Tabellasemplice-1">
    <w:name w:val="Plain Table 1"/>
    <w:basedOn w:val="Tabellanormale"/>
    <w:uiPriority w:val="41"/>
    <w:rsid w:val="001533A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008">
      <w:bodyDiv w:val="1"/>
      <w:marLeft w:val="0"/>
      <w:marRight w:val="0"/>
      <w:marTop w:val="0"/>
      <w:marBottom w:val="0"/>
      <w:divBdr>
        <w:top w:val="none" w:sz="0" w:space="0" w:color="auto"/>
        <w:left w:val="none" w:sz="0" w:space="0" w:color="auto"/>
        <w:bottom w:val="none" w:sz="0" w:space="0" w:color="auto"/>
        <w:right w:val="none" w:sz="0" w:space="0" w:color="auto"/>
      </w:divBdr>
      <w:divsChild>
        <w:div w:id="762343123">
          <w:marLeft w:val="0"/>
          <w:marRight w:val="0"/>
          <w:marTop w:val="0"/>
          <w:marBottom w:val="0"/>
          <w:divBdr>
            <w:top w:val="none" w:sz="0" w:space="0" w:color="auto"/>
            <w:left w:val="none" w:sz="0" w:space="0" w:color="auto"/>
            <w:bottom w:val="none" w:sz="0" w:space="0" w:color="auto"/>
            <w:right w:val="none" w:sz="0" w:space="0" w:color="auto"/>
          </w:divBdr>
        </w:div>
        <w:div w:id="930116594">
          <w:marLeft w:val="0"/>
          <w:marRight w:val="0"/>
          <w:marTop w:val="0"/>
          <w:marBottom w:val="0"/>
          <w:divBdr>
            <w:top w:val="none" w:sz="0" w:space="0" w:color="auto"/>
            <w:left w:val="none" w:sz="0" w:space="0" w:color="auto"/>
            <w:bottom w:val="none" w:sz="0" w:space="0" w:color="auto"/>
            <w:right w:val="none" w:sz="0" w:space="0" w:color="auto"/>
          </w:divBdr>
        </w:div>
        <w:div w:id="1160466121">
          <w:marLeft w:val="0"/>
          <w:marRight w:val="0"/>
          <w:marTop w:val="0"/>
          <w:marBottom w:val="0"/>
          <w:divBdr>
            <w:top w:val="none" w:sz="0" w:space="0" w:color="auto"/>
            <w:left w:val="none" w:sz="0" w:space="0" w:color="auto"/>
            <w:bottom w:val="none" w:sz="0" w:space="0" w:color="auto"/>
            <w:right w:val="none" w:sz="0" w:space="0" w:color="auto"/>
          </w:divBdr>
        </w:div>
        <w:div w:id="448597377">
          <w:marLeft w:val="0"/>
          <w:marRight w:val="0"/>
          <w:marTop w:val="0"/>
          <w:marBottom w:val="0"/>
          <w:divBdr>
            <w:top w:val="none" w:sz="0" w:space="0" w:color="auto"/>
            <w:left w:val="none" w:sz="0" w:space="0" w:color="auto"/>
            <w:bottom w:val="none" w:sz="0" w:space="0" w:color="auto"/>
            <w:right w:val="none" w:sz="0" w:space="0" w:color="auto"/>
          </w:divBdr>
        </w:div>
        <w:div w:id="354617978">
          <w:marLeft w:val="0"/>
          <w:marRight w:val="0"/>
          <w:marTop w:val="0"/>
          <w:marBottom w:val="0"/>
          <w:divBdr>
            <w:top w:val="none" w:sz="0" w:space="0" w:color="auto"/>
            <w:left w:val="none" w:sz="0" w:space="0" w:color="auto"/>
            <w:bottom w:val="none" w:sz="0" w:space="0" w:color="auto"/>
            <w:right w:val="none" w:sz="0" w:space="0" w:color="auto"/>
          </w:divBdr>
        </w:div>
        <w:div w:id="87116362">
          <w:marLeft w:val="0"/>
          <w:marRight w:val="0"/>
          <w:marTop w:val="0"/>
          <w:marBottom w:val="0"/>
          <w:divBdr>
            <w:top w:val="none" w:sz="0" w:space="0" w:color="auto"/>
            <w:left w:val="none" w:sz="0" w:space="0" w:color="auto"/>
            <w:bottom w:val="none" w:sz="0" w:space="0" w:color="auto"/>
            <w:right w:val="none" w:sz="0" w:space="0" w:color="auto"/>
          </w:divBdr>
        </w:div>
        <w:div w:id="234051805">
          <w:marLeft w:val="0"/>
          <w:marRight w:val="0"/>
          <w:marTop w:val="0"/>
          <w:marBottom w:val="0"/>
          <w:divBdr>
            <w:top w:val="none" w:sz="0" w:space="0" w:color="auto"/>
            <w:left w:val="none" w:sz="0" w:space="0" w:color="auto"/>
            <w:bottom w:val="none" w:sz="0" w:space="0" w:color="auto"/>
            <w:right w:val="none" w:sz="0" w:space="0" w:color="auto"/>
          </w:divBdr>
        </w:div>
        <w:div w:id="1161580905">
          <w:marLeft w:val="0"/>
          <w:marRight w:val="0"/>
          <w:marTop w:val="0"/>
          <w:marBottom w:val="0"/>
          <w:divBdr>
            <w:top w:val="none" w:sz="0" w:space="0" w:color="auto"/>
            <w:left w:val="none" w:sz="0" w:space="0" w:color="auto"/>
            <w:bottom w:val="none" w:sz="0" w:space="0" w:color="auto"/>
            <w:right w:val="none" w:sz="0" w:space="0" w:color="auto"/>
          </w:divBdr>
        </w:div>
        <w:div w:id="1297103421">
          <w:marLeft w:val="0"/>
          <w:marRight w:val="0"/>
          <w:marTop w:val="0"/>
          <w:marBottom w:val="0"/>
          <w:divBdr>
            <w:top w:val="none" w:sz="0" w:space="0" w:color="auto"/>
            <w:left w:val="none" w:sz="0" w:space="0" w:color="auto"/>
            <w:bottom w:val="none" w:sz="0" w:space="0" w:color="auto"/>
            <w:right w:val="none" w:sz="0" w:space="0" w:color="auto"/>
          </w:divBdr>
        </w:div>
        <w:div w:id="1146556126">
          <w:marLeft w:val="0"/>
          <w:marRight w:val="0"/>
          <w:marTop w:val="0"/>
          <w:marBottom w:val="0"/>
          <w:divBdr>
            <w:top w:val="none" w:sz="0" w:space="0" w:color="auto"/>
            <w:left w:val="none" w:sz="0" w:space="0" w:color="auto"/>
            <w:bottom w:val="none" w:sz="0" w:space="0" w:color="auto"/>
            <w:right w:val="none" w:sz="0" w:space="0" w:color="auto"/>
          </w:divBdr>
        </w:div>
        <w:div w:id="1622882392">
          <w:marLeft w:val="0"/>
          <w:marRight w:val="0"/>
          <w:marTop w:val="0"/>
          <w:marBottom w:val="0"/>
          <w:divBdr>
            <w:top w:val="none" w:sz="0" w:space="0" w:color="auto"/>
            <w:left w:val="none" w:sz="0" w:space="0" w:color="auto"/>
            <w:bottom w:val="none" w:sz="0" w:space="0" w:color="auto"/>
            <w:right w:val="none" w:sz="0" w:space="0" w:color="auto"/>
          </w:divBdr>
        </w:div>
        <w:div w:id="677655827">
          <w:marLeft w:val="0"/>
          <w:marRight w:val="0"/>
          <w:marTop w:val="0"/>
          <w:marBottom w:val="0"/>
          <w:divBdr>
            <w:top w:val="none" w:sz="0" w:space="0" w:color="auto"/>
            <w:left w:val="none" w:sz="0" w:space="0" w:color="auto"/>
            <w:bottom w:val="none" w:sz="0" w:space="0" w:color="auto"/>
            <w:right w:val="none" w:sz="0" w:space="0" w:color="auto"/>
          </w:divBdr>
        </w:div>
        <w:div w:id="900098202">
          <w:marLeft w:val="0"/>
          <w:marRight w:val="0"/>
          <w:marTop w:val="0"/>
          <w:marBottom w:val="0"/>
          <w:divBdr>
            <w:top w:val="none" w:sz="0" w:space="0" w:color="auto"/>
            <w:left w:val="none" w:sz="0" w:space="0" w:color="auto"/>
            <w:bottom w:val="none" w:sz="0" w:space="0" w:color="auto"/>
            <w:right w:val="none" w:sz="0" w:space="0" w:color="auto"/>
          </w:divBdr>
        </w:div>
        <w:div w:id="344477990">
          <w:marLeft w:val="0"/>
          <w:marRight w:val="0"/>
          <w:marTop w:val="0"/>
          <w:marBottom w:val="0"/>
          <w:divBdr>
            <w:top w:val="none" w:sz="0" w:space="0" w:color="auto"/>
            <w:left w:val="none" w:sz="0" w:space="0" w:color="auto"/>
            <w:bottom w:val="none" w:sz="0" w:space="0" w:color="auto"/>
            <w:right w:val="none" w:sz="0" w:space="0" w:color="auto"/>
          </w:divBdr>
        </w:div>
        <w:div w:id="800926833">
          <w:marLeft w:val="0"/>
          <w:marRight w:val="0"/>
          <w:marTop w:val="0"/>
          <w:marBottom w:val="0"/>
          <w:divBdr>
            <w:top w:val="none" w:sz="0" w:space="0" w:color="auto"/>
            <w:left w:val="none" w:sz="0" w:space="0" w:color="auto"/>
            <w:bottom w:val="none" w:sz="0" w:space="0" w:color="auto"/>
            <w:right w:val="none" w:sz="0" w:space="0" w:color="auto"/>
          </w:divBdr>
        </w:div>
      </w:divsChild>
    </w:div>
    <w:div w:id="8025074">
      <w:bodyDiv w:val="1"/>
      <w:marLeft w:val="0"/>
      <w:marRight w:val="0"/>
      <w:marTop w:val="0"/>
      <w:marBottom w:val="0"/>
      <w:divBdr>
        <w:top w:val="none" w:sz="0" w:space="0" w:color="auto"/>
        <w:left w:val="none" w:sz="0" w:space="0" w:color="auto"/>
        <w:bottom w:val="none" w:sz="0" w:space="0" w:color="auto"/>
        <w:right w:val="none" w:sz="0" w:space="0" w:color="auto"/>
      </w:divBdr>
    </w:div>
    <w:div w:id="19597052">
      <w:bodyDiv w:val="1"/>
      <w:marLeft w:val="0"/>
      <w:marRight w:val="0"/>
      <w:marTop w:val="0"/>
      <w:marBottom w:val="0"/>
      <w:divBdr>
        <w:top w:val="none" w:sz="0" w:space="0" w:color="auto"/>
        <w:left w:val="none" w:sz="0" w:space="0" w:color="auto"/>
        <w:bottom w:val="none" w:sz="0" w:space="0" w:color="auto"/>
        <w:right w:val="none" w:sz="0" w:space="0" w:color="auto"/>
      </w:divBdr>
    </w:div>
    <w:div w:id="24528245">
      <w:bodyDiv w:val="1"/>
      <w:marLeft w:val="0"/>
      <w:marRight w:val="0"/>
      <w:marTop w:val="0"/>
      <w:marBottom w:val="0"/>
      <w:divBdr>
        <w:top w:val="none" w:sz="0" w:space="0" w:color="auto"/>
        <w:left w:val="none" w:sz="0" w:space="0" w:color="auto"/>
        <w:bottom w:val="none" w:sz="0" w:space="0" w:color="auto"/>
        <w:right w:val="none" w:sz="0" w:space="0" w:color="auto"/>
      </w:divBdr>
    </w:div>
    <w:div w:id="67113124">
      <w:bodyDiv w:val="1"/>
      <w:marLeft w:val="0"/>
      <w:marRight w:val="0"/>
      <w:marTop w:val="0"/>
      <w:marBottom w:val="0"/>
      <w:divBdr>
        <w:top w:val="none" w:sz="0" w:space="0" w:color="auto"/>
        <w:left w:val="none" w:sz="0" w:space="0" w:color="auto"/>
        <w:bottom w:val="none" w:sz="0" w:space="0" w:color="auto"/>
        <w:right w:val="none" w:sz="0" w:space="0" w:color="auto"/>
      </w:divBdr>
    </w:div>
    <w:div w:id="75980983">
      <w:bodyDiv w:val="1"/>
      <w:marLeft w:val="0"/>
      <w:marRight w:val="0"/>
      <w:marTop w:val="0"/>
      <w:marBottom w:val="0"/>
      <w:divBdr>
        <w:top w:val="none" w:sz="0" w:space="0" w:color="auto"/>
        <w:left w:val="none" w:sz="0" w:space="0" w:color="auto"/>
        <w:bottom w:val="none" w:sz="0" w:space="0" w:color="auto"/>
        <w:right w:val="none" w:sz="0" w:space="0" w:color="auto"/>
      </w:divBdr>
    </w:div>
    <w:div w:id="91822874">
      <w:bodyDiv w:val="1"/>
      <w:marLeft w:val="0"/>
      <w:marRight w:val="0"/>
      <w:marTop w:val="0"/>
      <w:marBottom w:val="0"/>
      <w:divBdr>
        <w:top w:val="none" w:sz="0" w:space="0" w:color="auto"/>
        <w:left w:val="none" w:sz="0" w:space="0" w:color="auto"/>
        <w:bottom w:val="none" w:sz="0" w:space="0" w:color="auto"/>
        <w:right w:val="none" w:sz="0" w:space="0" w:color="auto"/>
      </w:divBdr>
    </w:div>
    <w:div w:id="106243091">
      <w:bodyDiv w:val="1"/>
      <w:marLeft w:val="0"/>
      <w:marRight w:val="0"/>
      <w:marTop w:val="0"/>
      <w:marBottom w:val="0"/>
      <w:divBdr>
        <w:top w:val="none" w:sz="0" w:space="0" w:color="auto"/>
        <w:left w:val="none" w:sz="0" w:space="0" w:color="auto"/>
        <w:bottom w:val="none" w:sz="0" w:space="0" w:color="auto"/>
        <w:right w:val="none" w:sz="0" w:space="0" w:color="auto"/>
      </w:divBdr>
    </w:div>
    <w:div w:id="106776528">
      <w:bodyDiv w:val="1"/>
      <w:marLeft w:val="0"/>
      <w:marRight w:val="0"/>
      <w:marTop w:val="0"/>
      <w:marBottom w:val="0"/>
      <w:divBdr>
        <w:top w:val="none" w:sz="0" w:space="0" w:color="auto"/>
        <w:left w:val="none" w:sz="0" w:space="0" w:color="auto"/>
        <w:bottom w:val="none" w:sz="0" w:space="0" w:color="auto"/>
        <w:right w:val="none" w:sz="0" w:space="0" w:color="auto"/>
      </w:divBdr>
    </w:div>
    <w:div w:id="134572742">
      <w:bodyDiv w:val="1"/>
      <w:marLeft w:val="0"/>
      <w:marRight w:val="0"/>
      <w:marTop w:val="0"/>
      <w:marBottom w:val="0"/>
      <w:divBdr>
        <w:top w:val="none" w:sz="0" w:space="0" w:color="auto"/>
        <w:left w:val="none" w:sz="0" w:space="0" w:color="auto"/>
        <w:bottom w:val="none" w:sz="0" w:space="0" w:color="auto"/>
        <w:right w:val="none" w:sz="0" w:space="0" w:color="auto"/>
      </w:divBdr>
    </w:div>
    <w:div w:id="143593261">
      <w:bodyDiv w:val="1"/>
      <w:marLeft w:val="0"/>
      <w:marRight w:val="0"/>
      <w:marTop w:val="0"/>
      <w:marBottom w:val="0"/>
      <w:divBdr>
        <w:top w:val="none" w:sz="0" w:space="0" w:color="auto"/>
        <w:left w:val="none" w:sz="0" w:space="0" w:color="auto"/>
        <w:bottom w:val="none" w:sz="0" w:space="0" w:color="auto"/>
        <w:right w:val="none" w:sz="0" w:space="0" w:color="auto"/>
      </w:divBdr>
    </w:div>
    <w:div w:id="146748628">
      <w:bodyDiv w:val="1"/>
      <w:marLeft w:val="0"/>
      <w:marRight w:val="0"/>
      <w:marTop w:val="0"/>
      <w:marBottom w:val="0"/>
      <w:divBdr>
        <w:top w:val="none" w:sz="0" w:space="0" w:color="auto"/>
        <w:left w:val="none" w:sz="0" w:space="0" w:color="auto"/>
        <w:bottom w:val="none" w:sz="0" w:space="0" w:color="auto"/>
        <w:right w:val="none" w:sz="0" w:space="0" w:color="auto"/>
      </w:divBdr>
    </w:div>
    <w:div w:id="151528616">
      <w:bodyDiv w:val="1"/>
      <w:marLeft w:val="0"/>
      <w:marRight w:val="0"/>
      <w:marTop w:val="0"/>
      <w:marBottom w:val="0"/>
      <w:divBdr>
        <w:top w:val="none" w:sz="0" w:space="0" w:color="auto"/>
        <w:left w:val="none" w:sz="0" w:space="0" w:color="auto"/>
        <w:bottom w:val="none" w:sz="0" w:space="0" w:color="auto"/>
        <w:right w:val="none" w:sz="0" w:space="0" w:color="auto"/>
      </w:divBdr>
    </w:div>
    <w:div w:id="162862087">
      <w:bodyDiv w:val="1"/>
      <w:marLeft w:val="0"/>
      <w:marRight w:val="0"/>
      <w:marTop w:val="0"/>
      <w:marBottom w:val="0"/>
      <w:divBdr>
        <w:top w:val="none" w:sz="0" w:space="0" w:color="auto"/>
        <w:left w:val="none" w:sz="0" w:space="0" w:color="auto"/>
        <w:bottom w:val="none" w:sz="0" w:space="0" w:color="auto"/>
        <w:right w:val="none" w:sz="0" w:space="0" w:color="auto"/>
      </w:divBdr>
    </w:div>
    <w:div w:id="176040225">
      <w:bodyDiv w:val="1"/>
      <w:marLeft w:val="0"/>
      <w:marRight w:val="0"/>
      <w:marTop w:val="0"/>
      <w:marBottom w:val="0"/>
      <w:divBdr>
        <w:top w:val="none" w:sz="0" w:space="0" w:color="auto"/>
        <w:left w:val="none" w:sz="0" w:space="0" w:color="auto"/>
        <w:bottom w:val="none" w:sz="0" w:space="0" w:color="auto"/>
        <w:right w:val="none" w:sz="0" w:space="0" w:color="auto"/>
      </w:divBdr>
    </w:div>
    <w:div w:id="183908617">
      <w:bodyDiv w:val="1"/>
      <w:marLeft w:val="0"/>
      <w:marRight w:val="0"/>
      <w:marTop w:val="0"/>
      <w:marBottom w:val="0"/>
      <w:divBdr>
        <w:top w:val="none" w:sz="0" w:space="0" w:color="auto"/>
        <w:left w:val="none" w:sz="0" w:space="0" w:color="auto"/>
        <w:bottom w:val="none" w:sz="0" w:space="0" w:color="auto"/>
        <w:right w:val="none" w:sz="0" w:space="0" w:color="auto"/>
      </w:divBdr>
      <w:divsChild>
        <w:div w:id="951086478">
          <w:marLeft w:val="446"/>
          <w:marRight w:val="0"/>
          <w:marTop w:val="0"/>
          <w:marBottom w:val="0"/>
          <w:divBdr>
            <w:top w:val="none" w:sz="0" w:space="0" w:color="auto"/>
            <w:left w:val="none" w:sz="0" w:space="0" w:color="auto"/>
            <w:bottom w:val="none" w:sz="0" w:space="0" w:color="auto"/>
            <w:right w:val="none" w:sz="0" w:space="0" w:color="auto"/>
          </w:divBdr>
        </w:div>
        <w:div w:id="754714212">
          <w:marLeft w:val="446"/>
          <w:marRight w:val="0"/>
          <w:marTop w:val="0"/>
          <w:marBottom w:val="0"/>
          <w:divBdr>
            <w:top w:val="none" w:sz="0" w:space="0" w:color="auto"/>
            <w:left w:val="none" w:sz="0" w:space="0" w:color="auto"/>
            <w:bottom w:val="none" w:sz="0" w:space="0" w:color="auto"/>
            <w:right w:val="none" w:sz="0" w:space="0" w:color="auto"/>
          </w:divBdr>
        </w:div>
        <w:div w:id="1247613059">
          <w:marLeft w:val="446"/>
          <w:marRight w:val="0"/>
          <w:marTop w:val="0"/>
          <w:marBottom w:val="0"/>
          <w:divBdr>
            <w:top w:val="none" w:sz="0" w:space="0" w:color="auto"/>
            <w:left w:val="none" w:sz="0" w:space="0" w:color="auto"/>
            <w:bottom w:val="none" w:sz="0" w:space="0" w:color="auto"/>
            <w:right w:val="none" w:sz="0" w:space="0" w:color="auto"/>
          </w:divBdr>
        </w:div>
      </w:divsChild>
    </w:div>
    <w:div w:id="239484874">
      <w:bodyDiv w:val="1"/>
      <w:marLeft w:val="0"/>
      <w:marRight w:val="0"/>
      <w:marTop w:val="0"/>
      <w:marBottom w:val="0"/>
      <w:divBdr>
        <w:top w:val="none" w:sz="0" w:space="0" w:color="auto"/>
        <w:left w:val="none" w:sz="0" w:space="0" w:color="auto"/>
        <w:bottom w:val="none" w:sz="0" w:space="0" w:color="auto"/>
        <w:right w:val="none" w:sz="0" w:space="0" w:color="auto"/>
      </w:divBdr>
    </w:div>
    <w:div w:id="241372896">
      <w:bodyDiv w:val="1"/>
      <w:marLeft w:val="0"/>
      <w:marRight w:val="0"/>
      <w:marTop w:val="0"/>
      <w:marBottom w:val="0"/>
      <w:divBdr>
        <w:top w:val="none" w:sz="0" w:space="0" w:color="auto"/>
        <w:left w:val="none" w:sz="0" w:space="0" w:color="auto"/>
        <w:bottom w:val="none" w:sz="0" w:space="0" w:color="auto"/>
        <w:right w:val="none" w:sz="0" w:space="0" w:color="auto"/>
      </w:divBdr>
      <w:divsChild>
        <w:div w:id="2019959874">
          <w:marLeft w:val="274"/>
          <w:marRight w:val="0"/>
          <w:marTop w:val="0"/>
          <w:marBottom w:val="0"/>
          <w:divBdr>
            <w:top w:val="none" w:sz="0" w:space="0" w:color="auto"/>
            <w:left w:val="none" w:sz="0" w:space="0" w:color="auto"/>
            <w:bottom w:val="none" w:sz="0" w:space="0" w:color="auto"/>
            <w:right w:val="none" w:sz="0" w:space="0" w:color="auto"/>
          </w:divBdr>
        </w:div>
        <w:div w:id="1133712502">
          <w:marLeft w:val="274"/>
          <w:marRight w:val="0"/>
          <w:marTop w:val="0"/>
          <w:marBottom w:val="0"/>
          <w:divBdr>
            <w:top w:val="none" w:sz="0" w:space="0" w:color="auto"/>
            <w:left w:val="none" w:sz="0" w:space="0" w:color="auto"/>
            <w:bottom w:val="none" w:sz="0" w:space="0" w:color="auto"/>
            <w:right w:val="none" w:sz="0" w:space="0" w:color="auto"/>
          </w:divBdr>
        </w:div>
        <w:div w:id="1230726172">
          <w:marLeft w:val="274"/>
          <w:marRight w:val="0"/>
          <w:marTop w:val="0"/>
          <w:marBottom w:val="0"/>
          <w:divBdr>
            <w:top w:val="none" w:sz="0" w:space="0" w:color="auto"/>
            <w:left w:val="none" w:sz="0" w:space="0" w:color="auto"/>
            <w:bottom w:val="none" w:sz="0" w:space="0" w:color="auto"/>
            <w:right w:val="none" w:sz="0" w:space="0" w:color="auto"/>
          </w:divBdr>
        </w:div>
        <w:div w:id="644429678">
          <w:marLeft w:val="274"/>
          <w:marRight w:val="0"/>
          <w:marTop w:val="0"/>
          <w:marBottom w:val="0"/>
          <w:divBdr>
            <w:top w:val="none" w:sz="0" w:space="0" w:color="auto"/>
            <w:left w:val="none" w:sz="0" w:space="0" w:color="auto"/>
            <w:bottom w:val="none" w:sz="0" w:space="0" w:color="auto"/>
            <w:right w:val="none" w:sz="0" w:space="0" w:color="auto"/>
          </w:divBdr>
        </w:div>
      </w:divsChild>
    </w:div>
    <w:div w:id="246768896">
      <w:bodyDiv w:val="1"/>
      <w:marLeft w:val="0"/>
      <w:marRight w:val="0"/>
      <w:marTop w:val="0"/>
      <w:marBottom w:val="0"/>
      <w:divBdr>
        <w:top w:val="none" w:sz="0" w:space="0" w:color="auto"/>
        <w:left w:val="none" w:sz="0" w:space="0" w:color="auto"/>
        <w:bottom w:val="none" w:sz="0" w:space="0" w:color="auto"/>
        <w:right w:val="none" w:sz="0" w:space="0" w:color="auto"/>
      </w:divBdr>
    </w:div>
    <w:div w:id="278610305">
      <w:bodyDiv w:val="1"/>
      <w:marLeft w:val="0"/>
      <w:marRight w:val="0"/>
      <w:marTop w:val="0"/>
      <w:marBottom w:val="0"/>
      <w:divBdr>
        <w:top w:val="none" w:sz="0" w:space="0" w:color="auto"/>
        <w:left w:val="none" w:sz="0" w:space="0" w:color="auto"/>
        <w:bottom w:val="none" w:sz="0" w:space="0" w:color="auto"/>
        <w:right w:val="none" w:sz="0" w:space="0" w:color="auto"/>
      </w:divBdr>
      <w:divsChild>
        <w:div w:id="1818454232">
          <w:marLeft w:val="0"/>
          <w:marRight w:val="0"/>
          <w:marTop w:val="0"/>
          <w:marBottom w:val="0"/>
          <w:divBdr>
            <w:top w:val="none" w:sz="0" w:space="0" w:color="auto"/>
            <w:left w:val="none" w:sz="0" w:space="0" w:color="auto"/>
            <w:bottom w:val="none" w:sz="0" w:space="0" w:color="auto"/>
            <w:right w:val="none" w:sz="0" w:space="0" w:color="auto"/>
          </w:divBdr>
        </w:div>
        <w:div w:id="1117794193">
          <w:marLeft w:val="0"/>
          <w:marRight w:val="0"/>
          <w:marTop w:val="0"/>
          <w:marBottom w:val="0"/>
          <w:divBdr>
            <w:top w:val="none" w:sz="0" w:space="0" w:color="auto"/>
            <w:left w:val="none" w:sz="0" w:space="0" w:color="auto"/>
            <w:bottom w:val="none" w:sz="0" w:space="0" w:color="auto"/>
            <w:right w:val="none" w:sz="0" w:space="0" w:color="auto"/>
          </w:divBdr>
        </w:div>
        <w:div w:id="1884978955">
          <w:marLeft w:val="0"/>
          <w:marRight w:val="0"/>
          <w:marTop w:val="0"/>
          <w:marBottom w:val="0"/>
          <w:divBdr>
            <w:top w:val="none" w:sz="0" w:space="0" w:color="auto"/>
            <w:left w:val="none" w:sz="0" w:space="0" w:color="auto"/>
            <w:bottom w:val="none" w:sz="0" w:space="0" w:color="auto"/>
            <w:right w:val="none" w:sz="0" w:space="0" w:color="auto"/>
          </w:divBdr>
        </w:div>
        <w:div w:id="1827890114">
          <w:marLeft w:val="0"/>
          <w:marRight w:val="0"/>
          <w:marTop w:val="0"/>
          <w:marBottom w:val="0"/>
          <w:divBdr>
            <w:top w:val="none" w:sz="0" w:space="0" w:color="auto"/>
            <w:left w:val="none" w:sz="0" w:space="0" w:color="auto"/>
            <w:bottom w:val="none" w:sz="0" w:space="0" w:color="auto"/>
            <w:right w:val="none" w:sz="0" w:space="0" w:color="auto"/>
          </w:divBdr>
        </w:div>
        <w:div w:id="947933978">
          <w:marLeft w:val="0"/>
          <w:marRight w:val="0"/>
          <w:marTop w:val="0"/>
          <w:marBottom w:val="0"/>
          <w:divBdr>
            <w:top w:val="none" w:sz="0" w:space="0" w:color="auto"/>
            <w:left w:val="none" w:sz="0" w:space="0" w:color="auto"/>
            <w:bottom w:val="none" w:sz="0" w:space="0" w:color="auto"/>
            <w:right w:val="none" w:sz="0" w:space="0" w:color="auto"/>
          </w:divBdr>
        </w:div>
        <w:div w:id="900336022">
          <w:marLeft w:val="0"/>
          <w:marRight w:val="0"/>
          <w:marTop w:val="0"/>
          <w:marBottom w:val="0"/>
          <w:divBdr>
            <w:top w:val="none" w:sz="0" w:space="0" w:color="auto"/>
            <w:left w:val="none" w:sz="0" w:space="0" w:color="auto"/>
            <w:bottom w:val="none" w:sz="0" w:space="0" w:color="auto"/>
            <w:right w:val="none" w:sz="0" w:space="0" w:color="auto"/>
          </w:divBdr>
        </w:div>
        <w:div w:id="1421411735">
          <w:marLeft w:val="0"/>
          <w:marRight w:val="0"/>
          <w:marTop w:val="0"/>
          <w:marBottom w:val="0"/>
          <w:divBdr>
            <w:top w:val="none" w:sz="0" w:space="0" w:color="auto"/>
            <w:left w:val="none" w:sz="0" w:space="0" w:color="auto"/>
            <w:bottom w:val="none" w:sz="0" w:space="0" w:color="auto"/>
            <w:right w:val="none" w:sz="0" w:space="0" w:color="auto"/>
          </w:divBdr>
        </w:div>
        <w:div w:id="91903682">
          <w:marLeft w:val="0"/>
          <w:marRight w:val="0"/>
          <w:marTop w:val="0"/>
          <w:marBottom w:val="0"/>
          <w:divBdr>
            <w:top w:val="none" w:sz="0" w:space="0" w:color="auto"/>
            <w:left w:val="none" w:sz="0" w:space="0" w:color="auto"/>
            <w:bottom w:val="none" w:sz="0" w:space="0" w:color="auto"/>
            <w:right w:val="none" w:sz="0" w:space="0" w:color="auto"/>
          </w:divBdr>
        </w:div>
        <w:div w:id="1906181744">
          <w:marLeft w:val="0"/>
          <w:marRight w:val="0"/>
          <w:marTop w:val="0"/>
          <w:marBottom w:val="0"/>
          <w:divBdr>
            <w:top w:val="none" w:sz="0" w:space="0" w:color="auto"/>
            <w:left w:val="none" w:sz="0" w:space="0" w:color="auto"/>
            <w:bottom w:val="none" w:sz="0" w:space="0" w:color="auto"/>
            <w:right w:val="none" w:sz="0" w:space="0" w:color="auto"/>
          </w:divBdr>
        </w:div>
        <w:div w:id="28723160">
          <w:marLeft w:val="0"/>
          <w:marRight w:val="0"/>
          <w:marTop w:val="0"/>
          <w:marBottom w:val="0"/>
          <w:divBdr>
            <w:top w:val="none" w:sz="0" w:space="0" w:color="auto"/>
            <w:left w:val="none" w:sz="0" w:space="0" w:color="auto"/>
            <w:bottom w:val="none" w:sz="0" w:space="0" w:color="auto"/>
            <w:right w:val="none" w:sz="0" w:space="0" w:color="auto"/>
          </w:divBdr>
        </w:div>
        <w:div w:id="1430344782">
          <w:marLeft w:val="0"/>
          <w:marRight w:val="0"/>
          <w:marTop w:val="0"/>
          <w:marBottom w:val="0"/>
          <w:divBdr>
            <w:top w:val="none" w:sz="0" w:space="0" w:color="auto"/>
            <w:left w:val="none" w:sz="0" w:space="0" w:color="auto"/>
            <w:bottom w:val="none" w:sz="0" w:space="0" w:color="auto"/>
            <w:right w:val="none" w:sz="0" w:space="0" w:color="auto"/>
          </w:divBdr>
        </w:div>
        <w:div w:id="1711681065">
          <w:marLeft w:val="0"/>
          <w:marRight w:val="0"/>
          <w:marTop w:val="0"/>
          <w:marBottom w:val="0"/>
          <w:divBdr>
            <w:top w:val="none" w:sz="0" w:space="0" w:color="auto"/>
            <w:left w:val="none" w:sz="0" w:space="0" w:color="auto"/>
            <w:bottom w:val="none" w:sz="0" w:space="0" w:color="auto"/>
            <w:right w:val="none" w:sz="0" w:space="0" w:color="auto"/>
          </w:divBdr>
        </w:div>
        <w:div w:id="2109689063">
          <w:marLeft w:val="0"/>
          <w:marRight w:val="0"/>
          <w:marTop w:val="0"/>
          <w:marBottom w:val="0"/>
          <w:divBdr>
            <w:top w:val="none" w:sz="0" w:space="0" w:color="auto"/>
            <w:left w:val="none" w:sz="0" w:space="0" w:color="auto"/>
            <w:bottom w:val="none" w:sz="0" w:space="0" w:color="auto"/>
            <w:right w:val="none" w:sz="0" w:space="0" w:color="auto"/>
          </w:divBdr>
        </w:div>
        <w:div w:id="1303005031">
          <w:marLeft w:val="0"/>
          <w:marRight w:val="0"/>
          <w:marTop w:val="0"/>
          <w:marBottom w:val="0"/>
          <w:divBdr>
            <w:top w:val="none" w:sz="0" w:space="0" w:color="auto"/>
            <w:left w:val="none" w:sz="0" w:space="0" w:color="auto"/>
            <w:bottom w:val="none" w:sz="0" w:space="0" w:color="auto"/>
            <w:right w:val="none" w:sz="0" w:space="0" w:color="auto"/>
          </w:divBdr>
        </w:div>
        <w:div w:id="1519392860">
          <w:marLeft w:val="0"/>
          <w:marRight w:val="0"/>
          <w:marTop w:val="0"/>
          <w:marBottom w:val="0"/>
          <w:divBdr>
            <w:top w:val="none" w:sz="0" w:space="0" w:color="auto"/>
            <w:left w:val="none" w:sz="0" w:space="0" w:color="auto"/>
            <w:bottom w:val="none" w:sz="0" w:space="0" w:color="auto"/>
            <w:right w:val="none" w:sz="0" w:space="0" w:color="auto"/>
          </w:divBdr>
        </w:div>
      </w:divsChild>
    </w:div>
    <w:div w:id="300354520">
      <w:bodyDiv w:val="1"/>
      <w:marLeft w:val="0"/>
      <w:marRight w:val="0"/>
      <w:marTop w:val="0"/>
      <w:marBottom w:val="0"/>
      <w:divBdr>
        <w:top w:val="none" w:sz="0" w:space="0" w:color="auto"/>
        <w:left w:val="none" w:sz="0" w:space="0" w:color="auto"/>
        <w:bottom w:val="none" w:sz="0" w:space="0" w:color="auto"/>
        <w:right w:val="none" w:sz="0" w:space="0" w:color="auto"/>
      </w:divBdr>
    </w:div>
    <w:div w:id="305820245">
      <w:bodyDiv w:val="1"/>
      <w:marLeft w:val="0"/>
      <w:marRight w:val="0"/>
      <w:marTop w:val="0"/>
      <w:marBottom w:val="0"/>
      <w:divBdr>
        <w:top w:val="none" w:sz="0" w:space="0" w:color="auto"/>
        <w:left w:val="none" w:sz="0" w:space="0" w:color="auto"/>
        <w:bottom w:val="none" w:sz="0" w:space="0" w:color="auto"/>
        <w:right w:val="none" w:sz="0" w:space="0" w:color="auto"/>
      </w:divBdr>
    </w:div>
    <w:div w:id="329799244">
      <w:bodyDiv w:val="1"/>
      <w:marLeft w:val="0"/>
      <w:marRight w:val="0"/>
      <w:marTop w:val="0"/>
      <w:marBottom w:val="0"/>
      <w:divBdr>
        <w:top w:val="none" w:sz="0" w:space="0" w:color="auto"/>
        <w:left w:val="none" w:sz="0" w:space="0" w:color="auto"/>
        <w:bottom w:val="none" w:sz="0" w:space="0" w:color="auto"/>
        <w:right w:val="none" w:sz="0" w:space="0" w:color="auto"/>
      </w:divBdr>
    </w:div>
    <w:div w:id="342511114">
      <w:bodyDiv w:val="1"/>
      <w:marLeft w:val="0"/>
      <w:marRight w:val="0"/>
      <w:marTop w:val="0"/>
      <w:marBottom w:val="0"/>
      <w:divBdr>
        <w:top w:val="none" w:sz="0" w:space="0" w:color="auto"/>
        <w:left w:val="none" w:sz="0" w:space="0" w:color="auto"/>
        <w:bottom w:val="none" w:sz="0" w:space="0" w:color="auto"/>
        <w:right w:val="none" w:sz="0" w:space="0" w:color="auto"/>
      </w:divBdr>
    </w:div>
    <w:div w:id="360907441">
      <w:bodyDiv w:val="1"/>
      <w:marLeft w:val="0"/>
      <w:marRight w:val="0"/>
      <w:marTop w:val="0"/>
      <w:marBottom w:val="0"/>
      <w:divBdr>
        <w:top w:val="none" w:sz="0" w:space="0" w:color="auto"/>
        <w:left w:val="none" w:sz="0" w:space="0" w:color="auto"/>
        <w:bottom w:val="none" w:sz="0" w:space="0" w:color="auto"/>
        <w:right w:val="none" w:sz="0" w:space="0" w:color="auto"/>
      </w:divBdr>
    </w:div>
    <w:div w:id="363135425">
      <w:bodyDiv w:val="1"/>
      <w:marLeft w:val="0"/>
      <w:marRight w:val="0"/>
      <w:marTop w:val="0"/>
      <w:marBottom w:val="0"/>
      <w:divBdr>
        <w:top w:val="none" w:sz="0" w:space="0" w:color="auto"/>
        <w:left w:val="none" w:sz="0" w:space="0" w:color="auto"/>
        <w:bottom w:val="none" w:sz="0" w:space="0" w:color="auto"/>
        <w:right w:val="none" w:sz="0" w:space="0" w:color="auto"/>
      </w:divBdr>
    </w:div>
    <w:div w:id="411968657">
      <w:bodyDiv w:val="1"/>
      <w:marLeft w:val="0"/>
      <w:marRight w:val="0"/>
      <w:marTop w:val="0"/>
      <w:marBottom w:val="0"/>
      <w:divBdr>
        <w:top w:val="none" w:sz="0" w:space="0" w:color="auto"/>
        <w:left w:val="none" w:sz="0" w:space="0" w:color="auto"/>
        <w:bottom w:val="none" w:sz="0" w:space="0" w:color="auto"/>
        <w:right w:val="none" w:sz="0" w:space="0" w:color="auto"/>
      </w:divBdr>
    </w:div>
    <w:div w:id="414597704">
      <w:bodyDiv w:val="1"/>
      <w:marLeft w:val="0"/>
      <w:marRight w:val="0"/>
      <w:marTop w:val="0"/>
      <w:marBottom w:val="0"/>
      <w:divBdr>
        <w:top w:val="none" w:sz="0" w:space="0" w:color="auto"/>
        <w:left w:val="none" w:sz="0" w:space="0" w:color="auto"/>
        <w:bottom w:val="none" w:sz="0" w:space="0" w:color="auto"/>
        <w:right w:val="none" w:sz="0" w:space="0" w:color="auto"/>
      </w:divBdr>
    </w:div>
    <w:div w:id="417137399">
      <w:bodyDiv w:val="1"/>
      <w:marLeft w:val="0"/>
      <w:marRight w:val="0"/>
      <w:marTop w:val="0"/>
      <w:marBottom w:val="0"/>
      <w:divBdr>
        <w:top w:val="none" w:sz="0" w:space="0" w:color="auto"/>
        <w:left w:val="none" w:sz="0" w:space="0" w:color="auto"/>
        <w:bottom w:val="none" w:sz="0" w:space="0" w:color="auto"/>
        <w:right w:val="none" w:sz="0" w:space="0" w:color="auto"/>
      </w:divBdr>
    </w:div>
    <w:div w:id="421922436">
      <w:bodyDiv w:val="1"/>
      <w:marLeft w:val="0"/>
      <w:marRight w:val="0"/>
      <w:marTop w:val="0"/>
      <w:marBottom w:val="0"/>
      <w:divBdr>
        <w:top w:val="none" w:sz="0" w:space="0" w:color="auto"/>
        <w:left w:val="none" w:sz="0" w:space="0" w:color="auto"/>
        <w:bottom w:val="none" w:sz="0" w:space="0" w:color="auto"/>
        <w:right w:val="none" w:sz="0" w:space="0" w:color="auto"/>
      </w:divBdr>
    </w:div>
    <w:div w:id="440608843">
      <w:bodyDiv w:val="1"/>
      <w:marLeft w:val="0"/>
      <w:marRight w:val="0"/>
      <w:marTop w:val="0"/>
      <w:marBottom w:val="0"/>
      <w:divBdr>
        <w:top w:val="none" w:sz="0" w:space="0" w:color="auto"/>
        <w:left w:val="none" w:sz="0" w:space="0" w:color="auto"/>
        <w:bottom w:val="none" w:sz="0" w:space="0" w:color="auto"/>
        <w:right w:val="none" w:sz="0" w:space="0" w:color="auto"/>
      </w:divBdr>
    </w:div>
    <w:div w:id="456609673">
      <w:bodyDiv w:val="1"/>
      <w:marLeft w:val="0"/>
      <w:marRight w:val="0"/>
      <w:marTop w:val="0"/>
      <w:marBottom w:val="0"/>
      <w:divBdr>
        <w:top w:val="none" w:sz="0" w:space="0" w:color="auto"/>
        <w:left w:val="none" w:sz="0" w:space="0" w:color="auto"/>
        <w:bottom w:val="none" w:sz="0" w:space="0" w:color="auto"/>
        <w:right w:val="none" w:sz="0" w:space="0" w:color="auto"/>
      </w:divBdr>
    </w:div>
    <w:div w:id="457190969">
      <w:bodyDiv w:val="1"/>
      <w:marLeft w:val="0"/>
      <w:marRight w:val="0"/>
      <w:marTop w:val="0"/>
      <w:marBottom w:val="0"/>
      <w:divBdr>
        <w:top w:val="none" w:sz="0" w:space="0" w:color="auto"/>
        <w:left w:val="none" w:sz="0" w:space="0" w:color="auto"/>
        <w:bottom w:val="none" w:sz="0" w:space="0" w:color="auto"/>
        <w:right w:val="none" w:sz="0" w:space="0" w:color="auto"/>
      </w:divBdr>
      <w:divsChild>
        <w:div w:id="753168542">
          <w:marLeft w:val="0"/>
          <w:marRight w:val="0"/>
          <w:marTop w:val="0"/>
          <w:marBottom w:val="0"/>
          <w:divBdr>
            <w:top w:val="none" w:sz="0" w:space="0" w:color="auto"/>
            <w:left w:val="none" w:sz="0" w:space="0" w:color="auto"/>
            <w:bottom w:val="none" w:sz="0" w:space="0" w:color="auto"/>
            <w:right w:val="none" w:sz="0" w:space="0" w:color="auto"/>
          </w:divBdr>
        </w:div>
        <w:div w:id="2032683501">
          <w:marLeft w:val="0"/>
          <w:marRight w:val="0"/>
          <w:marTop w:val="0"/>
          <w:marBottom w:val="0"/>
          <w:divBdr>
            <w:top w:val="none" w:sz="0" w:space="0" w:color="auto"/>
            <w:left w:val="none" w:sz="0" w:space="0" w:color="auto"/>
            <w:bottom w:val="none" w:sz="0" w:space="0" w:color="auto"/>
            <w:right w:val="none" w:sz="0" w:space="0" w:color="auto"/>
          </w:divBdr>
        </w:div>
        <w:div w:id="389813593">
          <w:marLeft w:val="0"/>
          <w:marRight w:val="0"/>
          <w:marTop w:val="0"/>
          <w:marBottom w:val="0"/>
          <w:divBdr>
            <w:top w:val="none" w:sz="0" w:space="0" w:color="auto"/>
            <w:left w:val="none" w:sz="0" w:space="0" w:color="auto"/>
            <w:bottom w:val="none" w:sz="0" w:space="0" w:color="auto"/>
            <w:right w:val="none" w:sz="0" w:space="0" w:color="auto"/>
          </w:divBdr>
        </w:div>
        <w:div w:id="145056996">
          <w:marLeft w:val="0"/>
          <w:marRight w:val="0"/>
          <w:marTop w:val="0"/>
          <w:marBottom w:val="0"/>
          <w:divBdr>
            <w:top w:val="none" w:sz="0" w:space="0" w:color="auto"/>
            <w:left w:val="none" w:sz="0" w:space="0" w:color="auto"/>
            <w:bottom w:val="none" w:sz="0" w:space="0" w:color="auto"/>
            <w:right w:val="none" w:sz="0" w:space="0" w:color="auto"/>
          </w:divBdr>
        </w:div>
        <w:div w:id="417554384">
          <w:marLeft w:val="0"/>
          <w:marRight w:val="0"/>
          <w:marTop w:val="0"/>
          <w:marBottom w:val="0"/>
          <w:divBdr>
            <w:top w:val="none" w:sz="0" w:space="0" w:color="auto"/>
            <w:left w:val="none" w:sz="0" w:space="0" w:color="auto"/>
            <w:bottom w:val="none" w:sz="0" w:space="0" w:color="auto"/>
            <w:right w:val="none" w:sz="0" w:space="0" w:color="auto"/>
          </w:divBdr>
        </w:div>
        <w:div w:id="1648391957">
          <w:marLeft w:val="0"/>
          <w:marRight w:val="0"/>
          <w:marTop w:val="0"/>
          <w:marBottom w:val="0"/>
          <w:divBdr>
            <w:top w:val="none" w:sz="0" w:space="0" w:color="auto"/>
            <w:left w:val="none" w:sz="0" w:space="0" w:color="auto"/>
            <w:bottom w:val="none" w:sz="0" w:space="0" w:color="auto"/>
            <w:right w:val="none" w:sz="0" w:space="0" w:color="auto"/>
          </w:divBdr>
        </w:div>
        <w:div w:id="304360385">
          <w:marLeft w:val="0"/>
          <w:marRight w:val="0"/>
          <w:marTop w:val="0"/>
          <w:marBottom w:val="0"/>
          <w:divBdr>
            <w:top w:val="none" w:sz="0" w:space="0" w:color="auto"/>
            <w:left w:val="none" w:sz="0" w:space="0" w:color="auto"/>
            <w:bottom w:val="none" w:sz="0" w:space="0" w:color="auto"/>
            <w:right w:val="none" w:sz="0" w:space="0" w:color="auto"/>
          </w:divBdr>
        </w:div>
        <w:div w:id="722143076">
          <w:marLeft w:val="0"/>
          <w:marRight w:val="0"/>
          <w:marTop w:val="0"/>
          <w:marBottom w:val="0"/>
          <w:divBdr>
            <w:top w:val="none" w:sz="0" w:space="0" w:color="auto"/>
            <w:left w:val="none" w:sz="0" w:space="0" w:color="auto"/>
            <w:bottom w:val="none" w:sz="0" w:space="0" w:color="auto"/>
            <w:right w:val="none" w:sz="0" w:space="0" w:color="auto"/>
          </w:divBdr>
        </w:div>
        <w:div w:id="383452107">
          <w:marLeft w:val="0"/>
          <w:marRight w:val="0"/>
          <w:marTop w:val="0"/>
          <w:marBottom w:val="0"/>
          <w:divBdr>
            <w:top w:val="none" w:sz="0" w:space="0" w:color="auto"/>
            <w:left w:val="none" w:sz="0" w:space="0" w:color="auto"/>
            <w:bottom w:val="none" w:sz="0" w:space="0" w:color="auto"/>
            <w:right w:val="none" w:sz="0" w:space="0" w:color="auto"/>
          </w:divBdr>
        </w:div>
        <w:div w:id="204562099">
          <w:marLeft w:val="0"/>
          <w:marRight w:val="0"/>
          <w:marTop w:val="0"/>
          <w:marBottom w:val="0"/>
          <w:divBdr>
            <w:top w:val="none" w:sz="0" w:space="0" w:color="auto"/>
            <w:left w:val="none" w:sz="0" w:space="0" w:color="auto"/>
            <w:bottom w:val="none" w:sz="0" w:space="0" w:color="auto"/>
            <w:right w:val="none" w:sz="0" w:space="0" w:color="auto"/>
          </w:divBdr>
        </w:div>
        <w:div w:id="392042931">
          <w:marLeft w:val="0"/>
          <w:marRight w:val="0"/>
          <w:marTop w:val="0"/>
          <w:marBottom w:val="0"/>
          <w:divBdr>
            <w:top w:val="none" w:sz="0" w:space="0" w:color="auto"/>
            <w:left w:val="none" w:sz="0" w:space="0" w:color="auto"/>
            <w:bottom w:val="none" w:sz="0" w:space="0" w:color="auto"/>
            <w:right w:val="none" w:sz="0" w:space="0" w:color="auto"/>
          </w:divBdr>
        </w:div>
        <w:div w:id="1936785938">
          <w:marLeft w:val="0"/>
          <w:marRight w:val="0"/>
          <w:marTop w:val="0"/>
          <w:marBottom w:val="0"/>
          <w:divBdr>
            <w:top w:val="none" w:sz="0" w:space="0" w:color="auto"/>
            <w:left w:val="none" w:sz="0" w:space="0" w:color="auto"/>
            <w:bottom w:val="none" w:sz="0" w:space="0" w:color="auto"/>
            <w:right w:val="none" w:sz="0" w:space="0" w:color="auto"/>
          </w:divBdr>
        </w:div>
        <w:div w:id="1756054400">
          <w:marLeft w:val="0"/>
          <w:marRight w:val="0"/>
          <w:marTop w:val="0"/>
          <w:marBottom w:val="0"/>
          <w:divBdr>
            <w:top w:val="none" w:sz="0" w:space="0" w:color="auto"/>
            <w:left w:val="none" w:sz="0" w:space="0" w:color="auto"/>
            <w:bottom w:val="none" w:sz="0" w:space="0" w:color="auto"/>
            <w:right w:val="none" w:sz="0" w:space="0" w:color="auto"/>
          </w:divBdr>
        </w:div>
        <w:div w:id="512382124">
          <w:marLeft w:val="0"/>
          <w:marRight w:val="0"/>
          <w:marTop w:val="0"/>
          <w:marBottom w:val="0"/>
          <w:divBdr>
            <w:top w:val="none" w:sz="0" w:space="0" w:color="auto"/>
            <w:left w:val="none" w:sz="0" w:space="0" w:color="auto"/>
            <w:bottom w:val="none" w:sz="0" w:space="0" w:color="auto"/>
            <w:right w:val="none" w:sz="0" w:space="0" w:color="auto"/>
          </w:divBdr>
        </w:div>
        <w:div w:id="1985812472">
          <w:marLeft w:val="0"/>
          <w:marRight w:val="0"/>
          <w:marTop w:val="0"/>
          <w:marBottom w:val="0"/>
          <w:divBdr>
            <w:top w:val="none" w:sz="0" w:space="0" w:color="auto"/>
            <w:left w:val="none" w:sz="0" w:space="0" w:color="auto"/>
            <w:bottom w:val="none" w:sz="0" w:space="0" w:color="auto"/>
            <w:right w:val="none" w:sz="0" w:space="0" w:color="auto"/>
          </w:divBdr>
        </w:div>
        <w:div w:id="75636056">
          <w:marLeft w:val="0"/>
          <w:marRight w:val="0"/>
          <w:marTop w:val="0"/>
          <w:marBottom w:val="0"/>
          <w:divBdr>
            <w:top w:val="none" w:sz="0" w:space="0" w:color="auto"/>
            <w:left w:val="none" w:sz="0" w:space="0" w:color="auto"/>
            <w:bottom w:val="none" w:sz="0" w:space="0" w:color="auto"/>
            <w:right w:val="none" w:sz="0" w:space="0" w:color="auto"/>
          </w:divBdr>
        </w:div>
        <w:div w:id="1520198098">
          <w:marLeft w:val="0"/>
          <w:marRight w:val="0"/>
          <w:marTop w:val="0"/>
          <w:marBottom w:val="0"/>
          <w:divBdr>
            <w:top w:val="none" w:sz="0" w:space="0" w:color="auto"/>
            <w:left w:val="none" w:sz="0" w:space="0" w:color="auto"/>
            <w:bottom w:val="none" w:sz="0" w:space="0" w:color="auto"/>
            <w:right w:val="none" w:sz="0" w:space="0" w:color="auto"/>
          </w:divBdr>
        </w:div>
        <w:div w:id="1518303465">
          <w:marLeft w:val="0"/>
          <w:marRight w:val="0"/>
          <w:marTop w:val="0"/>
          <w:marBottom w:val="0"/>
          <w:divBdr>
            <w:top w:val="none" w:sz="0" w:space="0" w:color="auto"/>
            <w:left w:val="none" w:sz="0" w:space="0" w:color="auto"/>
            <w:bottom w:val="none" w:sz="0" w:space="0" w:color="auto"/>
            <w:right w:val="none" w:sz="0" w:space="0" w:color="auto"/>
          </w:divBdr>
        </w:div>
        <w:div w:id="1088845352">
          <w:marLeft w:val="0"/>
          <w:marRight w:val="0"/>
          <w:marTop w:val="0"/>
          <w:marBottom w:val="0"/>
          <w:divBdr>
            <w:top w:val="none" w:sz="0" w:space="0" w:color="auto"/>
            <w:left w:val="none" w:sz="0" w:space="0" w:color="auto"/>
            <w:bottom w:val="none" w:sz="0" w:space="0" w:color="auto"/>
            <w:right w:val="none" w:sz="0" w:space="0" w:color="auto"/>
          </w:divBdr>
        </w:div>
        <w:div w:id="240919278">
          <w:marLeft w:val="0"/>
          <w:marRight w:val="0"/>
          <w:marTop w:val="0"/>
          <w:marBottom w:val="0"/>
          <w:divBdr>
            <w:top w:val="none" w:sz="0" w:space="0" w:color="auto"/>
            <w:left w:val="none" w:sz="0" w:space="0" w:color="auto"/>
            <w:bottom w:val="none" w:sz="0" w:space="0" w:color="auto"/>
            <w:right w:val="none" w:sz="0" w:space="0" w:color="auto"/>
          </w:divBdr>
        </w:div>
      </w:divsChild>
    </w:div>
    <w:div w:id="458501827">
      <w:bodyDiv w:val="1"/>
      <w:marLeft w:val="0"/>
      <w:marRight w:val="0"/>
      <w:marTop w:val="0"/>
      <w:marBottom w:val="0"/>
      <w:divBdr>
        <w:top w:val="none" w:sz="0" w:space="0" w:color="auto"/>
        <w:left w:val="none" w:sz="0" w:space="0" w:color="auto"/>
        <w:bottom w:val="none" w:sz="0" w:space="0" w:color="auto"/>
        <w:right w:val="none" w:sz="0" w:space="0" w:color="auto"/>
      </w:divBdr>
    </w:div>
    <w:div w:id="464347448">
      <w:bodyDiv w:val="1"/>
      <w:marLeft w:val="0"/>
      <w:marRight w:val="0"/>
      <w:marTop w:val="0"/>
      <w:marBottom w:val="0"/>
      <w:divBdr>
        <w:top w:val="none" w:sz="0" w:space="0" w:color="auto"/>
        <w:left w:val="none" w:sz="0" w:space="0" w:color="auto"/>
        <w:bottom w:val="none" w:sz="0" w:space="0" w:color="auto"/>
        <w:right w:val="none" w:sz="0" w:space="0" w:color="auto"/>
      </w:divBdr>
    </w:div>
    <w:div w:id="471292027">
      <w:bodyDiv w:val="1"/>
      <w:marLeft w:val="0"/>
      <w:marRight w:val="0"/>
      <w:marTop w:val="0"/>
      <w:marBottom w:val="0"/>
      <w:divBdr>
        <w:top w:val="none" w:sz="0" w:space="0" w:color="auto"/>
        <w:left w:val="none" w:sz="0" w:space="0" w:color="auto"/>
        <w:bottom w:val="none" w:sz="0" w:space="0" w:color="auto"/>
        <w:right w:val="none" w:sz="0" w:space="0" w:color="auto"/>
      </w:divBdr>
    </w:div>
    <w:div w:id="477724191">
      <w:bodyDiv w:val="1"/>
      <w:marLeft w:val="0"/>
      <w:marRight w:val="0"/>
      <w:marTop w:val="0"/>
      <w:marBottom w:val="0"/>
      <w:divBdr>
        <w:top w:val="none" w:sz="0" w:space="0" w:color="auto"/>
        <w:left w:val="none" w:sz="0" w:space="0" w:color="auto"/>
        <w:bottom w:val="none" w:sz="0" w:space="0" w:color="auto"/>
        <w:right w:val="none" w:sz="0" w:space="0" w:color="auto"/>
      </w:divBdr>
    </w:div>
    <w:div w:id="488210388">
      <w:bodyDiv w:val="1"/>
      <w:marLeft w:val="0"/>
      <w:marRight w:val="0"/>
      <w:marTop w:val="0"/>
      <w:marBottom w:val="0"/>
      <w:divBdr>
        <w:top w:val="none" w:sz="0" w:space="0" w:color="auto"/>
        <w:left w:val="none" w:sz="0" w:space="0" w:color="auto"/>
        <w:bottom w:val="none" w:sz="0" w:space="0" w:color="auto"/>
        <w:right w:val="none" w:sz="0" w:space="0" w:color="auto"/>
      </w:divBdr>
      <w:divsChild>
        <w:div w:id="1628122336">
          <w:marLeft w:val="446"/>
          <w:marRight w:val="0"/>
          <w:marTop w:val="0"/>
          <w:marBottom w:val="0"/>
          <w:divBdr>
            <w:top w:val="none" w:sz="0" w:space="0" w:color="auto"/>
            <w:left w:val="none" w:sz="0" w:space="0" w:color="auto"/>
            <w:bottom w:val="none" w:sz="0" w:space="0" w:color="auto"/>
            <w:right w:val="none" w:sz="0" w:space="0" w:color="auto"/>
          </w:divBdr>
        </w:div>
        <w:div w:id="849871773">
          <w:marLeft w:val="446"/>
          <w:marRight w:val="0"/>
          <w:marTop w:val="0"/>
          <w:marBottom w:val="0"/>
          <w:divBdr>
            <w:top w:val="none" w:sz="0" w:space="0" w:color="auto"/>
            <w:left w:val="none" w:sz="0" w:space="0" w:color="auto"/>
            <w:bottom w:val="none" w:sz="0" w:space="0" w:color="auto"/>
            <w:right w:val="none" w:sz="0" w:space="0" w:color="auto"/>
          </w:divBdr>
        </w:div>
        <w:div w:id="1119953669">
          <w:marLeft w:val="446"/>
          <w:marRight w:val="0"/>
          <w:marTop w:val="0"/>
          <w:marBottom w:val="0"/>
          <w:divBdr>
            <w:top w:val="none" w:sz="0" w:space="0" w:color="auto"/>
            <w:left w:val="none" w:sz="0" w:space="0" w:color="auto"/>
            <w:bottom w:val="none" w:sz="0" w:space="0" w:color="auto"/>
            <w:right w:val="none" w:sz="0" w:space="0" w:color="auto"/>
          </w:divBdr>
        </w:div>
        <w:div w:id="1428306815">
          <w:marLeft w:val="1166"/>
          <w:marRight w:val="0"/>
          <w:marTop w:val="0"/>
          <w:marBottom w:val="0"/>
          <w:divBdr>
            <w:top w:val="none" w:sz="0" w:space="0" w:color="auto"/>
            <w:left w:val="none" w:sz="0" w:space="0" w:color="auto"/>
            <w:bottom w:val="none" w:sz="0" w:space="0" w:color="auto"/>
            <w:right w:val="none" w:sz="0" w:space="0" w:color="auto"/>
          </w:divBdr>
        </w:div>
        <w:div w:id="536892045">
          <w:marLeft w:val="1166"/>
          <w:marRight w:val="0"/>
          <w:marTop w:val="0"/>
          <w:marBottom w:val="0"/>
          <w:divBdr>
            <w:top w:val="none" w:sz="0" w:space="0" w:color="auto"/>
            <w:left w:val="none" w:sz="0" w:space="0" w:color="auto"/>
            <w:bottom w:val="none" w:sz="0" w:space="0" w:color="auto"/>
            <w:right w:val="none" w:sz="0" w:space="0" w:color="auto"/>
          </w:divBdr>
        </w:div>
      </w:divsChild>
    </w:div>
    <w:div w:id="489059608">
      <w:bodyDiv w:val="1"/>
      <w:marLeft w:val="0"/>
      <w:marRight w:val="0"/>
      <w:marTop w:val="0"/>
      <w:marBottom w:val="0"/>
      <w:divBdr>
        <w:top w:val="none" w:sz="0" w:space="0" w:color="auto"/>
        <w:left w:val="none" w:sz="0" w:space="0" w:color="auto"/>
        <w:bottom w:val="none" w:sz="0" w:space="0" w:color="auto"/>
        <w:right w:val="none" w:sz="0" w:space="0" w:color="auto"/>
      </w:divBdr>
    </w:div>
    <w:div w:id="491724785">
      <w:bodyDiv w:val="1"/>
      <w:marLeft w:val="0"/>
      <w:marRight w:val="0"/>
      <w:marTop w:val="0"/>
      <w:marBottom w:val="0"/>
      <w:divBdr>
        <w:top w:val="none" w:sz="0" w:space="0" w:color="auto"/>
        <w:left w:val="none" w:sz="0" w:space="0" w:color="auto"/>
        <w:bottom w:val="none" w:sz="0" w:space="0" w:color="auto"/>
        <w:right w:val="none" w:sz="0" w:space="0" w:color="auto"/>
      </w:divBdr>
    </w:div>
    <w:div w:id="511377650">
      <w:bodyDiv w:val="1"/>
      <w:marLeft w:val="0"/>
      <w:marRight w:val="0"/>
      <w:marTop w:val="0"/>
      <w:marBottom w:val="0"/>
      <w:divBdr>
        <w:top w:val="none" w:sz="0" w:space="0" w:color="auto"/>
        <w:left w:val="none" w:sz="0" w:space="0" w:color="auto"/>
        <w:bottom w:val="none" w:sz="0" w:space="0" w:color="auto"/>
        <w:right w:val="none" w:sz="0" w:space="0" w:color="auto"/>
      </w:divBdr>
    </w:div>
    <w:div w:id="539559411">
      <w:bodyDiv w:val="1"/>
      <w:marLeft w:val="0"/>
      <w:marRight w:val="0"/>
      <w:marTop w:val="0"/>
      <w:marBottom w:val="0"/>
      <w:divBdr>
        <w:top w:val="none" w:sz="0" w:space="0" w:color="auto"/>
        <w:left w:val="none" w:sz="0" w:space="0" w:color="auto"/>
        <w:bottom w:val="none" w:sz="0" w:space="0" w:color="auto"/>
        <w:right w:val="none" w:sz="0" w:space="0" w:color="auto"/>
      </w:divBdr>
    </w:div>
    <w:div w:id="554128114">
      <w:marLeft w:val="0"/>
      <w:marRight w:val="0"/>
      <w:marTop w:val="0"/>
      <w:marBottom w:val="0"/>
      <w:divBdr>
        <w:top w:val="none" w:sz="0" w:space="0" w:color="auto"/>
        <w:left w:val="none" w:sz="0" w:space="0" w:color="auto"/>
        <w:bottom w:val="none" w:sz="0" w:space="0" w:color="auto"/>
        <w:right w:val="none" w:sz="0" w:space="0" w:color="auto"/>
      </w:divBdr>
    </w:div>
    <w:div w:id="567887789">
      <w:bodyDiv w:val="1"/>
      <w:marLeft w:val="0"/>
      <w:marRight w:val="0"/>
      <w:marTop w:val="0"/>
      <w:marBottom w:val="0"/>
      <w:divBdr>
        <w:top w:val="none" w:sz="0" w:space="0" w:color="auto"/>
        <w:left w:val="none" w:sz="0" w:space="0" w:color="auto"/>
        <w:bottom w:val="none" w:sz="0" w:space="0" w:color="auto"/>
        <w:right w:val="none" w:sz="0" w:space="0" w:color="auto"/>
      </w:divBdr>
    </w:div>
    <w:div w:id="574248494">
      <w:bodyDiv w:val="1"/>
      <w:marLeft w:val="0"/>
      <w:marRight w:val="0"/>
      <w:marTop w:val="0"/>
      <w:marBottom w:val="0"/>
      <w:divBdr>
        <w:top w:val="none" w:sz="0" w:space="0" w:color="auto"/>
        <w:left w:val="none" w:sz="0" w:space="0" w:color="auto"/>
        <w:bottom w:val="none" w:sz="0" w:space="0" w:color="auto"/>
        <w:right w:val="none" w:sz="0" w:space="0" w:color="auto"/>
      </w:divBdr>
    </w:div>
    <w:div w:id="591275845">
      <w:bodyDiv w:val="1"/>
      <w:marLeft w:val="0"/>
      <w:marRight w:val="0"/>
      <w:marTop w:val="0"/>
      <w:marBottom w:val="0"/>
      <w:divBdr>
        <w:top w:val="none" w:sz="0" w:space="0" w:color="auto"/>
        <w:left w:val="none" w:sz="0" w:space="0" w:color="auto"/>
        <w:bottom w:val="none" w:sz="0" w:space="0" w:color="auto"/>
        <w:right w:val="none" w:sz="0" w:space="0" w:color="auto"/>
      </w:divBdr>
    </w:div>
    <w:div w:id="596601513">
      <w:bodyDiv w:val="1"/>
      <w:marLeft w:val="0"/>
      <w:marRight w:val="0"/>
      <w:marTop w:val="0"/>
      <w:marBottom w:val="0"/>
      <w:divBdr>
        <w:top w:val="none" w:sz="0" w:space="0" w:color="auto"/>
        <w:left w:val="none" w:sz="0" w:space="0" w:color="auto"/>
        <w:bottom w:val="none" w:sz="0" w:space="0" w:color="auto"/>
        <w:right w:val="none" w:sz="0" w:space="0" w:color="auto"/>
      </w:divBdr>
    </w:div>
    <w:div w:id="621959082">
      <w:bodyDiv w:val="1"/>
      <w:marLeft w:val="0"/>
      <w:marRight w:val="0"/>
      <w:marTop w:val="0"/>
      <w:marBottom w:val="0"/>
      <w:divBdr>
        <w:top w:val="none" w:sz="0" w:space="0" w:color="auto"/>
        <w:left w:val="none" w:sz="0" w:space="0" w:color="auto"/>
        <w:bottom w:val="none" w:sz="0" w:space="0" w:color="auto"/>
        <w:right w:val="none" w:sz="0" w:space="0" w:color="auto"/>
      </w:divBdr>
    </w:div>
    <w:div w:id="638535329">
      <w:bodyDiv w:val="1"/>
      <w:marLeft w:val="0"/>
      <w:marRight w:val="0"/>
      <w:marTop w:val="0"/>
      <w:marBottom w:val="0"/>
      <w:divBdr>
        <w:top w:val="none" w:sz="0" w:space="0" w:color="auto"/>
        <w:left w:val="none" w:sz="0" w:space="0" w:color="auto"/>
        <w:bottom w:val="none" w:sz="0" w:space="0" w:color="auto"/>
        <w:right w:val="none" w:sz="0" w:space="0" w:color="auto"/>
      </w:divBdr>
    </w:div>
    <w:div w:id="646128519">
      <w:bodyDiv w:val="1"/>
      <w:marLeft w:val="0"/>
      <w:marRight w:val="0"/>
      <w:marTop w:val="0"/>
      <w:marBottom w:val="0"/>
      <w:divBdr>
        <w:top w:val="none" w:sz="0" w:space="0" w:color="auto"/>
        <w:left w:val="none" w:sz="0" w:space="0" w:color="auto"/>
        <w:bottom w:val="none" w:sz="0" w:space="0" w:color="auto"/>
        <w:right w:val="none" w:sz="0" w:space="0" w:color="auto"/>
      </w:divBdr>
    </w:div>
    <w:div w:id="653879643">
      <w:bodyDiv w:val="1"/>
      <w:marLeft w:val="0"/>
      <w:marRight w:val="0"/>
      <w:marTop w:val="0"/>
      <w:marBottom w:val="0"/>
      <w:divBdr>
        <w:top w:val="none" w:sz="0" w:space="0" w:color="auto"/>
        <w:left w:val="none" w:sz="0" w:space="0" w:color="auto"/>
        <w:bottom w:val="none" w:sz="0" w:space="0" w:color="auto"/>
        <w:right w:val="none" w:sz="0" w:space="0" w:color="auto"/>
      </w:divBdr>
    </w:div>
    <w:div w:id="671958039">
      <w:bodyDiv w:val="1"/>
      <w:marLeft w:val="0"/>
      <w:marRight w:val="0"/>
      <w:marTop w:val="0"/>
      <w:marBottom w:val="0"/>
      <w:divBdr>
        <w:top w:val="none" w:sz="0" w:space="0" w:color="auto"/>
        <w:left w:val="none" w:sz="0" w:space="0" w:color="auto"/>
        <w:bottom w:val="none" w:sz="0" w:space="0" w:color="auto"/>
        <w:right w:val="none" w:sz="0" w:space="0" w:color="auto"/>
      </w:divBdr>
    </w:div>
    <w:div w:id="688718562">
      <w:bodyDiv w:val="1"/>
      <w:marLeft w:val="0"/>
      <w:marRight w:val="0"/>
      <w:marTop w:val="0"/>
      <w:marBottom w:val="0"/>
      <w:divBdr>
        <w:top w:val="none" w:sz="0" w:space="0" w:color="auto"/>
        <w:left w:val="none" w:sz="0" w:space="0" w:color="auto"/>
        <w:bottom w:val="none" w:sz="0" w:space="0" w:color="auto"/>
        <w:right w:val="none" w:sz="0" w:space="0" w:color="auto"/>
      </w:divBdr>
    </w:div>
    <w:div w:id="690838007">
      <w:bodyDiv w:val="1"/>
      <w:marLeft w:val="0"/>
      <w:marRight w:val="0"/>
      <w:marTop w:val="0"/>
      <w:marBottom w:val="0"/>
      <w:divBdr>
        <w:top w:val="none" w:sz="0" w:space="0" w:color="auto"/>
        <w:left w:val="none" w:sz="0" w:space="0" w:color="auto"/>
        <w:bottom w:val="none" w:sz="0" w:space="0" w:color="auto"/>
        <w:right w:val="none" w:sz="0" w:space="0" w:color="auto"/>
      </w:divBdr>
    </w:div>
    <w:div w:id="702441930">
      <w:bodyDiv w:val="1"/>
      <w:marLeft w:val="0"/>
      <w:marRight w:val="0"/>
      <w:marTop w:val="0"/>
      <w:marBottom w:val="0"/>
      <w:divBdr>
        <w:top w:val="none" w:sz="0" w:space="0" w:color="auto"/>
        <w:left w:val="none" w:sz="0" w:space="0" w:color="auto"/>
        <w:bottom w:val="none" w:sz="0" w:space="0" w:color="auto"/>
        <w:right w:val="none" w:sz="0" w:space="0" w:color="auto"/>
      </w:divBdr>
    </w:div>
    <w:div w:id="709719200">
      <w:bodyDiv w:val="1"/>
      <w:marLeft w:val="0"/>
      <w:marRight w:val="0"/>
      <w:marTop w:val="0"/>
      <w:marBottom w:val="0"/>
      <w:divBdr>
        <w:top w:val="none" w:sz="0" w:space="0" w:color="auto"/>
        <w:left w:val="none" w:sz="0" w:space="0" w:color="auto"/>
        <w:bottom w:val="none" w:sz="0" w:space="0" w:color="auto"/>
        <w:right w:val="none" w:sz="0" w:space="0" w:color="auto"/>
      </w:divBdr>
    </w:div>
    <w:div w:id="711803257">
      <w:bodyDiv w:val="1"/>
      <w:marLeft w:val="0"/>
      <w:marRight w:val="0"/>
      <w:marTop w:val="0"/>
      <w:marBottom w:val="0"/>
      <w:divBdr>
        <w:top w:val="none" w:sz="0" w:space="0" w:color="auto"/>
        <w:left w:val="none" w:sz="0" w:space="0" w:color="auto"/>
        <w:bottom w:val="none" w:sz="0" w:space="0" w:color="auto"/>
        <w:right w:val="none" w:sz="0" w:space="0" w:color="auto"/>
      </w:divBdr>
      <w:divsChild>
        <w:div w:id="283998498">
          <w:marLeft w:val="547"/>
          <w:marRight w:val="0"/>
          <w:marTop w:val="0"/>
          <w:marBottom w:val="0"/>
          <w:divBdr>
            <w:top w:val="none" w:sz="0" w:space="0" w:color="auto"/>
            <w:left w:val="none" w:sz="0" w:space="0" w:color="auto"/>
            <w:bottom w:val="none" w:sz="0" w:space="0" w:color="auto"/>
            <w:right w:val="none" w:sz="0" w:space="0" w:color="auto"/>
          </w:divBdr>
        </w:div>
        <w:div w:id="29695232">
          <w:marLeft w:val="547"/>
          <w:marRight w:val="0"/>
          <w:marTop w:val="0"/>
          <w:marBottom w:val="0"/>
          <w:divBdr>
            <w:top w:val="none" w:sz="0" w:space="0" w:color="auto"/>
            <w:left w:val="none" w:sz="0" w:space="0" w:color="auto"/>
            <w:bottom w:val="none" w:sz="0" w:space="0" w:color="auto"/>
            <w:right w:val="none" w:sz="0" w:space="0" w:color="auto"/>
          </w:divBdr>
        </w:div>
        <w:div w:id="582639814">
          <w:marLeft w:val="547"/>
          <w:marRight w:val="0"/>
          <w:marTop w:val="0"/>
          <w:marBottom w:val="0"/>
          <w:divBdr>
            <w:top w:val="none" w:sz="0" w:space="0" w:color="auto"/>
            <w:left w:val="none" w:sz="0" w:space="0" w:color="auto"/>
            <w:bottom w:val="none" w:sz="0" w:space="0" w:color="auto"/>
            <w:right w:val="none" w:sz="0" w:space="0" w:color="auto"/>
          </w:divBdr>
        </w:div>
      </w:divsChild>
    </w:div>
    <w:div w:id="713045724">
      <w:bodyDiv w:val="1"/>
      <w:marLeft w:val="0"/>
      <w:marRight w:val="0"/>
      <w:marTop w:val="0"/>
      <w:marBottom w:val="0"/>
      <w:divBdr>
        <w:top w:val="none" w:sz="0" w:space="0" w:color="auto"/>
        <w:left w:val="none" w:sz="0" w:space="0" w:color="auto"/>
        <w:bottom w:val="none" w:sz="0" w:space="0" w:color="auto"/>
        <w:right w:val="none" w:sz="0" w:space="0" w:color="auto"/>
      </w:divBdr>
    </w:div>
    <w:div w:id="737093052">
      <w:bodyDiv w:val="1"/>
      <w:marLeft w:val="0"/>
      <w:marRight w:val="0"/>
      <w:marTop w:val="0"/>
      <w:marBottom w:val="0"/>
      <w:divBdr>
        <w:top w:val="none" w:sz="0" w:space="0" w:color="auto"/>
        <w:left w:val="none" w:sz="0" w:space="0" w:color="auto"/>
        <w:bottom w:val="none" w:sz="0" w:space="0" w:color="auto"/>
        <w:right w:val="none" w:sz="0" w:space="0" w:color="auto"/>
      </w:divBdr>
    </w:div>
    <w:div w:id="740105134">
      <w:bodyDiv w:val="1"/>
      <w:marLeft w:val="0"/>
      <w:marRight w:val="0"/>
      <w:marTop w:val="0"/>
      <w:marBottom w:val="0"/>
      <w:divBdr>
        <w:top w:val="none" w:sz="0" w:space="0" w:color="auto"/>
        <w:left w:val="none" w:sz="0" w:space="0" w:color="auto"/>
        <w:bottom w:val="none" w:sz="0" w:space="0" w:color="auto"/>
        <w:right w:val="none" w:sz="0" w:space="0" w:color="auto"/>
      </w:divBdr>
    </w:div>
    <w:div w:id="741101249">
      <w:bodyDiv w:val="1"/>
      <w:marLeft w:val="0"/>
      <w:marRight w:val="0"/>
      <w:marTop w:val="0"/>
      <w:marBottom w:val="0"/>
      <w:divBdr>
        <w:top w:val="none" w:sz="0" w:space="0" w:color="auto"/>
        <w:left w:val="none" w:sz="0" w:space="0" w:color="auto"/>
        <w:bottom w:val="none" w:sz="0" w:space="0" w:color="auto"/>
        <w:right w:val="none" w:sz="0" w:space="0" w:color="auto"/>
      </w:divBdr>
    </w:div>
    <w:div w:id="744838149">
      <w:bodyDiv w:val="1"/>
      <w:marLeft w:val="0"/>
      <w:marRight w:val="0"/>
      <w:marTop w:val="0"/>
      <w:marBottom w:val="0"/>
      <w:divBdr>
        <w:top w:val="none" w:sz="0" w:space="0" w:color="auto"/>
        <w:left w:val="none" w:sz="0" w:space="0" w:color="auto"/>
        <w:bottom w:val="none" w:sz="0" w:space="0" w:color="auto"/>
        <w:right w:val="none" w:sz="0" w:space="0" w:color="auto"/>
      </w:divBdr>
    </w:div>
    <w:div w:id="754976713">
      <w:bodyDiv w:val="1"/>
      <w:marLeft w:val="0"/>
      <w:marRight w:val="0"/>
      <w:marTop w:val="0"/>
      <w:marBottom w:val="0"/>
      <w:divBdr>
        <w:top w:val="none" w:sz="0" w:space="0" w:color="auto"/>
        <w:left w:val="none" w:sz="0" w:space="0" w:color="auto"/>
        <w:bottom w:val="none" w:sz="0" w:space="0" w:color="auto"/>
        <w:right w:val="none" w:sz="0" w:space="0" w:color="auto"/>
      </w:divBdr>
    </w:div>
    <w:div w:id="755631169">
      <w:bodyDiv w:val="1"/>
      <w:marLeft w:val="0"/>
      <w:marRight w:val="0"/>
      <w:marTop w:val="0"/>
      <w:marBottom w:val="0"/>
      <w:divBdr>
        <w:top w:val="none" w:sz="0" w:space="0" w:color="auto"/>
        <w:left w:val="none" w:sz="0" w:space="0" w:color="auto"/>
        <w:bottom w:val="none" w:sz="0" w:space="0" w:color="auto"/>
        <w:right w:val="none" w:sz="0" w:space="0" w:color="auto"/>
      </w:divBdr>
    </w:div>
    <w:div w:id="774984094">
      <w:bodyDiv w:val="1"/>
      <w:marLeft w:val="0"/>
      <w:marRight w:val="0"/>
      <w:marTop w:val="0"/>
      <w:marBottom w:val="0"/>
      <w:divBdr>
        <w:top w:val="none" w:sz="0" w:space="0" w:color="auto"/>
        <w:left w:val="none" w:sz="0" w:space="0" w:color="auto"/>
        <w:bottom w:val="none" w:sz="0" w:space="0" w:color="auto"/>
        <w:right w:val="none" w:sz="0" w:space="0" w:color="auto"/>
      </w:divBdr>
    </w:div>
    <w:div w:id="779497309">
      <w:bodyDiv w:val="1"/>
      <w:marLeft w:val="0"/>
      <w:marRight w:val="0"/>
      <w:marTop w:val="0"/>
      <w:marBottom w:val="0"/>
      <w:divBdr>
        <w:top w:val="none" w:sz="0" w:space="0" w:color="auto"/>
        <w:left w:val="none" w:sz="0" w:space="0" w:color="auto"/>
        <w:bottom w:val="none" w:sz="0" w:space="0" w:color="auto"/>
        <w:right w:val="none" w:sz="0" w:space="0" w:color="auto"/>
      </w:divBdr>
    </w:div>
    <w:div w:id="801922861">
      <w:bodyDiv w:val="1"/>
      <w:marLeft w:val="0"/>
      <w:marRight w:val="0"/>
      <w:marTop w:val="0"/>
      <w:marBottom w:val="0"/>
      <w:divBdr>
        <w:top w:val="none" w:sz="0" w:space="0" w:color="auto"/>
        <w:left w:val="none" w:sz="0" w:space="0" w:color="auto"/>
        <w:bottom w:val="none" w:sz="0" w:space="0" w:color="auto"/>
        <w:right w:val="none" w:sz="0" w:space="0" w:color="auto"/>
      </w:divBdr>
    </w:div>
    <w:div w:id="813832215">
      <w:bodyDiv w:val="1"/>
      <w:marLeft w:val="0"/>
      <w:marRight w:val="0"/>
      <w:marTop w:val="0"/>
      <w:marBottom w:val="0"/>
      <w:divBdr>
        <w:top w:val="none" w:sz="0" w:space="0" w:color="auto"/>
        <w:left w:val="none" w:sz="0" w:space="0" w:color="auto"/>
        <w:bottom w:val="none" w:sz="0" w:space="0" w:color="auto"/>
        <w:right w:val="none" w:sz="0" w:space="0" w:color="auto"/>
      </w:divBdr>
    </w:div>
    <w:div w:id="818113242">
      <w:bodyDiv w:val="1"/>
      <w:marLeft w:val="0"/>
      <w:marRight w:val="0"/>
      <w:marTop w:val="0"/>
      <w:marBottom w:val="0"/>
      <w:divBdr>
        <w:top w:val="none" w:sz="0" w:space="0" w:color="auto"/>
        <w:left w:val="none" w:sz="0" w:space="0" w:color="auto"/>
        <w:bottom w:val="none" w:sz="0" w:space="0" w:color="auto"/>
        <w:right w:val="none" w:sz="0" w:space="0" w:color="auto"/>
      </w:divBdr>
    </w:div>
    <w:div w:id="819686401">
      <w:bodyDiv w:val="1"/>
      <w:marLeft w:val="0"/>
      <w:marRight w:val="0"/>
      <w:marTop w:val="0"/>
      <w:marBottom w:val="0"/>
      <w:divBdr>
        <w:top w:val="none" w:sz="0" w:space="0" w:color="auto"/>
        <w:left w:val="none" w:sz="0" w:space="0" w:color="auto"/>
        <w:bottom w:val="none" w:sz="0" w:space="0" w:color="auto"/>
        <w:right w:val="none" w:sz="0" w:space="0" w:color="auto"/>
      </w:divBdr>
    </w:div>
    <w:div w:id="829564308">
      <w:bodyDiv w:val="1"/>
      <w:marLeft w:val="0"/>
      <w:marRight w:val="0"/>
      <w:marTop w:val="0"/>
      <w:marBottom w:val="0"/>
      <w:divBdr>
        <w:top w:val="none" w:sz="0" w:space="0" w:color="auto"/>
        <w:left w:val="none" w:sz="0" w:space="0" w:color="auto"/>
        <w:bottom w:val="none" w:sz="0" w:space="0" w:color="auto"/>
        <w:right w:val="none" w:sz="0" w:space="0" w:color="auto"/>
      </w:divBdr>
      <w:divsChild>
        <w:div w:id="2109155886">
          <w:marLeft w:val="0"/>
          <w:marRight w:val="0"/>
          <w:marTop w:val="0"/>
          <w:marBottom w:val="0"/>
          <w:divBdr>
            <w:top w:val="none" w:sz="0" w:space="0" w:color="auto"/>
            <w:left w:val="none" w:sz="0" w:space="0" w:color="auto"/>
            <w:bottom w:val="none" w:sz="0" w:space="0" w:color="auto"/>
            <w:right w:val="none" w:sz="0" w:space="0" w:color="auto"/>
          </w:divBdr>
        </w:div>
        <w:div w:id="1055161333">
          <w:marLeft w:val="0"/>
          <w:marRight w:val="0"/>
          <w:marTop w:val="0"/>
          <w:marBottom w:val="0"/>
          <w:divBdr>
            <w:top w:val="none" w:sz="0" w:space="0" w:color="auto"/>
            <w:left w:val="none" w:sz="0" w:space="0" w:color="auto"/>
            <w:bottom w:val="none" w:sz="0" w:space="0" w:color="auto"/>
            <w:right w:val="none" w:sz="0" w:space="0" w:color="auto"/>
          </w:divBdr>
        </w:div>
        <w:div w:id="214853010">
          <w:marLeft w:val="0"/>
          <w:marRight w:val="0"/>
          <w:marTop w:val="0"/>
          <w:marBottom w:val="0"/>
          <w:divBdr>
            <w:top w:val="none" w:sz="0" w:space="0" w:color="auto"/>
            <w:left w:val="none" w:sz="0" w:space="0" w:color="auto"/>
            <w:bottom w:val="none" w:sz="0" w:space="0" w:color="auto"/>
            <w:right w:val="none" w:sz="0" w:space="0" w:color="auto"/>
          </w:divBdr>
        </w:div>
      </w:divsChild>
    </w:div>
    <w:div w:id="841166436">
      <w:bodyDiv w:val="1"/>
      <w:marLeft w:val="0"/>
      <w:marRight w:val="0"/>
      <w:marTop w:val="0"/>
      <w:marBottom w:val="0"/>
      <w:divBdr>
        <w:top w:val="none" w:sz="0" w:space="0" w:color="auto"/>
        <w:left w:val="none" w:sz="0" w:space="0" w:color="auto"/>
        <w:bottom w:val="none" w:sz="0" w:space="0" w:color="auto"/>
        <w:right w:val="none" w:sz="0" w:space="0" w:color="auto"/>
      </w:divBdr>
    </w:div>
    <w:div w:id="850290568">
      <w:bodyDiv w:val="1"/>
      <w:marLeft w:val="0"/>
      <w:marRight w:val="0"/>
      <w:marTop w:val="0"/>
      <w:marBottom w:val="0"/>
      <w:divBdr>
        <w:top w:val="none" w:sz="0" w:space="0" w:color="auto"/>
        <w:left w:val="none" w:sz="0" w:space="0" w:color="auto"/>
        <w:bottom w:val="none" w:sz="0" w:space="0" w:color="auto"/>
        <w:right w:val="none" w:sz="0" w:space="0" w:color="auto"/>
      </w:divBdr>
    </w:div>
    <w:div w:id="854223591">
      <w:bodyDiv w:val="1"/>
      <w:marLeft w:val="0"/>
      <w:marRight w:val="0"/>
      <w:marTop w:val="0"/>
      <w:marBottom w:val="0"/>
      <w:divBdr>
        <w:top w:val="none" w:sz="0" w:space="0" w:color="auto"/>
        <w:left w:val="none" w:sz="0" w:space="0" w:color="auto"/>
        <w:bottom w:val="none" w:sz="0" w:space="0" w:color="auto"/>
        <w:right w:val="none" w:sz="0" w:space="0" w:color="auto"/>
      </w:divBdr>
    </w:div>
    <w:div w:id="855774812">
      <w:bodyDiv w:val="1"/>
      <w:marLeft w:val="0"/>
      <w:marRight w:val="0"/>
      <w:marTop w:val="0"/>
      <w:marBottom w:val="0"/>
      <w:divBdr>
        <w:top w:val="none" w:sz="0" w:space="0" w:color="auto"/>
        <w:left w:val="none" w:sz="0" w:space="0" w:color="auto"/>
        <w:bottom w:val="none" w:sz="0" w:space="0" w:color="auto"/>
        <w:right w:val="none" w:sz="0" w:space="0" w:color="auto"/>
      </w:divBdr>
    </w:div>
    <w:div w:id="870992452">
      <w:bodyDiv w:val="1"/>
      <w:marLeft w:val="0"/>
      <w:marRight w:val="0"/>
      <w:marTop w:val="0"/>
      <w:marBottom w:val="0"/>
      <w:divBdr>
        <w:top w:val="none" w:sz="0" w:space="0" w:color="auto"/>
        <w:left w:val="none" w:sz="0" w:space="0" w:color="auto"/>
        <w:bottom w:val="none" w:sz="0" w:space="0" w:color="auto"/>
        <w:right w:val="none" w:sz="0" w:space="0" w:color="auto"/>
      </w:divBdr>
    </w:div>
    <w:div w:id="872956730">
      <w:bodyDiv w:val="1"/>
      <w:marLeft w:val="0"/>
      <w:marRight w:val="0"/>
      <w:marTop w:val="0"/>
      <w:marBottom w:val="0"/>
      <w:divBdr>
        <w:top w:val="none" w:sz="0" w:space="0" w:color="auto"/>
        <w:left w:val="none" w:sz="0" w:space="0" w:color="auto"/>
        <w:bottom w:val="none" w:sz="0" w:space="0" w:color="auto"/>
        <w:right w:val="none" w:sz="0" w:space="0" w:color="auto"/>
      </w:divBdr>
    </w:div>
    <w:div w:id="883831539">
      <w:bodyDiv w:val="1"/>
      <w:marLeft w:val="0"/>
      <w:marRight w:val="0"/>
      <w:marTop w:val="0"/>
      <w:marBottom w:val="0"/>
      <w:divBdr>
        <w:top w:val="none" w:sz="0" w:space="0" w:color="auto"/>
        <w:left w:val="none" w:sz="0" w:space="0" w:color="auto"/>
        <w:bottom w:val="none" w:sz="0" w:space="0" w:color="auto"/>
        <w:right w:val="none" w:sz="0" w:space="0" w:color="auto"/>
      </w:divBdr>
    </w:div>
    <w:div w:id="883907329">
      <w:bodyDiv w:val="1"/>
      <w:marLeft w:val="0"/>
      <w:marRight w:val="0"/>
      <w:marTop w:val="0"/>
      <w:marBottom w:val="0"/>
      <w:divBdr>
        <w:top w:val="none" w:sz="0" w:space="0" w:color="auto"/>
        <w:left w:val="none" w:sz="0" w:space="0" w:color="auto"/>
        <w:bottom w:val="none" w:sz="0" w:space="0" w:color="auto"/>
        <w:right w:val="none" w:sz="0" w:space="0" w:color="auto"/>
      </w:divBdr>
    </w:div>
    <w:div w:id="892543820">
      <w:bodyDiv w:val="1"/>
      <w:marLeft w:val="0"/>
      <w:marRight w:val="0"/>
      <w:marTop w:val="0"/>
      <w:marBottom w:val="0"/>
      <w:divBdr>
        <w:top w:val="none" w:sz="0" w:space="0" w:color="auto"/>
        <w:left w:val="none" w:sz="0" w:space="0" w:color="auto"/>
        <w:bottom w:val="none" w:sz="0" w:space="0" w:color="auto"/>
        <w:right w:val="none" w:sz="0" w:space="0" w:color="auto"/>
      </w:divBdr>
    </w:div>
    <w:div w:id="907961288">
      <w:bodyDiv w:val="1"/>
      <w:marLeft w:val="0"/>
      <w:marRight w:val="0"/>
      <w:marTop w:val="0"/>
      <w:marBottom w:val="0"/>
      <w:divBdr>
        <w:top w:val="none" w:sz="0" w:space="0" w:color="auto"/>
        <w:left w:val="none" w:sz="0" w:space="0" w:color="auto"/>
        <w:bottom w:val="none" w:sz="0" w:space="0" w:color="auto"/>
        <w:right w:val="none" w:sz="0" w:space="0" w:color="auto"/>
      </w:divBdr>
    </w:div>
    <w:div w:id="914708754">
      <w:bodyDiv w:val="1"/>
      <w:marLeft w:val="0"/>
      <w:marRight w:val="0"/>
      <w:marTop w:val="0"/>
      <w:marBottom w:val="0"/>
      <w:divBdr>
        <w:top w:val="none" w:sz="0" w:space="0" w:color="auto"/>
        <w:left w:val="none" w:sz="0" w:space="0" w:color="auto"/>
        <w:bottom w:val="none" w:sz="0" w:space="0" w:color="auto"/>
        <w:right w:val="none" w:sz="0" w:space="0" w:color="auto"/>
      </w:divBdr>
    </w:div>
    <w:div w:id="917714637">
      <w:bodyDiv w:val="1"/>
      <w:marLeft w:val="0"/>
      <w:marRight w:val="0"/>
      <w:marTop w:val="0"/>
      <w:marBottom w:val="0"/>
      <w:divBdr>
        <w:top w:val="none" w:sz="0" w:space="0" w:color="auto"/>
        <w:left w:val="none" w:sz="0" w:space="0" w:color="auto"/>
        <w:bottom w:val="none" w:sz="0" w:space="0" w:color="auto"/>
        <w:right w:val="none" w:sz="0" w:space="0" w:color="auto"/>
      </w:divBdr>
    </w:div>
    <w:div w:id="958071562">
      <w:bodyDiv w:val="1"/>
      <w:marLeft w:val="0"/>
      <w:marRight w:val="0"/>
      <w:marTop w:val="0"/>
      <w:marBottom w:val="0"/>
      <w:divBdr>
        <w:top w:val="none" w:sz="0" w:space="0" w:color="auto"/>
        <w:left w:val="none" w:sz="0" w:space="0" w:color="auto"/>
        <w:bottom w:val="none" w:sz="0" w:space="0" w:color="auto"/>
        <w:right w:val="none" w:sz="0" w:space="0" w:color="auto"/>
      </w:divBdr>
    </w:div>
    <w:div w:id="966395358">
      <w:bodyDiv w:val="1"/>
      <w:marLeft w:val="0"/>
      <w:marRight w:val="0"/>
      <w:marTop w:val="0"/>
      <w:marBottom w:val="0"/>
      <w:divBdr>
        <w:top w:val="none" w:sz="0" w:space="0" w:color="auto"/>
        <w:left w:val="none" w:sz="0" w:space="0" w:color="auto"/>
        <w:bottom w:val="none" w:sz="0" w:space="0" w:color="auto"/>
        <w:right w:val="none" w:sz="0" w:space="0" w:color="auto"/>
      </w:divBdr>
    </w:div>
    <w:div w:id="995064118">
      <w:bodyDiv w:val="1"/>
      <w:marLeft w:val="0"/>
      <w:marRight w:val="0"/>
      <w:marTop w:val="0"/>
      <w:marBottom w:val="0"/>
      <w:divBdr>
        <w:top w:val="none" w:sz="0" w:space="0" w:color="auto"/>
        <w:left w:val="none" w:sz="0" w:space="0" w:color="auto"/>
        <w:bottom w:val="none" w:sz="0" w:space="0" w:color="auto"/>
        <w:right w:val="none" w:sz="0" w:space="0" w:color="auto"/>
      </w:divBdr>
    </w:div>
    <w:div w:id="997462460">
      <w:bodyDiv w:val="1"/>
      <w:marLeft w:val="0"/>
      <w:marRight w:val="0"/>
      <w:marTop w:val="0"/>
      <w:marBottom w:val="0"/>
      <w:divBdr>
        <w:top w:val="none" w:sz="0" w:space="0" w:color="auto"/>
        <w:left w:val="none" w:sz="0" w:space="0" w:color="auto"/>
        <w:bottom w:val="none" w:sz="0" w:space="0" w:color="auto"/>
        <w:right w:val="none" w:sz="0" w:space="0" w:color="auto"/>
      </w:divBdr>
      <w:divsChild>
        <w:div w:id="1074744083">
          <w:marLeft w:val="446"/>
          <w:marRight w:val="0"/>
          <w:marTop w:val="0"/>
          <w:marBottom w:val="0"/>
          <w:divBdr>
            <w:top w:val="none" w:sz="0" w:space="0" w:color="auto"/>
            <w:left w:val="none" w:sz="0" w:space="0" w:color="auto"/>
            <w:bottom w:val="none" w:sz="0" w:space="0" w:color="auto"/>
            <w:right w:val="none" w:sz="0" w:space="0" w:color="auto"/>
          </w:divBdr>
        </w:div>
      </w:divsChild>
    </w:div>
    <w:div w:id="1004817117">
      <w:bodyDiv w:val="1"/>
      <w:marLeft w:val="0"/>
      <w:marRight w:val="0"/>
      <w:marTop w:val="0"/>
      <w:marBottom w:val="0"/>
      <w:divBdr>
        <w:top w:val="none" w:sz="0" w:space="0" w:color="auto"/>
        <w:left w:val="none" w:sz="0" w:space="0" w:color="auto"/>
        <w:bottom w:val="none" w:sz="0" w:space="0" w:color="auto"/>
        <w:right w:val="none" w:sz="0" w:space="0" w:color="auto"/>
      </w:divBdr>
    </w:div>
    <w:div w:id="1025405316">
      <w:bodyDiv w:val="1"/>
      <w:marLeft w:val="0"/>
      <w:marRight w:val="0"/>
      <w:marTop w:val="0"/>
      <w:marBottom w:val="0"/>
      <w:divBdr>
        <w:top w:val="none" w:sz="0" w:space="0" w:color="auto"/>
        <w:left w:val="none" w:sz="0" w:space="0" w:color="auto"/>
        <w:bottom w:val="none" w:sz="0" w:space="0" w:color="auto"/>
        <w:right w:val="none" w:sz="0" w:space="0" w:color="auto"/>
      </w:divBdr>
    </w:div>
    <w:div w:id="1028606372">
      <w:bodyDiv w:val="1"/>
      <w:marLeft w:val="0"/>
      <w:marRight w:val="0"/>
      <w:marTop w:val="0"/>
      <w:marBottom w:val="0"/>
      <w:divBdr>
        <w:top w:val="none" w:sz="0" w:space="0" w:color="auto"/>
        <w:left w:val="none" w:sz="0" w:space="0" w:color="auto"/>
        <w:bottom w:val="none" w:sz="0" w:space="0" w:color="auto"/>
        <w:right w:val="none" w:sz="0" w:space="0" w:color="auto"/>
      </w:divBdr>
    </w:div>
    <w:div w:id="1036468250">
      <w:bodyDiv w:val="1"/>
      <w:marLeft w:val="0"/>
      <w:marRight w:val="0"/>
      <w:marTop w:val="0"/>
      <w:marBottom w:val="0"/>
      <w:divBdr>
        <w:top w:val="none" w:sz="0" w:space="0" w:color="auto"/>
        <w:left w:val="none" w:sz="0" w:space="0" w:color="auto"/>
        <w:bottom w:val="none" w:sz="0" w:space="0" w:color="auto"/>
        <w:right w:val="none" w:sz="0" w:space="0" w:color="auto"/>
      </w:divBdr>
    </w:div>
    <w:div w:id="1050611365">
      <w:bodyDiv w:val="1"/>
      <w:marLeft w:val="0"/>
      <w:marRight w:val="0"/>
      <w:marTop w:val="0"/>
      <w:marBottom w:val="0"/>
      <w:divBdr>
        <w:top w:val="none" w:sz="0" w:space="0" w:color="auto"/>
        <w:left w:val="none" w:sz="0" w:space="0" w:color="auto"/>
        <w:bottom w:val="none" w:sz="0" w:space="0" w:color="auto"/>
        <w:right w:val="none" w:sz="0" w:space="0" w:color="auto"/>
      </w:divBdr>
    </w:div>
    <w:div w:id="1117994122">
      <w:bodyDiv w:val="1"/>
      <w:marLeft w:val="0"/>
      <w:marRight w:val="0"/>
      <w:marTop w:val="0"/>
      <w:marBottom w:val="0"/>
      <w:divBdr>
        <w:top w:val="none" w:sz="0" w:space="0" w:color="auto"/>
        <w:left w:val="none" w:sz="0" w:space="0" w:color="auto"/>
        <w:bottom w:val="none" w:sz="0" w:space="0" w:color="auto"/>
        <w:right w:val="none" w:sz="0" w:space="0" w:color="auto"/>
      </w:divBdr>
    </w:div>
    <w:div w:id="1127817755">
      <w:bodyDiv w:val="1"/>
      <w:marLeft w:val="0"/>
      <w:marRight w:val="0"/>
      <w:marTop w:val="0"/>
      <w:marBottom w:val="0"/>
      <w:divBdr>
        <w:top w:val="none" w:sz="0" w:space="0" w:color="auto"/>
        <w:left w:val="none" w:sz="0" w:space="0" w:color="auto"/>
        <w:bottom w:val="none" w:sz="0" w:space="0" w:color="auto"/>
        <w:right w:val="none" w:sz="0" w:space="0" w:color="auto"/>
      </w:divBdr>
    </w:div>
    <w:div w:id="1133060491">
      <w:bodyDiv w:val="1"/>
      <w:marLeft w:val="0"/>
      <w:marRight w:val="0"/>
      <w:marTop w:val="0"/>
      <w:marBottom w:val="0"/>
      <w:divBdr>
        <w:top w:val="none" w:sz="0" w:space="0" w:color="auto"/>
        <w:left w:val="none" w:sz="0" w:space="0" w:color="auto"/>
        <w:bottom w:val="none" w:sz="0" w:space="0" w:color="auto"/>
        <w:right w:val="none" w:sz="0" w:space="0" w:color="auto"/>
      </w:divBdr>
    </w:div>
    <w:div w:id="1139227122">
      <w:bodyDiv w:val="1"/>
      <w:marLeft w:val="0"/>
      <w:marRight w:val="0"/>
      <w:marTop w:val="0"/>
      <w:marBottom w:val="0"/>
      <w:divBdr>
        <w:top w:val="none" w:sz="0" w:space="0" w:color="auto"/>
        <w:left w:val="none" w:sz="0" w:space="0" w:color="auto"/>
        <w:bottom w:val="none" w:sz="0" w:space="0" w:color="auto"/>
        <w:right w:val="none" w:sz="0" w:space="0" w:color="auto"/>
      </w:divBdr>
      <w:divsChild>
        <w:div w:id="522983417">
          <w:marLeft w:val="0"/>
          <w:marRight w:val="0"/>
          <w:marTop w:val="0"/>
          <w:marBottom w:val="0"/>
          <w:divBdr>
            <w:top w:val="none" w:sz="0" w:space="0" w:color="auto"/>
            <w:left w:val="none" w:sz="0" w:space="0" w:color="auto"/>
            <w:bottom w:val="none" w:sz="0" w:space="0" w:color="auto"/>
            <w:right w:val="none" w:sz="0" w:space="0" w:color="auto"/>
          </w:divBdr>
        </w:div>
        <w:div w:id="1277374652">
          <w:marLeft w:val="0"/>
          <w:marRight w:val="0"/>
          <w:marTop w:val="0"/>
          <w:marBottom w:val="0"/>
          <w:divBdr>
            <w:top w:val="none" w:sz="0" w:space="0" w:color="auto"/>
            <w:left w:val="none" w:sz="0" w:space="0" w:color="auto"/>
            <w:bottom w:val="none" w:sz="0" w:space="0" w:color="auto"/>
            <w:right w:val="none" w:sz="0" w:space="0" w:color="auto"/>
          </w:divBdr>
        </w:div>
        <w:div w:id="639312006">
          <w:marLeft w:val="0"/>
          <w:marRight w:val="0"/>
          <w:marTop w:val="0"/>
          <w:marBottom w:val="0"/>
          <w:divBdr>
            <w:top w:val="none" w:sz="0" w:space="0" w:color="auto"/>
            <w:left w:val="none" w:sz="0" w:space="0" w:color="auto"/>
            <w:bottom w:val="none" w:sz="0" w:space="0" w:color="auto"/>
            <w:right w:val="none" w:sz="0" w:space="0" w:color="auto"/>
          </w:divBdr>
        </w:div>
      </w:divsChild>
    </w:div>
    <w:div w:id="1165780838">
      <w:bodyDiv w:val="1"/>
      <w:marLeft w:val="0"/>
      <w:marRight w:val="0"/>
      <w:marTop w:val="0"/>
      <w:marBottom w:val="0"/>
      <w:divBdr>
        <w:top w:val="none" w:sz="0" w:space="0" w:color="auto"/>
        <w:left w:val="none" w:sz="0" w:space="0" w:color="auto"/>
        <w:bottom w:val="none" w:sz="0" w:space="0" w:color="auto"/>
        <w:right w:val="none" w:sz="0" w:space="0" w:color="auto"/>
      </w:divBdr>
    </w:div>
    <w:div w:id="1216308192">
      <w:bodyDiv w:val="1"/>
      <w:marLeft w:val="0"/>
      <w:marRight w:val="0"/>
      <w:marTop w:val="0"/>
      <w:marBottom w:val="0"/>
      <w:divBdr>
        <w:top w:val="none" w:sz="0" w:space="0" w:color="auto"/>
        <w:left w:val="none" w:sz="0" w:space="0" w:color="auto"/>
        <w:bottom w:val="none" w:sz="0" w:space="0" w:color="auto"/>
        <w:right w:val="none" w:sz="0" w:space="0" w:color="auto"/>
      </w:divBdr>
    </w:div>
    <w:div w:id="1238321214">
      <w:bodyDiv w:val="1"/>
      <w:marLeft w:val="0"/>
      <w:marRight w:val="0"/>
      <w:marTop w:val="0"/>
      <w:marBottom w:val="0"/>
      <w:divBdr>
        <w:top w:val="none" w:sz="0" w:space="0" w:color="auto"/>
        <w:left w:val="none" w:sz="0" w:space="0" w:color="auto"/>
        <w:bottom w:val="none" w:sz="0" w:space="0" w:color="auto"/>
        <w:right w:val="none" w:sz="0" w:space="0" w:color="auto"/>
      </w:divBdr>
    </w:div>
    <w:div w:id="1275358415">
      <w:bodyDiv w:val="1"/>
      <w:marLeft w:val="0"/>
      <w:marRight w:val="0"/>
      <w:marTop w:val="0"/>
      <w:marBottom w:val="0"/>
      <w:divBdr>
        <w:top w:val="none" w:sz="0" w:space="0" w:color="auto"/>
        <w:left w:val="none" w:sz="0" w:space="0" w:color="auto"/>
        <w:bottom w:val="none" w:sz="0" w:space="0" w:color="auto"/>
        <w:right w:val="none" w:sz="0" w:space="0" w:color="auto"/>
      </w:divBdr>
      <w:divsChild>
        <w:div w:id="767045763">
          <w:marLeft w:val="0"/>
          <w:marRight w:val="0"/>
          <w:marTop w:val="0"/>
          <w:marBottom w:val="0"/>
          <w:divBdr>
            <w:top w:val="none" w:sz="0" w:space="0" w:color="auto"/>
            <w:left w:val="none" w:sz="0" w:space="0" w:color="auto"/>
            <w:bottom w:val="none" w:sz="0" w:space="0" w:color="auto"/>
            <w:right w:val="none" w:sz="0" w:space="0" w:color="auto"/>
          </w:divBdr>
        </w:div>
        <w:div w:id="830565743">
          <w:marLeft w:val="0"/>
          <w:marRight w:val="0"/>
          <w:marTop w:val="0"/>
          <w:marBottom w:val="0"/>
          <w:divBdr>
            <w:top w:val="none" w:sz="0" w:space="0" w:color="auto"/>
            <w:left w:val="none" w:sz="0" w:space="0" w:color="auto"/>
            <w:bottom w:val="none" w:sz="0" w:space="0" w:color="auto"/>
            <w:right w:val="none" w:sz="0" w:space="0" w:color="auto"/>
          </w:divBdr>
        </w:div>
        <w:div w:id="1652320999">
          <w:marLeft w:val="0"/>
          <w:marRight w:val="0"/>
          <w:marTop w:val="0"/>
          <w:marBottom w:val="0"/>
          <w:divBdr>
            <w:top w:val="none" w:sz="0" w:space="0" w:color="auto"/>
            <w:left w:val="none" w:sz="0" w:space="0" w:color="auto"/>
            <w:bottom w:val="none" w:sz="0" w:space="0" w:color="auto"/>
            <w:right w:val="none" w:sz="0" w:space="0" w:color="auto"/>
          </w:divBdr>
        </w:div>
        <w:div w:id="1022627656">
          <w:marLeft w:val="0"/>
          <w:marRight w:val="0"/>
          <w:marTop w:val="0"/>
          <w:marBottom w:val="0"/>
          <w:divBdr>
            <w:top w:val="none" w:sz="0" w:space="0" w:color="auto"/>
            <w:left w:val="none" w:sz="0" w:space="0" w:color="auto"/>
            <w:bottom w:val="none" w:sz="0" w:space="0" w:color="auto"/>
            <w:right w:val="none" w:sz="0" w:space="0" w:color="auto"/>
          </w:divBdr>
        </w:div>
        <w:div w:id="1075395868">
          <w:marLeft w:val="0"/>
          <w:marRight w:val="0"/>
          <w:marTop w:val="0"/>
          <w:marBottom w:val="0"/>
          <w:divBdr>
            <w:top w:val="none" w:sz="0" w:space="0" w:color="auto"/>
            <w:left w:val="none" w:sz="0" w:space="0" w:color="auto"/>
            <w:bottom w:val="none" w:sz="0" w:space="0" w:color="auto"/>
            <w:right w:val="none" w:sz="0" w:space="0" w:color="auto"/>
          </w:divBdr>
        </w:div>
        <w:div w:id="1988122872">
          <w:marLeft w:val="0"/>
          <w:marRight w:val="0"/>
          <w:marTop w:val="0"/>
          <w:marBottom w:val="0"/>
          <w:divBdr>
            <w:top w:val="none" w:sz="0" w:space="0" w:color="auto"/>
            <w:left w:val="none" w:sz="0" w:space="0" w:color="auto"/>
            <w:bottom w:val="none" w:sz="0" w:space="0" w:color="auto"/>
            <w:right w:val="none" w:sz="0" w:space="0" w:color="auto"/>
          </w:divBdr>
        </w:div>
        <w:div w:id="844899038">
          <w:marLeft w:val="0"/>
          <w:marRight w:val="0"/>
          <w:marTop w:val="0"/>
          <w:marBottom w:val="0"/>
          <w:divBdr>
            <w:top w:val="none" w:sz="0" w:space="0" w:color="auto"/>
            <w:left w:val="none" w:sz="0" w:space="0" w:color="auto"/>
            <w:bottom w:val="none" w:sz="0" w:space="0" w:color="auto"/>
            <w:right w:val="none" w:sz="0" w:space="0" w:color="auto"/>
          </w:divBdr>
        </w:div>
        <w:div w:id="754593782">
          <w:marLeft w:val="0"/>
          <w:marRight w:val="0"/>
          <w:marTop w:val="0"/>
          <w:marBottom w:val="0"/>
          <w:divBdr>
            <w:top w:val="none" w:sz="0" w:space="0" w:color="auto"/>
            <w:left w:val="none" w:sz="0" w:space="0" w:color="auto"/>
            <w:bottom w:val="none" w:sz="0" w:space="0" w:color="auto"/>
            <w:right w:val="none" w:sz="0" w:space="0" w:color="auto"/>
          </w:divBdr>
        </w:div>
        <w:div w:id="124549134">
          <w:marLeft w:val="0"/>
          <w:marRight w:val="0"/>
          <w:marTop w:val="0"/>
          <w:marBottom w:val="0"/>
          <w:divBdr>
            <w:top w:val="none" w:sz="0" w:space="0" w:color="auto"/>
            <w:left w:val="none" w:sz="0" w:space="0" w:color="auto"/>
            <w:bottom w:val="none" w:sz="0" w:space="0" w:color="auto"/>
            <w:right w:val="none" w:sz="0" w:space="0" w:color="auto"/>
          </w:divBdr>
        </w:div>
        <w:div w:id="1754693389">
          <w:marLeft w:val="0"/>
          <w:marRight w:val="0"/>
          <w:marTop w:val="0"/>
          <w:marBottom w:val="0"/>
          <w:divBdr>
            <w:top w:val="none" w:sz="0" w:space="0" w:color="auto"/>
            <w:left w:val="none" w:sz="0" w:space="0" w:color="auto"/>
            <w:bottom w:val="none" w:sz="0" w:space="0" w:color="auto"/>
            <w:right w:val="none" w:sz="0" w:space="0" w:color="auto"/>
          </w:divBdr>
        </w:div>
        <w:div w:id="1096091972">
          <w:marLeft w:val="0"/>
          <w:marRight w:val="0"/>
          <w:marTop w:val="0"/>
          <w:marBottom w:val="0"/>
          <w:divBdr>
            <w:top w:val="none" w:sz="0" w:space="0" w:color="auto"/>
            <w:left w:val="none" w:sz="0" w:space="0" w:color="auto"/>
            <w:bottom w:val="none" w:sz="0" w:space="0" w:color="auto"/>
            <w:right w:val="none" w:sz="0" w:space="0" w:color="auto"/>
          </w:divBdr>
        </w:div>
        <w:div w:id="1835685545">
          <w:marLeft w:val="0"/>
          <w:marRight w:val="0"/>
          <w:marTop w:val="0"/>
          <w:marBottom w:val="0"/>
          <w:divBdr>
            <w:top w:val="none" w:sz="0" w:space="0" w:color="auto"/>
            <w:left w:val="none" w:sz="0" w:space="0" w:color="auto"/>
            <w:bottom w:val="none" w:sz="0" w:space="0" w:color="auto"/>
            <w:right w:val="none" w:sz="0" w:space="0" w:color="auto"/>
          </w:divBdr>
        </w:div>
        <w:div w:id="1024597550">
          <w:marLeft w:val="0"/>
          <w:marRight w:val="0"/>
          <w:marTop w:val="0"/>
          <w:marBottom w:val="0"/>
          <w:divBdr>
            <w:top w:val="none" w:sz="0" w:space="0" w:color="auto"/>
            <w:left w:val="none" w:sz="0" w:space="0" w:color="auto"/>
            <w:bottom w:val="none" w:sz="0" w:space="0" w:color="auto"/>
            <w:right w:val="none" w:sz="0" w:space="0" w:color="auto"/>
          </w:divBdr>
        </w:div>
        <w:div w:id="1221788016">
          <w:marLeft w:val="0"/>
          <w:marRight w:val="0"/>
          <w:marTop w:val="0"/>
          <w:marBottom w:val="0"/>
          <w:divBdr>
            <w:top w:val="none" w:sz="0" w:space="0" w:color="auto"/>
            <w:left w:val="none" w:sz="0" w:space="0" w:color="auto"/>
            <w:bottom w:val="none" w:sz="0" w:space="0" w:color="auto"/>
            <w:right w:val="none" w:sz="0" w:space="0" w:color="auto"/>
          </w:divBdr>
        </w:div>
        <w:div w:id="673260241">
          <w:marLeft w:val="0"/>
          <w:marRight w:val="0"/>
          <w:marTop w:val="0"/>
          <w:marBottom w:val="0"/>
          <w:divBdr>
            <w:top w:val="none" w:sz="0" w:space="0" w:color="auto"/>
            <w:left w:val="none" w:sz="0" w:space="0" w:color="auto"/>
            <w:bottom w:val="none" w:sz="0" w:space="0" w:color="auto"/>
            <w:right w:val="none" w:sz="0" w:space="0" w:color="auto"/>
          </w:divBdr>
        </w:div>
        <w:div w:id="877669755">
          <w:marLeft w:val="0"/>
          <w:marRight w:val="0"/>
          <w:marTop w:val="0"/>
          <w:marBottom w:val="0"/>
          <w:divBdr>
            <w:top w:val="none" w:sz="0" w:space="0" w:color="auto"/>
            <w:left w:val="none" w:sz="0" w:space="0" w:color="auto"/>
            <w:bottom w:val="none" w:sz="0" w:space="0" w:color="auto"/>
            <w:right w:val="none" w:sz="0" w:space="0" w:color="auto"/>
          </w:divBdr>
        </w:div>
        <w:div w:id="1662780338">
          <w:marLeft w:val="0"/>
          <w:marRight w:val="0"/>
          <w:marTop w:val="0"/>
          <w:marBottom w:val="0"/>
          <w:divBdr>
            <w:top w:val="none" w:sz="0" w:space="0" w:color="auto"/>
            <w:left w:val="none" w:sz="0" w:space="0" w:color="auto"/>
            <w:bottom w:val="none" w:sz="0" w:space="0" w:color="auto"/>
            <w:right w:val="none" w:sz="0" w:space="0" w:color="auto"/>
          </w:divBdr>
        </w:div>
        <w:div w:id="1025401878">
          <w:marLeft w:val="0"/>
          <w:marRight w:val="0"/>
          <w:marTop w:val="0"/>
          <w:marBottom w:val="0"/>
          <w:divBdr>
            <w:top w:val="none" w:sz="0" w:space="0" w:color="auto"/>
            <w:left w:val="none" w:sz="0" w:space="0" w:color="auto"/>
            <w:bottom w:val="none" w:sz="0" w:space="0" w:color="auto"/>
            <w:right w:val="none" w:sz="0" w:space="0" w:color="auto"/>
          </w:divBdr>
        </w:div>
        <w:div w:id="1172456436">
          <w:marLeft w:val="0"/>
          <w:marRight w:val="0"/>
          <w:marTop w:val="0"/>
          <w:marBottom w:val="0"/>
          <w:divBdr>
            <w:top w:val="none" w:sz="0" w:space="0" w:color="auto"/>
            <w:left w:val="none" w:sz="0" w:space="0" w:color="auto"/>
            <w:bottom w:val="none" w:sz="0" w:space="0" w:color="auto"/>
            <w:right w:val="none" w:sz="0" w:space="0" w:color="auto"/>
          </w:divBdr>
        </w:div>
        <w:div w:id="45378943">
          <w:marLeft w:val="0"/>
          <w:marRight w:val="0"/>
          <w:marTop w:val="0"/>
          <w:marBottom w:val="0"/>
          <w:divBdr>
            <w:top w:val="none" w:sz="0" w:space="0" w:color="auto"/>
            <w:left w:val="none" w:sz="0" w:space="0" w:color="auto"/>
            <w:bottom w:val="none" w:sz="0" w:space="0" w:color="auto"/>
            <w:right w:val="none" w:sz="0" w:space="0" w:color="auto"/>
          </w:divBdr>
        </w:div>
      </w:divsChild>
    </w:div>
    <w:div w:id="1290823996">
      <w:bodyDiv w:val="1"/>
      <w:marLeft w:val="0"/>
      <w:marRight w:val="0"/>
      <w:marTop w:val="0"/>
      <w:marBottom w:val="0"/>
      <w:divBdr>
        <w:top w:val="none" w:sz="0" w:space="0" w:color="auto"/>
        <w:left w:val="none" w:sz="0" w:space="0" w:color="auto"/>
        <w:bottom w:val="none" w:sz="0" w:space="0" w:color="auto"/>
        <w:right w:val="none" w:sz="0" w:space="0" w:color="auto"/>
      </w:divBdr>
      <w:divsChild>
        <w:div w:id="1784615085">
          <w:marLeft w:val="446"/>
          <w:marRight w:val="0"/>
          <w:marTop w:val="0"/>
          <w:marBottom w:val="0"/>
          <w:divBdr>
            <w:top w:val="none" w:sz="0" w:space="0" w:color="auto"/>
            <w:left w:val="none" w:sz="0" w:space="0" w:color="auto"/>
            <w:bottom w:val="none" w:sz="0" w:space="0" w:color="auto"/>
            <w:right w:val="none" w:sz="0" w:space="0" w:color="auto"/>
          </w:divBdr>
        </w:div>
      </w:divsChild>
    </w:div>
    <w:div w:id="1294561771">
      <w:bodyDiv w:val="1"/>
      <w:marLeft w:val="0"/>
      <w:marRight w:val="0"/>
      <w:marTop w:val="0"/>
      <w:marBottom w:val="0"/>
      <w:divBdr>
        <w:top w:val="none" w:sz="0" w:space="0" w:color="auto"/>
        <w:left w:val="none" w:sz="0" w:space="0" w:color="auto"/>
        <w:bottom w:val="none" w:sz="0" w:space="0" w:color="auto"/>
        <w:right w:val="none" w:sz="0" w:space="0" w:color="auto"/>
      </w:divBdr>
    </w:div>
    <w:div w:id="1294754590">
      <w:bodyDiv w:val="1"/>
      <w:marLeft w:val="0"/>
      <w:marRight w:val="0"/>
      <w:marTop w:val="0"/>
      <w:marBottom w:val="0"/>
      <w:divBdr>
        <w:top w:val="none" w:sz="0" w:space="0" w:color="auto"/>
        <w:left w:val="none" w:sz="0" w:space="0" w:color="auto"/>
        <w:bottom w:val="none" w:sz="0" w:space="0" w:color="auto"/>
        <w:right w:val="none" w:sz="0" w:space="0" w:color="auto"/>
      </w:divBdr>
    </w:div>
    <w:div w:id="1296761242">
      <w:bodyDiv w:val="1"/>
      <w:marLeft w:val="0"/>
      <w:marRight w:val="0"/>
      <w:marTop w:val="0"/>
      <w:marBottom w:val="0"/>
      <w:divBdr>
        <w:top w:val="none" w:sz="0" w:space="0" w:color="auto"/>
        <w:left w:val="none" w:sz="0" w:space="0" w:color="auto"/>
        <w:bottom w:val="none" w:sz="0" w:space="0" w:color="auto"/>
        <w:right w:val="none" w:sz="0" w:space="0" w:color="auto"/>
      </w:divBdr>
    </w:div>
    <w:div w:id="1332635088">
      <w:bodyDiv w:val="1"/>
      <w:marLeft w:val="0"/>
      <w:marRight w:val="0"/>
      <w:marTop w:val="0"/>
      <w:marBottom w:val="0"/>
      <w:divBdr>
        <w:top w:val="none" w:sz="0" w:space="0" w:color="auto"/>
        <w:left w:val="none" w:sz="0" w:space="0" w:color="auto"/>
        <w:bottom w:val="none" w:sz="0" w:space="0" w:color="auto"/>
        <w:right w:val="none" w:sz="0" w:space="0" w:color="auto"/>
      </w:divBdr>
    </w:div>
    <w:div w:id="1338193754">
      <w:bodyDiv w:val="1"/>
      <w:marLeft w:val="0"/>
      <w:marRight w:val="0"/>
      <w:marTop w:val="0"/>
      <w:marBottom w:val="0"/>
      <w:divBdr>
        <w:top w:val="none" w:sz="0" w:space="0" w:color="auto"/>
        <w:left w:val="none" w:sz="0" w:space="0" w:color="auto"/>
        <w:bottom w:val="none" w:sz="0" w:space="0" w:color="auto"/>
        <w:right w:val="none" w:sz="0" w:space="0" w:color="auto"/>
      </w:divBdr>
    </w:div>
    <w:div w:id="1386248422">
      <w:bodyDiv w:val="1"/>
      <w:marLeft w:val="0"/>
      <w:marRight w:val="0"/>
      <w:marTop w:val="0"/>
      <w:marBottom w:val="0"/>
      <w:divBdr>
        <w:top w:val="none" w:sz="0" w:space="0" w:color="auto"/>
        <w:left w:val="none" w:sz="0" w:space="0" w:color="auto"/>
        <w:bottom w:val="none" w:sz="0" w:space="0" w:color="auto"/>
        <w:right w:val="none" w:sz="0" w:space="0" w:color="auto"/>
      </w:divBdr>
      <w:divsChild>
        <w:div w:id="429620985">
          <w:marLeft w:val="446"/>
          <w:marRight w:val="0"/>
          <w:marTop w:val="0"/>
          <w:marBottom w:val="0"/>
          <w:divBdr>
            <w:top w:val="none" w:sz="0" w:space="0" w:color="auto"/>
            <w:left w:val="none" w:sz="0" w:space="0" w:color="auto"/>
            <w:bottom w:val="none" w:sz="0" w:space="0" w:color="auto"/>
            <w:right w:val="none" w:sz="0" w:space="0" w:color="auto"/>
          </w:divBdr>
        </w:div>
      </w:divsChild>
    </w:div>
    <w:div w:id="1406218087">
      <w:bodyDiv w:val="1"/>
      <w:marLeft w:val="0"/>
      <w:marRight w:val="0"/>
      <w:marTop w:val="0"/>
      <w:marBottom w:val="0"/>
      <w:divBdr>
        <w:top w:val="none" w:sz="0" w:space="0" w:color="auto"/>
        <w:left w:val="none" w:sz="0" w:space="0" w:color="auto"/>
        <w:bottom w:val="none" w:sz="0" w:space="0" w:color="auto"/>
        <w:right w:val="none" w:sz="0" w:space="0" w:color="auto"/>
      </w:divBdr>
    </w:div>
    <w:div w:id="1409766251">
      <w:bodyDiv w:val="1"/>
      <w:marLeft w:val="0"/>
      <w:marRight w:val="0"/>
      <w:marTop w:val="0"/>
      <w:marBottom w:val="0"/>
      <w:divBdr>
        <w:top w:val="none" w:sz="0" w:space="0" w:color="auto"/>
        <w:left w:val="none" w:sz="0" w:space="0" w:color="auto"/>
        <w:bottom w:val="none" w:sz="0" w:space="0" w:color="auto"/>
        <w:right w:val="none" w:sz="0" w:space="0" w:color="auto"/>
      </w:divBdr>
    </w:div>
    <w:div w:id="1410613394">
      <w:bodyDiv w:val="1"/>
      <w:marLeft w:val="0"/>
      <w:marRight w:val="0"/>
      <w:marTop w:val="0"/>
      <w:marBottom w:val="0"/>
      <w:divBdr>
        <w:top w:val="none" w:sz="0" w:space="0" w:color="auto"/>
        <w:left w:val="none" w:sz="0" w:space="0" w:color="auto"/>
        <w:bottom w:val="none" w:sz="0" w:space="0" w:color="auto"/>
        <w:right w:val="none" w:sz="0" w:space="0" w:color="auto"/>
      </w:divBdr>
      <w:divsChild>
        <w:div w:id="1157696051">
          <w:marLeft w:val="274"/>
          <w:marRight w:val="0"/>
          <w:marTop w:val="0"/>
          <w:marBottom w:val="0"/>
          <w:divBdr>
            <w:top w:val="none" w:sz="0" w:space="0" w:color="auto"/>
            <w:left w:val="none" w:sz="0" w:space="0" w:color="auto"/>
            <w:bottom w:val="none" w:sz="0" w:space="0" w:color="auto"/>
            <w:right w:val="none" w:sz="0" w:space="0" w:color="auto"/>
          </w:divBdr>
        </w:div>
        <w:div w:id="409430556">
          <w:marLeft w:val="274"/>
          <w:marRight w:val="0"/>
          <w:marTop w:val="0"/>
          <w:marBottom w:val="0"/>
          <w:divBdr>
            <w:top w:val="none" w:sz="0" w:space="0" w:color="auto"/>
            <w:left w:val="none" w:sz="0" w:space="0" w:color="auto"/>
            <w:bottom w:val="none" w:sz="0" w:space="0" w:color="auto"/>
            <w:right w:val="none" w:sz="0" w:space="0" w:color="auto"/>
          </w:divBdr>
        </w:div>
        <w:div w:id="114299844">
          <w:marLeft w:val="274"/>
          <w:marRight w:val="0"/>
          <w:marTop w:val="0"/>
          <w:marBottom w:val="0"/>
          <w:divBdr>
            <w:top w:val="none" w:sz="0" w:space="0" w:color="auto"/>
            <w:left w:val="none" w:sz="0" w:space="0" w:color="auto"/>
            <w:bottom w:val="none" w:sz="0" w:space="0" w:color="auto"/>
            <w:right w:val="none" w:sz="0" w:space="0" w:color="auto"/>
          </w:divBdr>
        </w:div>
      </w:divsChild>
    </w:div>
    <w:div w:id="1420369543">
      <w:bodyDiv w:val="1"/>
      <w:marLeft w:val="0"/>
      <w:marRight w:val="0"/>
      <w:marTop w:val="0"/>
      <w:marBottom w:val="0"/>
      <w:divBdr>
        <w:top w:val="none" w:sz="0" w:space="0" w:color="auto"/>
        <w:left w:val="none" w:sz="0" w:space="0" w:color="auto"/>
        <w:bottom w:val="none" w:sz="0" w:space="0" w:color="auto"/>
        <w:right w:val="none" w:sz="0" w:space="0" w:color="auto"/>
      </w:divBdr>
    </w:div>
    <w:div w:id="1442072301">
      <w:bodyDiv w:val="1"/>
      <w:marLeft w:val="0"/>
      <w:marRight w:val="0"/>
      <w:marTop w:val="0"/>
      <w:marBottom w:val="0"/>
      <w:divBdr>
        <w:top w:val="none" w:sz="0" w:space="0" w:color="auto"/>
        <w:left w:val="none" w:sz="0" w:space="0" w:color="auto"/>
        <w:bottom w:val="none" w:sz="0" w:space="0" w:color="auto"/>
        <w:right w:val="none" w:sz="0" w:space="0" w:color="auto"/>
      </w:divBdr>
    </w:div>
    <w:div w:id="1452703228">
      <w:bodyDiv w:val="1"/>
      <w:marLeft w:val="0"/>
      <w:marRight w:val="0"/>
      <w:marTop w:val="0"/>
      <w:marBottom w:val="0"/>
      <w:divBdr>
        <w:top w:val="none" w:sz="0" w:space="0" w:color="auto"/>
        <w:left w:val="none" w:sz="0" w:space="0" w:color="auto"/>
        <w:bottom w:val="none" w:sz="0" w:space="0" w:color="auto"/>
        <w:right w:val="none" w:sz="0" w:space="0" w:color="auto"/>
      </w:divBdr>
    </w:div>
    <w:div w:id="1454059906">
      <w:bodyDiv w:val="1"/>
      <w:marLeft w:val="0"/>
      <w:marRight w:val="0"/>
      <w:marTop w:val="0"/>
      <w:marBottom w:val="0"/>
      <w:divBdr>
        <w:top w:val="none" w:sz="0" w:space="0" w:color="auto"/>
        <w:left w:val="none" w:sz="0" w:space="0" w:color="auto"/>
        <w:bottom w:val="none" w:sz="0" w:space="0" w:color="auto"/>
        <w:right w:val="none" w:sz="0" w:space="0" w:color="auto"/>
      </w:divBdr>
    </w:div>
    <w:div w:id="1455055402">
      <w:bodyDiv w:val="1"/>
      <w:marLeft w:val="0"/>
      <w:marRight w:val="0"/>
      <w:marTop w:val="0"/>
      <w:marBottom w:val="0"/>
      <w:divBdr>
        <w:top w:val="none" w:sz="0" w:space="0" w:color="auto"/>
        <w:left w:val="none" w:sz="0" w:space="0" w:color="auto"/>
        <w:bottom w:val="none" w:sz="0" w:space="0" w:color="auto"/>
        <w:right w:val="none" w:sz="0" w:space="0" w:color="auto"/>
      </w:divBdr>
    </w:div>
    <w:div w:id="1459568800">
      <w:bodyDiv w:val="1"/>
      <w:marLeft w:val="0"/>
      <w:marRight w:val="0"/>
      <w:marTop w:val="0"/>
      <w:marBottom w:val="0"/>
      <w:divBdr>
        <w:top w:val="none" w:sz="0" w:space="0" w:color="auto"/>
        <w:left w:val="none" w:sz="0" w:space="0" w:color="auto"/>
        <w:bottom w:val="none" w:sz="0" w:space="0" w:color="auto"/>
        <w:right w:val="none" w:sz="0" w:space="0" w:color="auto"/>
      </w:divBdr>
    </w:div>
    <w:div w:id="1479999589">
      <w:bodyDiv w:val="1"/>
      <w:marLeft w:val="0"/>
      <w:marRight w:val="0"/>
      <w:marTop w:val="0"/>
      <w:marBottom w:val="0"/>
      <w:divBdr>
        <w:top w:val="none" w:sz="0" w:space="0" w:color="auto"/>
        <w:left w:val="none" w:sz="0" w:space="0" w:color="auto"/>
        <w:bottom w:val="none" w:sz="0" w:space="0" w:color="auto"/>
        <w:right w:val="none" w:sz="0" w:space="0" w:color="auto"/>
      </w:divBdr>
    </w:div>
    <w:div w:id="1517111790">
      <w:bodyDiv w:val="1"/>
      <w:marLeft w:val="0"/>
      <w:marRight w:val="0"/>
      <w:marTop w:val="0"/>
      <w:marBottom w:val="0"/>
      <w:divBdr>
        <w:top w:val="none" w:sz="0" w:space="0" w:color="auto"/>
        <w:left w:val="none" w:sz="0" w:space="0" w:color="auto"/>
        <w:bottom w:val="none" w:sz="0" w:space="0" w:color="auto"/>
        <w:right w:val="none" w:sz="0" w:space="0" w:color="auto"/>
      </w:divBdr>
    </w:div>
    <w:div w:id="1522667598">
      <w:bodyDiv w:val="1"/>
      <w:marLeft w:val="0"/>
      <w:marRight w:val="0"/>
      <w:marTop w:val="0"/>
      <w:marBottom w:val="0"/>
      <w:divBdr>
        <w:top w:val="none" w:sz="0" w:space="0" w:color="auto"/>
        <w:left w:val="none" w:sz="0" w:space="0" w:color="auto"/>
        <w:bottom w:val="none" w:sz="0" w:space="0" w:color="auto"/>
        <w:right w:val="none" w:sz="0" w:space="0" w:color="auto"/>
      </w:divBdr>
    </w:div>
    <w:div w:id="1532184215">
      <w:bodyDiv w:val="1"/>
      <w:marLeft w:val="0"/>
      <w:marRight w:val="0"/>
      <w:marTop w:val="0"/>
      <w:marBottom w:val="0"/>
      <w:divBdr>
        <w:top w:val="none" w:sz="0" w:space="0" w:color="auto"/>
        <w:left w:val="none" w:sz="0" w:space="0" w:color="auto"/>
        <w:bottom w:val="none" w:sz="0" w:space="0" w:color="auto"/>
        <w:right w:val="none" w:sz="0" w:space="0" w:color="auto"/>
      </w:divBdr>
    </w:div>
    <w:div w:id="1535312216">
      <w:bodyDiv w:val="1"/>
      <w:marLeft w:val="0"/>
      <w:marRight w:val="0"/>
      <w:marTop w:val="0"/>
      <w:marBottom w:val="0"/>
      <w:divBdr>
        <w:top w:val="none" w:sz="0" w:space="0" w:color="auto"/>
        <w:left w:val="none" w:sz="0" w:space="0" w:color="auto"/>
        <w:bottom w:val="none" w:sz="0" w:space="0" w:color="auto"/>
        <w:right w:val="none" w:sz="0" w:space="0" w:color="auto"/>
      </w:divBdr>
    </w:div>
    <w:div w:id="1539007766">
      <w:bodyDiv w:val="1"/>
      <w:marLeft w:val="0"/>
      <w:marRight w:val="0"/>
      <w:marTop w:val="0"/>
      <w:marBottom w:val="0"/>
      <w:divBdr>
        <w:top w:val="none" w:sz="0" w:space="0" w:color="auto"/>
        <w:left w:val="none" w:sz="0" w:space="0" w:color="auto"/>
        <w:bottom w:val="none" w:sz="0" w:space="0" w:color="auto"/>
        <w:right w:val="none" w:sz="0" w:space="0" w:color="auto"/>
      </w:divBdr>
    </w:div>
    <w:div w:id="1558853782">
      <w:bodyDiv w:val="1"/>
      <w:marLeft w:val="0"/>
      <w:marRight w:val="0"/>
      <w:marTop w:val="0"/>
      <w:marBottom w:val="0"/>
      <w:divBdr>
        <w:top w:val="none" w:sz="0" w:space="0" w:color="auto"/>
        <w:left w:val="none" w:sz="0" w:space="0" w:color="auto"/>
        <w:bottom w:val="none" w:sz="0" w:space="0" w:color="auto"/>
        <w:right w:val="none" w:sz="0" w:space="0" w:color="auto"/>
      </w:divBdr>
    </w:div>
    <w:div w:id="1569727890">
      <w:bodyDiv w:val="1"/>
      <w:marLeft w:val="0"/>
      <w:marRight w:val="0"/>
      <w:marTop w:val="0"/>
      <w:marBottom w:val="0"/>
      <w:divBdr>
        <w:top w:val="none" w:sz="0" w:space="0" w:color="auto"/>
        <w:left w:val="none" w:sz="0" w:space="0" w:color="auto"/>
        <w:bottom w:val="none" w:sz="0" w:space="0" w:color="auto"/>
        <w:right w:val="none" w:sz="0" w:space="0" w:color="auto"/>
      </w:divBdr>
    </w:div>
    <w:div w:id="1574968252">
      <w:bodyDiv w:val="1"/>
      <w:marLeft w:val="0"/>
      <w:marRight w:val="0"/>
      <w:marTop w:val="0"/>
      <w:marBottom w:val="0"/>
      <w:divBdr>
        <w:top w:val="none" w:sz="0" w:space="0" w:color="auto"/>
        <w:left w:val="none" w:sz="0" w:space="0" w:color="auto"/>
        <w:bottom w:val="none" w:sz="0" w:space="0" w:color="auto"/>
        <w:right w:val="none" w:sz="0" w:space="0" w:color="auto"/>
      </w:divBdr>
      <w:divsChild>
        <w:div w:id="1902012465">
          <w:marLeft w:val="0"/>
          <w:marRight w:val="0"/>
          <w:marTop w:val="0"/>
          <w:marBottom w:val="0"/>
          <w:divBdr>
            <w:top w:val="none" w:sz="0" w:space="0" w:color="auto"/>
            <w:left w:val="none" w:sz="0" w:space="0" w:color="auto"/>
            <w:bottom w:val="none" w:sz="0" w:space="0" w:color="auto"/>
            <w:right w:val="none" w:sz="0" w:space="0" w:color="auto"/>
          </w:divBdr>
        </w:div>
      </w:divsChild>
    </w:div>
    <w:div w:id="1583101673">
      <w:bodyDiv w:val="1"/>
      <w:marLeft w:val="0"/>
      <w:marRight w:val="0"/>
      <w:marTop w:val="0"/>
      <w:marBottom w:val="0"/>
      <w:divBdr>
        <w:top w:val="none" w:sz="0" w:space="0" w:color="auto"/>
        <w:left w:val="none" w:sz="0" w:space="0" w:color="auto"/>
        <w:bottom w:val="none" w:sz="0" w:space="0" w:color="auto"/>
        <w:right w:val="none" w:sz="0" w:space="0" w:color="auto"/>
      </w:divBdr>
    </w:div>
    <w:div w:id="1585143130">
      <w:bodyDiv w:val="1"/>
      <w:marLeft w:val="0"/>
      <w:marRight w:val="0"/>
      <w:marTop w:val="0"/>
      <w:marBottom w:val="0"/>
      <w:divBdr>
        <w:top w:val="none" w:sz="0" w:space="0" w:color="auto"/>
        <w:left w:val="none" w:sz="0" w:space="0" w:color="auto"/>
        <w:bottom w:val="none" w:sz="0" w:space="0" w:color="auto"/>
        <w:right w:val="none" w:sz="0" w:space="0" w:color="auto"/>
      </w:divBdr>
    </w:div>
    <w:div w:id="1596088311">
      <w:bodyDiv w:val="1"/>
      <w:marLeft w:val="0"/>
      <w:marRight w:val="0"/>
      <w:marTop w:val="0"/>
      <w:marBottom w:val="0"/>
      <w:divBdr>
        <w:top w:val="none" w:sz="0" w:space="0" w:color="auto"/>
        <w:left w:val="none" w:sz="0" w:space="0" w:color="auto"/>
        <w:bottom w:val="none" w:sz="0" w:space="0" w:color="auto"/>
        <w:right w:val="none" w:sz="0" w:space="0" w:color="auto"/>
      </w:divBdr>
    </w:div>
    <w:div w:id="1603756211">
      <w:bodyDiv w:val="1"/>
      <w:marLeft w:val="0"/>
      <w:marRight w:val="0"/>
      <w:marTop w:val="0"/>
      <w:marBottom w:val="0"/>
      <w:divBdr>
        <w:top w:val="none" w:sz="0" w:space="0" w:color="auto"/>
        <w:left w:val="none" w:sz="0" w:space="0" w:color="auto"/>
        <w:bottom w:val="none" w:sz="0" w:space="0" w:color="auto"/>
        <w:right w:val="none" w:sz="0" w:space="0" w:color="auto"/>
      </w:divBdr>
    </w:div>
    <w:div w:id="1642030975">
      <w:bodyDiv w:val="1"/>
      <w:marLeft w:val="0"/>
      <w:marRight w:val="0"/>
      <w:marTop w:val="0"/>
      <w:marBottom w:val="0"/>
      <w:divBdr>
        <w:top w:val="none" w:sz="0" w:space="0" w:color="auto"/>
        <w:left w:val="none" w:sz="0" w:space="0" w:color="auto"/>
        <w:bottom w:val="none" w:sz="0" w:space="0" w:color="auto"/>
        <w:right w:val="none" w:sz="0" w:space="0" w:color="auto"/>
      </w:divBdr>
      <w:divsChild>
        <w:div w:id="695237506">
          <w:marLeft w:val="274"/>
          <w:marRight w:val="0"/>
          <w:marTop w:val="0"/>
          <w:marBottom w:val="0"/>
          <w:divBdr>
            <w:top w:val="none" w:sz="0" w:space="0" w:color="auto"/>
            <w:left w:val="none" w:sz="0" w:space="0" w:color="auto"/>
            <w:bottom w:val="none" w:sz="0" w:space="0" w:color="auto"/>
            <w:right w:val="none" w:sz="0" w:space="0" w:color="auto"/>
          </w:divBdr>
        </w:div>
        <w:div w:id="2028209088">
          <w:marLeft w:val="274"/>
          <w:marRight w:val="0"/>
          <w:marTop w:val="0"/>
          <w:marBottom w:val="0"/>
          <w:divBdr>
            <w:top w:val="none" w:sz="0" w:space="0" w:color="auto"/>
            <w:left w:val="none" w:sz="0" w:space="0" w:color="auto"/>
            <w:bottom w:val="none" w:sz="0" w:space="0" w:color="auto"/>
            <w:right w:val="none" w:sz="0" w:space="0" w:color="auto"/>
          </w:divBdr>
        </w:div>
      </w:divsChild>
    </w:div>
    <w:div w:id="1656031213">
      <w:bodyDiv w:val="1"/>
      <w:marLeft w:val="0"/>
      <w:marRight w:val="0"/>
      <w:marTop w:val="0"/>
      <w:marBottom w:val="0"/>
      <w:divBdr>
        <w:top w:val="none" w:sz="0" w:space="0" w:color="auto"/>
        <w:left w:val="none" w:sz="0" w:space="0" w:color="auto"/>
        <w:bottom w:val="none" w:sz="0" w:space="0" w:color="auto"/>
        <w:right w:val="none" w:sz="0" w:space="0" w:color="auto"/>
      </w:divBdr>
      <w:divsChild>
        <w:div w:id="1311324029">
          <w:marLeft w:val="0"/>
          <w:marRight w:val="0"/>
          <w:marTop w:val="0"/>
          <w:marBottom w:val="0"/>
          <w:divBdr>
            <w:top w:val="none" w:sz="0" w:space="0" w:color="auto"/>
            <w:left w:val="none" w:sz="0" w:space="0" w:color="auto"/>
            <w:bottom w:val="none" w:sz="0" w:space="0" w:color="auto"/>
            <w:right w:val="none" w:sz="0" w:space="0" w:color="auto"/>
          </w:divBdr>
        </w:div>
        <w:div w:id="1472166089">
          <w:marLeft w:val="0"/>
          <w:marRight w:val="0"/>
          <w:marTop w:val="0"/>
          <w:marBottom w:val="0"/>
          <w:divBdr>
            <w:top w:val="none" w:sz="0" w:space="0" w:color="auto"/>
            <w:left w:val="none" w:sz="0" w:space="0" w:color="auto"/>
            <w:bottom w:val="none" w:sz="0" w:space="0" w:color="auto"/>
            <w:right w:val="none" w:sz="0" w:space="0" w:color="auto"/>
          </w:divBdr>
        </w:div>
      </w:divsChild>
    </w:div>
    <w:div w:id="1666007259">
      <w:bodyDiv w:val="1"/>
      <w:marLeft w:val="0"/>
      <w:marRight w:val="0"/>
      <w:marTop w:val="0"/>
      <w:marBottom w:val="0"/>
      <w:divBdr>
        <w:top w:val="none" w:sz="0" w:space="0" w:color="auto"/>
        <w:left w:val="none" w:sz="0" w:space="0" w:color="auto"/>
        <w:bottom w:val="none" w:sz="0" w:space="0" w:color="auto"/>
        <w:right w:val="none" w:sz="0" w:space="0" w:color="auto"/>
      </w:divBdr>
    </w:div>
    <w:div w:id="1697924896">
      <w:bodyDiv w:val="1"/>
      <w:marLeft w:val="0"/>
      <w:marRight w:val="0"/>
      <w:marTop w:val="0"/>
      <w:marBottom w:val="0"/>
      <w:divBdr>
        <w:top w:val="none" w:sz="0" w:space="0" w:color="auto"/>
        <w:left w:val="none" w:sz="0" w:space="0" w:color="auto"/>
        <w:bottom w:val="none" w:sz="0" w:space="0" w:color="auto"/>
        <w:right w:val="none" w:sz="0" w:space="0" w:color="auto"/>
      </w:divBdr>
    </w:div>
    <w:div w:id="1740201744">
      <w:bodyDiv w:val="1"/>
      <w:marLeft w:val="0"/>
      <w:marRight w:val="0"/>
      <w:marTop w:val="0"/>
      <w:marBottom w:val="0"/>
      <w:divBdr>
        <w:top w:val="none" w:sz="0" w:space="0" w:color="auto"/>
        <w:left w:val="none" w:sz="0" w:space="0" w:color="auto"/>
        <w:bottom w:val="none" w:sz="0" w:space="0" w:color="auto"/>
        <w:right w:val="none" w:sz="0" w:space="0" w:color="auto"/>
      </w:divBdr>
    </w:div>
    <w:div w:id="1752387993">
      <w:bodyDiv w:val="1"/>
      <w:marLeft w:val="0"/>
      <w:marRight w:val="0"/>
      <w:marTop w:val="0"/>
      <w:marBottom w:val="0"/>
      <w:divBdr>
        <w:top w:val="none" w:sz="0" w:space="0" w:color="auto"/>
        <w:left w:val="none" w:sz="0" w:space="0" w:color="auto"/>
        <w:bottom w:val="none" w:sz="0" w:space="0" w:color="auto"/>
        <w:right w:val="none" w:sz="0" w:space="0" w:color="auto"/>
      </w:divBdr>
    </w:div>
    <w:div w:id="1764107683">
      <w:bodyDiv w:val="1"/>
      <w:marLeft w:val="0"/>
      <w:marRight w:val="0"/>
      <w:marTop w:val="0"/>
      <w:marBottom w:val="0"/>
      <w:divBdr>
        <w:top w:val="none" w:sz="0" w:space="0" w:color="auto"/>
        <w:left w:val="none" w:sz="0" w:space="0" w:color="auto"/>
        <w:bottom w:val="none" w:sz="0" w:space="0" w:color="auto"/>
        <w:right w:val="none" w:sz="0" w:space="0" w:color="auto"/>
      </w:divBdr>
    </w:div>
    <w:div w:id="1815029193">
      <w:bodyDiv w:val="1"/>
      <w:marLeft w:val="0"/>
      <w:marRight w:val="0"/>
      <w:marTop w:val="0"/>
      <w:marBottom w:val="0"/>
      <w:divBdr>
        <w:top w:val="none" w:sz="0" w:space="0" w:color="auto"/>
        <w:left w:val="none" w:sz="0" w:space="0" w:color="auto"/>
        <w:bottom w:val="none" w:sz="0" w:space="0" w:color="auto"/>
        <w:right w:val="none" w:sz="0" w:space="0" w:color="auto"/>
      </w:divBdr>
      <w:divsChild>
        <w:div w:id="972834824">
          <w:marLeft w:val="0"/>
          <w:marRight w:val="0"/>
          <w:marTop w:val="0"/>
          <w:marBottom w:val="0"/>
          <w:divBdr>
            <w:top w:val="none" w:sz="0" w:space="0" w:color="auto"/>
            <w:left w:val="none" w:sz="0" w:space="0" w:color="auto"/>
            <w:bottom w:val="none" w:sz="0" w:space="0" w:color="auto"/>
            <w:right w:val="none" w:sz="0" w:space="0" w:color="auto"/>
          </w:divBdr>
        </w:div>
      </w:divsChild>
    </w:div>
    <w:div w:id="1822696827">
      <w:bodyDiv w:val="1"/>
      <w:marLeft w:val="0"/>
      <w:marRight w:val="0"/>
      <w:marTop w:val="0"/>
      <w:marBottom w:val="0"/>
      <w:divBdr>
        <w:top w:val="none" w:sz="0" w:space="0" w:color="auto"/>
        <w:left w:val="none" w:sz="0" w:space="0" w:color="auto"/>
        <w:bottom w:val="none" w:sz="0" w:space="0" w:color="auto"/>
        <w:right w:val="none" w:sz="0" w:space="0" w:color="auto"/>
      </w:divBdr>
    </w:div>
    <w:div w:id="1827549225">
      <w:bodyDiv w:val="1"/>
      <w:marLeft w:val="0"/>
      <w:marRight w:val="0"/>
      <w:marTop w:val="0"/>
      <w:marBottom w:val="0"/>
      <w:divBdr>
        <w:top w:val="none" w:sz="0" w:space="0" w:color="auto"/>
        <w:left w:val="none" w:sz="0" w:space="0" w:color="auto"/>
        <w:bottom w:val="none" w:sz="0" w:space="0" w:color="auto"/>
        <w:right w:val="none" w:sz="0" w:space="0" w:color="auto"/>
      </w:divBdr>
    </w:div>
    <w:div w:id="1832286581">
      <w:bodyDiv w:val="1"/>
      <w:marLeft w:val="0"/>
      <w:marRight w:val="0"/>
      <w:marTop w:val="0"/>
      <w:marBottom w:val="0"/>
      <w:divBdr>
        <w:top w:val="none" w:sz="0" w:space="0" w:color="auto"/>
        <w:left w:val="none" w:sz="0" w:space="0" w:color="auto"/>
        <w:bottom w:val="none" w:sz="0" w:space="0" w:color="auto"/>
        <w:right w:val="none" w:sz="0" w:space="0" w:color="auto"/>
      </w:divBdr>
    </w:div>
    <w:div w:id="1846893627">
      <w:bodyDiv w:val="1"/>
      <w:marLeft w:val="0"/>
      <w:marRight w:val="0"/>
      <w:marTop w:val="0"/>
      <w:marBottom w:val="0"/>
      <w:divBdr>
        <w:top w:val="none" w:sz="0" w:space="0" w:color="auto"/>
        <w:left w:val="none" w:sz="0" w:space="0" w:color="auto"/>
        <w:bottom w:val="none" w:sz="0" w:space="0" w:color="auto"/>
        <w:right w:val="none" w:sz="0" w:space="0" w:color="auto"/>
      </w:divBdr>
    </w:div>
    <w:div w:id="1848016594">
      <w:bodyDiv w:val="1"/>
      <w:marLeft w:val="0"/>
      <w:marRight w:val="0"/>
      <w:marTop w:val="0"/>
      <w:marBottom w:val="0"/>
      <w:divBdr>
        <w:top w:val="none" w:sz="0" w:space="0" w:color="auto"/>
        <w:left w:val="none" w:sz="0" w:space="0" w:color="auto"/>
        <w:bottom w:val="none" w:sz="0" w:space="0" w:color="auto"/>
        <w:right w:val="none" w:sz="0" w:space="0" w:color="auto"/>
      </w:divBdr>
    </w:div>
    <w:div w:id="1848204942">
      <w:bodyDiv w:val="1"/>
      <w:marLeft w:val="0"/>
      <w:marRight w:val="0"/>
      <w:marTop w:val="0"/>
      <w:marBottom w:val="0"/>
      <w:divBdr>
        <w:top w:val="none" w:sz="0" w:space="0" w:color="auto"/>
        <w:left w:val="none" w:sz="0" w:space="0" w:color="auto"/>
        <w:bottom w:val="none" w:sz="0" w:space="0" w:color="auto"/>
        <w:right w:val="none" w:sz="0" w:space="0" w:color="auto"/>
      </w:divBdr>
    </w:div>
    <w:div w:id="1854876520">
      <w:bodyDiv w:val="1"/>
      <w:marLeft w:val="0"/>
      <w:marRight w:val="0"/>
      <w:marTop w:val="0"/>
      <w:marBottom w:val="0"/>
      <w:divBdr>
        <w:top w:val="none" w:sz="0" w:space="0" w:color="auto"/>
        <w:left w:val="none" w:sz="0" w:space="0" w:color="auto"/>
        <w:bottom w:val="none" w:sz="0" w:space="0" w:color="auto"/>
        <w:right w:val="none" w:sz="0" w:space="0" w:color="auto"/>
      </w:divBdr>
    </w:div>
    <w:div w:id="1866867494">
      <w:bodyDiv w:val="1"/>
      <w:marLeft w:val="0"/>
      <w:marRight w:val="0"/>
      <w:marTop w:val="0"/>
      <w:marBottom w:val="0"/>
      <w:divBdr>
        <w:top w:val="none" w:sz="0" w:space="0" w:color="auto"/>
        <w:left w:val="none" w:sz="0" w:space="0" w:color="auto"/>
        <w:bottom w:val="none" w:sz="0" w:space="0" w:color="auto"/>
        <w:right w:val="none" w:sz="0" w:space="0" w:color="auto"/>
      </w:divBdr>
    </w:div>
    <w:div w:id="1877039574">
      <w:bodyDiv w:val="1"/>
      <w:marLeft w:val="0"/>
      <w:marRight w:val="0"/>
      <w:marTop w:val="0"/>
      <w:marBottom w:val="0"/>
      <w:divBdr>
        <w:top w:val="none" w:sz="0" w:space="0" w:color="auto"/>
        <w:left w:val="none" w:sz="0" w:space="0" w:color="auto"/>
        <w:bottom w:val="none" w:sz="0" w:space="0" w:color="auto"/>
        <w:right w:val="none" w:sz="0" w:space="0" w:color="auto"/>
      </w:divBdr>
    </w:div>
    <w:div w:id="1909151836">
      <w:bodyDiv w:val="1"/>
      <w:marLeft w:val="0"/>
      <w:marRight w:val="0"/>
      <w:marTop w:val="0"/>
      <w:marBottom w:val="0"/>
      <w:divBdr>
        <w:top w:val="none" w:sz="0" w:space="0" w:color="auto"/>
        <w:left w:val="none" w:sz="0" w:space="0" w:color="auto"/>
        <w:bottom w:val="none" w:sz="0" w:space="0" w:color="auto"/>
        <w:right w:val="none" w:sz="0" w:space="0" w:color="auto"/>
      </w:divBdr>
    </w:div>
    <w:div w:id="1915821813">
      <w:bodyDiv w:val="1"/>
      <w:marLeft w:val="0"/>
      <w:marRight w:val="0"/>
      <w:marTop w:val="0"/>
      <w:marBottom w:val="0"/>
      <w:divBdr>
        <w:top w:val="none" w:sz="0" w:space="0" w:color="auto"/>
        <w:left w:val="none" w:sz="0" w:space="0" w:color="auto"/>
        <w:bottom w:val="none" w:sz="0" w:space="0" w:color="auto"/>
        <w:right w:val="none" w:sz="0" w:space="0" w:color="auto"/>
      </w:divBdr>
      <w:divsChild>
        <w:div w:id="388503553">
          <w:marLeft w:val="0"/>
          <w:marRight w:val="0"/>
          <w:marTop w:val="0"/>
          <w:marBottom w:val="0"/>
          <w:divBdr>
            <w:top w:val="none" w:sz="0" w:space="0" w:color="auto"/>
            <w:left w:val="none" w:sz="0" w:space="0" w:color="auto"/>
            <w:bottom w:val="none" w:sz="0" w:space="0" w:color="auto"/>
            <w:right w:val="none" w:sz="0" w:space="0" w:color="auto"/>
          </w:divBdr>
        </w:div>
        <w:div w:id="543562200">
          <w:marLeft w:val="0"/>
          <w:marRight w:val="0"/>
          <w:marTop w:val="0"/>
          <w:marBottom w:val="0"/>
          <w:divBdr>
            <w:top w:val="none" w:sz="0" w:space="0" w:color="auto"/>
            <w:left w:val="none" w:sz="0" w:space="0" w:color="auto"/>
            <w:bottom w:val="none" w:sz="0" w:space="0" w:color="auto"/>
            <w:right w:val="none" w:sz="0" w:space="0" w:color="auto"/>
          </w:divBdr>
        </w:div>
      </w:divsChild>
    </w:div>
    <w:div w:id="1919747383">
      <w:bodyDiv w:val="1"/>
      <w:marLeft w:val="0"/>
      <w:marRight w:val="0"/>
      <w:marTop w:val="0"/>
      <w:marBottom w:val="0"/>
      <w:divBdr>
        <w:top w:val="none" w:sz="0" w:space="0" w:color="auto"/>
        <w:left w:val="none" w:sz="0" w:space="0" w:color="auto"/>
        <w:bottom w:val="none" w:sz="0" w:space="0" w:color="auto"/>
        <w:right w:val="none" w:sz="0" w:space="0" w:color="auto"/>
      </w:divBdr>
    </w:div>
    <w:div w:id="1925459086">
      <w:bodyDiv w:val="1"/>
      <w:marLeft w:val="0"/>
      <w:marRight w:val="0"/>
      <w:marTop w:val="0"/>
      <w:marBottom w:val="0"/>
      <w:divBdr>
        <w:top w:val="none" w:sz="0" w:space="0" w:color="auto"/>
        <w:left w:val="none" w:sz="0" w:space="0" w:color="auto"/>
        <w:bottom w:val="none" w:sz="0" w:space="0" w:color="auto"/>
        <w:right w:val="none" w:sz="0" w:space="0" w:color="auto"/>
      </w:divBdr>
    </w:div>
    <w:div w:id="1938127869">
      <w:bodyDiv w:val="1"/>
      <w:marLeft w:val="0"/>
      <w:marRight w:val="0"/>
      <w:marTop w:val="0"/>
      <w:marBottom w:val="0"/>
      <w:divBdr>
        <w:top w:val="none" w:sz="0" w:space="0" w:color="auto"/>
        <w:left w:val="none" w:sz="0" w:space="0" w:color="auto"/>
        <w:bottom w:val="none" w:sz="0" w:space="0" w:color="auto"/>
        <w:right w:val="none" w:sz="0" w:space="0" w:color="auto"/>
      </w:divBdr>
    </w:div>
    <w:div w:id="1939479500">
      <w:bodyDiv w:val="1"/>
      <w:marLeft w:val="0"/>
      <w:marRight w:val="0"/>
      <w:marTop w:val="0"/>
      <w:marBottom w:val="0"/>
      <w:divBdr>
        <w:top w:val="none" w:sz="0" w:space="0" w:color="auto"/>
        <w:left w:val="none" w:sz="0" w:space="0" w:color="auto"/>
        <w:bottom w:val="none" w:sz="0" w:space="0" w:color="auto"/>
        <w:right w:val="none" w:sz="0" w:space="0" w:color="auto"/>
      </w:divBdr>
    </w:div>
    <w:div w:id="1999989865">
      <w:bodyDiv w:val="1"/>
      <w:marLeft w:val="0"/>
      <w:marRight w:val="0"/>
      <w:marTop w:val="0"/>
      <w:marBottom w:val="0"/>
      <w:divBdr>
        <w:top w:val="none" w:sz="0" w:space="0" w:color="auto"/>
        <w:left w:val="none" w:sz="0" w:space="0" w:color="auto"/>
        <w:bottom w:val="none" w:sz="0" w:space="0" w:color="auto"/>
        <w:right w:val="none" w:sz="0" w:space="0" w:color="auto"/>
      </w:divBdr>
    </w:div>
    <w:div w:id="2010595477">
      <w:bodyDiv w:val="1"/>
      <w:marLeft w:val="0"/>
      <w:marRight w:val="0"/>
      <w:marTop w:val="0"/>
      <w:marBottom w:val="0"/>
      <w:divBdr>
        <w:top w:val="none" w:sz="0" w:space="0" w:color="auto"/>
        <w:left w:val="none" w:sz="0" w:space="0" w:color="auto"/>
        <w:bottom w:val="none" w:sz="0" w:space="0" w:color="auto"/>
        <w:right w:val="none" w:sz="0" w:space="0" w:color="auto"/>
      </w:divBdr>
    </w:div>
    <w:div w:id="2024477115">
      <w:bodyDiv w:val="1"/>
      <w:marLeft w:val="0"/>
      <w:marRight w:val="0"/>
      <w:marTop w:val="0"/>
      <w:marBottom w:val="0"/>
      <w:divBdr>
        <w:top w:val="none" w:sz="0" w:space="0" w:color="auto"/>
        <w:left w:val="none" w:sz="0" w:space="0" w:color="auto"/>
        <w:bottom w:val="none" w:sz="0" w:space="0" w:color="auto"/>
        <w:right w:val="none" w:sz="0" w:space="0" w:color="auto"/>
      </w:divBdr>
    </w:div>
    <w:div w:id="2031836071">
      <w:bodyDiv w:val="1"/>
      <w:marLeft w:val="0"/>
      <w:marRight w:val="0"/>
      <w:marTop w:val="0"/>
      <w:marBottom w:val="0"/>
      <w:divBdr>
        <w:top w:val="none" w:sz="0" w:space="0" w:color="auto"/>
        <w:left w:val="none" w:sz="0" w:space="0" w:color="auto"/>
        <w:bottom w:val="none" w:sz="0" w:space="0" w:color="auto"/>
        <w:right w:val="none" w:sz="0" w:space="0" w:color="auto"/>
      </w:divBdr>
      <w:divsChild>
        <w:div w:id="967508871">
          <w:marLeft w:val="446"/>
          <w:marRight w:val="0"/>
          <w:marTop w:val="0"/>
          <w:marBottom w:val="0"/>
          <w:divBdr>
            <w:top w:val="none" w:sz="0" w:space="0" w:color="auto"/>
            <w:left w:val="none" w:sz="0" w:space="0" w:color="auto"/>
            <w:bottom w:val="none" w:sz="0" w:space="0" w:color="auto"/>
            <w:right w:val="none" w:sz="0" w:space="0" w:color="auto"/>
          </w:divBdr>
        </w:div>
        <w:div w:id="131756897">
          <w:marLeft w:val="446"/>
          <w:marRight w:val="0"/>
          <w:marTop w:val="0"/>
          <w:marBottom w:val="0"/>
          <w:divBdr>
            <w:top w:val="none" w:sz="0" w:space="0" w:color="auto"/>
            <w:left w:val="none" w:sz="0" w:space="0" w:color="auto"/>
            <w:bottom w:val="none" w:sz="0" w:space="0" w:color="auto"/>
            <w:right w:val="none" w:sz="0" w:space="0" w:color="auto"/>
          </w:divBdr>
        </w:div>
        <w:div w:id="971791766">
          <w:marLeft w:val="446"/>
          <w:marRight w:val="0"/>
          <w:marTop w:val="0"/>
          <w:marBottom w:val="0"/>
          <w:divBdr>
            <w:top w:val="none" w:sz="0" w:space="0" w:color="auto"/>
            <w:left w:val="none" w:sz="0" w:space="0" w:color="auto"/>
            <w:bottom w:val="none" w:sz="0" w:space="0" w:color="auto"/>
            <w:right w:val="none" w:sz="0" w:space="0" w:color="auto"/>
          </w:divBdr>
        </w:div>
      </w:divsChild>
    </w:div>
    <w:div w:id="2033608836">
      <w:bodyDiv w:val="1"/>
      <w:marLeft w:val="0"/>
      <w:marRight w:val="0"/>
      <w:marTop w:val="0"/>
      <w:marBottom w:val="0"/>
      <w:divBdr>
        <w:top w:val="none" w:sz="0" w:space="0" w:color="auto"/>
        <w:left w:val="none" w:sz="0" w:space="0" w:color="auto"/>
        <w:bottom w:val="none" w:sz="0" w:space="0" w:color="auto"/>
        <w:right w:val="none" w:sz="0" w:space="0" w:color="auto"/>
      </w:divBdr>
    </w:div>
    <w:div w:id="2069255286">
      <w:bodyDiv w:val="1"/>
      <w:marLeft w:val="0"/>
      <w:marRight w:val="0"/>
      <w:marTop w:val="0"/>
      <w:marBottom w:val="0"/>
      <w:divBdr>
        <w:top w:val="none" w:sz="0" w:space="0" w:color="auto"/>
        <w:left w:val="none" w:sz="0" w:space="0" w:color="auto"/>
        <w:bottom w:val="none" w:sz="0" w:space="0" w:color="auto"/>
        <w:right w:val="none" w:sz="0" w:space="0" w:color="auto"/>
      </w:divBdr>
      <w:divsChild>
        <w:div w:id="1051265467">
          <w:marLeft w:val="446"/>
          <w:marRight w:val="0"/>
          <w:marTop w:val="0"/>
          <w:marBottom w:val="0"/>
          <w:divBdr>
            <w:top w:val="none" w:sz="0" w:space="0" w:color="auto"/>
            <w:left w:val="none" w:sz="0" w:space="0" w:color="auto"/>
            <w:bottom w:val="none" w:sz="0" w:space="0" w:color="auto"/>
            <w:right w:val="none" w:sz="0" w:space="0" w:color="auto"/>
          </w:divBdr>
        </w:div>
        <w:div w:id="795220257">
          <w:marLeft w:val="446"/>
          <w:marRight w:val="0"/>
          <w:marTop w:val="0"/>
          <w:marBottom w:val="0"/>
          <w:divBdr>
            <w:top w:val="none" w:sz="0" w:space="0" w:color="auto"/>
            <w:left w:val="none" w:sz="0" w:space="0" w:color="auto"/>
            <w:bottom w:val="none" w:sz="0" w:space="0" w:color="auto"/>
            <w:right w:val="none" w:sz="0" w:space="0" w:color="auto"/>
          </w:divBdr>
        </w:div>
        <w:div w:id="823202453">
          <w:marLeft w:val="446"/>
          <w:marRight w:val="0"/>
          <w:marTop w:val="0"/>
          <w:marBottom w:val="0"/>
          <w:divBdr>
            <w:top w:val="none" w:sz="0" w:space="0" w:color="auto"/>
            <w:left w:val="none" w:sz="0" w:space="0" w:color="auto"/>
            <w:bottom w:val="none" w:sz="0" w:space="0" w:color="auto"/>
            <w:right w:val="none" w:sz="0" w:space="0" w:color="auto"/>
          </w:divBdr>
        </w:div>
      </w:divsChild>
    </w:div>
    <w:div w:id="2084331168">
      <w:bodyDiv w:val="1"/>
      <w:marLeft w:val="0"/>
      <w:marRight w:val="0"/>
      <w:marTop w:val="0"/>
      <w:marBottom w:val="0"/>
      <w:divBdr>
        <w:top w:val="none" w:sz="0" w:space="0" w:color="auto"/>
        <w:left w:val="none" w:sz="0" w:space="0" w:color="auto"/>
        <w:bottom w:val="none" w:sz="0" w:space="0" w:color="auto"/>
        <w:right w:val="none" w:sz="0" w:space="0" w:color="auto"/>
      </w:divBdr>
    </w:div>
    <w:div w:id="2090955718">
      <w:bodyDiv w:val="1"/>
      <w:marLeft w:val="0"/>
      <w:marRight w:val="0"/>
      <w:marTop w:val="0"/>
      <w:marBottom w:val="0"/>
      <w:divBdr>
        <w:top w:val="none" w:sz="0" w:space="0" w:color="auto"/>
        <w:left w:val="none" w:sz="0" w:space="0" w:color="auto"/>
        <w:bottom w:val="none" w:sz="0" w:space="0" w:color="auto"/>
        <w:right w:val="none" w:sz="0" w:space="0" w:color="auto"/>
      </w:divBdr>
    </w:div>
    <w:div w:id="2109041375">
      <w:bodyDiv w:val="1"/>
      <w:marLeft w:val="0"/>
      <w:marRight w:val="0"/>
      <w:marTop w:val="0"/>
      <w:marBottom w:val="0"/>
      <w:divBdr>
        <w:top w:val="none" w:sz="0" w:space="0" w:color="auto"/>
        <w:left w:val="none" w:sz="0" w:space="0" w:color="auto"/>
        <w:bottom w:val="none" w:sz="0" w:space="0" w:color="auto"/>
        <w:right w:val="none" w:sz="0" w:space="0" w:color="auto"/>
      </w:divBdr>
    </w:div>
    <w:div w:id="2110462315">
      <w:bodyDiv w:val="1"/>
      <w:marLeft w:val="0"/>
      <w:marRight w:val="0"/>
      <w:marTop w:val="0"/>
      <w:marBottom w:val="0"/>
      <w:divBdr>
        <w:top w:val="none" w:sz="0" w:space="0" w:color="auto"/>
        <w:left w:val="none" w:sz="0" w:space="0" w:color="auto"/>
        <w:bottom w:val="none" w:sz="0" w:space="0" w:color="auto"/>
        <w:right w:val="none" w:sz="0" w:space="0" w:color="auto"/>
      </w:divBdr>
    </w:div>
    <w:div w:id="2111001640">
      <w:bodyDiv w:val="1"/>
      <w:marLeft w:val="0"/>
      <w:marRight w:val="0"/>
      <w:marTop w:val="0"/>
      <w:marBottom w:val="0"/>
      <w:divBdr>
        <w:top w:val="none" w:sz="0" w:space="0" w:color="auto"/>
        <w:left w:val="none" w:sz="0" w:space="0" w:color="auto"/>
        <w:bottom w:val="none" w:sz="0" w:space="0" w:color="auto"/>
        <w:right w:val="none" w:sz="0" w:space="0" w:color="auto"/>
      </w:divBdr>
      <w:divsChild>
        <w:div w:id="795298196">
          <w:marLeft w:val="274"/>
          <w:marRight w:val="0"/>
          <w:marTop w:val="0"/>
          <w:marBottom w:val="0"/>
          <w:divBdr>
            <w:top w:val="none" w:sz="0" w:space="0" w:color="auto"/>
            <w:left w:val="none" w:sz="0" w:space="0" w:color="auto"/>
            <w:bottom w:val="none" w:sz="0" w:space="0" w:color="auto"/>
            <w:right w:val="none" w:sz="0" w:space="0" w:color="auto"/>
          </w:divBdr>
        </w:div>
        <w:div w:id="2139103417">
          <w:marLeft w:val="274"/>
          <w:marRight w:val="0"/>
          <w:marTop w:val="0"/>
          <w:marBottom w:val="0"/>
          <w:divBdr>
            <w:top w:val="none" w:sz="0" w:space="0" w:color="auto"/>
            <w:left w:val="none" w:sz="0" w:space="0" w:color="auto"/>
            <w:bottom w:val="none" w:sz="0" w:space="0" w:color="auto"/>
            <w:right w:val="none" w:sz="0" w:space="0" w:color="auto"/>
          </w:divBdr>
        </w:div>
      </w:divsChild>
    </w:div>
    <w:div w:id="2118787305">
      <w:bodyDiv w:val="1"/>
      <w:marLeft w:val="0"/>
      <w:marRight w:val="0"/>
      <w:marTop w:val="0"/>
      <w:marBottom w:val="0"/>
      <w:divBdr>
        <w:top w:val="none" w:sz="0" w:space="0" w:color="auto"/>
        <w:left w:val="none" w:sz="0" w:space="0" w:color="auto"/>
        <w:bottom w:val="none" w:sz="0" w:space="0" w:color="auto"/>
        <w:right w:val="none" w:sz="0" w:space="0" w:color="auto"/>
      </w:divBdr>
    </w:div>
    <w:div w:id="2143302554">
      <w:bodyDiv w:val="1"/>
      <w:marLeft w:val="0"/>
      <w:marRight w:val="0"/>
      <w:marTop w:val="0"/>
      <w:marBottom w:val="0"/>
      <w:divBdr>
        <w:top w:val="none" w:sz="0" w:space="0" w:color="auto"/>
        <w:left w:val="none" w:sz="0" w:space="0" w:color="auto"/>
        <w:bottom w:val="none" w:sz="0" w:space="0" w:color="auto"/>
        <w:right w:val="none" w:sz="0" w:space="0" w:color="auto"/>
      </w:divBdr>
      <w:divsChild>
        <w:div w:id="823661596">
          <w:marLeft w:val="0"/>
          <w:marRight w:val="0"/>
          <w:marTop w:val="0"/>
          <w:marBottom w:val="0"/>
          <w:divBdr>
            <w:top w:val="none" w:sz="0" w:space="0" w:color="auto"/>
            <w:left w:val="none" w:sz="0" w:space="0" w:color="auto"/>
            <w:bottom w:val="none" w:sz="0" w:space="0" w:color="auto"/>
            <w:right w:val="none" w:sz="0" w:space="0" w:color="auto"/>
          </w:divBdr>
          <w:divsChild>
            <w:div w:id="129786358">
              <w:marLeft w:val="0"/>
              <w:marRight w:val="0"/>
              <w:marTop w:val="0"/>
              <w:marBottom w:val="0"/>
              <w:divBdr>
                <w:top w:val="none" w:sz="0" w:space="0" w:color="auto"/>
                <w:left w:val="none" w:sz="0" w:space="0" w:color="auto"/>
                <w:bottom w:val="none" w:sz="0" w:space="0" w:color="auto"/>
                <w:right w:val="none" w:sz="0" w:space="0" w:color="auto"/>
              </w:divBdr>
              <w:divsChild>
                <w:div w:id="1100685494">
                  <w:marLeft w:val="0"/>
                  <w:marRight w:val="0"/>
                  <w:marTop w:val="0"/>
                  <w:marBottom w:val="0"/>
                  <w:divBdr>
                    <w:top w:val="none" w:sz="0" w:space="0" w:color="auto"/>
                    <w:left w:val="none" w:sz="0" w:space="0" w:color="auto"/>
                    <w:bottom w:val="none" w:sz="0" w:space="0" w:color="auto"/>
                    <w:right w:val="none" w:sz="0" w:space="0" w:color="auto"/>
                  </w:divBdr>
                  <w:divsChild>
                    <w:div w:id="1203522547">
                      <w:marLeft w:val="0"/>
                      <w:marRight w:val="0"/>
                      <w:marTop w:val="0"/>
                      <w:marBottom w:val="0"/>
                      <w:divBdr>
                        <w:top w:val="none" w:sz="0" w:space="0" w:color="auto"/>
                        <w:left w:val="none" w:sz="0" w:space="0" w:color="auto"/>
                        <w:bottom w:val="none" w:sz="0" w:space="0" w:color="auto"/>
                        <w:right w:val="none" w:sz="0" w:space="0" w:color="auto"/>
                      </w:divBdr>
                      <w:divsChild>
                        <w:div w:id="36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eur01.safelinks.protection.outlook.com/?url=https%3A%2F%2Fapigw-prep.grupporealemutua.it%2Fgateway%2Fvita%2Fdocumenti%2Fv1.0&amp;data=05%7C02%7CTeresa.Armillotta%40dedagroup.it%7C95a8a394b98e445f013108ddbec0b8d6%7Cbbf156d433fa4fee86f62cfcb1359ef0%7C0%7C0%7C638876457183942689%7CUnknown%7CTWFpbGZsb3d8eyJFbXB0eU1hcGkiOnRydWUsIlYiOiIwLjAuMDAwMCIsIlAiOiJXaW4zMiIsIkFOIjoiTWFpbCIsIldUIjoyfQ%3D%3D%7C0%7C%7C%7C&amp;sdata=3v5y%2FE4QqFYL6ZXOr9MNF9UohCF2B%2BSv8qWQzb%2FGm9E%3D&amp;reserved=0" TargetMode="External"/><Relationship Id="rId10" Type="http://schemas.openxmlformats.org/officeDocument/2006/relationships/endnotes" Target="endnotes.xml"/><Relationship Id="rId19" Type="http://schemas.openxmlformats.org/officeDocument/2006/relationships/image" Target="media/image9.gi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eur01.safelinks.protection.outlook.com/?url=https%3A%2F%2Fapigw-prep.grupporealemutua.it%2Fgateway%2Fvita%2Fdocumenti%2Fv1.0&amp;data=05%7C02%7CTeresa.Armillotta%40dedagroup.it%7C95a8a394b98e445f013108ddbec0b8d6%7Cbbf156d433fa4fee86f62cfcb1359ef0%7C0%7C0%7C638876457183921541%7CUnknown%7CTWFpbGZsb3d8eyJFbXB0eU1hcGkiOnRydWUsIlYiOiIwLjAuMDAwMCIsIlAiOiJXaW4zMiIsIkFOIjoiTWFpbCIsIldUIjoyfQ%3D%3D%7C0%7C%7C%7C&amp;sdata=LXO4xQt3mXpKPD%2FsM7Nj2Jc3O2jU2rcBOtrYG3mLmuQ%3D&amp;reserved=0"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cerrato\Application%20Data\Microsoft\Templates\VMO.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0806904898B1A640B28EA8354FF71422" ma:contentTypeVersion="7" ma:contentTypeDescription="Creare un nuovo documento." ma:contentTypeScope="" ma:versionID="ec45dab6cb7e8cf0fb8524aa97a71d73">
  <xsd:schema xmlns:xsd="http://www.w3.org/2001/XMLSchema" xmlns:xs="http://www.w3.org/2001/XMLSchema" xmlns:p="http://schemas.microsoft.com/office/2006/metadata/properties" xmlns:ns2="352d9554-9358-4820-854b-95e451fb0fc2" targetNamespace="http://schemas.microsoft.com/office/2006/metadata/properties" ma:root="true" ma:fieldsID="0e7c8393f71c7b485741e88b07c8bf39" ns2:_="">
    <xsd:import namespace="352d9554-9358-4820-854b-95e451fb0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d9554-9358-4820-854b-95e451fb0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D2AEBC-57D2-4FD6-9BD8-4B404C2ECCF2}">
  <ds:schemaRefs>
    <ds:schemaRef ds:uri="http://schemas.microsoft.com/sharepoint/v3/contenttype/forms"/>
  </ds:schemaRefs>
</ds:datastoreItem>
</file>

<file path=customXml/itemProps2.xml><?xml version="1.0" encoding="utf-8"?>
<ds:datastoreItem xmlns:ds="http://schemas.openxmlformats.org/officeDocument/2006/customXml" ds:itemID="{F963A407-4B17-4D85-AAE7-75371F7C79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6A576C-68CF-47B9-87B6-5D219BA79EF7}">
  <ds:schemaRefs>
    <ds:schemaRef ds:uri="http://schemas.openxmlformats.org/officeDocument/2006/bibliography"/>
  </ds:schemaRefs>
</ds:datastoreItem>
</file>

<file path=customXml/itemProps4.xml><?xml version="1.0" encoding="utf-8"?>
<ds:datastoreItem xmlns:ds="http://schemas.openxmlformats.org/officeDocument/2006/customXml" ds:itemID="{F32A58DA-9D74-4925-8160-DA39C800B71A}"/>
</file>

<file path=docMetadata/LabelInfo.xml><?xml version="1.0" encoding="utf-8"?>
<clbl:labelList xmlns:clbl="http://schemas.microsoft.com/office/2020/mipLabelMetadata">
  <clbl:label id="{bbf156d4-33fa-4fee-86f6-2cfcb1359ef0}" enabled="0" method="" siteId="{bbf156d4-33fa-4fee-86f6-2cfcb1359ef0}" removed="1"/>
</clbl:labelList>
</file>

<file path=docProps/app.xml><?xml version="1.0" encoding="utf-8"?>
<Properties xmlns="http://schemas.openxmlformats.org/officeDocument/2006/extended-properties" xmlns:vt="http://schemas.openxmlformats.org/officeDocument/2006/docPropsVTypes">
  <Template>VMO.dot</Template>
  <TotalTime>302</TotalTime>
  <Pages>22</Pages>
  <Words>3202</Words>
  <Characters>18257</Characters>
  <Application>Microsoft Office Word</Application>
  <DocSecurity>0</DocSecurity>
  <Lines>152</Lines>
  <Paragraphs>42</Paragraphs>
  <ScaleCrop>false</ScaleCrop>
  <HeadingPairs>
    <vt:vector size="2" baseType="variant">
      <vt:variant>
        <vt:lpstr>Titolo</vt:lpstr>
      </vt:variant>
      <vt:variant>
        <vt:i4>1</vt:i4>
      </vt:variant>
    </vt:vector>
  </HeadingPairs>
  <TitlesOfParts>
    <vt:vector size="1" baseType="lpstr">
      <vt:lpstr>“Nome Progetto”</vt:lpstr>
    </vt:vector>
  </TitlesOfParts>
  <Company>CSC</Company>
  <LinksUpToDate>false</LinksUpToDate>
  <CharactersWithSpaces>21417</CharactersWithSpaces>
  <SharedDoc>false</SharedDoc>
  <HLinks>
    <vt:vector size="36" baseType="variant">
      <vt:variant>
        <vt:i4>4128814</vt:i4>
      </vt:variant>
      <vt:variant>
        <vt:i4>93</vt:i4>
      </vt:variant>
      <vt:variant>
        <vt:i4>0</vt:i4>
      </vt:variant>
      <vt:variant>
        <vt:i4>5</vt:i4>
      </vt:variant>
      <vt:variant>
        <vt:lpwstr>http://www.realemutua.it/rma/prodotti/</vt:lpwstr>
      </vt:variant>
      <vt:variant>
        <vt:lpwstr/>
      </vt:variant>
      <vt:variant>
        <vt:i4>7995500</vt:i4>
      </vt:variant>
      <vt:variant>
        <vt:i4>90</vt:i4>
      </vt:variant>
      <vt:variant>
        <vt:i4>0</vt:i4>
      </vt:variant>
      <vt:variant>
        <vt:i4>5</vt:i4>
      </vt:variant>
      <vt:variant>
        <vt:lpwstr>http://www.italiana.it/prodotti</vt:lpwstr>
      </vt:variant>
      <vt:variant>
        <vt:lpwstr/>
      </vt:variant>
      <vt:variant>
        <vt:i4>4128814</vt:i4>
      </vt:variant>
      <vt:variant>
        <vt:i4>87</vt:i4>
      </vt:variant>
      <vt:variant>
        <vt:i4>0</vt:i4>
      </vt:variant>
      <vt:variant>
        <vt:i4>5</vt:i4>
      </vt:variant>
      <vt:variant>
        <vt:lpwstr>http://www.realemutua.it/rma/prodotti/</vt:lpwstr>
      </vt:variant>
      <vt:variant>
        <vt:lpwstr/>
      </vt:variant>
      <vt:variant>
        <vt:i4>4128814</vt:i4>
      </vt:variant>
      <vt:variant>
        <vt:i4>84</vt:i4>
      </vt:variant>
      <vt:variant>
        <vt:i4>0</vt:i4>
      </vt:variant>
      <vt:variant>
        <vt:i4>5</vt:i4>
      </vt:variant>
      <vt:variant>
        <vt:lpwstr>http://www.realemutua.it/rma/prodotti/</vt:lpwstr>
      </vt:variant>
      <vt:variant>
        <vt:lpwstr/>
      </vt:variant>
      <vt:variant>
        <vt:i4>7995500</vt:i4>
      </vt:variant>
      <vt:variant>
        <vt:i4>81</vt:i4>
      </vt:variant>
      <vt:variant>
        <vt:i4>0</vt:i4>
      </vt:variant>
      <vt:variant>
        <vt:i4>5</vt:i4>
      </vt:variant>
      <vt:variant>
        <vt:lpwstr>http://www.italiana.it/prodotti</vt:lpwstr>
      </vt:variant>
      <vt:variant>
        <vt:lpwstr/>
      </vt:variant>
      <vt:variant>
        <vt:i4>4128814</vt:i4>
      </vt:variant>
      <vt:variant>
        <vt:i4>78</vt:i4>
      </vt:variant>
      <vt:variant>
        <vt:i4>0</vt:i4>
      </vt:variant>
      <vt:variant>
        <vt:i4>5</vt:i4>
      </vt:variant>
      <vt:variant>
        <vt:lpwstr>http://www.realemutua.it/rma/prodotti/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“Nome Progetto”</dc:title>
  <dc:creator>Francesco Lacchia</dc:creator>
  <cp:lastModifiedBy>CIOGLI Matteo</cp:lastModifiedBy>
  <cp:revision>54</cp:revision>
  <cp:lastPrinted>2019-08-13T08:49:00Z</cp:lastPrinted>
  <dcterms:created xsi:type="dcterms:W3CDTF">2025-07-11T08:59:00Z</dcterms:created>
  <dcterms:modified xsi:type="dcterms:W3CDTF">2025-07-23T09:54:00Z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0x0101000806904898B1A640B28EA8354FF71422</vt:lpwstr>
  </property>
  <property fmtid="{D5CDD505-2E9C-101B-9397-08002B2CF9AE}" pid="3" name="MSIP_Label_83f26ff2-23c4-4f48-bd1a-7194590f2f67_Enabled">
    <vt:lpwstr>true</vt:lpwstr>
  </property>
  <property fmtid="{D5CDD505-2E9C-101B-9397-08002B2CF9AE}" pid="4" name="MSIP_Label_83f26ff2-23c4-4f48-bd1a-7194590f2f67_SetDate">
    <vt:lpwstr>2022-05-11T13:18:48Z</vt:lpwstr>
  </property>
  <property fmtid="{D5CDD505-2E9C-101B-9397-08002B2CF9AE}" pid="5" name="MSIP_Label_83f26ff2-23c4-4f48-bd1a-7194590f2f67_Method">
    <vt:lpwstr>Standard</vt:lpwstr>
  </property>
  <property fmtid="{D5CDD505-2E9C-101B-9397-08002B2CF9AE}" pid="6" name="MSIP_Label_83f26ff2-23c4-4f48-bd1a-7194590f2f67_Name">
    <vt:lpwstr>83f26ff2-23c4-4f48-bd1a-7194590f2f67</vt:lpwstr>
  </property>
  <property fmtid="{D5CDD505-2E9C-101B-9397-08002B2CF9AE}" pid="7" name="MSIP_Label_83f26ff2-23c4-4f48-bd1a-7194590f2f67_SiteId">
    <vt:lpwstr>75584e34-72c0-4772-b459-a9fe78fec27c</vt:lpwstr>
  </property>
  <property fmtid="{D5CDD505-2E9C-101B-9397-08002B2CF9AE}" pid="8" name="MSIP_Label_83f26ff2-23c4-4f48-bd1a-7194590f2f67_ActionId">
    <vt:lpwstr>08a35bff-5d6c-45ae-947c-feace01f55bf</vt:lpwstr>
  </property>
  <property fmtid="{D5CDD505-2E9C-101B-9397-08002B2CF9AE}" pid="9" name="MSIP_Label_83f26ff2-23c4-4f48-bd1a-7194590f2f67_ContentBits">
    <vt:lpwstr>0</vt:lpwstr>
  </property>
</Properties>
</file>