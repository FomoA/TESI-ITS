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4955" w14:textId="79EB8CB3" w:rsidR="00037EFD" w:rsidRPr="00005967" w:rsidRDefault="00037EFD">
      <w:pPr>
        <w:pStyle w:val="TitoloPrincipale"/>
        <w:spacing w:before="3240" w:after="120"/>
        <w:rPr>
          <w:lang w:val="it-IT"/>
        </w:rPr>
      </w:pPr>
      <w:r w:rsidRPr="00005967">
        <w:rPr>
          <w:lang w:val="it-IT"/>
        </w:rPr>
        <w:t>Descrizione Intervento Manutentivo</w:t>
      </w:r>
    </w:p>
    <w:p w14:paraId="6A034956" w14:textId="77777777" w:rsidR="00037EFD" w:rsidRDefault="00037EFD">
      <w:pPr>
        <w:jc w:val="right"/>
        <w:rPr>
          <w:b/>
          <w:sz w:val="20"/>
        </w:rPr>
      </w:pPr>
      <w:r>
        <w:rPr>
          <w:b/>
          <w:sz w:val="20"/>
        </w:rPr>
        <w:t>Application Maintenance</w:t>
      </w:r>
    </w:p>
    <w:p w14:paraId="6A034957" w14:textId="77777777" w:rsidR="00037EFD" w:rsidRDefault="00037EFD"/>
    <w:p w14:paraId="6A034958" w14:textId="77777777" w:rsidR="00037EFD" w:rsidRDefault="00037EFD"/>
    <w:p w14:paraId="6A034959" w14:textId="580AFF8F" w:rsidR="00037EFD" w:rsidRPr="006F5F36" w:rsidRDefault="00037EFD">
      <w:pPr>
        <w:jc w:val="right"/>
        <w:rPr>
          <w:i/>
          <w:sz w:val="22"/>
          <w:szCs w:val="22"/>
        </w:rPr>
      </w:pPr>
      <w:r w:rsidRPr="006F5F36">
        <w:rPr>
          <w:i/>
          <w:sz w:val="22"/>
          <w:szCs w:val="22"/>
        </w:rPr>
        <w:t xml:space="preserve">Vita / </w:t>
      </w:r>
      <w:r w:rsidR="0086129C">
        <w:rPr>
          <w:i/>
          <w:sz w:val="22"/>
          <w:szCs w:val="22"/>
        </w:rPr>
        <w:t>Portal</w:t>
      </w:r>
      <w:r w:rsidRPr="006F5F36">
        <w:rPr>
          <w:i/>
          <w:sz w:val="22"/>
          <w:szCs w:val="22"/>
        </w:rPr>
        <w:t xml:space="preserve"> / </w:t>
      </w:r>
      <w:r w:rsidR="0086129C">
        <w:rPr>
          <w:i/>
          <w:sz w:val="22"/>
          <w:szCs w:val="22"/>
        </w:rPr>
        <w:t>Anagrafica</w:t>
      </w:r>
    </w:p>
    <w:p w14:paraId="5F9F1970" w14:textId="77777777" w:rsidR="00AE3ED0" w:rsidRDefault="00AE3ED0">
      <w:pPr>
        <w:jc w:val="right"/>
        <w:rPr>
          <w:b/>
          <w:noProof/>
          <w:sz w:val="32"/>
          <w:szCs w:val="32"/>
        </w:rPr>
      </w:pPr>
    </w:p>
    <w:p w14:paraId="6A03495C" w14:textId="2EBF03EF" w:rsidR="00741779" w:rsidRPr="00741779" w:rsidRDefault="0086129C">
      <w:pPr>
        <w:jc w:val="right"/>
        <w:rPr>
          <w:sz w:val="32"/>
          <w:szCs w:val="32"/>
        </w:rPr>
      </w:pPr>
      <w:r>
        <w:rPr>
          <w:b/>
          <w:noProof/>
          <w:sz w:val="32"/>
          <w:szCs w:val="32"/>
        </w:rPr>
        <w:t>Gestione ALTRI DATI VITA</w:t>
      </w:r>
    </w:p>
    <w:p w14:paraId="6A03495E" w14:textId="58A83DBC" w:rsidR="00037EFD" w:rsidRPr="00952278" w:rsidRDefault="0086129C">
      <w:pPr>
        <w:pStyle w:val="MeseAnno"/>
        <w:spacing w:before="600" w:after="240"/>
        <w:rPr>
          <w:sz w:val="24"/>
        </w:rPr>
      </w:pPr>
      <w:r>
        <w:rPr>
          <w:sz w:val="24"/>
        </w:rPr>
        <w:t>22</w:t>
      </w:r>
      <w:r w:rsidR="00957B52">
        <w:rPr>
          <w:sz w:val="24"/>
        </w:rPr>
        <w:t xml:space="preserve"> </w:t>
      </w:r>
      <w:r>
        <w:rPr>
          <w:sz w:val="24"/>
        </w:rPr>
        <w:t>Luglio 2025</w:t>
      </w:r>
      <w:r w:rsidR="00952278">
        <w:rPr>
          <w:sz w:val="24"/>
        </w:rPr>
        <w:tab/>
      </w:r>
    </w:p>
    <w:p w14:paraId="6A034960" w14:textId="77777777" w:rsidR="00037EFD" w:rsidRPr="00952278" w:rsidRDefault="00037EFD"/>
    <w:p w14:paraId="6A034961" w14:textId="77777777" w:rsidR="00566BAD" w:rsidRPr="00952278" w:rsidRDefault="00566BAD"/>
    <w:p w14:paraId="6A034962" w14:textId="77777777" w:rsidR="00566BAD" w:rsidRPr="00566BAD" w:rsidRDefault="00566BAD" w:rsidP="00566BAD"/>
    <w:p w14:paraId="6A034963" w14:textId="77777777" w:rsidR="00566BAD" w:rsidRPr="00566BAD" w:rsidRDefault="00566BAD" w:rsidP="00566BAD"/>
    <w:tbl>
      <w:tblPr>
        <w:tblW w:w="0" w:type="auto"/>
        <w:tblLayout w:type="fixed"/>
        <w:tblCellMar>
          <w:left w:w="85" w:type="dxa"/>
          <w:right w:w="85" w:type="dxa"/>
        </w:tblCellMar>
        <w:tblLook w:val="0000" w:firstRow="0" w:lastRow="0" w:firstColumn="0" w:lastColumn="0" w:noHBand="0" w:noVBand="0"/>
      </w:tblPr>
      <w:tblGrid>
        <w:gridCol w:w="1693"/>
        <w:gridCol w:w="3110"/>
        <w:gridCol w:w="986"/>
        <w:gridCol w:w="3701"/>
      </w:tblGrid>
      <w:tr w:rsidR="00566BAD" w:rsidRPr="00566BAD" w14:paraId="6A034968" w14:textId="77777777" w:rsidTr="00E00CFC">
        <w:trPr>
          <w:cantSplit/>
        </w:trPr>
        <w:tc>
          <w:tcPr>
            <w:tcW w:w="1693" w:type="dxa"/>
            <w:shd w:val="pct10" w:color="auto" w:fill="auto"/>
          </w:tcPr>
          <w:p w14:paraId="6A034964" w14:textId="77777777" w:rsidR="00566BAD" w:rsidRPr="00566BAD" w:rsidRDefault="00566BAD" w:rsidP="00566BAD">
            <w:pPr>
              <w:framePr w:hSpace="141" w:wrap="notBeside" w:vAnchor="text" w:hAnchor="margin" w:yAlign="top"/>
            </w:pPr>
            <w:r w:rsidRPr="00566BAD">
              <w:t>Emesso da:</w:t>
            </w:r>
          </w:p>
        </w:tc>
        <w:tc>
          <w:tcPr>
            <w:tcW w:w="3110" w:type="dxa"/>
            <w:shd w:val="pct10" w:color="auto" w:fill="auto"/>
            <w:vAlign w:val="bottom"/>
          </w:tcPr>
          <w:p w14:paraId="6A034965" w14:textId="04899B8B" w:rsidR="00566BAD" w:rsidRPr="00566BAD" w:rsidRDefault="006E20F2" w:rsidP="00952278">
            <w:pPr>
              <w:framePr w:hSpace="141" w:wrap="notBeside" w:vAnchor="text" w:hAnchor="margin" w:yAlign="top"/>
              <w:jc w:val="center"/>
              <w:rPr>
                <w:b/>
              </w:rPr>
            </w:pPr>
            <w:r>
              <w:rPr>
                <w:b/>
              </w:rPr>
              <w:t>Teresa</w:t>
            </w:r>
            <w:r w:rsidR="00762601" w:rsidRPr="00762601">
              <w:rPr>
                <w:b/>
              </w:rPr>
              <w:t xml:space="preserve"> </w:t>
            </w:r>
            <w:r>
              <w:rPr>
                <w:b/>
              </w:rPr>
              <w:t>ARMILLOTTA</w:t>
            </w:r>
            <w:r w:rsidR="00566BAD">
              <w:rPr>
                <w:b/>
              </w:rPr>
              <w:t xml:space="preserve"> </w:t>
            </w:r>
          </w:p>
        </w:tc>
        <w:tc>
          <w:tcPr>
            <w:tcW w:w="986" w:type="dxa"/>
            <w:shd w:val="pct10" w:color="auto" w:fill="auto"/>
          </w:tcPr>
          <w:p w14:paraId="6A034966" w14:textId="77777777" w:rsidR="00566BAD" w:rsidRPr="00566BAD" w:rsidRDefault="00566BAD" w:rsidP="00566BAD">
            <w:pPr>
              <w:framePr w:hSpace="141" w:wrap="notBeside" w:vAnchor="text" w:hAnchor="margin" w:yAlign="top"/>
            </w:pPr>
            <w:r w:rsidRPr="00566BAD">
              <w:t>Società</w:t>
            </w:r>
          </w:p>
        </w:tc>
        <w:tc>
          <w:tcPr>
            <w:tcW w:w="3701" w:type="dxa"/>
            <w:shd w:val="pct10" w:color="auto" w:fill="auto"/>
          </w:tcPr>
          <w:p w14:paraId="6A034967" w14:textId="6281EE2D" w:rsidR="00566BAD" w:rsidRPr="00566BAD" w:rsidRDefault="0086129C" w:rsidP="00566BAD">
            <w:pPr>
              <w:framePr w:hSpace="141" w:wrap="notBeside" w:vAnchor="text" w:hAnchor="margin" w:yAlign="top"/>
              <w:rPr>
                <w:b/>
              </w:rPr>
            </w:pPr>
            <w:r>
              <w:rPr>
                <w:b/>
              </w:rPr>
              <w:t>Deda Bit</w:t>
            </w:r>
          </w:p>
        </w:tc>
      </w:tr>
      <w:tr w:rsidR="00566BAD" w:rsidRPr="00566BAD" w14:paraId="6A03496D" w14:textId="77777777" w:rsidTr="00E00CFC">
        <w:trPr>
          <w:cantSplit/>
        </w:trPr>
        <w:tc>
          <w:tcPr>
            <w:tcW w:w="1693" w:type="dxa"/>
            <w:shd w:val="pct10" w:color="auto" w:fill="auto"/>
          </w:tcPr>
          <w:p w14:paraId="6A034969" w14:textId="77777777" w:rsidR="00566BAD" w:rsidRPr="00566BAD" w:rsidRDefault="00566BAD" w:rsidP="00566BAD">
            <w:pPr>
              <w:framePr w:hSpace="141" w:wrap="notBeside" w:vAnchor="text" w:hAnchor="margin" w:yAlign="top"/>
            </w:pPr>
            <w:r w:rsidRPr="00566BAD">
              <w:t>Ruolo:</w:t>
            </w:r>
          </w:p>
        </w:tc>
        <w:tc>
          <w:tcPr>
            <w:tcW w:w="3110" w:type="dxa"/>
            <w:shd w:val="pct10" w:color="auto" w:fill="auto"/>
            <w:vAlign w:val="bottom"/>
          </w:tcPr>
          <w:p w14:paraId="6A03496A" w14:textId="77777777" w:rsidR="00566BAD" w:rsidRPr="00566BAD" w:rsidRDefault="00566BAD" w:rsidP="00566BAD">
            <w:pPr>
              <w:framePr w:hSpace="141" w:wrap="notBeside" w:vAnchor="text" w:hAnchor="margin" w:yAlign="top"/>
              <w:jc w:val="center"/>
            </w:pPr>
            <w:r w:rsidRPr="00566BAD">
              <w:t>Analista Funzionale</w:t>
            </w:r>
          </w:p>
        </w:tc>
        <w:tc>
          <w:tcPr>
            <w:tcW w:w="986" w:type="dxa"/>
            <w:shd w:val="pct10" w:color="auto" w:fill="auto"/>
          </w:tcPr>
          <w:p w14:paraId="6A03496B" w14:textId="77777777" w:rsidR="00566BAD" w:rsidRPr="00566BAD" w:rsidRDefault="00566BAD" w:rsidP="00566BAD">
            <w:pPr>
              <w:framePr w:hSpace="141" w:wrap="notBeside" w:vAnchor="text" w:hAnchor="margin" w:yAlign="top"/>
            </w:pPr>
          </w:p>
        </w:tc>
        <w:tc>
          <w:tcPr>
            <w:tcW w:w="3701" w:type="dxa"/>
            <w:shd w:val="pct10" w:color="auto" w:fill="auto"/>
          </w:tcPr>
          <w:p w14:paraId="6A03496C" w14:textId="77777777" w:rsidR="00566BAD" w:rsidRPr="00566BAD" w:rsidRDefault="00566BAD" w:rsidP="00566BAD">
            <w:pPr>
              <w:framePr w:hSpace="141" w:wrap="notBeside" w:vAnchor="text" w:hAnchor="margin" w:yAlign="top"/>
              <w:rPr>
                <w:b/>
              </w:rPr>
            </w:pPr>
          </w:p>
        </w:tc>
      </w:tr>
    </w:tbl>
    <w:p w14:paraId="6A03496E" w14:textId="77777777" w:rsidR="00566BAD" w:rsidRPr="00566BAD" w:rsidRDefault="00566BAD" w:rsidP="00566BAD">
      <w:pPr>
        <w:rPr>
          <w:vanish/>
        </w:rPr>
      </w:pPr>
    </w:p>
    <w:tbl>
      <w:tblPr>
        <w:tblW w:w="0" w:type="auto"/>
        <w:tblLayout w:type="fixed"/>
        <w:tblCellMar>
          <w:left w:w="85" w:type="dxa"/>
          <w:right w:w="85" w:type="dxa"/>
        </w:tblCellMar>
        <w:tblLook w:val="0000" w:firstRow="0" w:lastRow="0" w:firstColumn="0" w:lastColumn="0" w:noHBand="0" w:noVBand="0"/>
      </w:tblPr>
      <w:tblGrid>
        <w:gridCol w:w="1693"/>
        <w:gridCol w:w="1164"/>
        <w:gridCol w:w="1946"/>
        <w:gridCol w:w="986"/>
        <w:gridCol w:w="317"/>
        <w:gridCol w:w="3384"/>
      </w:tblGrid>
      <w:tr w:rsidR="00566BAD" w14:paraId="6A034973" w14:textId="77777777" w:rsidTr="00E00CFC">
        <w:trPr>
          <w:cantSplit/>
        </w:trPr>
        <w:tc>
          <w:tcPr>
            <w:tcW w:w="1693" w:type="dxa"/>
            <w:shd w:val="pct10" w:color="auto" w:fill="auto"/>
          </w:tcPr>
          <w:p w14:paraId="6A03496F" w14:textId="77777777" w:rsidR="00566BAD" w:rsidRDefault="00566BAD" w:rsidP="00E00CFC">
            <w:pPr>
              <w:pStyle w:val="1"/>
              <w:spacing w:before="120"/>
            </w:pPr>
            <w:r>
              <w:t>Revisionato da:</w:t>
            </w:r>
          </w:p>
        </w:tc>
        <w:tc>
          <w:tcPr>
            <w:tcW w:w="3110" w:type="dxa"/>
            <w:gridSpan w:val="2"/>
            <w:shd w:val="pct10" w:color="auto" w:fill="auto"/>
            <w:vAlign w:val="bottom"/>
          </w:tcPr>
          <w:p w14:paraId="6A034970" w14:textId="77777777" w:rsidR="00566BAD" w:rsidRDefault="00566BAD" w:rsidP="00E00CFC">
            <w:pPr>
              <w:jc w:val="center"/>
              <w:rPr>
                <w:b/>
              </w:rPr>
            </w:pPr>
            <w:r>
              <w:rPr>
                <w:b/>
              </w:rPr>
              <w:t>na</w:t>
            </w:r>
          </w:p>
        </w:tc>
        <w:tc>
          <w:tcPr>
            <w:tcW w:w="986" w:type="dxa"/>
            <w:shd w:val="pct10" w:color="auto" w:fill="auto"/>
          </w:tcPr>
          <w:p w14:paraId="6A034971" w14:textId="77777777" w:rsidR="00566BAD" w:rsidRDefault="00566BAD" w:rsidP="00E00CFC">
            <w:pPr>
              <w:pStyle w:val="1"/>
              <w:spacing w:before="120"/>
            </w:pPr>
            <w:r>
              <w:t>Società</w:t>
            </w:r>
          </w:p>
        </w:tc>
        <w:tc>
          <w:tcPr>
            <w:tcW w:w="3701" w:type="dxa"/>
            <w:gridSpan w:val="2"/>
            <w:shd w:val="pct10" w:color="auto" w:fill="auto"/>
          </w:tcPr>
          <w:p w14:paraId="6A034972" w14:textId="77777777" w:rsidR="00566BAD" w:rsidRDefault="00566BAD" w:rsidP="00E00CFC">
            <w:pPr>
              <w:spacing w:before="120"/>
              <w:rPr>
                <w:b/>
              </w:rPr>
            </w:pPr>
          </w:p>
        </w:tc>
      </w:tr>
      <w:tr w:rsidR="00566BAD" w14:paraId="6A034978" w14:textId="77777777" w:rsidTr="00E00CFC">
        <w:trPr>
          <w:cantSplit/>
        </w:trPr>
        <w:tc>
          <w:tcPr>
            <w:tcW w:w="1693" w:type="dxa"/>
            <w:shd w:val="pct10" w:color="auto" w:fill="auto"/>
          </w:tcPr>
          <w:p w14:paraId="6A034974" w14:textId="77777777" w:rsidR="00566BAD" w:rsidRDefault="00566BAD" w:rsidP="00E00CFC">
            <w:pPr>
              <w:pStyle w:val="1"/>
            </w:pPr>
            <w:r>
              <w:t>Ruolo:</w:t>
            </w:r>
          </w:p>
        </w:tc>
        <w:tc>
          <w:tcPr>
            <w:tcW w:w="3110" w:type="dxa"/>
            <w:gridSpan w:val="2"/>
            <w:shd w:val="pct10" w:color="auto" w:fill="auto"/>
            <w:vAlign w:val="bottom"/>
          </w:tcPr>
          <w:p w14:paraId="6A034975" w14:textId="77777777" w:rsidR="00566BAD" w:rsidRDefault="00566BAD" w:rsidP="00E00CFC">
            <w:pPr>
              <w:jc w:val="center"/>
            </w:pPr>
            <w:r>
              <w:t>Analista di Processo</w:t>
            </w:r>
          </w:p>
        </w:tc>
        <w:tc>
          <w:tcPr>
            <w:tcW w:w="986" w:type="dxa"/>
            <w:shd w:val="pct10" w:color="auto" w:fill="auto"/>
          </w:tcPr>
          <w:p w14:paraId="6A034976" w14:textId="77777777" w:rsidR="00566BAD" w:rsidRDefault="00566BAD" w:rsidP="00E00CFC">
            <w:pPr>
              <w:pStyle w:val="1"/>
            </w:pPr>
          </w:p>
        </w:tc>
        <w:tc>
          <w:tcPr>
            <w:tcW w:w="3701" w:type="dxa"/>
            <w:gridSpan w:val="2"/>
            <w:shd w:val="pct10" w:color="auto" w:fill="auto"/>
          </w:tcPr>
          <w:p w14:paraId="6A034977" w14:textId="77777777" w:rsidR="00566BAD" w:rsidRDefault="00566BAD" w:rsidP="00E00CFC">
            <w:pPr>
              <w:rPr>
                <w:b/>
              </w:rPr>
            </w:pPr>
          </w:p>
        </w:tc>
      </w:tr>
      <w:tr w:rsidR="00566BAD" w14:paraId="6A03497D" w14:textId="77777777" w:rsidTr="00E00CFC">
        <w:trPr>
          <w:cantSplit/>
        </w:trPr>
        <w:tc>
          <w:tcPr>
            <w:tcW w:w="1693" w:type="dxa"/>
            <w:shd w:val="pct10" w:color="auto" w:fill="auto"/>
          </w:tcPr>
          <w:p w14:paraId="6A034979" w14:textId="77777777" w:rsidR="00566BAD" w:rsidRDefault="00566BAD" w:rsidP="00E00CFC">
            <w:pPr>
              <w:pStyle w:val="1"/>
              <w:spacing w:before="120"/>
            </w:pPr>
            <w:r>
              <w:t>Approvato da:</w:t>
            </w:r>
          </w:p>
        </w:tc>
        <w:tc>
          <w:tcPr>
            <w:tcW w:w="3110" w:type="dxa"/>
            <w:gridSpan w:val="2"/>
            <w:shd w:val="pct10" w:color="auto" w:fill="auto"/>
            <w:vAlign w:val="bottom"/>
          </w:tcPr>
          <w:p w14:paraId="6A03497A" w14:textId="77777777" w:rsidR="00566BAD" w:rsidRDefault="00566BAD" w:rsidP="00E00CFC">
            <w:pPr>
              <w:jc w:val="center"/>
              <w:rPr>
                <w:b/>
              </w:rPr>
            </w:pPr>
            <w:r>
              <w:rPr>
                <w:b/>
              </w:rPr>
              <w:t>-</w:t>
            </w:r>
          </w:p>
        </w:tc>
        <w:tc>
          <w:tcPr>
            <w:tcW w:w="986" w:type="dxa"/>
            <w:shd w:val="pct10" w:color="auto" w:fill="auto"/>
          </w:tcPr>
          <w:p w14:paraId="6A03497B" w14:textId="77777777" w:rsidR="00566BAD" w:rsidRDefault="00566BAD" w:rsidP="00E00CFC">
            <w:pPr>
              <w:pStyle w:val="1"/>
              <w:spacing w:before="120"/>
            </w:pPr>
            <w:r>
              <w:t>Società</w:t>
            </w:r>
          </w:p>
        </w:tc>
        <w:tc>
          <w:tcPr>
            <w:tcW w:w="3701" w:type="dxa"/>
            <w:gridSpan w:val="2"/>
            <w:shd w:val="pct10" w:color="auto" w:fill="auto"/>
          </w:tcPr>
          <w:p w14:paraId="6A03497C" w14:textId="77777777" w:rsidR="00566BAD" w:rsidRDefault="00566BAD" w:rsidP="00E00CFC">
            <w:pPr>
              <w:spacing w:before="120"/>
              <w:rPr>
                <w:b/>
              </w:rPr>
            </w:pPr>
            <w:r>
              <w:rPr>
                <w:b/>
              </w:rPr>
              <w:t>RMA</w:t>
            </w:r>
          </w:p>
        </w:tc>
      </w:tr>
      <w:tr w:rsidR="00566BAD" w14:paraId="6A034982" w14:textId="77777777" w:rsidTr="00E00CFC">
        <w:trPr>
          <w:cantSplit/>
        </w:trPr>
        <w:tc>
          <w:tcPr>
            <w:tcW w:w="1693" w:type="dxa"/>
            <w:shd w:val="pct10" w:color="auto" w:fill="auto"/>
          </w:tcPr>
          <w:p w14:paraId="6A03497E" w14:textId="77777777" w:rsidR="00566BAD" w:rsidRDefault="00566BAD" w:rsidP="00E00CFC">
            <w:pPr>
              <w:pStyle w:val="1"/>
            </w:pPr>
            <w:r>
              <w:t>Ruolo:</w:t>
            </w:r>
          </w:p>
        </w:tc>
        <w:tc>
          <w:tcPr>
            <w:tcW w:w="3110" w:type="dxa"/>
            <w:gridSpan w:val="2"/>
            <w:shd w:val="pct10" w:color="auto" w:fill="auto"/>
            <w:vAlign w:val="bottom"/>
          </w:tcPr>
          <w:p w14:paraId="6A03497F" w14:textId="77777777" w:rsidR="00566BAD" w:rsidRDefault="00566BAD" w:rsidP="00E00CFC">
            <w:pPr>
              <w:jc w:val="center"/>
            </w:pPr>
            <w:r>
              <w:t>utente vita</w:t>
            </w:r>
          </w:p>
        </w:tc>
        <w:tc>
          <w:tcPr>
            <w:tcW w:w="986" w:type="dxa"/>
            <w:shd w:val="pct10" w:color="auto" w:fill="auto"/>
          </w:tcPr>
          <w:p w14:paraId="6A034980" w14:textId="77777777" w:rsidR="00566BAD" w:rsidRDefault="00566BAD" w:rsidP="00E00CFC">
            <w:pPr>
              <w:pStyle w:val="1"/>
            </w:pPr>
          </w:p>
        </w:tc>
        <w:tc>
          <w:tcPr>
            <w:tcW w:w="3701" w:type="dxa"/>
            <w:gridSpan w:val="2"/>
            <w:shd w:val="pct10" w:color="auto" w:fill="auto"/>
          </w:tcPr>
          <w:p w14:paraId="6A034981" w14:textId="77777777" w:rsidR="00566BAD" w:rsidRDefault="00566BAD" w:rsidP="00E00CFC">
            <w:pPr>
              <w:rPr>
                <w:b/>
              </w:rPr>
            </w:pPr>
          </w:p>
        </w:tc>
      </w:tr>
      <w:tr w:rsidR="00566BAD" w:rsidRPr="00B72A98" w14:paraId="6A034985" w14:textId="77777777" w:rsidTr="00E00CFC">
        <w:trPr>
          <w:cantSplit/>
        </w:trPr>
        <w:tc>
          <w:tcPr>
            <w:tcW w:w="1693" w:type="dxa"/>
            <w:shd w:val="pct10" w:color="auto" w:fill="auto"/>
          </w:tcPr>
          <w:p w14:paraId="6A034983" w14:textId="77777777" w:rsidR="00566BAD" w:rsidRDefault="00566BAD" w:rsidP="00E00CFC">
            <w:pPr>
              <w:pStyle w:val="1"/>
              <w:spacing w:before="120"/>
            </w:pPr>
            <w:r>
              <w:t>Nome file:</w:t>
            </w:r>
          </w:p>
        </w:tc>
        <w:tc>
          <w:tcPr>
            <w:tcW w:w="7797" w:type="dxa"/>
            <w:gridSpan w:val="5"/>
            <w:shd w:val="pct10" w:color="auto" w:fill="auto"/>
          </w:tcPr>
          <w:p w14:paraId="6A034984" w14:textId="289C70C9" w:rsidR="00566BAD" w:rsidRPr="00B72A98" w:rsidRDefault="00764F4A" w:rsidP="00AE3ED0">
            <w:pPr>
              <w:jc w:val="left"/>
              <w:rPr>
                <w:b/>
              </w:rPr>
            </w:pPr>
            <w:r>
              <w:rPr>
                <w:b/>
              </w:rPr>
              <w:t>AF</w:t>
            </w:r>
            <w:r w:rsidR="0086129C">
              <w:rPr>
                <w:b/>
              </w:rPr>
              <w:t>_Dismissione Positiv_Altri Dati Vita</w:t>
            </w:r>
            <w:r w:rsidR="00C3461C">
              <w:rPr>
                <w:b/>
              </w:rPr>
              <w:t>_processo</w:t>
            </w:r>
            <w:r w:rsidR="009E3E65">
              <w:rPr>
                <w:b/>
              </w:rPr>
              <w:t xml:space="preserve"> transitorio</w:t>
            </w:r>
            <w:r w:rsidR="009B41BE">
              <w:rPr>
                <w:b/>
                <w:bCs/>
              </w:rPr>
              <w:t xml:space="preserve"> </w:t>
            </w:r>
            <w:r w:rsidR="009712DB" w:rsidRPr="009712DB">
              <w:rPr>
                <w:b/>
              </w:rPr>
              <w:t>v</w:t>
            </w:r>
            <w:r w:rsidR="00EB537D">
              <w:rPr>
                <w:b/>
              </w:rPr>
              <w:t>1</w:t>
            </w:r>
            <w:r w:rsidR="009712DB" w:rsidRPr="009712DB">
              <w:rPr>
                <w:b/>
              </w:rPr>
              <w:t>.</w:t>
            </w:r>
            <w:r w:rsidR="006E20F2">
              <w:rPr>
                <w:b/>
              </w:rPr>
              <w:t>0</w:t>
            </w:r>
          </w:p>
        </w:tc>
      </w:tr>
      <w:tr w:rsidR="00566BAD" w14:paraId="6A034988" w14:textId="77777777" w:rsidTr="00E00CFC">
        <w:trPr>
          <w:cantSplit/>
        </w:trPr>
        <w:tc>
          <w:tcPr>
            <w:tcW w:w="1693" w:type="dxa"/>
            <w:shd w:val="pct10" w:color="auto" w:fill="auto"/>
          </w:tcPr>
          <w:p w14:paraId="6A034986" w14:textId="77777777" w:rsidR="00566BAD" w:rsidRDefault="00566BAD" w:rsidP="00E00CFC">
            <w:pPr>
              <w:pStyle w:val="1"/>
              <w:spacing w:before="120"/>
            </w:pPr>
            <w:r>
              <w:t>Note:</w:t>
            </w:r>
          </w:p>
        </w:tc>
        <w:tc>
          <w:tcPr>
            <w:tcW w:w="7797" w:type="dxa"/>
            <w:gridSpan w:val="5"/>
            <w:shd w:val="pct10" w:color="auto" w:fill="auto"/>
          </w:tcPr>
          <w:p w14:paraId="6A034987" w14:textId="77777777" w:rsidR="00566BAD" w:rsidRDefault="00566BAD" w:rsidP="00E00CFC">
            <w:pPr>
              <w:spacing w:before="120"/>
              <w:rPr>
                <w:b/>
              </w:rPr>
            </w:pPr>
          </w:p>
        </w:tc>
      </w:tr>
      <w:tr w:rsidR="00566BAD" w14:paraId="6A03498B" w14:textId="77777777" w:rsidTr="00E00CFC">
        <w:tblPrEx>
          <w:jc w:val="center"/>
        </w:tblPrEx>
        <w:trPr>
          <w:gridAfter w:val="1"/>
          <w:wAfter w:w="3384" w:type="dxa"/>
          <w:cantSplit/>
          <w:jc w:val="center"/>
        </w:trPr>
        <w:tc>
          <w:tcPr>
            <w:tcW w:w="2857" w:type="dxa"/>
            <w:gridSpan w:val="2"/>
            <w:shd w:val="pct10" w:color="auto" w:fill="auto"/>
          </w:tcPr>
          <w:p w14:paraId="6A034989" w14:textId="77777777" w:rsidR="00566BAD" w:rsidRDefault="00566BAD" w:rsidP="00E00CFC">
            <w:pPr>
              <w:pStyle w:val="1"/>
              <w:spacing w:before="120"/>
            </w:pPr>
            <w:r>
              <w:t>Validato (Controllo Qualità):</w:t>
            </w:r>
          </w:p>
        </w:tc>
        <w:tc>
          <w:tcPr>
            <w:tcW w:w="3249" w:type="dxa"/>
            <w:gridSpan w:val="3"/>
            <w:shd w:val="pct10" w:color="auto" w:fill="auto"/>
            <w:vAlign w:val="bottom"/>
          </w:tcPr>
          <w:p w14:paraId="6A03498A" w14:textId="77777777" w:rsidR="00566BAD" w:rsidRDefault="00566BAD" w:rsidP="00E00CFC">
            <w:pPr>
              <w:jc w:val="center"/>
              <w:rPr>
                <w:b/>
              </w:rPr>
            </w:pPr>
          </w:p>
        </w:tc>
      </w:tr>
    </w:tbl>
    <w:p w14:paraId="6A03498C" w14:textId="77777777" w:rsidR="00037EFD" w:rsidRDefault="00037EFD">
      <w:pPr>
        <w:spacing w:before="240" w:after="240"/>
        <w:rPr>
          <w:rFonts w:ascii="Times New Roman" w:hAnsi="Times New Roman"/>
          <w:b/>
          <w:snapToGrid w:val="0"/>
          <w:sz w:val="28"/>
        </w:rPr>
      </w:pPr>
    </w:p>
    <w:p w14:paraId="69F0C81C" w14:textId="77777777" w:rsidR="00C841AE" w:rsidRDefault="00C841AE">
      <w:pPr>
        <w:spacing w:before="240" w:after="240"/>
        <w:rPr>
          <w:rFonts w:ascii="Times New Roman" w:hAnsi="Times New Roman"/>
          <w:b/>
          <w:snapToGrid w:val="0"/>
          <w:sz w:val="28"/>
        </w:rPr>
      </w:pPr>
    </w:p>
    <w:p w14:paraId="6A03498D" w14:textId="13B6E15F" w:rsidR="00037EFD" w:rsidRDefault="00037EFD">
      <w:pPr>
        <w:spacing w:before="240" w:after="240"/>
        <w:rPr>
          <w:rFonts w:ascii="Times New Roman" w:hAnsi="Times New Roman"/>
          <w:b/>
          <w:snapToGrid w:val="0"/>
          <w:sz w:val="28"/>
        </w:rPr>
      </w:pPr>
      <w:r>
        <w:rPr>
          <w:rFonts w:ascii="Times New Roman" w:hAnsi="Times New Roman"/>
          <w:b/>
          <w:snapToGrid w:val="0"/>
          <w:sz w:val="28"/>
        </w:rPr>
        <w:lastRenderedPageBreak/>
        <w:t>INDICE</w:t>
      </w:r>
    </w:p>
    <w:p w14:paraId="34DBDF21" w14:textId="7283311A" w:rsidR="00F7238A" w:rsidRDefault="00DB4A6C">
      <w:pPr>
        <w:pStyle w:val="Sommario1"/>
        <w:rPr>
          <w:rFonts w:asciiTheme="minorHAnsi" w:eastAsiaTheme="minorEastAsia" w:hAnsiTheme="minorHAnsi" w:cstheme="minorBidi"/>
          <w:b w:val="0"/>
          <w:caps w:val="0"/>
          <w:kern w:val="2"/>
          <w:sz w:val="24"/>
          <w:szCs w:val="24"/>
          <w:lang w:eastAsia="it-IT"/>
          <w14:ligatures w14:val="standardContextual"/>
        </w:rPr>
      </w:pPr>
      <w:r>
        <w:fldChar w:fldCharType="begin"/>
      </w:r>
      <w:r w:rsidR="00037EFD">
        <w:instrText xml:space="preserve"> TOC \o "1-3" </w:instrText>
      </w:r>
      <w:r>
        <w:fldChar w:fldCharType="separate"/>
      </w:r>
      <w:r w:rsidR="00F7238A">
        <w:t>Processi di Business</w:t>
      </w:r>
      <w:r w:rsidR="00F7238A">
        <w:tab/>
      </w:r>
      <w:r w:rsidR="00F7238A">
        <w:fldChar w:fldCharType="begin"/>
      </w:r>
      <w:r w:rsidR="00F7238A">
        <w:instrText xml:space="preserve"> PAGEREF _Toc208504972 \h </w:instrText>
      </w:r>
      <w:r w:rsidR="00F7238A">
        <w:fldChar w:fldCharType="separate"/>
      </w:r>
      <w:r w:rsidR="00F7238A">
        <w:t>4</w:t>
      </w:r>
      <w:r w:rsidR="00F7238A">
        <w:fldChar w:fldCharType="end"/>
      </w:r>
    </w:p>
    <w:p w14:paraId="720BB4AD" w14:textId="4178E9E3" w:rsidR="00F7238A" w:rsidRDefault="00F7238A">
      <w:pPr>
        <w:pStyle w:val="Sommario2"/>
        <w:tabs>
          <w:tab w:val="right" w:leader="dot" w:pos="9739"/>
        </w:tabs>
        <w:rPr>
          <w:rFonts w:asciiTheme="minorHAnsi" w:eastAsiaTheme="minorEastAsia" w:hAnsiTheme="minorHAnsi" w:cstheme="minorBidi"/>
          <w:smallCaps w:val="0"/>
          <w:noProof/>
          <w:kern w:val="2"/>
          <w:sz w:val="24"/>
          <w:szCs w:val="24"/>
          <w:lang w:eastAsia="it-IT"/>
          <w14:ligatures w14:val="standardContextual"/>
        </w:rPr>
      </w:pPr>
      <w:r w:rsidRPr="00443B77">
        <w:rPr>
          <w:noProof/>
        </w:rPr>
        <w:t>SPECIFICHE FUNZIONALI</w:t>
      </w:r>
      <w:r>
        <w:rPr>
          <w:noProof/>
        </w:rPr>
        <w:tab/>
      </w:r>
      <w:r>
        <w:rPr>
          <w:noProof/>
        </w:rPr>
        <w:fldChar w:fldCharType="begin"/>
      </w:r>
      <w:r>
        <w:rPr>
          <w:noProof/>
        </w:rPr>
        <w:instrText xml:space="preserve"> PAGEREF _Toc208504973 \h </w:instrText>
      </w:r>
      <w:r>
        <w:rPr>
          <w:noProof/>
        </w:rPr>
      </w:r>
      <w:r>
        <w:rPr>
          <w:noProof/>
        </w:rPr>
        <w:fldChar w:fldCharType="separate"/>
      </w:r>
      <w:r>
        <w:rPr>
          <w:noProof/>
        </w:rPr>
        <w:t>5</w:t>
      </w:r>
      <w:r>
        <w:rPr>
          <w:noProof/>
        </w:rPr>
        <w:fldChar w:fldCharType="end"/>
      </w:r>
    </w:p>
    <w:p w14:paraId="461F39D2" w14:textId="73BC30DB" w:rsidR="00F7238A" w:rsidRDefault="00F7238A">
      <w:pPr>
        <w:pStyle w:val="Sommario2"/>
        <w:tabs>
          <w:tab w:val="right" w:leader="dot" w:pos="9739"/>
        </w:tabs>
        <w:rPr>
          <w:rFonts w:asciiTheme="minorHAnsi" w:eastAsiaTheme="minorEastAsia" w:hAnsiTheme="minorHAnsi" w:cstheme="minorBidi"/>
          <w:smallCaps w:val="0"/>
          <w:noProof/>
          <w:kern w:val="2"/>
          <w:sz w:val="24"/>
          <w:szCs w:val="24"/>
          <w:lang w:eastAsia="it-IT"/>
          <w14:ligatures w14:val="standardContextual"/>
        </w:rPr>
      </w:pPr>
      <w:r w:rsidRPr="00443B77">
        <w:rPr>
          <w:noProof/>
        </w:rPr>
        <w:t>ELENCO SOTTOPROCESSI COINVOLTI</w:t>
      </w:r>
      <w:r>
        <w:rPr>
          <w:noProof/>
        </w:rPr>
        <w:tab/>
      </w:r>
      <w:r>
        <w:rPr>
          <w:noProof/>
        </w:rPr>
        <w:fldChar w:fldCharType="begin"/>
      </w:r>
      <w:r>
        <w:rPr>
          <w:noProof/>
        </w:rPr>
        <w:instrText xml:space="preserve"> PAGEREF _Toc208504974 \h </w:instrText>
      </w:r>
      <w:r>
        <w:rPr>
          <w:noProof/>
        </w:rPr>
      </w:r>
      <w:r>
        <w:rPr>
          <w:noProof/>
        </w:rPr>
        <w:fldChar w:fldCharType="separate"/>
      </w:r>
      <w:r>
        <w:rPr>
          <w:noProof/>
        </w:rPr>
        <w:t>6</w:t>
      </w:r>
      <w:r>
        <w:rPr>
          <w:noProof/>
        </w:rPr>
        <w:fldChar w:fldCharType="end"/>
      </w:r>
    </w:p>
    <w:p w14:paraId="36FA1990" w14:textId="674B78E5" w:rsidR="00F7238A" w:rsidRDefault="00F7238A">
      <w:pPr>
        <w:pStyle w:val="Sommario2"/>
        <w:tabs>
          <w:tab w:val="right" w:leader="dot" w:pos="9739"/>
        </w:tabs>
        <w:rPr>
          <w:rFonts w:asciiTheme="minorHAnsi" w:eastAsiaTheme="minorEastAsia" w:hAnsiTheme="minorHAnsi" w:cstheme="minorBidi"/>
          <w:smallCaps w:val="0"/>
          <w:noProof/>
          <w:kern w:val="2"/>
          <w:sz w:val="24"/>
          <w:szCs w:val="24"/>
          <w:lang w:eastAsia="it-IT"/>
          <w14:ligatures w14:val="standardContextual"/>
        </w:rPr>
      </w:pPr>
      <w:r w:rsidRPr="00443B77">
        <w:rPr>
          <w:noProof/>
        </w:rPr>
        <w:t>IMPATTO CON ALTRE ATTIVITA’ IN PIANIFICAZIONE</w:t>
      </w:r>
      <w:r>
        <w:rPr>
          <w:noProof/>
        </w:rPr>
        <w:tab/>
      </w:r>
      <w:r>
        <w:rPr>
          <w:noProof/>
        </w:rPr>
        <w:fldChar w:fldCharType="begin"/>
      </w:r>
      <w:r>
        <w:rPr>
          <w:noProof/>
        </w:rPr>
        <w:instrText xml:space="preserve"> PAGEREF _Toc208504975 \h </w:instrText>
      </w:r>
      <w:r>
        <w:rPr>
          <w:noProof/>
        </w:rPr>
      </w:r>
      <w:r>
        <w:rPr>
          <w:noProof/>
        </w:rPr>
        <w:fldChar w:fldCharType="separate"/>
      </w:r>
      <w:r>
        <w:rPr>
          <w:noProof/>
        </w:rPr>
        <w:t>6</w:t>
      </w:r>
      <w:r>
        <w:rPr>
          <w:noProof/>
        </w:rPr>
        <w:fldChar w:fldCharType="end"/>
      </w:r>
    </w:p>
    <w:p w14:paraId="33B36ED9" w14:textId="5A4E4352" w:rsidR="00F7238A" w:rsidRDefault="00F7238A">
      <w:pPr>
        <w:pStyle w:val="Sommario2"/>
        <w:tabs>
          <w:tab w:val="right" w:leader="dot" w:pos="9739"/>
        </w:tabs>
        <w:rPr>
          <w:rFonts w:asciiTheme="minorHAnsi" w:eastAsiaTheme="minorEastAsia" w:hAnsiTheme="minorHAnsi" w:cstheme="minorBidi"/>
          <w:smallCaps w:val="0"/>
          <w:noProof/>
          <w:kern w:val="2"/>
          <w:sz w:val="24"/>
          <w:szCs w:val="24"/>
          <w:lang w:eastAsia="it-IT"/>
          <w14:ligatures w14:val="standardContextual"/>
        </w:rPr>
      </w:pPr>
      <w:r w:rsidRPr="00443B77">
        <w:rPr>
          <w:noProof/>
        </w:rPr>
        <w:t>IMPATTO CON ALTRI ENTI/FUNZIONI AZIENDALI</w:t>
      </w:r>
      <w:r>
        <w:rPr>
          <w:noProof/>
        </w:rPr>
        <w:tab/>
      </w:r>
      <w:r>
        <w:rPr>
          <w:noProof/>
        </w:rPr>
        <w:fldChar w:fldCharType="begin"/>
      </w:r>
      <w:r>
        <w:rPr>
          <w:noProof/>
        </w:rPr>
        <w:instrText xml:space="preserve"> PAGEREF _Toc208504976 \h </w:instrText>
      </w:r>
      <w:r>
        <w:rPr>
          <w:noProof/>
        </w:rPr>
      </w:r>
      <w:r>
        <w:rPr>
          <w:noProof/>
        </w:rPr>
        <w:fldChar w:fldCharType="separate"/>
      </w:r>
      <w:r>
        <w:rPr>
          <w:noProof/>
        </w:rPr>
        <w:t>6</w:t>
      </w:r>
      <w:r>
        <w:rPr>
          <w:noProof/>
        </w:rPr>
        <w:fldChar w:fldCharType="end"/>
      </w:r>
    </w:p>
    <w:p w14:paraId="05B043E4" w14:textId="5BE092F5" w:rsidR="00F7238A" w:rsidRDefault="00F7238A">
      <w:pPr>
        <w:pStyle w:val="Sommario2"/>
        <w:tabs>
          <w:tab w:val="right" w:leader="dot" w:pos="9739"/>
        </w:tabs>
        <w:rPr>
          <w:rFonts w:asciiTheme="minorHAnsi" w:eastAsiaTheme="minorEastAsia" w:hAnsiTheme="minorHAnsi" w:cstheme="minorBidi"/>
          <w:smallCaps w:val="0"/>
          <w:noProof/>
          <w:kern w:val="2"/>
          <w:sz w:val="24"/>
          <w:szCs w:val="24"/>
          <w:lang w:eastAsia="it-IT"/>
          <w14:ligatures w14:val="standardContextual"/>
        </w:rPr>
      </w:pPr>
      <w:r w:rsidRPr="00443B77">
        <w:rPr>
          <w:noProof/>
        </w:rPr>
        <w:t>VALUTAZIONE IMPATTO CON ALTRE COMPETENZE IT</w:t>
      </w:r>
      <w:r>
        <w:rPr>
          <w:noProof/>
        </w:rPr>
        <w:tab/>
      </w:r>
      <w:r>
        <w:rPr>
          <w:noProof/>
        </w:rPr>
        <w:fldChar w:fldCharType="begin"/>
      </w:r>
      <w:r>
        <w:rPr>
          <w:noProof/>
        </w:rPr>
        <w:instrText xml:space="preserve"> PAGEREF _Toc208504977 \h </w:instrText>
      </w:r>
      <w:r>
        <w:rPr>
          <w:noProof/>
        </w:rPr>
      </w:r>
      <w:r>
        <w:rPr>
          <w:noProof/>
        </w:rPr>
        <w:fldChar w:fldCharType="separate"/>
      </w:r>
      <w:r>
        <w:rPr>
          <w:noProof/>
        </w:rPr>
        <w:t>6</w:t>
      </w:r>
      <w:r>
        <w:rPr>
          <w:noProof/>
        </w:rPr>
        <w:fldChar w:fldCharType="end"/>
      </w:r>
    </w:p>
    <w:p w14:paraId="56293920" w14:textId="38B313B7" w:rsidR="00F7238A" w:rsidRDefault="00F7238A">
      <w:pPr>
        <w:pStyle w:val="Sommario2"/>
        <w:tabs>
          <w:tab w:val="right" w:leader="dot" w:pos="9739"/>
        </w:tabs>
        <w:rPr>
          <w:rFonts w:asciiTheme="minorHAnsi" w:eastAsiaTheme="minorEastAsia" w:hAnsiTheme="minorHAnsi" w:cstheme="minorBidi"/>
          <w:smallCaps w:val="0"/>
          <w:noProof/>
          <w:kern w:val="2"/>
          <w:sz w:val="24"/>
          <w:szCs w:val="24"/>
          <w:lang w:eastAsia="it-IT"/>
          <w14:ligatures w14:val="standardContextual"/>
        </w:rPr>
      </w:pPr>
      <w:r w:rsidRPr="00443B77">
        <w:rPr>
          <w:noProof/>
        </w:rPr>
        <w:t>NECESSITA’ DI DEFINIRE ALTRE ATTIVITA’ IN PIANIFICAZIONE</w:t>
      </w:r>
      <w:r>
        <w:rPr>
          <w:noProof/>
        </w:rPr>
        <w:tab/>
      </w:r>
      <w:r>
        <w:rPr>
          <w:noProof/>
        </w:rPr>
        <w:fldChar w:fldCharType="begin"/>
      </w:r>
      <w:r>
        <w:rPr>
          <w:noProof/>
        </w:rPr>
        <w:instrText xml:space="preserve"> PAGEREF _Toc208504978 \h </w:instrText>
      </w:r>
      <w:r>
        <w:rPr>
          <w:noProof/>
        </w:rPr>
      </w:r>
      <w:r>
        <w:rPr>
          <w:noProof/>
        </w:rPr>
        <w:fldChar w:fldCharType="separate"/>
      </w:r>
      <w:r>
        <w:rPr>
          <w:noProof/>
        </w:rPr>
        <w:t>6</w:t>
      </w:r>
      <w:r>
        <w:rPr>
          <w:noProof/>
        </w:rPr>
        <w:fldChar w:fldCharType="end"/>
      </w:r>
    </w:p>
    <w:p w14:paraId="06815C6A" w14:textId="566F7A9C" w:rsidR="00F7238A" w:rsidRDefault="00F7238A">
      <w:pPr>
        <w:pStyle w:val="Sommario1"/>
        <w:rPr>
          <w:rFonts w:asciiTheme="minorHAnsi" w:eastAsiaTheme="minorEastAsia" w:hAnsiTheme="minorHAnsi" w:cstheme="minorBidi"/>
          <w:b w:val="0"/>
          <w:caps w:val="0"/>
          <w:kern w:val="2"/>
          <w:sz w:val="24"/>
          <w:szCs w:val="24"/>
          <w:lang w:eastAsia="it-IT"/>
          <w14:ligatures w14:val="standardContextual"/>
        </w:rPr>
      </w:pPr>
      <w:r>
        <w:t>1</w:t>
      </w:r>
      <w:r>
        <w:rPr>
          <w:rFonts w:asciiTheme="minorHAnsi" w:eastAsiaTheme="minorEastAsia" w:hAnsiTheme="minorHAnsi" w:cstheme="minorBidi"/>
          <w:b w:val="0"/>
          <w:caps w:val="0"/>
          <w:kern w:val="2"/>
          <w:sz w:val="24"/>
          <w:szCs w:val="24"/>
          <w:lang w:eastAsia="it-IT"/>
          <w14:ligatures w14:val="standardContextual"/>
        </w:rPr>
        <w:tab/>
      </w:r>
      <w:r>
        <w:t>Sottoprocesso 1 - Tabella ‘ALTRI DATI VITA’</w:t>
      </w:r>
      <w:r>
        <w:tab/>
      </w:r>
      <w:r>
        <w:fldChar w:fldCharType="begin"/>
      </w:r>
      <w:r>
        <w:instrText xml:space="preserve"> PAGEREF _Toc208504979 \h </w:instrText>
      </w:r>
      <w:r>
        <w:fldChar w:fldCharType="separate"/>
      </w:r>
      <w:r>
        <w:t>7</w:t>
      </w:r>
      <w:r>
        <w:fldChar w:fldCharType="end"/>
      </w:r>
    </w:p>
    <w:p w14:paraId="2BC3158B" w14:textId="0C63C264" w:rsidR="00F7238A" w:rsidRDefault="00F7238A">
      <w:pPr>
        <w:pStyle w:val="Sommario1"/>
        <w:rPr>
          <w:rFonts w:asciiTheme="minorHAnsi" w:eastAsiaTheme="minorEastAsia" w:hAnsiTheme="minorHAnsi" w:cstheme="minorBidi"/>
          <w:b w:val="0"/>
          <w:caps w:val="0"/>
          <w:kern w:val="2"/>
          <w:sz w:val="24"/>
          <w:szCs w:val="24"/>
          <w:lang w:eastAsia="it-IT"/>
          <w14:ligatures w14:val="standardContextual"/>
        </w:rPr>
      </w:pPr>
      <w:r>
        <w:t>2</w:t>
      </w:r>
      <w:r>
        <w:rPr>
          <w:rFonts w:asciiTheme="minorHAnsi" w:eastAsiaTheme="minorEastAsia" w:hAnsiTheme="minorHAnsi" w:cstheme="minorBidi"/>
          <w:b w:val="0"/>
          <w:caps w:val="0"/>
          <w:kern w:val="2"/>
          <w:sz w:val="24"/>
          <w:szCs w:val="24"/>
          <w:lang w:eastAsia="it-IT"/>
          <w14:ligatures w14:val="standardContextual"/>
        </w:rPr>
        <w:tab/>
      </w:r>
      <w:r>
        <w:t>Sottoprocesso 2 - Scheda Cliente</w:t>
      </w:r>
      <w:r>
        <w:tab/>
      </w:r>
      <w:r>
        <w:fldChar w:fldCharType="begin"/>
      </w:r>
      <w:r>
        <w:instrText xml:space="preserve"> PAGEREF _Toc208504980 \h </w:instrText>
      </w:r>
      <w:r>
        <w:fldChar w:fldCharType="separate"/>
      </w:r>
      <w:r>
        <w:t>9</w:t>
      </w:r>
      <w:r>
        <w:fldChar w:fldCharType="end"/>
      </w:r>
    </w:p>
    <w:p w14:paraId="761E3076" w14:textId="2D1B0885" w:rsidR="00F7238A" w:rsidRDefault="00F7238A">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443B77">
        <w:rPr>
          <w:bCs/>
          <w:noProof/>
        </w:rPr>
        <w:t>2.1 Accordion ALTRI DATI VITA – Persone Fisiche</w:t>
      </w:r>
      <w:r>
        <w:rPr>
          <w:noProof/>
        </w:rPr>
        <w:tab/>
      </w:r>
      <w:r>
        <w:rPr>
          <w:noProof/>
        </w:rPr>
        <w:fldChar w:fldCharType="begin"/>
      </w:r>
      <w:r>
        <w:rPr>
          <w:noProof/>
        </w:rPr>
        <w:instrText xml:space="preserve"> PAGEREF _Toc208504981 \h </w:instrText>
      </w:r>
      <w:r>
        <w:rPr>
          <w:noProof/>
        </w:rPr>
      </w:r>
      <w:r>
        <w:rPr>
          <w:noProof/>
        </w:rPr>
        <w:fldChar w:fldCharType="separate"/>
      </w:r>
      <w:r>
        <w:rPr>
          <w:noProof/>
        </w:rPr>
        <w:t>9</w:t>
      </w:r>
      <w:r>
        <w:rPr>
          <w:noProof/>
        </w:rPr>
        <w:fldChar w:fldCharType="end"/>
      </w:r>
    </w:p>
    <w:p w14:paraId="7F361D31" w14:textId="2987EED2" w:rsidR="00F7238A" w:rsidRDefault="00F7238A">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443B77">
        <w:rPr>
          <w:bCs/>
          <w:noProof/>
        </w:rPr>
        <w:t>2.2 Accordion ALTRI DATI VITA – Persone Giuridiche</w:t>
      </w:r>
      <w:r>
        <w:rPr>
          <w:noProof/>
        </w:rPr>
        <w:tab/>
      </w:r>
      <w:r>
        <w:rPr>
          <w:noProof/>
        </w:rPr>
        <w:fldChar w:fldCharType="begin"/>
      </w:r>
      <w:r>
        <w:rPr>
          <w:noProof/>
        </w:rPr>
        <w:instrText xml:space="preserve"> PAGEREF _Toc208504982 \h </w:instrText>
      </w:r>
      <w:r>
        <w:rPr>
          <w:noProof/>
        </w:rPr>
      </w:r>
      <w:r>
        <w:rPr>
          <w:noProof/>
        </w:rPr>
        <w:fldChar w:fldCharType="separate"/>
      </w:r>
      <w:r>
        <w:rPr>
          <w:noProof/>
        </w:rPr>
        <w:t>10</w:t>
      </w:r>
      <w:r>
        <w:rPr>
          <w:noProof/>
        </w:rPr>
        <w:fldChar w:fldCharType="end"/>
      </w:r>
    </w:p>
    <w:p w14:paraId="5A0AEA98" w14:textId="11C290F9" w:rsidR="00F7238A" w:rsidRDefault="00F7238A">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443B77">
        <w:rPr>
          <w:bCs/>
          <w:noProof/>
        </w:rPr>
        <w:t>2.3 Accordion ALTRI DATI VITA – POE</w:t>
      </w:r>
      <w:r>
        <w:rPr>
          <w:noProof/>
        </w:rPr>
        <w:tab/>
      </w:r>
      <w:r>
        <w:rPr>
          <w:noProof/>
        </w:rPr>
        <w:fldChar w:fldCharType="begin"/>
      </w:r>
      <w:r>
        <w:rPr>
          <w:noProof/>
        </w:rPr>
        <w:instrText xml:space="preserve"> PAGEREF _Toc208504983 \h </w:instrText>
      </w:r>
      <w:r>
        <w:rPr>
          <w:noProof/>
        </w:rPr>
      </w:r>
      <w:r>
        <w:rPr>
          <w:noProof/>
        </w:rPr>
        <w:fldChar w:fldCharType="separate"/>
      </w:r>
      <w:r>
        <w:rPr>
          <w:noProof/>
        </w:rPr>
        <w:t>10</w:t>
      </w:r>
      <w:r>
        <w:rPr>
          <w:noProof/>
        </w:rPr>
        <w:fldChar w:fldCharType="end"/>
      </w:r>
    </w:p>
    <w:p w14:paraId="6FD6A48E" w14:textId="711CCFC2" w:rsidR="00F7238A" w:rsidRDefault="00F7238A">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443B77">
        <w:rPr>
          <w:bCs/>
          <w:noProof/>
        </w:rPr>
        <w:t>2.4 Accordion DATI ANTIRICICLAGGIO</w:t>
      </w:r>
      <w:r>
        <w:rPr>
          <w:noProof/>
        </w:rPr>
        <w:tab/>
      </w:r>
      <w:r>
        <w:rPr>
          <w:noProof/>
        </w:rPr>
        <w:fldChar w:fldCharType="begin"/>
      </w:r>
      <w:r>
        <w:rPr>
          <w:noProof/>
        </w:rPr>
        <w:instrText xml:space="preserve"> PAGEREF _Toc208504984 \h </w:instrText>
      </w:r>
      <w:r>
        <w:rPr>
          <w:noProof/>
        </w:rPr>
      </w:r>
      <w:r>
        <w:rPr>
          <w:noProof/>
        </w:rPr>
        <w:fldChar w:fldCharType="separate"/>
      </w:r>
      <w:r>
        <w:rPr>
          <w:noProof/>
        </w:rPr>
        <w:t>11</w:t>
      </w:r>
      <w:r>
        <w:rPr>
          <w:noProof/>
        </w:rPr>
        <w:fldChar w:fldCharType="end"/>
      </w:r>
    </w:p>
    <w:p w14:paraId="1873C58A" w14:textId="3B53CF91" w:rsidR="00F7238A" w:rsidRDefault="00F7238A">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443B77">
        <w:rPr>
          <w:bCs/>
          <w:noProof/>
        </w:rPr>
        <w:t>2.5 Accordion DOCUMENTI DI RICONOSCIMENTO</w:t>
      </w:r>
      <w:r>
        <w:rPr>
          <w:noProof/>
        </w:rPr>
        <w:tab/>
      </w:r>
      <w:r>
        <w:rPr>
          <w:noProof/>
        </w:rPr>
        <w:fldChar w:fldCharType="begin"/>
      </w:r>
      <w:r>
        <w:rPr>
          <w:noProof/>
        </w:rPr>
        <w:instrText xml:space="preserve"> PAGEREF _Toc208504985 \h </w:instrText>
      </w:r>
      <w:r>
        <w:rPr>
          <w:noProof/>
        </w:rPr>
      </w:r>
      <w:r>
        <w:rPr>
          <w:noProof/>
        </w:rPr>
        <w:fldChar w:fldCharType="separate"/>
      </w:r>
      <w:r>
        <w:rPr>
          <w:noProof/>
        </w:rPr>
        <w:t>11</w:t>
      </w:r>
      <w:r>
        <w:rPr>
          <w:noProof/>
        </w:rPr>
        <w:fldChar w:fldCharType="end"/>
      </w:r>
    </w:p>
    <w:p w14:paraId="2C6DEC9E" w14:textId="7B12C99C" w:rsidR="00F7238A" w:rsidRDefault="00F7238A">
      <w:pPr>
        <w:pStyle w:val="Sommario1"/>
        <w:rPr>
          <w:rFonts w:asciiTheme="minorHAnsi" w:eastAsiaTheme="minorEastAsia" w:hAnsiTheme="minorHAnsi" w:cstheme="minorBidi"/>
          <w:b w:val="0"/>
          <w:caps w:val="0"/>
          <w:kern w:val="2"/>
          <w:sz w:val="24"/>
          <w:szCs w:val="24"/>
          <w:lang w:eastAsia="it-IT"/>
          <w14:ligatures w14:val="standardContextual"/>
        </w:rPr>
      </w:pPr>
      <w:r>
        <w:t>3</w:t>
      </w:r>
      <w:r>
        <w:rPr>
          <w:rFonts w:asciiTheme="minorHAnsi" w:eastAsiaTheme="minorEastAsia" w:hAnsiTheme="minorHAnsi" w:cstheme="minorBidi"/>
          <w:b w:val="0"/>
          <w:caps w:val="0"/>
          <w:kern w:val="2"/>
          <w:sz w:val="24"/>
          <w:szCs w:val="24"/>
          <w:lang w:eastAsia="it-IT"/>
          <w14:ligatures w14:val="standardContextual"/>
        </w:rPr>
        <w:tab/>
      </w:r>
      <w:r>
        <w:t>Sottoprocesso 3 – Servizi BSA VITA</w:t>
      </w:r>
      <w:r>
        <w:tab/>
      </w:r>
      <w:r>
        <w:fldChar w:fldCharType="begin"/>
      </w:r>
      <w:r>
        <w:instrText xml:space="preserve"> PAGEREF _Toc208504986 \h </w:instrText>
      </w:r>
      <w:r>
        <w:fldChar w:fldCharType="separate"/>
      </w:r>
      <w:r>
        <w:t>12</w:t>
      </w:r>
      <w:r>
        <w:fldChar w:fldCharType="end"/>
      </w:r>
    </w:p>
    <w:p w14:paraId="101B26B1" w14:textId="5320A743" w:rsidR="00F7238A" w:rsidRDefault="00F7238A">
      <w:pPr>
        <w:pStyle w:val="Sommario1"/>
        <w:rPr>
          <w:rFonts w:asciiTheme="minorHAnsi" w:eastAsiaTheme="minorEastAsia" w:hAnsiTheme="minorHAnsi" w:cstheme="minorBidi"/>
          <w:b w:val="0"/>
          <w:caps w:val="0"/>
          <w:kern w:val="2"/>
          <w:sz w:val="24"/>
          <w:szCs w:val="24"/>
          <w:lang w:eastAsia="it-IT"/>
          <w14:ligatures w14:val="standardContextual"/>
        </w:rPr>
      </w:pPr>
      <w:r>
        <w:t>4</w:t>
      </w:r>
      <w:r>
        <w:rPr>
          <w:rFonts w:asciiTheme="minorHAnsi" w:eastAsiaTheme="minorEastAsia" w:hAnsiTheme="minorHAnsi" w:cstheme="minorBidi"/>
          <w:b w:val="0"/>
          <w:caps w:val="0"/>
          <w:kern w:val="2"/>
          <w:sz w:val="24"/>
          <w:szCs w:val="24"/>
          <w:lang w:eastAsia="it-IT"/>
          <w14:ligatures w14:val="standardContextual"/>
        </w:rPr>
        <w:tab/>
      </w:r>
      <w:r>
        <w:t>Sottoprocesso 4 – Servizi AIA</w:t>
      </w:r>
      <w:r>
        <w:tab/>
      </w:r>
      <w:r>
        <w:fldChar w:fldCharType="begin"/>
      </w:r>
      <w:r>
        <w:instrText xml:space="preserve"> PAGEREF _Toc208504987 \h </w:instrText>
      </w:r>
      <w:r>
        <w:fldChar w:fldCharType="separate"/>
      </w:r>
      <w:r>
        <w:t>13</w:t>
      </w:r>
      <w:r>
        <w:fldChar w:fldCharType="end"/>
      </w:r>
    </w:p>
    <w:p w14:paraId="7CA81E1A" w14:textId="518F44DB" w:rsidR="00F7238A" w:rsidRDefault="00F7238A">
      <w:pPr>
        <w:pStyle w:val="Sommario1"/>
        <w:rPr>
          <w:rFonts w:asciiTheme="minorHAnsi" w:eastAsiaTheme="minorEastAsia" w:hAnsiTheme="minorHAnsi" w:cstheme="minorBidi"/>
          <w:b w:val="0"/>
          <w:caps w:val="0"/>
          <w:kern w:val="2"/>
          <w:sz w:val="24"/>
          <w:szCs w:val="24"/>
          <w:lang w:eastAsia="it-IT"/>
          <w14:ligatures w14:val="standardContextual"/>
        </w:rPr>
      </w:pPr>
      <w:r>
        <w:t>5</w:t>
      </w:r>
      <w:r>
        <w:rPr>
          <w:rFonts w:asciiTheme="minorHAnsi" w:eastAsiaTheme="minorEastAsia" w:hAnsiTheme="minorHAnsi" w:cstheme="minorBidi"/>
          <w:b w:val="0"/>
          <w:caps w:val="0"/>
          <w:kern w:val="2"/>
          <w:sz w:val="24"/>
          <w:szCs w:val="24"/>
          <w:lang w:eastAsia="it-IT"/>
          <w14:ligatures w14:val="standardContextual"/>
        </w:rPr>
        <w:tab/>
      </w:r>
      <w:r>
        <w:t>Sottoprocesso 5 - VITES</w:t>
      </w:r>
      <w:r>
        <w:tab/>
      </w:r>
      <w:r>
        <w:fldChar w:fldCharType="begin"/>
      </w:r>
      <w:r>
        <w:instrText xml:space="preserve"> PAGEREF _Toc208504988 \h </w:instrText>
      </w:r>
      <w:r>
        <w:fldChar w:fldCharType="separate"/>
      </w:r>
      <w:r>
        <w:t>14</w:t>
      </w:r>
      <w:r>
        <w:fldChar w:fldCharType="end"/>
      </w:r>
    </w:p>
    <w:p w14:paraId="5897C86D" w14:textId="4E15EE98" w:rsidR="00F7238A" w:rsidRDefault="00F7238A">
      <w:pPr>
        <w:pStyle w:val="Sommario1"/>
        <w:rPr>
          <w:rFonts w:asciiTheme="minorHAnsi" w:eastAsiaTheme="minorEastAsia" w:hAnsiTheme="minorHAnsi" w:cstheme="minorBidi"/>
          <w:b w:val="0"/>
          <w:caps w:val="0"/>
          <w:kern w:val="2"/>
          <w:sz w:val="24"/>
          <w:szCs w:val="24"/>
          <w:lang w:eastAsia="it-IT"/>
          <w14:ligatures w14:val="standardContextual"/>
        </w:rPr>
      </w:pPr>
      <w:r>
        <w:t>6</w:t>
      </w:r>
      <w:r>
        <w:rPr>
          <w:rFonts w:asciiTheme="minorHAnsi" w:eastAsiaTheme="minorEastAsia" w:hAnsiTheme="minorHAnsi" w:cstheme="minorBidi"/>
          <w:b w:val="0"/>
          <w:caps w:val="0"/>
          <w:kern w:val="2"/>
          <w:sz w:val="24"/>
          <w:szCs w:val="24"/>
          <w:lang w:eastAsia="it-IT"/>
          <w14:ligatures w14:val="standardContextual"/>
        </w:rPr>
        <w:tab/>
      </w:r>
      <w:r>
        <w:t>Sottoprocesso 6 – Gestione Documento di Riconoscimento</w:t>
      </w:r>
      <w:r>
        <w:tab/>
      </w:r>
      <w:r>
        <w:fldChar w:fldCharType="begin"/>
      </w:r>
      <w:r>
        <w:instrText xml:space="preserve"> PAGEREF _Toc208504989 \h </w:instrText>
      </w:r>
      <w:r>
        <w:fldChar w:fldCharType="separate"/>
      </w:r>
      <w:r>
        <w:t>17</w:t>
      </w:r>
      <w:r>
        <w:fldChar w:fldCharType="end"/>
      </w:r>
    </w:p>
    <w:p w14:paraId="51F0D689" w14:textId="553E7EB4" w:rsidR="00F7238A" w:rsidRDefault="00F7238A">
      <w:pPr>
        <w:pStyle w:val="Sommario3"/>
        <w:tabs>
          <w:tab w:val="right" w:leader="dot" w:pos="9739"/>
        </w:tabs>
        <w:rPr>
          <w:rFonts w:asciiTheme="minorHAnsi" w:eastAsiaTheme="minorEastAsia" w:hAnsiTheme="minorHAnsi" w:cstheme="minorBidi"/>
          <w:i w:val="0"/>
          <w:noProof/>
          <w:kern w:val="2"/>
          <w:sz w:val="24"/>
          <w:szCs w:val="24"/>
          <w:lang w:eastAsia="it-IT"/>
          <w14:ligatures w14:val="standardContextual"/>
        </w:rPr>
      </w:pPr>
      <w:r w:rsidRPr="00443B77">
        <w:rPr>
          <w:bCs/>
          <w:noProof/>
        </w:rPr>
        <w:t>6.1 UPLOAD Documento PDF da AIA</w:t>
      </w:r>
      <w:r>
        <w:rPr>
          <w:noProof/>
        </w:rPr>
        <w:tab/>
      </w:r>
      <w:r>
        <w:rPr>
          <w:noProof/>
        </w:rPr>
        <w:fldChar w:fldCharType="begin"/>
      </w:r>
      <w:r>
        <w:rPr>
          <w:noProof/>
        </w:rPr>
        <w:instrText xml:space="preserve"> PAGEREF _Toc208504990 \h </w:instrText>
      </w:r>
      <w:r>
        <w:rPr>
          <w:noProof/>
        </w:rPr>
      </w:r>
      <w:r>
        <w:rPr>
          <w:noProof/>
        </w:rPr>
        <w:fldChar w:fldCharType="separate"/>
      </w:r>
      <w:r>
        <w:rPr>
          <w:noProof/>
        </w:rPr>
        <w:t>17</w:t>
      </w:r>
      <w:r>
        <w:rPr>
          <w:noProof/>
        </w:rPr>
        <w:fldChar w:fldCharType="end"/>
      </w:r>
    </w:p>
    <w:p w14:paraId="1F6336EA" w14:textId="73A02D7E" w:rsidR="00F7238A" w:rsidRDefault="00F7238A">
      <w:pPr>
        <w:pStyle w:val="Sommario1"/>
        <w:rPr>
          <w:rFonts w:asciiTheme="minorHAnsi" w:eastAsiaTheme="minorEastAsia" w:hAnsiTheme="minorHAnsi" w:cstheme="minorBidi"/>
          <w:b w:val="0"/>
          <w:caps w:val="0"/>
          <w:kern w:val="2"/>
          <w:sz w:val="24"/>
          <w:szCs w:val="24"/>
          <w:lang w:eastAsia="it-IT"/>
          <w14:ligatures w14:val="standardContextual"/>
        </w:rPr>
      </w:pPr>
      <w:r>
        <w:t>7</w:t>
      </w:r>
      <w:r>
        <w:rPr>
          <w:rFonts w:asciiTheme="minorHAnsi" w:eastAsiaTheme="minorEastAsia" w:hAnsiTheme="minorHAnsi" w:cstheme="minorBidi"/>
          <w:b w:val="0"/>
          <w:caps w:val="0"/>
          <w:kern w:val="2"/>
          <w:sz w:val="24"/>
          <w:szCs w:val="24"/>
          <w:lang w:eastAsia="it-IT"/>
          <w14:ligatures w14:val="standardContextual"/>
        </w:rPr>
        <w:tab/>
      </w:r>
      <w:r>
        <w:t>Diagramma di flusso</w:t>
      </w:r>
      <w:r>
        <w:tab/>
      </w:r>
      <w:r>
        <w:fldChar w:fldCharType="begin"/>
      </w:r>
      <w:r>
        <w:instrText xml:space="preserve"> PAGEREF _Toc208504991 \h </w:instrText>
      </w:r>
      <w:r>
        <w:fldChar w:fldCharType="separate"/>
      </w:r>
      <w:r>
        <w:t>19</w:t>
      </w:r>
      <w:r>
        <w:fldChar w:fldCharType="end"/>
      </w:r>
    </w:p>
    <w:p w14:paraId="3C3E6D20" w14:textId="4CD909C6" w:rsidR="00F7238A" w:rsidRDefault="00F7238A">
      <w:pPr>
        <w:pStyle w:val="Sommario1"/>
        <w:rPr>
          <w:rFonts w:asciiTheme="minorHAnsi" w:eastAsiaTheme="minorEastAsia" w:hAnsiTheme="minorHAnsi" w:cstheme="minorBidi"/>
          <w:b w:val="0"/>
          <w:caps w:val="0"/>
          <w:kern w:val="2"/>
          <w:sz w:val="24"/>
          <w:szCs w:val="24"/>
          <w:lang w:eastAsia="it-IT"/>
          <w14:ligatures w14:val="standardContextual"/>
        </w:rPr>
      </w:pPr>
      <w:r>
        <w:t>8</w:t>
      </w:r>
      <w:r>
        <w:rPr>
          <w:rFonts w:asciiTheme="minorHAnsi" w:eastAsiaTheme="minorEastAsia" w:hAnsiTheme="minorHAnsi" w:cstheme="minorBidi"/>
          <w:b w:val="0"/>
          <w:caps w:val="0"/>
          <w:kern w:val="2"/>
          <w:sz w:val="24"/>
          <w:szCs w:val="24"/>
          <w:lang w:eastAsia="it-IT"/>
          <w14:ligatures w14:val="standardContextual"/>
        </w:rPr>
        <w:tab/>
      </w:r>
      <w:r>
        <w:t>Allegati</w:t>
      </w:r>
      <w:r>
        <w:tab/>
      </w:r>
      <w:r>
        <w:fldChar w:fldCharType="begin"/>
      </w:r>
      <w:r>
        <w:instrText xml:space="preserve"> PAGEREF _Toc208504992 \h </w:instrText>
      </w:r>
      <w:r>
        <w:fldChar w:fldCharType="separate"/>
      </w:r>
      <w:r>
        <w:t>20</w:t>
      </w:r>
      <w:r>
        <w:fldChar w:fldCharType="end"/>
      </w:r>
    </w:p>
    <w:p w14:paraId="6A0349B7" w14:textId="41ED2E5B" w:rsidR="00037EFD" w:rsidRDefault="00DB4A6C" w:rsidP="001C5F63">
      <w:pPr>
        <w:pStyle w:val="Sommario1"/>
        <w:rPr>
          <w:snapToGrid w:val="0"/>
        </w:rPr>
      </w:pPr>
      <w:r>
        <w:fldChar w:fldCharType="end"/>
      </w:r>
      <w:r w:rsidR="00037EFD">
        <w:br w:type="page"/>
      </w:r>
      <w:r w:rsidR="00037EFD">
        <w:rPr>
          <w:snapToGrid w:val="0"/>
        </w:rPr>
        <w:lastRenderedPageBreak/>
        <w:t>STORIA DELLE MODIFICHE</w:t>
      </w:r>
    </w:p>
    <w:tbl>
      <w:tblPr>
        <w:tblW w:w="0" w:type="auto"/>
        <w:tblInd w:w="5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332"/>
        <w:gridCol w:w="1559"/>
        <w:gridCol w:w="6237"/>
      </w:tblGrid>
      <w:tr w:rsidR="00037EFD" w14:paraId="6A0349BB" w14:textId="77777777">
        <w:trPr>
          <w:cantSplit/>
        </w:trPr>
        <w:tc>
          <w:tcPr>
            <w:tcW w:w="1332" w:type="dxa"/>
            <w:tcBorders>
              <w:bottom w:val="nil"/>
            </w:tcBorders>
            <w:shd w:val="pct10" w:color="auto" w:fill="auto"/>
            <w:vAlign w:val="center"/>
          </w:tcPr>
          <w:p w14:paraId="6A0349B8" w14:textId="77777777" w:rsidR="00037EFD" w:rsidRDefault="00037EFD">
            <w:pPr>
              <w:jc w:val="center"/>
            </w:pPr>
            <w:r>
              <w:rPr>
                <w:b/>
              </w:rPr>
              <w:t>Versione</w:t>
            </w:r>
          </w:p>
        </w:tc>
        <w:tc>
          <w:tcPr>
            <w:tcW w:w="1559" w:type="dxa"/>
            <w:tcBorders>
              <w:bottom w:val="nil"/>
            </w:tcBorders>
            <w:shd w:val="pct10" w:color="auto" w:fill="auto"/>
            <w:vAlign w:val="center"/>
          </w:tcPr>
          <w:p w14:paraId="6A0349B9" w14:textId="77777777" w:rsidR="00037EFD" w:rsidRDefault="00037EFD">
            <w:pPr>
              <w:jc w:val="center"/>
            </w:pPr>
            <w:r>
              <w:rPr>
                <w:b/>
              </w:rPr>
              <w:t>Data Emissione</w:t>
            </w:r>
          </w:p>
        </w:tc>
        <w:tc>
          <w:tcPr>
            <w:tcW w:w="6237" w:type="dxa"/>
            <w:tcBorders>
              <w:bottom w:val="nil"/>
            </w:tcBorders>
            <w:shd w:val="pct10" w:color="auto" w:fill="auto"/>
            <w:vAlign w:val="center"/>
          </w:tcPr>
          <w:p w14:paraId="6A0349BA" w14:textId="77777777" w:rsidR="00037EFD" w:rsidRDefault="00037EFD">
            <w:r>
              <w:rPr>
                <w:b/>
              </w:rPr>
              <w:t>Sintesi Modifica</w:t>
            </w:r>
          </w:p>
        </w:tc>
      </w:tr>
      <w:tr w:rsidR="00037EFD" w14:paraId="6A0349B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BC" w14:textId="77777777" w:rsidR="00037EFD" w:rsidRDefault="00037EFD">
            <w:pPr>
              <w:jc w:val="center"/>
              <w:rPr>
                <w:sz w:val="16"/>
              </w:rPr>
            </w:pPr>
            <w:r>
              <w:rPr>
                <w:sz w:val="16"/>
              </w:rPr>
              <w:t>01.00</w:t>
            </w:r>
          </w:p>
        </w:tc>
        <w:tc>
          <w:tcPr>
            <w:tcW w:w="1559" w:type="dxa"/>
            <w:tcBorders>
              <w:top w:val="single" w:sz="4" w:space="0" w:color="auto"/>
              <w:left w:val="single" w:sz="4" w:space="0" w:color="auto"/>
              <w:bottom w:val="single" w:sz="4" w:space="0" w:color="auto"/>
              <w:right w:val="single" w:sz="4" w:space="0" w:color="auto"/>
            </w:tcBorders>
          </w:tcPr>
          <w:p w14:paraId="6A0349BD" w14:textId="2F9593F4" w:rsidR="00037EFD" w:rsidRDefault="009F303E" w:rsidP="00D2288B">
            <w:pPr>
              <w:jc w:val="center"/>
              <w:rPr>
                <w:sz w:val="16"/>
              </w:rPr>
            </w:pPr>
            <w:r>
              <w:rPr>
                <w:sz w:val="16"/>
              </w:rPr>
              <w:t>22-07-2025</w:t>
            </w:r>
          </w:p>
        </w:tc>
        <w:tc>
          <w:tcPr>
            <w:tcW w:w="6237" w:type="dxa"/>
            <w:tcBorders>
              <w:top w:val="single" w:sz="4" w:space="0" w:color="auto"/>
              <w:left w:val="single" w:sz="4" w:space="0" w:color="auto"/>
              <w:bottom w:val="single" w:sz="4" w:space="0" w:color="auto"/>
              <w:right w:val="single" w:sz="4" w:space="0" w:color="auto"/>
            </w:tcBorders>
          </w:tcPr>
          <w:p w14:paraId="6A0349BE" w14:textId="77777777" w:rsidR="00037EFD" w:rsidRDefault="00037EFD">
            <w:pPr>
              <w:rPr>
                <w:sz w:val="16"/>
              </w:rPr>
            </w:pPr>
            <w:r>
              <w:rPr>
                <w:sz w:val="16"/>
              </w:rPr>
              <w:t>Creazione documento</w:t>
            </w:r>
          </w:p>
        </w:tc>
      </w:tr>
      <w:tr w:rsidR="003637AB" w:rsidRPr="003637AB" w14:paraId="6A0349C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C0" w14:textId="36431AE8" w:rsidR="00037EFD" w:rsidRPr="003637AB" w:rsidRDefault="00037EFD">
            <w:pPr>
              <w:jc w:val="center"/>
              <w:rPr>
                <w:sz w:val="16"/>
                <w:szCs w:val="16"/>
                <w:highlight w:val="yellow"/>
              </w:rPr>
            </w:pPr>
          </w:p>
        </w:tc>
        <w:tc>
          <w:tcPr>
            <w:tcW w:w="1559" w:type="dxa"/>
            <w:tcBorders>
              <w:top w:val="single" w:sz="4" w:space="0" w:color="auto"/>
              <w:left w:val="single" w:sz="4" w:space="0" w:color="auto"/>
              <w:bottom w:val="single" w:sz="4" w:space="0" w:color="auto"/>
              <w:right w:val="single" w:sz="4" w:space="0" w:color="auto"/>
            </w:tcBorders>
          </w:tcPr>
          <w:p w14:paraId="6A0349C1" w14:textId="295ED5F7" w:rsidR="00037EFD" w:rsidRPr="003637AB" w:rsidRDefault="00037EFD">
            <w:pPr>
              <w:jc w:val="center"/>
              <w:rPr>
                <w:sz w:val="16"/>
                <w:szCs w:val="16"/>
                <w:highlight w:val="yellow"/>
              </w:rPr>
            </w:pPr>
          </w:p>
        </w:tc>
        <w:tc>
          <w:tcPr>
            <w:tcW w:w="6237" w:type="dxa"/>
            <w:tcBorders>
              <w:top w:val="single" w:sz="4" w:space="0" w:color="auto"/>
              <w:left w:val="single" w:sz="4" w:space="0" w:color="auto"/>
              <w:bottom w:val="single" w:sz="4" w:space="0" w:color="auto"/>
              <w:right w:val="single" w:sz="4" w:space="0" w:color="auto"/>
            </w:tcBorders>
          </w:tcPr>
          <w:p w14:paraId="6A0349C2" w14:textId="0A1D8408" w:rsidR="00037EFD" w:rsidRPr="003637AB" w:rsidRDefault="00037EFD">
            <w:pPr>
              <w:rPr>
                <w:sz w:val="16"/>
                <w:szCs w:val="16"/>
              </w:rPr>
            </w:pPr>
          </w:p>
        </w:tc>
      </w:tr>
      <w:tr w:rsidR="003637AB" w:rsidRPr="003637AB" w14:paraId="3EF4A8F1" w14:textId="77777777" w:rsidTr="004B18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46416B23" w14:textId="36D063F0" w:rsidR="006A3C54" w:rsidRPr="003637AB" w:rsidRDefault="006A3C54" w:rsidP="004B187F">
            <w:pPr>
              <w:jc w:val="center"/>
              <w:rPr>
                <w:color w:val="0070C0"/>
                <w:sz w:val="16"/>
                <w:szCs w:val="16"/>
              </w:rPr>
            </w:pPr>
          </w:p>
        </w:tc>
        <w:tc>
          <w:tcPr>
            <w:tcW w:w="1559" w:type="dxa"/>
            <w:tcBorders>
              <w:top w:val="single" w:sz="4" w:space="0" w:color="auto"/>
              <w:left w:val="single" w:sz="4" w:space="0" w:color="auto"/>
              <w:bottom w:val="single" w:sz="4" w:space="0" w:color="auto"/>
              <w:right w:val="single" w:sz="4" w:space="0" w:color="auto"/>
            </w:tcBorders>
          </w:tcPr>
          <w:p w14:paraId="56B7F3BB" w14:textId="13D3938E" w:rsidR="006A3C54" w:rsidRPr="003637AB" w:rsidRDefault="006A3C54" w:rsidP="004B187F">
            <w:pPr>
              <w:jc w:val="center"/>
              <w:rPr>
                <w:color w:val="0070C0"/>
                <w:sz w:val="16"/>
                <w:szCs w:val="16"/>
              </w:rPr>
            </w:pPr>
          </w:p>
        </w:tc>
        <w:tc>
          <w:tcPr>
            <w:tcW w:w="6237" w:type="dxa"/>
            <w:tcBorders>
              <w:top w:val="single" w:sz="4" w:space="0" w:color="auto"/>
              <w:left w:val="single" w:sz="4" w:space="0" w:color="auto"/>
              <w:bottom w:val="single" w:sz="4" w:space="0" w:color="auto"/>
              <w:right w:val="single" w:sz="4" w:space="0" w:color="auto"/>
            </w:tcBorders>
          </w:tcPr>
          <w:p w14:paraId="6A0E3ADA" w14:textId="476BF645" w:rsidR="006A3C54" w:rsidRPr="003637AB" w:rsidRDefault="006A3C54" w:rsidP="004B187F">
            <w:pPr>
              <w:rPr>
                <w:color w:val="0070C0"/>
                <w:sz w:val="16"/>
                <w:szCs w:val="16"/>
              </w:rPr>
            </w:pPr>
          </w:p>
        </w:tc>
      </w:tr>
      <w:tr w:rsidR="001D380F" w:rsidRPr="001D380F" w14:paraId="6A0349C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C4" w14:textId="1A7F7B22" w:rsidR="00037EFD" w:rsidRPr="001D380F" w:rsidRDefault="00037EFD">
            <w:pPr>
              <w:jc w:val="center"/>
              <w:rPr>
                <w:color w:val="C00000"/>
                <w:sz w:val="16"/>
                <w:szCs w:val="16"/>
              </w:rPr>
            </w:pPr>
          </w:p>
        </w:tc>
        <w:tc>
          <w:tcPr>
            <w:tcW w:w="1559" w:type="dxa"/>
            <w:tcBorders>
              <w:top w:val="single" w:sz="4" w:space="0" w:color="auto"/>
              <w:left w:val="single" w:sz="4" w:space="0" w:color="auto"/>
              <w:bottom w:val="single" w:sz="4" w:space="0" w:color="auto"/>
              <w:right w:val="single" w:sz="4" w:space="0" w:color="auto"/>
            </w:tcBorders>
          </w:tcPr>
          <w:p w14:paraId="6A0349C5" w14:textId="76A7B2B3" w:rsidR="00037EFD" w:rsidRPr="001D380F" w:rsidRDefault="00037EFD">
            <w:pPr>
              <w:jc w:val="center"/>
              <w:rPr>
                <w:color w:val="C00000"/>
                <w:sz w:val="16"/>
                <w:szCs w:val="16"/>
              </w:rPr>
            </w:pPr>
          </w:p>
        </w:tc>
        <w:tc>
          <w:tcPr>
            <w:tcW w:w="6237" w:type="dxa"/>
            <w:tcBorders>
              <w:top w:val="single" w:sz="4" w:space="0" w:color="auto"/>
              <w:left w:val="single" w:sz="4" w:space="0" w:color="auto"/>
              <w:bottom w:val="single" w:sz="4" w:space="0" w:color="auto"/>
              <w:right w:val="single" w:sz="4" w:space="0" w:color="auto"/>
            </w:tcBorders>
          </w:tcPr>
          <w:p w14:paraId="6A0349C6" w14:textId="7396AE40" w:rsidR="00037EFD" w:rsidRPr="001D380F" w:rsidRDefault="00037EFD">
            <w:pPr>
              <w:rPr>
                <w:color w:val="C00000"/>
                <w:sz w:val="16"/>
                <w:szCs w:val="16"/>
              </w:rPr>
            </w:pPr>
          </w:p>
        </w:tc>
      </w:tr>
      <w:tr w:rsidR="00836876" w:rsidRPr="00836876" w14:paraId="6A0349C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C8" w14:textId="020F69F8" w:rsidR="00356588" w:rsidRPr="00836876" w:rsidRDefault="00356588">
            <w:pPr>
              <w:jc w:val="center"/>
              <w:rPr>
                <w:color w:val="7030A0"/>
                <w:sz w:val="16"/>
                <w:szCs w:val="16"/>
              </w:rPr>
            </w:pPr>
          </w:p>
        </w:tc>
        <w:tc>
          <w:tcPr>
            <w:tcW w:w="1559" w:type="dxa"/>
            <w:tcBorders>
              <w:top w:val="single" w:sz="4" w:space="0" w:color="auto"/>
              <w:left w:val="single" w:sz="4" w:space="0" w:color="auto"/>
              <w:bottom w:val="single" w:sz="4" w:space="0" w:color="auto"/>
              <w:right w:val="single" w:sz="4" w:space="0" w:color="auto"/>
            </w:tcBorders>
          </w:tcPr>
          <w:p w14:paraId="6A0349C9" w14:textId="49B6BA21" w:rsidR="00356588" w:rsidRPr="00836876" w:rsidRDefault="00356588">
            <w:pPr>
              <w:jc w:val="center"/>
              <w:rPr>
                <w:color w:val="7030A0"/>
                <w:sz w:val="16"/>
                <w:szCs w:val="16"/>
              </w:rPr>
            </w:pPr>
          </w:p>
        </w:tc>
        <w:tc>
          <w:tcPr>
            <w:tcW w:w="6237" w:type="dxa"/>
            <w:tcBorders>
              <w:top w:val="single" w:sz="4" w:space="0" w:color="auto"/>
              <w:left w:val="single" w:sz="4" w:space="0" w:color="auto"/>
              <w:bottom w:val="single" w:sz="4" w:space="0" w:color="auto"/>
              <w:right w:val="single" w:sz="4" w:space="0" w:color="auto"/>
            </w:tcBorders>
          </w:tcPr>
          <w:p w14:paraId="6A0349CA" w14:textId="27A395CE" w:rsidR="00356588" w:rsidRPr="00EA6645" w:rsidRDefault="00356588" w:rsidP="00EA6645">
            <w:pPr>
              <w:rPr>
                <w:color w:val="7030A0"/>
                <w:sz w:val="16"/>
                <w:szCs w:val="16"/>
              </w:rPr>
            </w:pPr>
          </w:p>
        </w:tc>
      </w:tr>
      <w:tr w:rsidR="00EA4A42" w14:paraId="6A0349C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A0349CC" w14:textId="3DCE8898" w:rsidR="00EA4A42" w:rsidRPr="002B3B10" w:rsidRDefault="00EA4A42">
            <w:pPr>
              <w:jc w:val="center"/>
              <w:rPr>
                <w:sz w:val="16"/>
                <w:szCs w:val="16"/>
                <w:highlight w:val="magenta"/>
              </w:rPr>
            </w:pPr>
          </w:p>
        </w:tc>
        <w:tc>
          <w:tcPr>
            <w:tcW w:w="1559" w:type="dxa"/>
            <w:tcBorders>
              <w:top w:val="single" w:sz="4" w:space="0" w:color="auto"/>
              <w:left w:val="single" w:sz="4" w:space="0" w:color="auto"/>
              <w:bottom w:val="single" w:sz="4" w:space="0" w:color="auto"/>
              <w:right w:val="single" w:sz="4" w:space="0" w:color="auto"/>
            </w:tcBorders>
          </w:tcPr>
          <w:p w14:paraId="6A0349CD" w14:textId="39E5BE9E" w:rsidR="00EA4A42" w:rsidRPr="002B3B10" w:rsidRDefault="00EA4A42">
            <w:pPr>
              <w:jc w:val="center"/>
              <w:rPr>
                <w:sz w:val="16"/>
                <w:szCs w:val="16"/>
                <w:highlight w:val="magenta"/>
              </w:rPr>
            </w:pPr>
          </w:p>
        </w:tc>
        <w:tc>
          <w:tcPr>
            <w:tcW w:w="6237" w:type="dxa"/>
            <w:tcBorders>
              <w:top w:val="single" w:sz="4" w:space="0" w:color="auto"/>
              <w:left w:val="single" w:sz="4" w:space="0" w:color="auto"/>
              <w:bottom w:val="single" w:sz="4" w:space="0" w:color="auto"/>
              <w:right w:val="single" w:sz="4" w:space="0" w:color="auto"/>
            </w:tcBorders>
          </w:tcPr>
          <w:p w14:paraId="6A0349CE" w14:textId="24610ABD" w:rsidR="00EA4A42" w:rsidRPr="006A5076" w:rsidRDefault="00EA4A42" w:rsidP="00BF291D">
            <w:pPr>
              <w:rPr>
                <w:sz w:val="16"/>
                <w:szCs w:val="16"/>
                <w:highlight w:val="magenta"/>
              </w:rPr>
            </w:pPr>
          </w:p>
        </w:tc>
      </w:tr>
      <w:tr w:rsidR="00542702" w14:paraId="40006278" w14:textId="77777777" w:rsidTr="002961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4A90674B" w14:textId="62593938" w:rsidR="00542702" w:rsidRPr="002B3B10" w:rsidRDefault="00542702" w:rsidP="00296145">
            <w:pPr>
              <w:jc w:val="center"/>
              <w:rPr>
                <w:sz w:val="16"/>
                <w:szCs w:val="16"/>
                <w:highlight w:val="magenta"/>
              </w:rPr>
            </w:pPr>
          </w:p>
        </w:tc>
        <w:tc>
          <w:tcPr>
            <w:tcW w:w="1559" w:type="dxa"/>
            <w:tcBorders>
              <w:top w:val="single" w:sz="4" w:space="0" w:color="auto"/>
              <w:left w:val="single" w:sz="4" w:space="0" w:color="auto"/>
              <w:bottom w:val="single" w:sz="4" w:space="0" w:color="auto"/>
              <w:right w:val="single" w:sz="4" w:space="0" w:color="auto"/>
            </w:tcBorders>
          </w:tcPr>
          <w:p w14:paraId="20D78F93" w14:textId="37BCD58C" w:rsidR="00542702" w:rsidRPr="002B3B10" w:rsidRDefault="00542702" w:rsidP="00296145">
            <w:pPr>
              <w:jc w:val="center"/>
              <w:rPr>
                <w:sz w:val="16"/>
                <w:szCs w:val="16"/>
                <w:highlight w:val="magenta"/>
              </w:rPr>
            </w:pPr>
          </w:p>
        </w:tc>
        <w:tc>
          <w:tcPr>
            <w:tcW w:w="6237" w:type="dxa"/>
            <w:tcBorders>
              <w:top w:val="single" w:sz="4" w:space="0" w:color="auto"/>
              <w:left w:val="single" w:sz="4" w:space="0" w:color="auto"/>
              <w:bottom w:val="single" w:sz="4" w:space="0" w:color="auto"/>
              <w:right w:val="single" w:sz="4" w:space="0" w:color="auto"/>
            </w:tcBorders>
          </w:tcPr>
          <w:p w14:paraId="08ABC064" w14:textId="375AF6DA" w:rsidR="00542702" w:rsidRPr="006A5076" w:rsidRDefault="00542702" w:rsidP="00296145">
            <w:pPr>
              <w:rPr>
                <w:sz w:val="16"/>
                <w:szCs w:val="16"/>
                <w:highlight w:val="magenta"/>
              </w:rPr>
            </w:pPr>
          </w:p>
        </w:tc>
      </w:tr>
      <w:tr w:rsidR="00C73744" w14:paraId="551F669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332" w:type="dxa"/>
            <w:tcBorders>
              <w:top w:val="single" w:sz="4" w:space="0" w:color="auto"/>
              <w:left w:val="single" w:sz="4" w:space="0" w:color="auto"/>
              <w:bottom w:val="single" w:sz="4" w:space="0" w:color="auto"/>
              <w:right w:val="single" w:sz="4" w:space="0" w:color="auto"/>
            </w:tcBorders>
          </w:tcPr>
          <w:p w14:paraId="6D5CBFB0" w14:textId="77777777" w:rsidR="00C73744" w:rsidRDefault="00C73744">
            <w:pPr>
              <w:jc w:val="center"/>
              <w:rPr>
                <w:sz w:val="16"/>
                <w:szCs w:val="16"/>
                <w:highlight w:val="magenta"/>
              </w:rPr>
            </w:pPr>
          </w:p>
        </w:tc>
        <w:tc>
          <w:tcPr>
            <w:tcW w:w="1559" w:type="dxa"/>
            <w:tcBorders>
              <w:top w:val="single" w:sz="4" w:space="0" w:color="auto"/>
              <w:left w:val="single" w:sz="4" w:space="0" w:color="auto"/>
              <w:bottom w:val="single" w:sz="4" w:space="0" w:color="auto"/>
              <w:right w:val="single" w:sz="4" w:space="0" w:color="auto"/>
            </w:tcBorders>
          </w:tcPr>
          <w:p w14:paraId="1A32BEA6" w14:textId="77777777" w:rsidR="00C73744" w:rsidRDefault="00C73744">
            <w:pPr>
              <w:jc w:val="center"/>
              <w:rPr>
                <w:sz w:val="16"/>
                <w:szCs w:val="16"/>
                <w:highlight w:val="magenta"/>
              </w:rPr>
            </w:pPr>
          </w:p>
        </w:tc>
        <w:tc>
          <w:tcPr>
            <w:tcW w:w="6237" w:type="dxa"/>
            <w:tcBorders>
              <w:top w:val="single" w:sz="4" w:space="0" w:color="auto"/>
              <w:left w:val="single" w:sz="4" w:space="0" w:color="auto"/>
              <w:bottom w:val="single" w:sz="4" w:space="0" w:color="auto"/>
              <w:right w:val="single" w:sz="4" w:space="0" w:color="auto"/>
            </w:tcBorders>
          </w:tcPr>
          <w:p w14:paraId="27C89596" w14:textId="77777777" w:rsidR="00C73744" w:rsidRPr="00C73744" w:rsidRDefault="00C73744" w:rsidP="00BF291D">
            <w:pPr>
              <w:rPr>
                <w:sz w:val="16"/>
                <w:szCs w:val="16"/>
                <w:highlight w:val="magenta"/>
              </w:rPr>
            </w:pPr>
          </w:p>
        </w:tc>
      </w:tr>
    </w:tbl>
    <w:p w14:paraId="6A0349D0" w14:textId="6DB10914" w:rsidR="00037EFD" w:rsidRDefault="00037EFD">
      <w:pPr>
        <w:spacing w:before="480" w:after="240"/>
        <w:rPr>
          <w:b/>
          <w:snapToGrid w:val="0"/>
        </w:rPr>
      </w:pPr>
      <w:r>
        <w:rPr>
          <w:b/>
          <w:snapToGrid w:val="0"/>
        </w:rPr>
        <w:t>DOCUMENTI DI RIFERIMENTO</w:t>
      </w:r>
    </w:p>
    <w:p w14:paraId="6A0349D1" w14:textId="30D9489B" w:rsidR="00037EFD" w:rsidRDefault="00037EFD">
      <w:pPr>
        <w:pStyle w:val="Corpotesto"/>
        <w:rPr>
          <w:sz w:val="18"/>
          <w:szCs w:val="18"/>
        </w:rPr>
      </w:pPr>
      <w:r w:rsidRPr="003063FD">
        <w:rPr>
          <w:sz w:val="18"/>
          <w:szCs w:val="18"/>
        </w:rPr>
        <w:t>Le informazioni contenute nel presente documento traggono origine da</w:t>
      </w:r>
      <w:r w:rsidR="00147D65">
        <w:rPr>
          <w:sz w:val="18"/>
          <w:szCs w:val="18"/>
        </w:rPr>
        <w:t xml:space="preserve"> scheda prodotto</w:t>
      </w:r>
      <w:r w:rsidRPr="003063FD">
        <w:rPr>
          <w:sz w:val="18"/>
          <w:szCs w:val="18"/>
        </w:rPr>
        <w:t>:</w:t>
      </w:r>
    </w:p>
    <w:p w14:paraId="6A0349D3" w14:textId="341D974D" w:rsidR="00037EFD" w:rsidRDefault="00037EFD">
      <w:pPr>
        <w:pStyle w:val="Corpotesto"/>
        <w:rPr>
          <w:b/>
          <w:snapToGrid w:val="0"/>
        </w:rPr>
      </w:pPr>
    </w:p>
    <w:p w14:paraId="6A0349D4" w14:textId="77777777" w:rsidR="00037EFD" w:rsidRDefault="00037EFD">
      <w:pPr>
        <w:pStyle w:val="Corpodeltesto3"/>
        <w:rPr>
          <w:i w:val="0"/>
          <w:color w:val="auto"/>
          <w:sz w:val="16"/>
        </w:rPr>
      </w:pPr>
    </w:p>
    <w:p w14:paraId="6A0349D5" w14:textId="77777777" w:rsidR="00037EFD" w:rsidRDefault="00037EFD">
      <w:pPr>
        <w:spacing w:before="480" w:after="240"/>
        <w:rPr>
          <w:b/>
          <w:snapToGrid w:val="0"/>
        </w:rPr>
      </w:pPr>
      <w:bookmarkStart w:id="0" w:name="_Toc526046888"/>
      <w:r>
        <w:rPr>
          <w:b/>
          <w:snapToGrid w:val="0"/>
        </w:rPr>
        <w:t>ACRONIMI E DEFINIZIONI</w:t>
      </w:r>
      <w:bookmarkEnd w:id="0"/>
    </w:p>
    <w:p w14:paraId="6A0349D6" w14:textId="77777777" w:rsidR="00037EFD" w:rsidRPr="003063FD" w:rsidRDefault="00037EFD">
      <w:pPr>
        <w:pStyle w:val="Corpotesto"/>
        <w:rPr>
          <w:sz w:val="18"/>
          <w:szCs w:val="18"/>
        </w:rPr>
      </w:pPr>
      <w:bookmarkStart w:id="1" w:name="_Toc526046889"/>
      <w:r w:rsidRPr="003063FD">
        <w:rPr>
          <w:sz w:val="18"/>
          <w:szCs w:val="18"/>
        </w:rPr>
        <w:t>Nel seguito del documento verranno utilizzati i seguenti acronimi e definizioni:</w:t>
      </w:r>
    </w:p>
    <w:p w14:paraId="6A0349D7" w14:textId="77777777" w:rsidR="00037EFD" w:rsidRPr="003063FD" w:rsidRDefault="00037EFD">
      <w:pPr>
        <w:pStyle w:val="Corpotesto"/>
        <w:rPr>
          <w:sz w:val="18"/>
          <w:szCs w:val="18"/>
        </w:rPr>
      </w:pPr>
    </w:p>
    <w:tbl>
      <w:tblPr>
        <w:tblW w:w="0" w:type="auto"/>
        <w:tblLayout w:type="fixed"/>
        <w:tblCellMar>
          <w:left w:w="70" w:type="dxa"/>
          <w:right w:w="70" w:type="dxa"/>
        </w:tblCellMar>
        <w:tblLook w:val="0000" w:firstRow="0" w:lastRow="0" w:firstColumn="0" w:lastColumn="0" w:noHBand="0" w:noVBand="0"/>
      </w:tblPr>
      <w:tblGrid>
        <w:gridCol w:w="1204"/>
        <w:gridCol w:w="8505"/>
      </w:tblGrid>
      <w:tr w:rsidR="00037EFD" w:rsidRPr="003063FD" w14:paraId="6A0349DA" w14:textId="77777777">
        <w:tc>
          <w:tcPr>
            <w:tcW w:w="1204" w:type="dxa"/>
            <w:vAlign w:val="center"/>
          </w:tcPr>
          <w:bookmarkEnd w:id="1"/>
          <w:p w14:paraId="6A0349D8" w14:textId="77777777" w:rsidR="00037EFD" w:rsidRPr="003063FD" w:rsidRDefault="00037EFD">
            <w:pPr>
              <w:rPr>
                <w:szCs w:val="18"/>
              </w:rPr>
            </w:pPr>
            <w:r w:rsidRPr="003063FD">
              <w:rPr>
                <w:b/>
                <w:szCs w:val="18"/>
              </w:rPr>
              <w:t>{tbd}</w:t>
            </w:r>
          </w:p>
        </w:tc>
        <w:tc>
          <w:tcPr>
            <w:tcW w:w="8505" w:type="dxa"/>
          </w:tcPr>
          <w:p w14:paraId="6A0349D9" w14:textId="77777777" w:rsidR="00037EFD" w:rsidRPr="003063FD" w:rsidRDefault="00037EFD">
            <w:pPr>
              <w:rPr>
                <w:szCs w:val="18"/>
              </w:rPr>
            </w:pPr>
            <w:r w:rsidRPr="003063FD">
              <w:rPr>
                <w:szCs w:val="18"/>
              </w:rPr>
              <w:t>(to be defined) indica un'informazione per la quale non si dispone degli elementi sufficienti ad una completa definizione</w:t>
            </w:r>
          </w:p>
        </w:tc>
      </w:tr>
      <w:tr w:rsidR="00037EFD" w:rsidRPr="003063FD" w14:paraId="6A0349DD" w14:textId="77777777">
        <w:tc>
          <w:tcPr>
            <w:tcW w:w="1204" w:type="dxa"/>
            <w:vAlign w:val="center"/>
          </w:tcPr>
          <w:p w14:paraId="6A0349DB" w14:textId="77777777" w:rsidR="00037EFD" w:rsidRPr="003063FD" w:rsidRDefault="00037EFD">
            <w:pPr>
              <w:rPr>
                <w:szCs w:val="18"/>
              </w:rPr>
            </w:pPr>
            <w:r w:rsidRPr="003063FD">
              <w:rPr>
                <w:b/>
                <w:szCs w:val="18"/>
              </w:rPr>
              <w:t>{tbw}</w:t>
            </w:r>
          </w:p>
        </w:tc>
        <w:tc>
          <w:tcPr>
            <w:tcW w:w="8505" w:type="dxa"/>
          </w:tcPr>
          <w:p w14:paraId="6A0349DC" w14:textId="77777777" w:rsidR="00037EFD" w:rsidRPr="003063FD" w:rsidRDefault="00037EFD">
            <w:pPr>
              <w:rPr>
                <w:szCs w:val="18"/>
              </w:rPr>
            </w:pPr>
            <w:r w:rsidRPr="003063FD">
              <w:rPr>
                <w:szCs w:val="18"/>
              </w:rPr>
              <w:t>(to be written) indica un’informazione di cui si dispone degli elementi necessari per definirla e deve essere ancora redatta</w:t>
            </w:r>
          </w:p>
        </w:tc>
      </w:tr>
      <w:tr w:rsidR="00037EFD" w:rsidRPr="003063FD" w14:paraId="6A0349E0" w14:textId="77777777">
        <w:tc>
          <w:tcPr>
            <w:tcW w:w="1204" w:type="dxa"/>
            <w:vAlign w:val="center"/>
          </w:tcPr>
          <w:p w14:paraId="6A0349DE" w14:textId="77777777" w:rsidR="00037EFD" w:rsidRPr="003063FD" w:rsidRDefault="00037EFD">
            <w:pPr>
              <w:rPr>
                <w:szCs w:val="18"/>
              </w:rPr>
            </w:pPr>
            <w:r w:rsidRPr="003063FD">
              <w:rPr>
                <w:b/>
                <w:szCs w:val="18"/>
              </w:rPr>
              <w:t>{tbc}</w:t>
            </w:r>
          </w:p>
        </w:tc>
        <w:tc>
          <w:tcPr>
            <w:tcW w:w="8505" w:type="dxa"/>
          </w:tcPr>
          <w:p w14:paraId="6A0349DF" w14:textId="77777777" w:rsidR="00037EFD" w:rsidRPr="003063FD" w:rsidRDefault="00037EFD">
            <w:pPr>
              <w:rPr>
                <w:szCs w:val="18"/>
              </w:rPr>
            </w:pPr>
            <w:r w:rsidRPr="003063FD">
              <w:rPr>
                <w:szCs w:val="18"/>
              </w:rPr>
              <w:t>(to be confirmed) indica un’informazione di cui si è completata la definizione ma deve essere ancora confermata</w:t>
            </w:r>
          </w:p>
        </w:tc>
      </w:tr>
      <w:tr w:rsidR="00037EFD" w:rsidRPr="003063FD" w14:paraId="6A0349E3" w14:textId="77777777">
        <w:tc>
          <w:tcPr>
            <w:tcW w:w="1204" w:type="dxa"/>
            <w:vAlign w:val="center"/>
          </w:tcPr>
          <w:p w14:paraId="6A0349E1" w14:textId="77777777" w:rsidR="00037EFD" w:rsidRPr="003063FD" w:rsidRDefault="00037EFD">
            <w:pPr>
              <w:rPr>
                <w:szCs w:val="18"/>
              </w:rPr>
            </w:pPr>
            <w:r w:rsidRPr="003063FD">
              <w:rPr>
                <w:b/>
                <w:szCs w:val="18"/>
              </w:rPr>
              <w:t>{na}</w:t>
            </w:r>
          </w:p>
        </w:tc>
        <w:tc>
          <w:tcPr>
            <w:tcW w:w="8505" w:type="dxa"/>
          </w:tcPr>
          <w:p w14:paraId="6A0349E2" w14:textId="77777777" w:rsidR="00B15728" w:rsidRPr="003063FD" w:rsidRDefault="00037EFD">
            <w:pPr>
              <w:rPr>
                <w:szCs w:val="18"/>
              </w:rPr>
            </w:pPr>
            <w:r w:rsidRPr="003063FD">
              <w:rPr>
                <w:szCs w:val="18"/>
              </w:rPr>
              <w:t>(non applicabile) indica un punto di una struttura predefinita che nel contesto particolare risulta priva di significato</w:t>
            </w:r>
          </w:p>
        </w:tc>
      </w:tr>
      <w:tr w:rsidR="00037EFD" w:rsidRPr="00562384" w14:paraId="6A0349E6" w14:textId="77777777">
        <w:tc>
          <w:tcPr>
            <w:tcW w:w="1204" w:type="dxa"/>
            <w:vAlign w:val="center"/>
          </w:tcPr>
          <w:p w14:paraId="6A0349E4" w14:textId="77777777" w:rsidR="00037EFD" w:rsidRPr="00075F97" w:rsidRDefault="00037EFD">
            <w:pPr>
              <w:rPr>
                <w:b/>
                <w:szCs w:val="18"/>
                <w:highlight w:val="yellow"/>
              </w:rPr>
            </w:pPr>
          </w:p>
        </w:tc>
        <w:tc>
          <w:tcPr>
            <w:tcW w:w="8505" w:type="dxa"/>
          </w:tcPr>
          <w:p w14:paraId="6A0349E5" w14:textId="77777777" w:rsidR="00B15728" w:rsidRPr="00D305D6" w:rsidRDefault="00B15728">
            <w:pPr>
              <w:rPr>
                <w:sz w:val="16"/>
                <w:highlight w:val="yellow"/>
              </w:rPr>
            </w:pPr>
          </w:p>
        </w:tc>
      </w:tr>
    </w:tbl>
    <w:p w14:paraId="6A0349E7" w14:textId="77777777" w:rsidR="00037EFD" w:rsidRDefault="00037EFD" w:rsidP="00271380">
      <w:pPr>
        <w:pStyle w:val="Titolo1"/>
        <w:numPr>
          <w:ilvl w:val="0"/>
          <w:numId w:val="0"/>
        </w:numPr>
        <w:ind w:left="432" w:hanging="432"/>
      </w:pPr>
      <w:bookmarkStart w:id="2" w:name="_Toc526071320"/>
      <w:bookmarkStart w:id="3" w:name="_Toc9847792"/>
      <w:bookmarkStart w:id="4" w:name="_Toc14676484"/>
      <w:bookmarkStart w:id="5" w:name="_Toc105823667"/>
      <w:bookmarkStart w:id="6" w:name="_Toc161027178"/>
      <w:bookmarkStart w:id="7" w:name="_Toc161633130"/>
      <w:bookmarkStart w:id="8" w:name="_Toc161633340"/>
      <w:bookmarkStart w:id="9" w:name="_Toc161634927"/>
      <w:bookmarkStart w:id="10" w:name="_Toc161635199"/>
      <w:bookmarkStart w:id="11" w:name="_Toc208504972"/>
      <w:r>
        <w:lastRenderedPageBreak/>
        <w:t>Processi di Business</w:t>
      </w:r>
      <w:bookmarkEnd w:id="2"/>
      <w:bookmarkEnd w:id="3"/>
      <w:bookmarkEnd w:id="4"/>
      <w:bookmarkEnd w:id="5"/>
      <w:bookmarkEnd w:id="6"/>
      <w:bookmarkEnd w:id="7"/>
      <w:bookmarkEnd w:id="8"/>
      <w:bookmarkEnd w:id="9"/>
      <w:bookmarkEnd w:id="10"/>
      <w:bookmarkEnd w:id="11"/>
    </w:p>
    <w:p w14:paraId="6A0349E8" w14:textId="77777777" w:rsidR="00037EFD" w:rsidRDefault="00037EFD">
      <w:pPr>
        <w:pStyle w:val="ABLOCKPARA"/>
      </w:pPr>
    </w:p>
    <w:p w14:paraId="6A0349E9" w14:textId="77777777" w:rsidR="00037EFD" w:rsidRPr="009B2DD5" w:rsidRDefault="00037EFD" w:rsidP="009B2DD5">
      <w:pPr>
        <w:pStyle w:val="Corpotesto"/>
        <w:ind w:left="0"/>
        <w:rPr>
          <w:b/>
          <w:sz w:val="20"/>
        </w:rPr>
      </w:pPr>
      <w:bookmarkStart w:id="12" w:name="_Toc161027179"/>
      <w:bookmarkStart w:id="13" w:name="_Toc161633131"/>
      <w:bookmarkStart w:id="14" w:name="_Toc161633341"/>
      <w:bookmarkStart w:id="15" w:name="_Toc161634928"/>
      <w:bookmarkStart w:id="16" w:name="_Toc161635200"/>
      <w:r w:rsidRPr="009B2DD5">
        <w:rPr>
          <w:b/>
          <w:sz w:val="20"/>
        </w:rPr>
        <w:t>DESCRIZIONE DELLA RICHIESTA</w:t>
      </w:r>
      <w:bookmarkEnd w:id="12"/>
      <w:bookmarkEnd w:id="13"/>
      <w:bookmarkEnd w:id="14"/>
      <w:bookmarkEnd w:id="15"/>
      <w:bookmarkEnd w:id="16"/>
      <w:r w:rsidR="00FB19A2" w:rsidRPr="009B2DD5">
        <w:rPr>
          <w:b/>
          <w:sz w:val="20"/>
        </w:rPr>
        <w:t>.</w:t>
      </w:r>
    </w:p>
    <w:p w14:paraId="6A0349EA" w14:textId="77777777" w:rsidR="00FB19A2" w:rsidRDefault="00FB19A2" w:rsidP="00FB19A2">
      <w:pPr>
        <w:pStyle w:val="Corpotesto"/>
        <w:ind w:left="568"/>
      </w:pPr>
    </w:p>
    <w:p w14:paraId="6A0349EB" w14:textId="77777777" w:rsidR="00304203" w:rsidRPr="003063FD" w:rsidRDefault="00304203" w:rsidP="00304203">
      <w:pPr>
        <w:pStyle w:val="Corpotesto"/>
        <w:ind w:left="0"/>
        <w:rPr>
          <w:rFonts w:ascii="Arial" w:hAnsi="Arial" w:cs="Arial"/>
          <w:sz w:val="20"/>
        </w:rPr>
      </w:pPr>
    </w:p>
    <w:p w14:paraId="59E8FF3F" w14:textId="77777777" w:rsidR="00F41791" w:rsidRPr="00C051FA" w:rsidRDefault="00F41791" w:rsidP="00F41791">
      <w:pPr>
        <w:pStyle w:val="Corpotesto"/>
        <w:rPr>
          <w:sz w:val="20"/>
        </w:rPr>
      </w:pPr>
      <w:r w:rsidRPr="00C051FA">
        <w:rPr>
          <w:sz w:val="20"/>
        </w:rPr>
        <w:t>Nell’ambito del Progetto Dismissione Positiv, è necessario intervenire nella gestione d</w:t>
      </w:r>
      <w:r>
        <w:rPr>
          <w:sz w:val="20"/>
        </w:rPr>
        <w:t xml:space="preserve">elle </w:t>
      </w:r>
      <w:r w:rsidRPr="00C051FA">
        <w:rPr>
          <w:sz w:val="20"/>
        </w:rPr>
        <w:t xml:space="preserve">informazioni presenti nell’Accordion ‘Altri Dati Vita’ di Scheda </w:t>
      </w:r>
      <w:r>
        <w:rPr>
          <w:sz w:val="20"/>
        </w:rPr>
        <w:t>Cliente</w:t>
      </w:r>
      <w:r w:rsidRPr="00C051FA">
        <w:rPr>
          <w:sz w:val="20"/>
        </w:rPr>
        <w:t>, attualmente salvate in Positiv.</w:t>
      </w:r>
    </w:p>
    <w:p w14:paraId="5A94FA3D" w14:textId="77777777" w:rsidR="00F41791" w:rsidRPr="00C051FA" w:rsidRDefault="00F41791" w:rsidP="00F41791">
      <w:pPr>
        <w:pStyle w:val="Corpotesto"/>
        <w:rPr>
          <w:sz w:val="20"/>
        </w:rPr>
      </w:pPr>
    </w:p>
    <w:p w14:paraId="280D538A" w14:textId="48272C44" w:rsidR="00AA6F92" w:rsidRPr="000149C8" w:rsidRDefault="006B1733" w:rsidP="000149C8">
      <w:pPr>
        <w:pStyle w:val="Corpotesto"/>
        <w:rPr>
          <w:sz w:val="20"/>
        </w:rPr>
      </w:pPr>
      <w:r>
        <w:rPr>
          <w:sz w:val="20"/>
        </w:rPr>
        <w:t>D</w:t>
      </w:r>
      <w:r w:rsidR="007968DC">
        <w:rPr>
          <w:sz w:val="20"/>
        </w:rPr>
        <w:t xml:space="preserve">i seguito vengono riportare le specifiche funzionali per la gestione di un processo transitorio </w:t>
      </w:r>
      <w:r w:rsidR="00C8334C">
        <w:rPr>
          <w:sz w:val="20"/>
        </w:rPr>
        <w:t>che prevede ancora l’utilizzo di Positiv per la gestione degli ALTRI DATI VITA</w:t>
      </w:r>
      <w:r w:rsidR="00A9136E">
        <w:rPr>
          <w:sz w:val="20"/>
        </w:rPr>
        <w:t>.</w:t>
      </w:r>
    </w:p>
    <w:p w14:paraId="017AF0A1" w14:textId="77777777" w:rsidR="000149C8" w:rsidRDefault="000149C8" w:rsidP="00F41791">
      <w:pPr>
        <w:pStyle w:val="Corpotesto"/>
        <w:rPr>
          <w:sz w:val="20"/>
        </w:rPr>
      </w:pPr>
    </w:p>
    <w:p w14:paraId="12F43D3D" w14:textId="1AB85480" w:rsidR="00751044" w:rsidRDefault="006B1733" w:rsidP="00751044">
      <w:pPr>
        <w:pStyle w:val="Corpotesto"/>
        <w:rPr>
          <w:sz w:val="20"/>
        </w:rPr>
      </w:pPr>
      <w:r>
        <w:rPr>
          <w:sz w:val="20"/>
        </w:rPr>
        <w:t xml:space="preserve">Seguiranno nuove specifiche per la </w:t>
      </w:r>
      <w:r w:rsidR="007D0D3F">
        <w:rPr>
          <w:sz w:val="20"/>
        </w:rPr>
        <w:t>gestione del processo definitivo che prevederà la dismissione di Positiv e</w:t>
      </w:r>
      <w:r w:rsidR="00A56C89">
        <w:rPr>
          <w:sz w:val="20"/>
        </w:rPr>
        <w:t>d il salvataggio delle suddette informazioni in Anagrafe Unica.</w:t>
      </w:r>
      <w:r w:rsidR="00751044" w:rsidRPr="000149C8">
        <w:rPr>
          <w:sz w:val="20"/>
        </w:rPr>
        <w:t xml:space="preserve"> </w:t>
      </w:r>
    </w:p>
    <w:p w14:paraId="57FA99A7" w14:textId="77777777" w:rsidR="00F41791" w:rsidRDefault="00F41791" w:rsidP="00F41791">
      <w:pPr>
        <w:pStyle w:val="Corpotesto"/>
        <w:rPr>
          <w:sz w:val="20"/>
        </w:rPr>
      </w:pPr>
    </w:p>
    <w:p w14:paraId="5BAA351B" w14:textId="77777777" w:rsidR="00584D5D" w:rsidRDefault="00584D5D" w:rsidP="00FB19A2">
      <w:pPr>
        <w:pStyle w:val="Corpotesto"/>
        <w:ind w:left="568"/>
        <w:rPr>
          <w:b/>
          <w:sz w:val="20"/>
        </w:rPr>
      </w:pPr>
    </w:p>
    <w:p w14:paraId="6A0349F8" w14:textId="7A010CD6" w:rsidR="004471E3" w:rsidRPr="00037D05" w:rsidRDefault="00037EFD" w:rsidP="00FB19A2">
      <w:pPr>
        <w:pStyle w:val="Corpotesto"/>
        <w:ind w:left="568"/>
        <w:rPr>
          <w:sz w:val="20"/>
        </w:rPr>
      </w:pPr>
      <w:r w:rsidRPr="00037D05">
        <w:rPr>
          <w:b/>
          <w:sz w:val="20"/>
        </w:rPr>
        <w:t>DATA ATTESA:</w:t>
      </w:r>
      <w:r w:rsidRPr="00037D05">
        <w:rPr>
          <w:sz w:val="20"/>
        </w:rPr>
        <w:t xml:space="preserve"> </w:t>
      </w:r>
      <w:r w:rsidRPr="00037D05">
        <w:rPr>
          <w:sz w:val="20"/>
        </w:rPr>
        <w:tab/>
      </w:r>
      <w:r w:rsidRPr="00037D05">
        <w:rPr>
          <w:sz w:val="20"/>
        </w:rPr>
        <w:tab/>
      </w:r>
      <w:r w:rsidRPr="00037D05">
        <w:rPr>
          <w:sz w:val="20"/>
        </w:rPr>
        <w:tab/>
      </w:r>
      <w:r w:rsidR="00ED67D4" w:rsidRPr="00037D05">
        <w:rPr>
          <w:sz w:val="20"/>
        </w:rPr>
        <w:tab/>
      </w:r>
      <w:r w:rsidR="00F41791">
        <w:rPr>
          <w:sz w:val="20"/>
        </w:rPr>
        <w:t>09</w:t>
      </w:r>
      <w:r w:rsidR="003671CC" w:rsidRPr="00037D05">
        <w:rPr>
          <w:sz w:val="20"/>
        </w:rPr>
        <w:t>/20</w:t>
      </w:r>
      <w:r w:rsidR="00843097" w:rsidRPr="00037D05">
        <w:rPr>
          <w:sz w:val="20"/>
        </w:rPr>
        <w:t>2</w:t>
      </w:r>
      <w:r w:rsidR="00F41791">
        <w:rPr>
          <w:sz w:val="20"/>
        </w:rPr>
        <w:t>5</w:t>
      </w:r>
    </w:p>
    <w:p w14:paraId="6A0349F9" w14:textId="2FEA0CE8" w:rsidR="00037EFD" w:rsidRPr="0041191B" w:rsidRDefault="00037EFD" w:rsidP="00FB19A2">
      <w:pPr>
        <w:pStyle w:val="Corpotesto"/>
        <w:ind w:left="568"/>
        <w:rPr>
          <w:sz w:val="20"/>
        </w:rPr>
      </w:pPr>
      <w:r w:rsidRPr="00037D05">
        <w:rPr>
          <w:b/>
          <w:sz w:val="20"/>
        </w:rPr>
        <w:t>DATA VINCOLO:</w:t>
      </w:r>
      <w:r w:rsidRPr="00037D05">
        <w:rPr>
          <w:sz w:val="20"/>
        </w:rPr>
        <w:t xml:space="preserve"> </w:t>
      </w:r>
      <w:r w:rsidRPr="00037D05">
        <w:rPr>
          <w:sz w:val="20"/>
        </w:rPr>
        <w:tab/>
      </w:r>
      <w:r w:rsidRPr="00037D05">
        <w:rPr>
          <w:sz w:val="20"/>
        </w:rPr>
        <w:tab/>
      </w:r>
      <w:r w:rsidR="001F44EA" w:rsidRPr="00037D05">
        <w:rPr>
          <w:sz w:val="20"/>
        </w:rPr>
        <w:tab/>
      </w:r>
      <w:r w:rsidR="00F41791">
        <w:rPr>
          <w:sz w:val="20"/>
        </w:rPr>
        <w:t>09</w:t>
      </w:r>
      <w:r w:rsidR="00980E1B" w:rsidRPr="00037D05">
        <w:rPr>
          <w:sz w:val="20"/>
        </w:rPr>
        <w:t>/20</w:t>
      </w:r>
      <w:r w:rsidR="00843097" w:rsidRPr="00037D05">
        <w:rPr>
          <w:sz w:val="20"/>
        </w:rPr>
        <w:t>2</w:t>
      </w:r>
      <w:r w:rsidR="00F41791">
        <w:rPr>
          <w:sz w:val="20"/>
        </w:rPr>
        <w:t>5</w:t>
      </w:r>
    </w:p>
    <w:p w14:paraId="6A0349FA" w14:textId="77777777" w:rsidR="00037EFD" w:rsidRDefault="00037EFD">
      <w:pPr>
        <w:autoSpaceDE w:val="0"/>
        <w:autoSpaceDN w:val="0"/>
        <w:adjustRightInd w:val="0"/>
        <w:spacing w:line="240" w:lineRule="atLeast"/>
        <w:ind w:left="284"/>
        <w:rPr>
          <w:sz w:val="16"/>
        </w:rPr>
      </w:pPr>
    </w:p>
    <w:p w14:paraId="6A0349FB" w14:textId="77777777" w:rsidR="00037EFD" w:rsidRDefault="00037EFD">
      <w:pPr>
        <w:autoSpaceDE w:val="0"/>
        <w:autoSpaceDN w:val="0"/>
        <w:adjustRightInd w:val="0"/>
        <w:spacing w:line="240" w:lineRule="atLeast"/>
        <w:ind w:left="284"/>
        <w:rPr>
          <w:sz w:val="16"/>
        </w:rPr>
      </w:pPr>
    </w:p>
    <w:p w14:paraId="6A0349FC" w14:textId="77777777" w:rsidR="00037EFD" w:rsidRDefault="00037EFD">
      <w:pPr>
        <w:autoSpaceDE w:val="0"/>
        <w:autoSpaceDN w:val="0"/>
        <w:adjustRightInd w:val="0"/>
        <w:spacing w:line="240" w:lineRule="atLeast"/>
        <w:ind w:left="284"/>
        <w:rPr>
          <w:sz w:val="16"/>
        </w:rPr>
      </w:pPr>
    </w:p>
    <w:p w14:paraId="6A0349FD" w14:textId="77777777" w:rsidR="00037EFD" w:rsidRDefault="00037EFD">
      <w:pPr>
        <w:autoSpaceDE w:val="0"/>
        <w:autoSpaceDN w:val="0"/>
        <w:adjustRightInd w:val="0"/>
        <w:spacing w:line="240" w:lineRule="atLeast"/>
        <w:ind w:left="284"/>
        <w:rPr>
          <w:sz w:val="16"/>
        </w:rPr>
      </w:pPr>
    </w:p>
    <w:p w14:paraId="6A0349FE" w14:textId="77777777" w:rsidR="00037EFD" w:rsidRDefault="00037EFD">
      <w:pPr>
        <w:autoSpaceDE w:val="0"/>
        <w:autoSpaceDN w:val="0"/>
        <w:adjustRightInd w:val="0"/>
        <w:spacing w:line="240" w:lineRule="atLeast"/>
        <w:ind w:left="284"/>
        <w:rPr>
          <w:sz w:val="16"/>
        </w:rPr>
      </w:pPr>
    </w:p>
    <w:p w14:paraId="6A0349FF" w14:textId="77777777" w:rsidR="00334283" w:rsidRPr="00F50E90" w:rsidRDefault="001F44EA" w:rsidP="00ED5804">
      <w:pPr>
        <w:pStyle w:val="Titolo2"/>
        <w:rPr>
          <w:lang w:val="it-IT"/>
        </w:rPr>
      </w:pPr>
      <w:bookmarkStart w:id="17" w:name="_Toc161027180"/>
      <w:bookmarkStart w:id="18" w:name="_Toc161633132"/>
      <w:bookmarkStart w:id="19" w:name="_Toc161633342"/>
      <w:bookmarkStart w:id="20" w:name="_Toc161634929"/>
      <w:bookmarkStart w:id="21" w:name="_Toc161635201"/>
      <w:r w:rsidRPr="00F50E90">
        <w:rPr>
          <w:lang w:val="it-IT"/>
        </w:rPr>
        <w:br w:type="page"/>
      </w:r>
      <w:bookmarkStart w:id="22" w:name="_Toc208504973"/>
      <w:bookmarkEnd w:id="17"/>
      <w:bookmarkEnd w:id="18"/>
      <w:bookmarkEnd w:id="19"/>
      <w:bookmarkEnd w:id="20"/>
      <w:bookmarkEnd w:id="21"/>
      <w:r w:rsidR="00334283" w:rsidRPr="00F50E90">
        <w:rPr>
          <w:lang w:val="it-IT"/>
        </w:rPr>
        <w:lastRenderedPageBreak/>
        <w:t>SPECIFICHE FUNZIONALI</w:t>
      </w:r>
      <w:bookmarkEnd w:id="22"/>
      <w:r w:rsidR="00DB4A6C">
        <w:fldChar w:fldCharType="begin"/>
      </w:r>
      <w:r w:rsidR="00334283" w:rsidRPr="00F50E90">
        <w:rPr>
          <w:lang w:val="it-IT"/>
        </w:rPr>
        <w:instrText xml:space="preserve"> XE "02. SPECIFICHE FUNZIONALI" </w:instrText>
      </w:r>
      <w:r w:rsidR="00DB4A6C">
        <w:fldChar w:fldCharType="end"/>
      </w:r>
      <w:r w:rsidR="00334283" w:rsidRPr="00F50E90">
        <w:rPr>
          <w:lang w:val="it-IT"/>
        </w:rPr>
        <w:t xml:space="preserve"> </w:t>
      </w:r>
    </w:p>
    <w:p w14:paraId="3022F5DF" w14:textId="77777777" w:rsidR="00164FB2" w:rsidRDefault="00164FB2" w:rsidP="001A06C0">
      <w:pPr>
        <w:contextualSpacing/>
        <w:rPr>
          <w:sz w:val="20"/>
        </w:rPr>
      </w:pPr>
    </w:p>
    <w:p w14:paraId="294FE207" w14:textId="1492BF73" w:rsidR="00164FB2" w:rsidRDefault="00164FB2" w:rsidP="00164FB2">
      <w:pPr>
        <w:pStyle w:val="Corpotesto"/>
        <w:rPr>
          <w:sz w:val="20"/>
        </w:rPr>
      </w:pPr>
      <w:r w:rsidRPr="00C051FA">
        <w:rPr>
          <w:sz w:val="20"/>
        </w:rPr>
        <w:t xml:space="preserve">Di seguito </w:t>
      </w:r>
      <w:r w:rsidR="00707BE6">
        <w:rPr>
          <w:sz w:val="20"/>
        </w:rPr>
        <w:t xml:space="preserve">si </w:t>
      </w:r>
      <w:r w:rsidR="00F4388A">
        <w:rPr>
          <w:sz w:val="20"/>
        </w:rPr>
        <w:t xml:space="preserve">riporta il processo e </w:t>
      </w:r>
      <w:r w:rsidR="00707BE6">
        <w:rPr>
          <w:sz w:val="20"/>
        </w:rPr>
        <w:t>gli interventi previsti</w:t>
      </w:r>
      <w:r w:rsidR="001B1F98">
        <w:rPr>
          <w:sz w:val="20"/>
        </w:rPr>
        <w:t>.</w:t>
      </w:r>
    </w:p>
    <w:p w14:paraId="6DFA0BF2" w14:textId="77777777" w:rsidR="00AF0E69" w:rsidRDefault="00AF0E69" w:rsidP="00164FB2">
      <w:pPr>
        <w:pStyle w:val="Corpotesto"/>
        <w:rPr>
          <w:sz w:val="20"/>
        </w:rPr>
      </w:pPr>
    </w:p>
    <w:p w14:paraId="685D3A3F" w14:textId="684829CE" w:rsidR="001B1F98" w:rsidRDefault="001B1F98" w:rsidP="00164FB2">
      <w:pPr>
        <w:pStyle w:val="Corpotesto"/>
        <w:rPr>
          <w:sz w:val="20"/>
        </w:rPr>
      </w:pPr>
      <w:r w:rsidRPr="00AF0E69">
        <w:rPr>
          <w:sz w:val="20"/>
          <w:u w:val="single"/>
        </w:rPr>
        <w:t xml:space="preserve">Si precisa che tali interventi </w:t>
      </w:r>
      <w:r w:rsidR="00DB326C">
        <w:rPr>
          <w:sz w:val="20"/>
          <w:u w:val="single"/>
        </w:rPr>
        <w:t xml:space="preserve">indicati fanno </w:t>
      </w:r>
      <w:r w:rsidRPr="00AF0E69">
        <w:rPr>
          <w:sz w:val="20"/>
          <w:u w:val="single"/>
        </w:rPr>
        <w:t>ri</w:t>
      </w:r>
      <w:r w:rsidR="00DB326C">
        <w:rPr>
          <w:sz w:val="20"/>
          <w:u w:val="single"/>
        </w:rPr>
        <w:t>ferimento</w:t>
      </w:r>
      <w:r w:rsidRPr="00AF0E69">
        <w:rPr>
          <w:sz w:val="20"/>
          <w:u w:val="single"/>
        </w:rPr>
        <w:t xml:space="preserve"> esclusivamente </w:t>
      </w:r>
      <w:r w:rsidR="00EB253A">
        <w:rPr>
          <w:sz w:val="20"/>
          <w:u w:val="single"/>
        </w:rPr>
        <w:t>le</w:t>
      </w:r>
      <w:r w:rsidRPr="00AF0E69">
        <w:rPr>
          <w:sz w:val="20"/>
          <w:u w:val="single"/>
        </w:rPr>
        <w:t xml:space="preserve"> informazioni presenti nella sezione ‘ALTRI DATI VITA’</w:t>
      </w:r>
      <w:r>
        <w:rPr>
          <w:sz w:val="20"/>
        </w:rPr>
        <w:t>.</w:t>
      </w:r>
    </w:p>
    <w:p w14:paraId="192E9FA7" w14:textId="77777777" w:rsidR="00390A18" w:rsidRDefault="00390A18" w:rsidP="00164FB2">
      <w:pPr>
        <w:pStyle w:val="Corpotesto"/>
        <w:rPr>
          <w:sz w:val="20"/>
        </w:rPr>
      </w:pPr>
    </w:p>
    <w:p w14:paraId="66FB7C99" w14:textId="29ACCA5D" w:rsidR="00390A18" w:rsidRDefault="00531AF7" w:rsidP="00916AF7">
      <w:pPr>
        <w:pStyle w:val="Corpotesto"/>
        <w:rPr>
          <w:sz w:val="20"/>
        </w:rPr>
      </w:pPr>
      <w:r>
        <w:rPr>
          <w:sz w:val="20"/>
        </w:rPr>
        <w:t>Processo transitorio (</w:t>
      </w:r>
      <w:r w:rsidR="00553727">
        <w:rPr>
          <w:sz w:val="20"/>
        </w:rPr>
        <w:t>processo da mantenere fino a completa dismissione di Positiv)</w:t>
      </w:r>
      <w:r w:rsidR="001B1F98">
        <w:rPr>
          <w:sz w:val="20"/>
        </w:rPr>
        <w:t>:</w:t>
      </w:r>
    </w:p>
    <w:p w14:paraId="2E9096FD" w14:textId="77777777" w:rsidR="001B1F98" w:rsidRDefault="001B1F98" w:rsidP="00164FB2">
      <w:pPr>
        <w:pStyle w:val="Corpotesto"/>
        <w:rPr>
          <w:sz w:val="20"/>
        </w:rPr>
      </w:pPr>
    </w:p>
    <w:p w14:paraId="07979617" w14:textId="77777777" w:rsidR="00FE4016" w:rsidRDefault="00FE4016" w:rsidP="00FE4016">
      <w:pPr>
        <w:pStyle w:val="Paragrafoelenco"/>
        <w:numPr>
          <w:ilvl w:val="0"/>
          <w:numId w:val="6"/>
        </w:numPr>
        <w:rPr>
          <w:rFonts w:ascii="Verdana" w:hAnsi="Verdana"/>
          <w:sz w:val="20"/>
        </w:rPr>
      </w:pPr>
      <w:r>
        <w:rPr>
          <w:rFonts w:ascii="Verdana" w:hAnsi="Verdana"/>
          <w:b/>
          <w:bCs/>
          <w:sz w:val="20"/>
        </w:rPr>
        <w:t>SCHEDA CLIENTI</w:t>
      </w:r>
      <w:r>
        <w:rPr>
          <w:rFonts w:ascii="Verdana" w:hAnsi="Verdana"/>
          <w:sz w:val="20"/>
        </w:rPr>
        <w:t xml:space="preserve"> deve:</w:t>
      </w:r>
    </w:p>
    <w:p w14:paraId="5D65B224" w14:textId="745BAED4" w:rsidR="00FE4016" w:rsidRDefault="00FE4016" w:rsidP="00FE4016">
      <w:pPr>
        <w:pStyle w:val="Paragrafoelenco"/>
        <w:numPr>
          <w:ilvl w:val="1"/>
          <w:numId w:val="6"/>
        </w:numPr>
        <w:rPr>
          <w:rFonts w:ascii="Verdana" w:hAnsi="Verdana"/>
          <w:sz w:val="20"/>
        </w:rPr>
      </w:pPr>
      <w:r>
        <w:rPr>
          <w:rFonts w:ascii="Verdana" w:hAnsi="Verdana"/>
          <w:sz w:val="20"/>
        </w:rPr>
        <w:t>caricare in pagina</w:t>
      </w:r>
      <w:r w:rsidRPr="00E81CE5">
        <w:rPr>
          <w:rFonts w:ascii="Verdana" w:hAnsi="Verdana"/>
          <w:sz w:val="20"/>
        </w:rPr>
        <w:t xml:space="preserve"> le informazioni di ALTRI DATI VITA da Positiv;</w:t>
      </w:r>
    </w:p>
    <w:p w14:paraId="216FFB5A" w14:textId="683365F8" w:rsidR="00FE4016" w:rsidRDefault="005C3C5F" w:rsidP="00FE4016">
      <w:pPr>
        <w:pStyle w:val="Paragrafoelenco"/>
        <w:numPr>
          <w:ilvl w:val="1"/>
          <w:numId w:val="6"/>
        </w:numPr>
        <w:rPr>
          <w:rFonts w:ascii="Verdana" w:hAnsi="Verdana"/>
          <w:sz w:val="20"/>
        </w:rPr>
      </w:pPr>
      <w:r>
        <w:rPr>
          <w:rFonts w:ascii="Verdana" w:hAnsi="Verdana"/>
          <w:sz w:val="20"/>
        </w:rPr>
        <w:t>mantenere</w:t>
      </w:r>
      <w:r w:rsidR="00FE4016">
        <w:rPr>
          <w:rFonts w:ascii="Verdana" w:hAnsi="Verdana"/>
          <w:sz w:val="20"/>
        </w:rPr>
        <w:t xml:space="preserve"> il salvataggio delle suddette informazioni</w:t>
      </w:r>
      <w:r>
        <w:rPr>
          <w:rFonts w:ascii="Verdana" w:hAnsi="Verdana"/>
          <w:sz w:val="20"/>
        </w:rPr>
        <w:t xml:space="preserve"> </w:t>
      </w:r>
      <w:r w:rsidR="00FE4016">
        <w:rPr>
          <w:rFonts w:ascii="Verdana" w:hAnsi="Verdana"/>
          <w:sz w:val="20"/>
        </w:rPr>
        <w:t>in Positiv;</w:t>
      </w:r>
    </w:p>
    <w:p w14:paraId="0BA6AD7E" w14:textId="11AF6094" w:rsidR="00FE4016" w:rsidRPr="0055265F" w:rsidRDefault="00FE4016" w:rsidP="00FE4016">
      <w:pPr>
        <w:pStyle w:val="Corpotesto"/>
        <w:numPr>
          <w:ilvl w:val="1"/>
          <w:numId w:val="6"/>
        </w:numPr>
        <w:rPr>
          <w:sz w:val="20"/>
        </w:rPr>
      </w:pPr>
      <w:r w:rsidRPr="0055265F">
        <w:rPr>
          <w:sz w:val="20"/>
        </w:rPr>
        <w:t>eliminare dal F.E l’UPLOAD del documento di riconoscimento</w:t>
      </w:r>
      <w:r w:rsidR="0009202F">
        <w:rPr>
          <w:sz w:val="20"/>
        </w:rPr>
        <w:t xml:space="preserve"> nell’Accordion ‘Altri Dati (Vita)’</w:t>
      </w:r>
      <w:r w:rsidRPr="0055265F">
        <w:rPr>
          <w:sz w:val="20"/>
        </w:rPr>
        <w:t xml:space="preserve"> e mantenere solo quello presente nell’Accordion ‘Documenti di riconoscimento’. Il documento PDF verrà salvato solo su Documentale;</w:t>
      </w:r>
    </w:p>
    <w:p w14:paraId="5C97101C" w14:textId="77777777" w:rsidR="00F342B8" w:rsidRPr="009A15F4" w:rsidRDefault="00F342B8" w:rsidP="00F342B8">
      <w:pPr>
        <w:pStyle w:val="Paragrafoelenco"/>
        <w:numPr>
          <w:ilvl w:val="0"/>
          <w:numId w:val="6"/>
        </w:numPr>
        <w:rPr>
          <w:rFonts w:ascii="Verdana" w:hAnsi="Verdana"/>
          <w:sz w:val="20"/>
        </w:rPr>
      </w:pPr>
      <w:r w:rsidRPr="00480084">
        <w:rPr>
          <w:rFonts w:ascii="Verdana" w:hAnsi="Verdana"/>
          <w:b/>
          <w:bCs/>
          <w:sz w:val="20"/>
        </w:rPr>
        <w:t>VITES</w:t>
      </w:r>
      <w:r>
        <w:rPr>
          <w:rFonts w:ascii="Verdana" w:hAnsi="Verdana"/>
          <w:b/>
          <w:bCs/>
          <w:sz w:val="20"/>
        </w:rPr>
        <w:t>:</w:t>
      </w:r>
    </w:p>
    <w:p w14:paraId="1A5158E4" w14:textId="486325C5" w:rsidR="003E0AFE" w:rsidRDefault="00F342B8" w:rsidP="00BA11EC">
      <w:pPr>
        <w:pStyle w:val="Corpotesto"/>
        <w:numPr>
          <w:ilvl w:val="1"/>
          <w:numId w:val="6"/>
        </w:numPr>
        <w:rPr>
          <w:sz w:val="20"/>
        </w:rPr>
      </w:pPr>
      <w:r w:rsidRPr="00D07279">
        <w:rPr>
          <w:sz w:val="20"/>
        </w:rPr>
        <w:t>in caso di modifica o inserimento dei dati anagrafici, richiama Scheda Clienti</w:t>
      </w:r>
      <w:r w:rsidR="00481D33">
        <w:rPr>
          <w:sz w:val="20"/>
        </w:rPr>
        <w:t xml:space="preserve">. In ritorno da </w:t>
      </w:r>
      <w:r w:rsidR="00BE7DFF">
        <w:rPr>
          <w:sz w:val="20"/>
        </w:rPr>
        <w:t>S</w:t>
      </w:r>
      <w:r w:rsidR="00481D33">
        <w:rPr>
          <w:sz w:val="20"/>
        </w:rPr>
        <w:t xml:space="preserve">cheda </w:t>
      </w:r>
      <w:r w:rsidR="00BE7DFF">
        <w:rPr>
          <w:sz w:val="20"/>
        </w:rPr>
        <w:t>C</w:t>
      </w:r>
      <w:r w:rsidR="00481D33">
        <w:rPr>
          <w:sz w:val="20"/>
        </w:rPr>
        <w:t xml:space="preserve">lienti, </w:t>
      </w:r>
      <w:r w:rsidR="006B2E53">
        <w:rPr>
          <w:sz w:val="20"/>
        </w:rPr>
        <w:t>attraverso</w:t>
      </w:r>
      <w:r w:rsidR="006E65D3">
        <w:rPr>
          <w:sz w:val="20"/>
        </w:rPr>
        <w:t xml:space="preserve"> la chiamata di servizi, </w:t>
      </w:r>
      <w:r w:rsidR="00BE7DFF">
        <w:rPr>
          <w:sz w:val="20"/>
        </w:rPr>
        <w:t>effettua</w:t>
      </w:r>
      <w:r w:rsidR="006E65D3">
        <w:rPr>
          <w:sz w:val="20"/>
        </w:rPr>
        <w:t xml:space="preserve"> il recupero delle informazioni </w:t>
      </w:r>
      <w:r w:rsidR="00481D33">
        <w:rPr>
          <w:sz w:val="20"/>
        </w:rPr>
        <w:t>da AU e da Positiv</w:t>
      </w:r>
      <w:r w:rsidR="00F270EF">
        <w:rPr>
          <w:sz w:val="20"/>
        </w:rPr>
        <w:t xml:space="preserve"> e</w:t>
      </w:r>
      <w:r w:rsidR="00E94740">
        <w:rPr>
          <w:sz w:val="20"/>
        </w:rPr>
        <w:t xml:space="preserve"> verifica la presenza del documento </w:t>
      </w:r>
      <w:r w:rsidR="00F37390">
        <w:rPr>
          <w:sz w:val="20"/>
        </w:rPr>
        <w:t xml:space="preserve">di riconoscimento </w:t>
      </w:r>
      <w:r w:rsidR="00E94740">
        <w:rPr>
          <w:sz w:val="20"/>
        </w:rPr>
        <w:t>in documentale</w:t>
      </w:r>
      <w:r w:rsidR="00BF20A0">
        <w:rPr>
          <w:sz w:val="20"/>
        </w:rPr>
        <w:t xml:space="preserve">. Se </w:t>
      </w:r>
      <w:r w:rsidR="00B23FC0">
        <w:rPr>
          <w:sz w:val="20"/>
        </w:rPr>
        <w:t xml:space="preserve">il documento </w:t>
      </w:r>
      <w:r w:rsidR="00BF20A0">
        <w:rPr>
          <w:sz w:val="20"/>
        </w:rPr>
        <w:t>è presente, effettua</w:t>
      </w:r>
      <w:r w:rsidR="00AB1D66">
        <w:rPr>
          <w:sz w:val="20"/>
        </w:rPr>
        <w:t xml:space="preserve"> </w:t>
      </w:r>
      <w:r w:rsidR="006E65D3">
        <w:rPr>
          <w:sz w:val="20"/>
        </w:rPr>
        <w:t xml:space="preserve">l’invio </w:t>
      </w:r>
      <w:r w:rsidR="00F270EF">
        <w:rPr>
          <w:sz w:val="20"/>
        </w:rPr>
        <w:t xml:space="preserve">dei dati </w:t>
      </w:r>
      <w:r w:rsidR="006E65D3">
        <w:rPr>
          <w:sz w:val="20"/>
        </w:rPr>
        <w:t>ad AI</w:t>
      </w:r>
      <w:r w:rsidR="003A6324">
        <w:rPr>
          <w:sz w:val="20"/>
        </w:rPr>
        <w:t>A</w:t>
      </w:r>
      <w:r w:rsidR="00EA0A18">
        <w:rPr>
          <w:sz w:val="20"/>
        </w:rPr>
        <w:t xml:space="preserve"> per l’aggiornamento</w:t>
      </w:r>
      <w:r w:rsidR="009A48A6">
        <w:rPr>
          <w:sz w:val="20"/>
        </w:rPr>
        <w:t>, s</w:t>
      </w:r>
      <w:r w:rsidR="00BF20A0">
        <w:rPr>
          <w:sz w:val="20"/>
        </w:rPr>
        <w:t>e il documento non è presente</w:t>
      </w:r>
      <w:r w:rsidR="00F37390">
        <w:rPr>
          <w:sz w:val="20"/>
        </w:rPr>
        <w:t>,</w:t>
      </w:r>
      <w:r w:rsidR="00BF20A0">
        <w:rPr>
          <w:sz w:val="20"/>
        </w:rPr>
        <w:t xml:space="preserve"> viene data la segnalazione di errore.</w:t>
      </w:r>
    </w:p>
    <w:p w14:paraId="22BEB328" w14:textId="45CE66FA" w:rsidR="00805DAA" w:rsidRDefault="00347D4D" w:rsidP="003E0AFE">
      <w:pPr>
        <w:pStyle w:val="Corpotesto"/>
        <w:ind w:left="1440"/>
        <w:rPr>
          <w:sz w:val="20"/>
        </w:rPr>
      </w:pPr>
      <w:r w:rsidRPr="00A86DC0">
        <w:rPr>
          <w:sz w:val="20"/>
          <w:u w:val="single"/>
        </w:rPr>
        <w:t>Nota tecnica</w:t>
      </w:r>
      <w:r>
        <w:rPr>
          <w:sz w:val="20"/>
        </w:rPr>
        <w:t xml:space="preserve">: </w:t>
      </w:r>
    </w:p>
    <w:p w14:paraId="4EF42660" w14:textId="07A6BD74" w:rsidR="00BA11EC" w:rsidRDefault="00FD2E73" w:rsidP="00805DAA">
      <w:pPr>
        <w:pStyle w:val="Corpotesto"/>
        <w:numPr>
          <w:ilvl w:val="2"/>
          <w:numId w:val="6"/>
        </w:numPr>
        <w:rPr>
          <w:sz w:val="20"/>
        </w:rPr>
      </w:pPr>
      <w:r w:rsidRPr="00FD2E73">
        <w:rPr>
          <w:sz w:val="20"/>
        </w:rPr>
        <w:t>il FE di Vites richiama un servizio BFF di GET soggetti. Questo servizio è "</w:t>
      </w:r>
      <w:r w:rsidR="00BE1ACD">
        <w:rPr>
          <w:sz w:val="20"/>
        </w:rPr>
        <w:t>particolare</w:t>
      </w:r>
      <w:r w:rsidRPr="00FD2E73">
        <w:rPr>
          <w:sz w:val="20"/>
        </w:rPr>
        <w:t>" in quanto fa un merge tra i dati di Anagrafe Unica (SGU8) che ottiene tramite un servizio di BSA Anagrafe e gli "Altri dati Vita" che ottiene richiamando un servizio di Positiv. In questo contesto quindi, il BFF di Vites funge da collettore tra i dati provenienti da AU (tramite BSA Anagrafe) e i dati provenienti da Positiv</w:t>
      </w:r>
      <w:r w:rsidR="0016000F">
        <w:rPr>
          <w:sz w:val="20"/>
        </w:rPr>
        <w:t>;</w:t>
      </w:r>
    </w:p>
    <w:p w14:paraId="45AA542F" w14:textId="0B24ACF8" w:rsidR="00303C4D" w:rsidRDefault="00BA11EC" w:rsidP="00805DAA">
      <w:pPr>
        <w:pStyle w:val="Corpotesto"/>
        <w:numPr>
          <w:ilvl w:val="2"/>
          <w:numId w:val="6"/>
        </w:numPr>
        <w:rPr>
          <w:sz w:val="20"/>
        </w:rPr>
      </w:pPr>
      <w:r w:rsidRPr="00BA11EC">
        <w:rPr>
          <w:sz w:val="20"/>
        </w:rPr>
        <w:t>in ritorno da Scheda Clienti, poiché AIA effettua tutti i controlli TRANNE la presenza del documento su documentale, il BFF di Vites con un servizio Custom come: "POST invocaBsaCustom/soggetti/v2.0" va prima di tutto a invocare un servizio del BSA documentale per verificare la presenza della copia del documento. Se esito KO</w:t>
      </w:r>
      <w:r w:rsidR="00D27F32">
        <w:rPr>
          <w:sz w:val="20"/>
        </w:rPr>
        <w:t>,</w:t>
      </w:r>
      <w:r w:rsidRPr="00BA11EC">
        <w:rPr>
          <w:sz w:val="20"/>
        </w:rPr>
        <w:t xml:space="preserve"> spunterà l'errore relativo, se esito OK</w:t>
      </w:r>
      <w:r w:rsidR="00D27F32">
        <w:rPr>
          <w:sz w:val="20"/>
        </w:rPr>
        <w:t>,</w:t>
      </w:r>
      <w:r w:rsidRPr="00BA11EC">
        <w:rPr>
          <w:sz w:val="20"/>
        </w:rPr>
        <w:t xml:space="preserve"> verrà richiamato a valle il servizio BSA Vita soggetti/v2.0, che </w:t>
      </w:r>
      <w:r w:rsidR="00E42BB7">
        <w:rPr>
          <w:sz w:val="20"/>
        </w:rPr>
        <w:t>chiama</w:t>
      </w:r>
      <w:r w:rsidRPr="00BA11EC">
        <w:rPr>
          <w:sz w:val="20"/>
        </w:rPr>
        <w:t xml:space="preserve"> il servizio di AIA </w:t>
      </w:r>
      <w:r w:rsidR="00D27F32">
        <w:rPr>
          <w:sz w:val="20"/>
        </w:rPr>
        <w:t>C</w:t>
      </w:r>
      <w:r w:rsidRPr="00BA11EC">
        <w:rPr>
          <w:sz w:val="20"/>
        </w:rPr>
        <w:t>reaSoggetto</w:t>
      </w:r>
      <w:r w:rsidR="00C42659">
        <w:rPr>
          <w:sz w:val="20"/>
        </w:rPr>
        <w:t>;</w:t>
      </w:r>
    </w:p>
    <w:p w14:paraId="41806BBC" w14:textId="6480613C" w:rsidR="00FE4016" w:rsidRDefault="00FE4016" w:rsidP="00FE4016">
      <w:pPr>
        <w:pStyle w:val="Paragrafoelenco"/>
        <w:numPr>
          <w:ilvl w:val="0"/>
          <w:numId w:val="6"/>
        </w:numPr>
        <w:rPr>
          <w:rFonts w:ascii="Verdana" w:hAnsi="Verdana"/>
          <w:sz w:val="20"/>
        </w:rPr>
      </w:pPr>
      <w:r w:rsidRPr="009052D4">
        <w:rPr>
          <w:rFonts w:ascii="Verdana" w:hAnsi="Verdana"/>
          <w:sz w:val="20"/>
        </w:rPr>
        <w:t xml:space="preserve">Il servizio </w:t>
      </w:r>
      <w:r>
        <w:rPr>
          <w:rFonts w:ascii="Verdana" w:hAnsi="Verdana"/>
          <w:sz w:val="20"/>
        </w:rPr>
        <w:t>‘</w:t>
      </w:r>
      <w:r w:rsidR="00E31FAF">
        <w:rPr>
          <w:rFonts w:ascii="Verdana" w:hAnsi="Verdana"/>
          <w:sz w:val="20"/>
        </w:rPr>
        <w:t>CreaSoggetto</w:t>
      </w:r>
      <w:r>
        <w:rPr>
          <w:rFonts w:ascii="Verdana" w:hAnsi="Verdana"/>
          <w:sz w:val="20"/>
        </w:rPr>
        <w:t xml:space="preserve">‘ </w:t>
      </w:r>
      <w:r w:rsidRPr="009052D4">
        <w:rPr>
          <w:rFonts w:ascii="Verdana" w:hAnsi="Verdana"/>
          <w:sz w:val="20"/>
        </w:rPr>
        <w:t xml:space="preserve">di </w:t>
      </w:r>
      <w:r w:rsidRPr="00480084">
        <w:rPr>
          <w:rFonts w:ascii="Verdana" w:hAnsi="Verdana"/>
          <w:b/>
          <w:bCs/>
          <w:sz w:val="20"/>
        </w:rPr>
        <w:t>AIA</w:t>
      </w:r>
      <w:r w:rsidR="00F37EA7" w:rsidRPr="00F37EA7">
        <w:rPr>
          <w:rFonts w:ascii="Verdana" w:hAnsi="Verdana"/>
          <w:sz w:val="20"/>
        </w:rPr>
        <w:t xml:space="preserve">, </w:t>
      </w:r>
      <w:r>
        <w:rPr>
          <w:rFonts w:ascii="Verdana" w:hAnsi="Verdana"/>
          <w:sz w:val="20"/>
        </w:rPr>
        <w:t>deve:</w:t>
      </w:r>
    </w:p>
    <w:p w14:paraId="1FC7EE90" w14:textId="425632C2" w:rsidR="006F6DDA" w:rsidRDefault="00FE4016" w:rsidP="00FE4016">
      <w:pPr>
        <w:pStyle w:val="Paragrafoelenco"/>
        <w:numPr>
          <w:ilvl w:val="1"/>
          <w:numId w:val="6"/>
        </w:numPr>
        <w:rPr>
          <w:rFonts w:ascii="Verdana" w:hAnsi="Verdana"/>
          <w:sz w:val="20"/>
        </w:rPr>
      </w:pPr>
      <w:r w:rsidRPr="00B2306B">
        <w:rPr>
          <w:rFonts w:ascii="Verdana" w:hAnsi="Verdana"/>
          <w:sz w:val="20"/>
        </w:rPr>
        <w:t xml:space="preserve">effettuare tutti i controlli </w:t>
      </w:r>
      <w:r w:rsidR="00A543C2">
        <w:rPr>
          <w:rFonts w:ascii="Verdana" w:hAnsi="Verdana"/>
          <w:sz w:val="20"/>
        </w:rPr>
        <w:t xml:space="preserve">formali </w:t>
      </w:r>
      <w:r w:rsidRPr="00B2306B">
        <w:rPr>
          <w:rFonts w:ascii="Verdana" w:hAnsi="Verdana"/>
          <w:sz w:val="20"/>
        </w:rPr>
        <w:t xml:space="preserve">sui campi </w:t>
      </w:r>
      <w:r w:rsidR="00E27D14">
        <w:rPr>
          <w:rFonts w:ascii="Verdana" w:hAnsi="Verdana"/>
          <w:sz w:val="20"/>
        </w:rPr>
        <w:t>ricevuti in input</w:t>
      </w:r>
      <w:r w:rsidRPr="00B2306B">
        <w:rPr>
          <w:rFonts w:ascii="Verdana" w:hAnsi="Verdana"/>
          <w:sz w:val="20"/>
        </w:rPr>
        <w:t>, compreso i campi ALTRI DATI VITA e</w:t>
      </w:r>
      <w:r w:rsidR="000414B4">
        <w:rPr>
          <w:rFonts w:ascii="Verdana" w:hAnsi="Verdana"/>
          <w:sz w:val="20"/>
        </w:rPr>
        <w:t xml:space="preserve"> la validità del </w:t>
      </w:r>
      <w:r w:rsidRPr="00B2306B">
        <w:rPr>
          <w:rFonts w:ascii="Verdana" w:hAnsi="Verdana"/>
          <w:sz w:val="20"/>
        </w:rPr>
        <w:t>documento di riconoscimento</w:t>
      </w:r>
      <w:r>
        <w:rPr>
          <w:rFonts w:ascii="Verdana" w:hAnsi="Verdana"/>
          <w:sz w:val="20"/>
        </w:rPr>
        <w:t xml:space="preserve">. </w:t>
      </w:r>
    </w:p>
    <w:p w14:paraId="2148C60B" w14:textId="2321F735" w:rsidR="00FE4016" w:rsidRDefault="00FE4016" w:rsidP="00FE4016">
      <w:pPr>
        <w:pStyle w:val="Paragrafoelenco"/>
        <w:numPr>
          <w:ilvl w:val="1"/>
          <w:numId w:val="6"/>
        </w:numPr>
        <w:rPr>
          <w:rFonts w:ascii="Verdana" w:hAnsi="Verdana"/>
          <w:sz w:val="20"/>
        </w:rPr>
      </w:pPr>
      <w:r>
        <w:rPr>
          <w:rFonts w:ascii="Verdana" w:hAnsi="Verdana"/>
          <w:sz w:val="20"/>
        </w:rPr>
        <w:t>superati i controlli</w:t>
      </w:r>
      <w:r w:rsidRPr="00B2306B">
        <w:rPr>
          <w:rFonts w:ascii="Verdana" w:hAnsi="Verdana"/>
          <w:sz w:val="20"/>
        </w:rPr>
        <w:t>,</w:t>
      </w:r>
      <w:r w:rsidR="0054744B">
        <w:rPr>
          <w:rFonts w:ascii="Verdana" w:hAnsi="Verdana"/>
          <w:sz w:val="20"/>
        </w:rPr>
        <w:t xml:space="preserve"> </w:t>
      </w:r>
      <w:r w:rsidRPr="00B2306B">
        <w:rPr>
          <w:rFonts w:ascii="Verdana" w:hAnsi="Verdana"/>
          <w:sz w:val="20"/>
        </w:rPr>
        <w:t>deve procedere con il salvataggio</w:t>
      </w:r>
      <w:r w:rsidR="00E511E2">
        <w:rPr>
          <w:rFonts w:ascii="Verdana" w:hAnsi="Verdana"/>
          <w:sz w:val="20"/>
        </w:rPr>
        <w:t xml:space="preserve"> del soggetto</w:t>
      </w:r>
      <w:r w:rsidRPr="00B2306B">
        <w:rPr>
          <w:rFonts w:ascii="Verdana" w:hAnsi="Verdana"/>
          <w:sz w:val="20"/>
        </w:rPr>
        <w:t xml:space="preserve"> in AIA</w:t>
      </w:r>
      <w:r>
        <w:rPr>
          <w:rFonts w:ascii="Verdana" w:hAnsi="Verdana"/>
          <w:sz w:val="20"/>
        </w:rPr>
        <w:t>;</w:t>
      </w:r>
    </w:p>
    <w:p w14:paraId="7FE26870" w14:textId="28D6725D" w:rsidR="00FE4016" w:rsidRPr="00521379" w:rsidRDefault="00FE4016" w:rsidP="00FE4016">
      <w:pPr>
        <w:pStyle w:val="Paragrafoelenco"/>
        <w:numPr>
          <w:ilvl w:val="1"/>
          <w:numId w:val="6"/>
        </w:numPr>
        <w:rPr>
          <w:sz w:val="20"/>
        </w:rPr>
      </w:pPr>
      <w:r w:rsidRPr="00724E85">
        <w:rPr>
          <w:rFonts w:ascii="Verdana" w:hAnsi="Verdana"/>
          <w:sz w:val="20"/>
        </w:rPr>
        <w:t>se i controlli non sono superati,</w:t>
      </w:r>
      <w:r w:rsidR="0054744B">
        <w:rPr>
          <w:rFonts w:ascii="Verdana" w:hAnsi="Verdana"/>
          <w:sz w:val="20"/>
        </w:rPr>
        <w:t xml:space="preserve"> </w:t>
      </w:r>
      <w:r w:rsidRPr="00724E85">
        <w:rPr>
          <w:rFonts w:ascii="Verdana" w:hAnsi="Verdana"/>
          <w:sz w:val="20"/>
        </w:rPr>
        <w:t xml:space="preserve">non deve effettuare il salvataggio e deve restituire </w:t>
      </w:r>
      <w:r w:rsidR="00E511E2">
        <w:rPr>
          <w:rFonts w:ascii="Verdana" w:hAnsi="Verdana"/>
          <w:sz w:val="20"/>
        </w:rPr>
        <w:t xml:space="preserve">la lista degli </w:t>
      </w:r>
      <w:r w:rsidRPr="00724E85">
        <w:rPr>
          <w:rFonts w:ascii="Verdana" w:hAnsi="Verdana"/>
          <w:sz w:val="20"/>
        </w:rPr>
        <w:t>error</w:t>
      </w:r>
      <w:r w:rsidR="00E511E2">
        <w:rPr>
          <w:rFonts w:ascii="Verdana" w:hAnsi="Verdana"/>
          <w:sz w:val="20"/>
        </w:rPr>
        <w:t>i</w:t>
      </w:r>
      <w:r w:rsidR="00521379">
        <w:rPr>
          <w:rFonts w:ascii="Verdana" w:hAnsi="Verdana"/>
          <w:sz w:val="20"/>
        </w:rPr>
        <w:t>;</w:t>
      </w:r>
    </w:p>
    <w:p w14:paraId="2BCD85BA" w14:textId="77777777" w:rsidR="00FE4016" w:rsidRPr="001A094E" w:rsidRDefault="00FE4016" w:rsidP="00FE4016">
      <w:pPr>
        <w:pStyle w:val="Paragrafoelenco"/>
        <w:numPr>
          <w:ilvl w:val="0"/>
          <w:numId w:val="6"/>
        </w:numPr>
        <w:rPr>
          <w:rFonts w:ascii="Verdana" w:hAnsi="Verdana"/>
          <w:sz w:val="20"/>
        </w:rPr>
      </w:pPr>
      <w:r w:rsidRPr="001A094E">
        <w:rPr>
          <w:rFonts w:ascii="Verdana" w:hAnsi="Verdana"/>
          <w:b/>
          <w:bCs/>
          <w:sz w:val="20"/>
        </w:rPr>
        <w:t>PASS MOBILE</w:t>
      </w:r>
      <w:r w:rsidRPr="001A094E">
        <w:rPr>
          <w:rFonts w:ascii="Verdana" w:hAnsi="Verdana"/>
          <w:sz w:val="20"/>
        </w:rPr>
        <w:t>:</w:t>
      </w:r>
    </w:p>
    <w:p w14:paraId="068FFFEC" w14:textId="1B537F67" w:rsidR="00FE4016" w:rsidRDefault="00FE4016" w:rsidP="00FE4016">
      <w:pPr>
        <w:pStyle w:val="Paragrafoelenco"/>
        <w:numPr>
          <w:ilvl w:val="1"/>
          <w:numId w:val="6"/>
        </w:numPr>
        <w:rPr>
          <w:rFonts w:ascii="Verdana" w:hAnsi="Verdana"/>
          <w:sz w:val="20"/>
        </w:rPr>
      </w:pPr>
      <w:r w:rsidRPr="001A094E">
        <w:rPr>
          <w:rFonts w:ascii="Verdana" w:hAnsi="Verdana"/>
          <w:sz w:val="20"/>
        </w:rPr>
        <w:t xml:space="preserve">richiama </w:t>
      </w:r>
      <w:r w:rsidR="00FB1627">
        <w:rPr>
          <w:rFonts w:ascii="Verdana" w:hAnsi="Verdana"/>
          <w:sz w:val="20"/>
        </w:rPr>
        <w:t>Scheda Socio</w:t>
      </w:r>
      <w:r w:rsidRPr="001A094E">
        <w:rPr>
          <w:rFonts w:ascii="Verdana" w:hAnsi="Verdana"/>
          <w:sz w:val="20"/>
        </w:rPr>
        <w:t xml:space="preserve"> ed aggiorna Positiv e quindi AIA.</w:t>
      </w:r>
      <w:r>
        <w:rPr>
          <w:rFonts w:ascii="Verdana" w:hAnsi="Verdana"/>
          <w:sz w:val="20"/>
        </w:rPr>
        <w:t xml:space="preserve"> Non sono previste modifiche su PASS MOBILE e </w:t>
      </w:r>
      <w:r w:rsidR="0025770D">
        <w:rPr>
          <w:rFonts w:ascii="Verdana" w:hAnsi="Verdana"/>
          <w:sz w:val="20"/>
        </w:rPr>
        <w:t>Scheda Socio di PASS MOBILE</w:t>
      </w:r>
      <w:r>
        <w:rPr>
          <w:rFonts w:ascii="Verdana" w:hAnsi="Verdana"/>
          <w:sz w:val="20"/>
        </w:rPr>
        <w:t>.</w:t>
      </w:r>
    </w:p>
    <w:p w14:paraId="3F6C75FF" w14:textId="77777777" w:rsidR="003A42F1" w:rsidRDefault="003A42F1" w:rsidP="001A553F">
      <w:pPr>
        <w:rPr>
          <w:sz w:val="20"/>
        </w:rPr>
      </w:pPr>
    </w:p>
    <w:p w14:paraId="595B53D9" w14:textId="3758EC3D" w:rsidR="001A553F" w:rsidRDefault="001A553F" w:rsidP="003A42F1">
      <w:pPr>
        <w:ind w:left="284"/>
        <w:rPr>
          <w:sz w:val="20"/>
        </w:rPr>
      </w:pPr>
      <w:r>
        <w:rPr>
          <w:sz w:val="20"/>
        </w:rPr>
        <w:t>I</w:t>
      </w:r>
      <w:r w:rsidR="003A42F1">
        <w:rPr>
          <w:sz w:val="20"/>
        </w:rPr>
        <w:t>n</w:t>
      </w:r>
      <w:r>
        <w:rPr>
          <w:sz w:val="20"/>
        </w:rPr>
        <w:t xml:space="preserve"> questo processo transitorio non sono previsti impatti in Anagrafe Unica che sarà invece </w:t>
      </w:r>
      <w:r w:rsidR="003A42F1">
        <w:rPr>
          <w:sz w:val="20"/>
        </w:rPr>
        <w:t>coinvolta nel processo definitivo.</w:t>
      </w:r>
    </w:p>
    <w:p w14:paraId="555A3B92" w14:textId="77777777" w:rsidR="00DC00B3" w:rsidRDefault="00DC00B3" w:rsidP="003A42F1">
      <w:pPr>
        <w:ind w:left="284"/>
        <w:rPr>
          <w:sz w:val="20"/>
        </w:rPr>
      </w:pPr>
    </w:p>
    <w:p w14:paraId="23D81982" w14:textId="1A6FBB1A" w:rsidR="00DC00B3" w:rsidRDefault="00BB4693" w:rsidP="00DC00B3">
      <w:pPr>
        <w:spacing w:after="160" w:line="259" w:lineRule="auto"/>
        <w:ind w:left="284"/>
        <w:contextualSpacing/>
        <w:rPr>
          <w:b/>
          <w:bCs/>
          <w:sz w:val="20"/>
          <w:u w:val="single"/>
        </w:rPr>
      </w:pPr>
      <w:r>
        <w:rPr>
          <w:b/>
          <w:bCs/>
          <w:sz w:val="20"/>
          <w:u w:val="single"/>
        </w:rPr>
        <w:t>È</w:t>
      </w:r>
      <w:r w:rsidR="00DC00B3">
        <w:rPr>
          <w:b/>
          <w:bCs/>
          <w:sz w:val="20"/>
          <w:u w:val="single"/>
        </w:rPr>
        <w:t xml:space="preserve"> necessario p</w:t>
      </w:r>
      <w:r w:rsidR="00DC00B3" w:rsidRPr="006139BA">
        <w:rPr>
          <w:b/>
          <w:bCs/>
          <w:sz w:val="20"/>
          <w:u w:val="single"/>
        </w:rPr>
        <w:t xml:space="preserve">restare particolare attenzione ai soggetti POE. </w:t>
      </w:r>
      <w:r w:rsidR="00DC00B3">
        <w:rPr>
          <w:b/>
          <w:bCs/>
          <w:sz w:val="20"/>
          <w:u w:val="single"/>
        </w:rPr>
        <w:t>I</w:t>
      </w:r>
      <w:r w:rsidR="00DC00B3" w:rsidRPr="006139BA">
        <w:rPr>
          <w:b/>
          <w:bCs/>
          <w:sz w:val="20"/>
          <w:u w:val="single"/>
        </w:rPr>
        <w:t xml:space="preserve">l POE componente fisico </w:t>
      </w:r>
      <w:r w:rsidR="00DC00B3">
        <w:rPr>
          <w:b/>
          <w:bCs/>
          <w:sz w:val="20"/>
          <w:u w:val="single"/>
        </w:rPr>
        <w:t xml:space="preserve">deve essere </w:t>
      </w:r>
      <w:r w:rsidR="00DC00B3" w:rsidRPr="006139BA">
        <w:rPr>
          <w:b/>
          <w:bCs/>
          <w:sz w:val="20"/>
          <w:u w:val="single"/>
        </w:rPr>
        <w:t xml:space="preserve">gestito come le persone fisiche ed il POE componente giuridico </w:t>
      </w:r>
      <w:r w:rsidR="00DC00B3">
        <w:rPr>
          <w:b/>
          <w:bCs/>
          <w:sz w:val="20"/>
          <w:u w:val="single"/>
        </w:rPr>
        <w:t>deve essere</w:t>
      </w:r>
      <w:r w:rsidR="00DC00B3" w:rsidRPr="006139BA">
        <w:rPr>
          <w:b/>
          <w:bCs/>
          <w:sz w:val="20"/>
          <w:u w:val="single"/>
        </w:rPr>
        <w:t xml:space="preserve"> gestito come persona giuridica.</w:t>
      </w:r>
    </w:p>
    <w:p w14:paraId="3B24CBCF" w14:textId="77777777" w:rsidR="00A045F0" w:rsidRPr="006139BA" w:rsidRDefault="00A045F0" w:rsidP="00DC00B3">
      <w:pPr>
        <w:spacing w:after="160" w:line="259" w:lineRule="auto"/>
        <w:ind w:left="284"/>
        <w:contextualSpacing/>
        <w:rPr>
          <w:b/>
          <w:bCs/>
          <w:sz w:val="20"/>
          <w:u w:val="single"/>
        </w:rPr>
      </w:pPr>
    </w:p>
    <w:p w14:paraId="3250F726" w14:textId="2DBE7A54" w:rsidR="00272E63" w:rsidRPr="00C051FA" w:rsidRDefault="006C7DF9" w:rsidP="00164FB2">
      <w:pPr>
        <w:spacing w:after="160" w:line="259" w:lineRule="auto"/>
        <w:ind w:firstLine="284"/>
        <w:contextualSpacing/>
        <w:rPr>
          <w:sz w:val="20"/>
        </w:rPr>
      </w:pPr>
      <w:r>
        <w:rPr>
          <w:sz w:val="20"/>
        </w:rPr>
        <w:lastRenderedPageBreak/>
        <w:t>I dettagli sugli interventi previsti sono riportati n</w:t>
      </w:r>
      <w:r w:rsidR="00183E3E">
        <w:rPr>
          <w:sz w:val="20"/>
        </w:rPr>
        <w:t xml:space="preserve">ei sottoprocessi </w:t>
      </w:r>
      <w:r>
        <w:rPr>
          <w:sz w:val="20"/>
        </w:rPr>
        <w:t>dedicati.</w:t>
      </w:r>
    </w:p>
    <w:p w14:paraId="6A034AFC" w14:textId="6C926034" w:rsidR="00037EFD" w:rsidRPr="00F50E90" w:rsidRDefault="00037EFD" w:rsidP="00ED5804">
      <w:pPr>
        <w:pStyle w:val="Titolo2"/>
        <w:rPr>
          <w:rFonts w:ascii="Times New Roman" w:hAnsi="Times New Roman"/>
          <w:lang w:val="it-IT"/>
        </w:rPr>
      </w:pPr>
      <w:bookmarkStart w:id="23" w:name="_Toc161027181"/>
      <w:bookmarkStart w:id="24" w:name="_Toc161633133"/>
      <w:bookmarkStart w:id="25" w:name="_Toc161633343"/>
      <w:bookmarkStart w:id="26" w:name="_Toc161634930"/>
      <w:bookmarkStart w:id="27" w:name="_Toc161635202"/>
      <w:bookmarkStart w:id="28" w:name="_Toc208504974"/>
      <w:r w:rsidRPr="00F50E90">
        <w:rPr>
          <w:lang w:val="it-IT"/>
        </w:rPr>
        <w:t>ELENCO SOTTOPROCESSI COINVOLTI</w:t>
      </w:r>
      <w:bookmarkEnd w:id="23"/>
      <w:bookmarkEnd w:id="24"/>
      <w:bookmarkEnd w:id="25"/>
      <w:bookmarkEnd w:id="26"/>
      <w:bookmarkEnd w:id="27"/>
      <w:bookmarkEnd w:id="28"/>
      <w:r w:rsidR="00DB4A6C">
        <w:fldChar w:fldCharType="begin"/>
      </w:r>
      <w:r w:rsidRPr="00F50E90">
        <w:rPr>
          <w:lang w:val="it-IT"/>
        </w:rPr>
        <w:instrText xml:space="preserve"> XE "03. ELENCO PROGRAMMI COINVOLTI" </w:instrText>
      </w:r>
      <w:r w:rsidR="00DB4A6C">
        <w:fldChar w:fldCharType="end"/>
      </w:r>
    </w:p>
    <w:p w14:paraId="6A034AFD" w14:textId="77777777" w:rsidR="00037EFD" w:rsidRDefault="00037EFD">
      <w:pPr>
        <w:ind w:firstLine="284"/>
        <w:rPr>
          <w:b/>
        </w:rPr>
      </w:pPr>
      <w:bookmarkStart w:id="29" w:name="_Toc161027182"/>
      <w:bookmarkStart w:id="30" w:name="_Toc161633134"/>
      <w:r>
        <w:rPr>
          <w:b/>
        </w:rPr>
        <w:t>SOTTOPROCESSI CON IMPATTO BUSINESS</w:t>
      </w:r>
      <w:bookmarkEnd w:id="29"/>
      <w:bookmarkEnd w:id="30"/>
    </w:p>
    <w:p w14:paraId="6A034AFE" w14:textId="77777777" w:rsidR="00037EFD" w:rsidRPr="00B40B19" w:rsidRDefault="00037EFD">
      <w:pPr>
        <w:ind w:left="284"/>
        <w:rPr>
          <w:rFonts w:ascii="Times New Roman" w:hAnsi="Times New Roman"/>
          <w:color w:val="FF0000"/>
          <w:sz w:val="20"/>
        </w:rPr>
      </w:pPr>
    </w:p>
    <w:p w14:paraId="3F07B432" w14:textId="54A57A51" w:rsidR="00541B0B" w:rsidRDefault="00BD0D29" w:rsidP="00B33C96">
      <w:pPr>
        <w:pStyle w:val="Corpotesto"/>
        <w:ind w:left="568"/>
        <w:rPr>
          <w:sz w:val="18"/>
          <w:szCs w:val="18"/>
        </w:rPr>
      </w:pPr>
      <w:r>
        <w:rPr>
          <w:sz w:val="18"/>
          <w:szCs w:val="18"/>
        </w:rPr>
        <w:t xml:space="preserve">Sottoprocesso </w:t>
      </w:r>
      <w:r w:rsidR="00510135" w:rsidRPr="00A116FD">
        <w:rPr>
          <w:sz w:val="18"/>
          <w:szCs w:val="18"/>
        </w:rPr>
        <w:t>1</w:t>
      </w:r>
      <w:r w:rsidR="00362B67" w:rsidRPr="00A116FD">
        <w:rPr>
          <w:sz w:val="18"/>
          <w:szCs w:val="18"/>
        </w:rPr>
        <w:t xml:space="preserve"> </w:t>
      </w:r>
      <w:r w:rsidR="00510135" w:rsidRPr="00A116FD">
        <w:rPr>
          <w:sz w:val="18"/>
          <w:szCs w:val="18"/>
        </w:rPr>
        <w:t xml:space="preserve">– </w:t>
      </w:r>
      <w:r w:rsidR="00315AA8">
        <w:rPr>
          <w:sz w:val="18"/>
          <w:szCs w:val="18"/>
        </w:rPr>
        <w:t>Tabella ‘</w:t>
      </w:r>
      <w:r w:rsidR="00E36914">
        <w:rPr>
          <w:sz w:val="18"/>
          <w:szCs w:val="18"/>
        </w:rPr>
        <w:t>ALTRI DATI VITA’</w:t>
      </w:r>
    </w:p>
    <w:p w14:paraId="6F0E8BDC" w14:textId="67946064" w:rsidR="00C24BB4" w:rsidRDefault="00BD0D29" w:rsidP="00A63270">
      <w:pPr>
        <w:pStyle w:val="Corpotesto"/>
        <w:ind w:left="568"/>
        <w:rPr>
          <w:sz w:val="18"/>
          <w:szCs w:val="18"/>
        </w:rPr>
      </w:pPr>
      <w:r>
        <w:rPr>
          <w:sz w:val="18"/>
          <w:szCs w:val="18"/>
        </w:rPr>
        <w:t xml:space="preserve">Sottoprocesso </w:t>
      </w:r>
      <w:r w:rsidR="000A68D9">
        <w:rPr>
          <w:sz w:val="18"/>
          <w:szCs w:val="18"/>
        </w:rPr>
        <w:t>2 – Sche</w:t>
      </w:r>
      <w:r>
        <w:rPr>
          <w:sz w:val="18"/>
          <w:szCs w:val="18"/>
        </w:rPr>
        <w:t>d</w:t>
      </w:r>
      <w:r w:rsidR="000A68D9">
        <w:rPr>
          <w:sz w:val="18"/>
          <w:szCs w:val="18"/>
        </w:rPr>
        <w:t>a Cliente</w:t>
      </w:r>
    </w:p>
    <w:p w14:paraId="159083AD" w14:textId="594C3F63" w:rsidR="00423EC4" w:rsidRDefault="00423EC4" w:rsidP="00A63270">
      <w:pPr>
        <w:pStyle w:val="Corpotesto"/>
        <w:ind w:left="568"/>
        <w:rPr>
          <w:sz w:val="18"/>
          <w:szCs w:val="18"/>
        </w:rPr>
      </w:pPr>
      <w:r>
        <w:rPr>
          <w:sz w:val="18"/>
          <w:szCs w:val="18"/>
        </w:rPr>
        <w:t xml:space="preserve">Sottoprocesso </w:t>
      </w:r>
      <w:r w:rsidR="00C015E8">
        <w:rPr>
          <w:sz w:val="18"/>
          <w:szCs w:val="18"/>
        </w:rPr>
        <w:t>3</w:t>
      </w:r>
      <w:r w:rsidR="00FD5911">
        <w:rPr>
          <w:sz w:val="18"/>
          <w:szCs w:val="18"/>
        </w:rPr>
        <w:t xml:space="preserve"> – BSA VITA</w:t>
      </w:r>
    </w:p>
    <w:p w14:paraId="4EB35256" w14:textId="7D1B2663" w:rsidR="00FD5911" w:rsidRDefault="00FD5911" w:rsidP="00A63270">
      <w:pPr>
        <w:pStyle w:val="Corpotesto"/>
        <w:ind w:left="568"/>
        <w:rPr>
          <w:sz w:val="18"/>
          <w:szCs w:val="18"/>
        </w:rPr>
      </w:pPr>
      <w:r>
        <w:rPr>
          <w:sz w:val="18"/>
          <w:szCs w:val="18"/>
        </w:rPr>
        <w:t xml:space="preserve">Sottoprocesso </w:t>
      </w:r>
      <w:r w:rsidR="00C015E8">
        <w:rPr>
          <w:sz w:val="18"/>
          <w:szCs w:val="18"/>
        </w:rPr>
        <w:t>4</w:t>
      </w:r>
      <w:r>
        <w:rPr>
          <w:sz w:val="18"/>
          <w:szCs w:val="18"/>
        </w:rPr>
        <w:t xml:space="preserve"> – AIA</w:t>
      </w:r>
    </w:p>
    <w:p w14:paraId="67B3109E" w14:textId="33954B57" w:rsidR="00FD5911" w:rsidRDefault="00FD5911" w:rsidP="00A63270">
      <w:pPr>
        <w:pStyle w:val="Corpotesto"/>
        <w:ind w:left="568"/>
        <w:rPr>
          <w:sz w:val="18"/>
          <w:szCs w:val="18"/>
        </w:rPr>
      </w:pPr>
      <w:r>
        <w:rPr>
          <w:sz w:val="18"/>
          <w:szCs w:val="18"/>
        </w:rPr>
        <w:t xml:space="preserve">Sottoprocesso </w:t>
      </w:r>
      <w:r w:rsidR="00C015E8">
        <w:rPr>
          <w:sz w:val="18"/>
          <w:szCs w:val="18"/>
        </w:rPr>
        <w:t>5</w:t>
      </w:r>
      <w:r>
        <w:rPr>
          <w:sz w:val="18"/>
          <w:szCs w:val="18"/>
        </w:rPr>
        <w:t xml:space="preserve"> </w:t>
      </w:r>
      <w:r w:rsidR="003759A3">
        <w:rPr>
          <w:sz w:val="18"/>
          <w:szCs w:val="18"/>
        </w:rPr>
        <w:t>–</w:t>
      </w:r>
      <w:r>
        <w:rPr>
          <w:sz w:val="18"/>
          <w:szCs w:val="18"/>
        </w:rPr>
        <w:t xml:space="preserve"> VITES</w:t>
      </w:r>
    </w:p>
    <w:p w14:paraId="76D7E542" w14:textId="1E2E0B45" w:rsidR="003759A3" w:rsidRDefault="003759A3" w:rsidP="00A63270">
      <w:pPr>
        <w:pStyle w:val="Corpotesto"/>
        <w:ind w:left="568"/>
        <w:rPr>
          <w:sz w:val="18"/>
          <w:szCs w:val="18"/>
        </w:rPr>
      </w:pPr>
      <w:r>
        <w:rPr>
          <w:sz w:val="18"/>
          <w:szCs w:val="18"/>
        </w:rPr>
        <w:t xml:space="preserve">Sottoprocesso </w:t>
      </w:r>
      <w:r w:rsidR="00C015E8">
        <w:rPr>
          <w:sz w:val="18"/>
          <w:szCs w:val="18"/>
        </w:rPr>
        <w:t>6</w:t>
      </w:r>
      <w:r>
        <w:rPr>
          <w:sz w:val="18"/>
          <w:szCs w:val="18"/>
        </w:rPr>
        <w:t xml:space="preserve"> – </w:t>
      </w:r>
      <w:r w:rsidR="0003785D">
        <w:rPr>
          <w:sz w:val="18"/>
          <w:szCs w:val="18"/>
        </w:rPr>
        <w:t>Gestione</w:t>
      </w:r>
      <w:r>
        <w:rPr>
          <w:sz w:val="18"/>
          <w:szCs w:val="18"/>
        </w:rPr>
        <w:t xml:space="preserve"> Documento di </w:t>
      </w:r>
      <w:r w:rsidR="009C08EA">
        <w:rPr>
          <w:sz w:val="18"/>
          <w:szCs w:val="18"/>
        </w:rPr>
        <w:t>R</w:t>
      </w:r>
      <w:r w:rsidR="0003785D">
        <w:rPr>
          <w:sz w:val="18"/>
          <w:szCs w:val="18"/>
        </w:rPr>
        <w:t>iconoscimento</w:t>
      </w:r>
    </w:p>
    <w:p w14:paraId="04294BA1" w14:textId="77777777" w:rsidR="00A63270" w:rsidRDefault="00A63270" w:rsidP="00D40C47">
      <w:pPr>
        <w:pStyle w:val="Corpotesto"/>
        <w:ind w:left="568"/>
        <w:rPr>
          <w:sz w:val="18"/>
          <w:szCs w:val="18"/>
        </w:rPr>
      </w:pPr>
    </w:p>
    <w:p w14:paraId="6A034B08" w14:textId="7112F16E" w:rsidR="000960A2" w:rsidRDefault="000960A2" w:rsidP="000960A2">
      <w:pPr>
        <w:ind w:left="284"/>
      </w:pPr>
      <w:r>
        <w:tab/>
      </w:r>
    </w:p>
    <w:p w14:paraId="6A034B09" w14:textId="77777777" w:rsidR="00037EFD" w:rsidRDefault="00037EFD">
      <w:pPr>
        <w:ind w:firstLine="284"/>
        <w:rPr>
          <w:b/>
        </w:rPr>
      </w:pPr>
      <w:bookmarkStart w:id="31" w:name="_Toc161027183"/>
      <w:bookmarkStart w:id="32" w:name="_Toc161633135"/>
      <w:r>
        <w:rPr>
          <w:b/>
        </w:rPr>
        <w:t>SOTTOPROCESSI SENZA IMPATTO BUSINESS</w:t>
      </w:r>
      <w:bookmarkEnd w:id="31"/>
      <w:bookmarkEnd w:id="32"/>
    </w:p>
    <w:p w14:paraId="6A034B0A" w14:textId="77777777" w:rsidR="00037EFD" w:rsidRDefault="00037EFD">
      <w:pPr>
        <w:ind w:left="284"/>
        <w:rPr>
          <w:rFonts w:ascii="Times New Roman" w:hAnsi="Times New Roman"/>
          <w:sz w:val="20"/>
        </w:rPr>
      </w:pPr>
      <w:r>
        <w:rPr>
          <w:rFonts w:ascii="Times New Roman" w:hAnsi="Times New Roman"/>
          <w:sz w:val="20"/>
        </w:rPr>
        <w:tab/>
      </w:r>
      <w:r>
        <w:rPr>
          <w:rFonts w:ascii="Times New Roman" w:hAnsi="Times New Roman"/>
          <w:sz w:val="20"/>
        </w:rPr>
        <w:tab/>
      </w:r>
      <w:r>
        <w:rPr>
          <w:rFonts w:ascii="Times New Roman" w:hAnsi="Times New Roman"/>
          <w:sz w:val="20"/>
        </w:rPr>
        <w:tab/>
      </w:r>
    </w:p>
    <w:p w14:paraId="6A034B0B" w14:textId="77777777" w:rsidR="00037EFD" w:rsidRPr="00C81148" w:rsidRDefault="00037EFD" w:rsidP="003A2E87">
      <w:pPr>
        <w:pStyle w:val="Corpotesto"/>
        <w:ind w:left="568"/>
        <w:rPr>
          <w:sz w:val="18"/>
          <w:szCs w:val="18"/>
        </w:rPr>
      </w:pPr>
      <w:r w:rsidRPr="00C81148">
        <w:rPr>
          <w:sz w:val="18"/>
          <w:szCs w:val="18"/>
        </w:rPr>
        <w:t>n.a.</w:t>
      </w:r>
    </w:p>
    <w:p w14:paraId="6A034B0C" w14:textId="77777777" w:rsidR="00037EFD" w:rsidRPr="00F50E90" w:rsidRDefault="00037EFD" w:rsidP="00ED5804">
      <w:pPr>
        <w:pStyle w:val="Titolo2"/>
        <w:rPr>
          <w:lang w:val="it-IT"/>
        </w:rPr>
      </w:pPr>
      <w:bookmarkStart w:id="33" w:name="_Toc161027184"/>
      <w:bookmarkStart w:id="34" w:name="_Toc161633136"/>
      <w:bookmarkStart w:id="35" w:name="_Toc161633344"/>
      <w:bookmarkStart w:id="36" w:name="_Toc161634931"/>
      <w:bookmarkStart w:id="37" w:name="_Toc161635203"/>
      <w:bookmarkStart w:id="38" w:name="_Toc208504975"/>
      <w:r w:rsidRPr="00F50E90">
        <w:rPr>
          <w:lang w:val="it-IT"/>
        </w:rPr>
        <w:t>IMPATTO CON ALTRE ATTIVITA’ IN PIANIFICAZIONE</w:t>
      </w:r>
      <w:bookmarkEnd w:id="33"/>
      <w:bookmarkEnd w:id="34"/>
      <w:bookmarkEnd w:id="35"/>
      <w:bookmarkEnd w:id="36"/>
      <w:bookmarkEnd w:id="37"/>
      <w:bookmarkEnd w:id="38"/>
    </w:p>
    <w:p w14:paraId="6A034B0D" w14:textId="77777777" w:rsidR="00037EFD" w:rsidRPr="00EB3CEC" w:rsidRDefault="0082026D" w:rsidP="003A2E87">
      <w:pPr>
        <w:pStyle w:val="Corpotesto"/>
        <w:ind w:left="568"/>
        <w:rPr>
          <w:sz w:val="18"/>
          <w:szCs w:val="18"/>
        </w:rPr>
      </w:pPr>
      <w:r w:rsidRPr="00EB3CEC">
        <w:rPr>
          <w:sz w:val="18"/>
          <w:szCs w:val="18"/>
        </w:rPr>
        <w:t>Non ci sono impatti con altre attività in pianificazione.</w:t>
      </w:r>
      <w:r w:rsidR="00DB4A6C" w:rsidRPr="00EB3CEC">
        <w:rPr>
          <w:sz w:val="18"/>
          <w:szCs w:val="18"/>
        </w:rPr>
        <w:fldChar w:fldCharType="begin"/>
      </w:r>
      <w:r w:rsidR="00037EFD" w:rsidRPr="00EB3CEC">
        <w:rPr>
          <w:sz w:val="18"/>
          <w:szCs w:val="18"/>
        </w:rPr>
        <w:instrText xml:space="preserve"> XE "05. IMPATTO CON ALTRE FUNZIONALITA’ DIRETTO O INDIRETTO" </w:instrText>
      </w:r>
      <w:r w:rsidR="00DB4A6C" w:rsidRPr="00EB3CEC">
        <w:rPr>
          <w:sz w:val="18"/>
          <w:szCs w:val="18"/>
        </w:rPr>
        <w:fldChar w:fldCharType="end"/>
      </w:r>
      <w:r w:rsidR="00037EFD" w:rsidRPr="00EB3CEC">
        <w:rPr>
          <w:sz w:val="18"/>
          <w:szCs w:val="18"/>
        </w:rPr>
        <w:tab/>
      </w:r>
      <w:r w:rsidR="00037EFD" w:rsidRPr="00EB3CEC">
        <w:rPr>
          <w:sz w:val="18"/>
          <w:szCs w:val="18"/>
        </w:rPr>
        <w:tab/>
      </w:r>
    </w:p>
    <w:p w14:paraId="6A034B0E" w14:textId="77777777" w:rsidR="00F46ECE" w:rsidRPr="00F50E90" w:rsidRDefault="00037EFD" w:rsidP="00ED5804">
      <w:pPr>
        <w:pStyle w:val="Titolo2"/>
        <w:rPr>
          <w:lang w:val="it-IT"/>
        </w:rPr>
      </w:pPr>
      <w:bookmarkStart w:id="39" w:name="_Toc161027186"/>
      <w:bookmarkStart w:id="40" w:name="_Toc161633138"/>
      <w:bookmarkStart w:id="41" w:name="_Toc161633346"/>
      <w:bookmarkStart w:id="42" w:name="_Toc161634933"/>
      <w:bookmarkStart w:id="43" w:name="_Toc161635205"/>
      <w:bookmarkStart w:id="44" w:name="_Toc208504976"/>
      <w:r w:rsidRPr="00F50E90">
        <w:rPr>
          <w:lang w:val="it-IT"/>
        </w:rPr>
        <w:t>IMPATTO CON ALTRI ENTI/FUNZIONI AZIENDALI</w:t>
      </w:r>
      <w:bookmarkEnd w:id="39"/>
      <w:bookmarkEnd w:id="40"/>
      <w:bookmarkEnd w:id="41"/>
      <w:bookmarkEnd w:id="42"/>
      <w:bookmarkEnd w:id="43"/>
      <w:bookmarkEnd w:id="44"/>
    </w:p>
    <w:p w14:paraId="6A034B0F" w14:textId="77777777" w:rsidR="00EC6718" w:rsidRPr="0064782C" w:rsidRDefault="00BA227A" w:rsidP="00EC6718">
      <w:pPr>
        <w:ind w:left="567"/>
      </w:pPr>
      <w:r w:rsidRPr="00EB3CEC">
        <w:rPr>
          <w:szCs w:val="18"/>
        </w:rPr>
        <w:t>Non ci sono impatti con altr</w:t>
      </w:r>
      <w:r>
        <w:rPr>
          <w:szCs w:val="18"/>
        </w:rPr>
        <w:t>i</w:t>
      </w:r>
      <w:r w:rsidRPr="00EB3CEC">
        <w:rPr>
          <w:szCs w:val="18"/>
        </w:rPr>
        <w:t xml:space="preserve"> </w:t>
      </w:r>
      <w:r>
        <w:rPr>
          <w:szCs w:val="18"/>
        </w:rPr>
        <w:t>enti e/o funzioni aziendali</w:t>
      </w:r>
      <w:r w:rsidRPr="00EB3CEC">
        <w:rPr>
          <w:szCs w:val="18"/>
        </w:rPr>
        <w:t>.</w:t>
      </w:r>
    </w:p>
    <w:p w14:paraId="6A034B10" w14:textId="77777777" w:rsidR="00037EFD" w:rsidRPr="00F50E90" w:rsidRDefault="00037EFD" w:rsidP="00ED5804">
      <w:pPr>
        <w:pStyle w:val="Titolo2"/>
        <w:rPr>
          <w:lang w:val="it-IT"/>
        </w:rPr>
      </w:pPr>
      <w:bookmarkStart w:id="45" w:name="_Toc208504977"/>
      <w:r w:rsidRPr="00F50E90">
        <w:rPr>
          <w:lang w:val="it-IT"/>
        </w:rPr>
        <w:t>VALUTAZIONE IMPATTO CON ALTRE COMPETENZE IT</w:t>
      </w:r>
      <w:bookmarkEnd w:id="45"/>
      <w:r w:rsidR="00DB4A6C" w:rsidRPr="008026E5">
        <w:fldChar w:fldCharType="begin"/>
      </w:r>
      <w:r w:rsidRPr="00F50E90">
        <w:rPr>
          <w:lang w:val="it-IT"/>
        </w:rPr>
        <w:instrText xml:space="preserve"> XE "07. VALUTAZIONE IMPATTO CON ALTRE COMPETENZE IT" </w:instrText>
      </w:r>
      <w:r w:rsidR="00DB4A6C" w:rsidRPr="008026E5">
        <w:fldChar w:fldCharType="end"/>
      </w:r>
    </w:p>
    <w:p w14:paraId="6BAAB355" w14:textId="7DD33C31" w:rsidR="00037D05" w:rsidRPr="0064782C" w:rsidRDefault="00F55E42" w:rsidP="00037D05">
      <w:pPr>
        <w:ind w:left="567"/>
      </w:pPr>
      <w:bookmarkStart w:id="46" w:name="_Toc161634934"/>
      <w:bookmarkStart w:id="47" w:name="_Toc161635206"/>
      <w:r>
        <w:rPr>
          <w:szCs w:val="18"/>
        </w:rPr>
        <w:t xml:space="preserve">Impatti con </w:t>
      </w:r>
      <w:r w:rsidR="009D6068">
        <w:rPr>
          <w:szCs w:val="18"/>
        </w:rPr>
        <w:t xml:space="preserve">PASS PORTAL, </w:t>
      </w:r>
      <w:r>
        <w:rPr>
          <w:szCs w:val="18"/>
        </w:rPr>
        <w:t>AIA</w:t>
      </w:r>
      <w:r w:rsidR="007844AE">
        <w:rPr>
          <w:szCs w:val="18"/>
        </w:rPr>
        <w:t>, VITES</w:t>
      </w:r>
      <w:r w:rsidR="00824389">
        <w:rPr>
          <w:szCs w:val="18"/>
        </w:rPr>
        <w:t>.</w:t>
      </w:r>
    </w:p>
    <w:p w14:paraId="6A034B12" w14:textId="77777777" w:rsidR="00037EFD" w:rsidRPr="00F50E90" w:rsidRDefault="00037EFD" w:rsidP="00ED5804">
      <w:pPr>
        <w:pStyle w:val="Titolo2"/>
        <w:rPr>
          <w:lang w:val="it-IT"/>
        </w:rPr>
      </w:pPr>
      <w:bookmarkStart w:id="48" w:name="_Toc208504978"/>
      <w:r w:rsidRPr="00F50E90">
        <w:rPr>
          <w:lang w:val="it-IT"/>
        </w:rPr>
        <w:t>NECESSITA’ DI DEFINIRE ALTRE ATTIVITA’ IN PIANIFICAZIONE</w:t>
      </w:r>
      <w:bookmarkEnd w:id="46"/>
      <w:bookmarkEnd w:id="47"/>
      <w:bookmarkEnd w:id="48"/>
      <w:r w:rsidR="00DB4A6C">
        <w:fldChar w:fldCharType="begin"/>
      </w:r>
      <w:r w:rsidRPr="00F50E90">
        <w:rPr>
          <w:lang w:val="it-IT"/>
        </w:rPr>
        <w:instrText xml:space="preserve"> XE "08. NECESSITA’ DI DEFINIRE ALTRE ATTIVITA’ IN PIANIFICAZIONE" </w:instrText>
      </w:r>
      <w:r w:rsidR="00DB4A6C">
        <w:fldChar w:fldCharType="end"/>
      </w:r>
    </w:p>
    <w:p w14:paraId="6A034B13" w14:textId="51271A16" w:rsidR="0020112B" w:rsidRDefault="00926894" w:rsidP="003A2E87">
      <w:pPr>
        <w:pStyle w:val="Corpotesto"/>
        <w:ind w:left="568"/>
        <w:rPr>
          <w:sz w:val="18"/>
          <w:szCs w:val="18"/>
        </w:rPr>
      </w:pPr>
      <w:bookmarkStart w:id="49" w:name="sottoproc1"/>
      <w:bookmarkStart w:id="50" w:name="_Toc526071322"/>
      <w:bookmarkStart w:id="51" w:name="_Toc9847794"/>
      <w:bookmarkStart w:id="52" w:name="_Toc10865192"/>
      <w:bookmarkEnd w:id="49"/>
      <w:r>
        <w:rPr>
          <w:sz w:val="18"/>
          <w:szCs w:val="18"/>
        </w:rPr>
        <w:t>Contestualmente</w:t>
      </w:r>
      <w:r w:rsidR="00FC1926">
        <w:rPr>
          <w:sz w:val="18"/>
          <w:szCs w:val="18"/>
        </w:rPr>
        <w:t xml:space="preserve"> alla dismissione di Positiv, bisognerà </w:t>
      </w:r>
      <w:r>
        <w:rPr>
          <w:sz w:val="18"/>
          <w:szCs w:val="18"/>
        </w:rPr>
        <w:t>intervenire con il processo definitivo</w:t>
      </w:r>
      <w:r w:rsidR="003A2E87" w:rsidRPr="00EB3CEC">
        <w:rPr>
          <w:sz w:val="18"/>
          <w:szCs w:val="18"/>
        </w:rPr>
        <w:t>.</w:t>
      </w:r>
    </w:p>
    <w:p w14:paraId="6A034B14" w14:textId="77777777" w:rsidR="001A717B" w:rsidRDefault="001A717B" w:rsidP="003A2E87">
      <w:pPr>
        <w:pStyle w:val="Corpotesto"/>
        <w:ind w:left="568"/>
        <w:rPr>
          <w:sz w:val="18"/>
          <w:szCs w:val="18"/>
        </w:rPr>
      </w:pPr>
    </w:p>
    <w:p w14:paraId="4683D788" w14:textId="4803A567" w:rsidR="002C057B" w:rsidRDefault="00F13E55" w:rsidP="000A4115">
      <w:pPr>
        <w:pStyle w:val="Titolo1"/>
        <w:numPr>
          <w:ilvl w:val="0"/>
          <w:numId w:val="11"/>
        </w:numPr>
      </w:pPr>
      <w:bookmarkStart w:id="53" w:name="_Toc203032195"/>
      <w:bookmarkStart w:id="54" w:name="_Toc105823691"/>
      <w:bookmarkStart w:id="55" w:name="_Toc161027193"/>
      <w:bookmarkStart w:id="56" w:name="_Toc161633145"/>
      <w:bookmarkStart w:id="57" w:name="_Toc161633353"/>
      <w:bookmarkStart w:id="58" w:name="_Toc161634945"/>
      <w:bookmarkStart w:id="59" w:name="_Toc161635217"/>
      <w:bookmarkStart w:id="60" w:name="_Toc208504979"/>
      <w:bookmarkEnd w:id="50"/>
      <w:bookmarkEnd w:id="51"/>
      <w:bookmarkEnd w:id="52"/>
      <w:r>
        <w:lastRenderedPageBreak/>
        <w:t xml:space="preserve">Sottoprocesso 1 - </w:t>
      </w:r>
      <w:r w:rsidR="002C057B">
        <w:t>Tabella ‘ALTRI DATI VITA’</w:t>
      </w:r>
      <w:bookmarkEnd w:id="53"/>
      <w:bookmarkEnd w:id="60"/>
    </w:p>
    <w:p w14:paraId="4AF0441D" w14:textId="77777777" w:rsidR="002C057B" w:rsidRDefault="002C057B" w:rsidP="002C057B">
      <w:pPr>
        <w:pStyle w:val="Corpotesto"/>
      </w:pPr>
    </w:p>
    <w:p w14:paraId="7E71DFDA" w14:textId="77777777" w:rsidR="002C057B" w:rsidRDefault="002C057B" w:rsidP="002C057B">
      <w:pPr>
        <w:pStyle w:val="Corpotesto"/>
        <w:rPr>
          <w:sz w:val="20"/>
        </w:rPr>
      </w:pPr>
      <w:r w:rsidRPr="00C051FA">
        <w:rPr>
          <w:sz w:val="20"/>
        </w:rPr>
        <w:t>Di seguito i dati che devono essere gestiti:</w:t>
      </w:r>
    </w:p>
    <w:p w14:paraId="71A5ADCC" w14:textId="77777777" w:rsidR="002C057B" w:rsidRDefault="002C057B" w:rsidP="002C057B">
      <w:pPr>
        <w:pStyle w:val="Corpotesto"/>
        <w:rPr>
          <w:sz w:val="20"/>
        </w:rPr>
      </w:pPr>
    </w:p>
    <w:tbl>
      <w:tblPr>
        <w:tblW w:w="5000" w:type="pct"/>
        <w:tblLayout w:type="fixed"/>
        <w:tblCellMar>
          <w:left w:w="70" w:type="dxa"/>
          <w:right w:w="70" w:type="dxa"/>
        </w:tblCellMar>
        <w:tblLook w:val="04A0" w:firstRow="1" w:lastRow="0" w:firstColumn="1" w:lastColumn="0" w:noHBand="0" w:noVBand="1"/>
      </w:tblPr>
      <w:tblGrid>
        <w:gridCol w:w="1408"/>
        <w:gridCol w:w="1417"/>
        <w:gridCol w:w="994"/>
        <w:gridCol w:w="848"/>
        <w:gridCol w:w="1703"/>
        <w:gridCol w:w="1701"/>
        <w:gridCol w:w="1658"/>
      </w:tblGrid>
      <w:tr w:rsidR="002C057B" w:rsidRPr="00873F00" w14:paraId="797D042C" w14:textId="77777777" w:rsidTr="0033498F">
        <w:trPr>
          <w:trHeight w:val="300"/>
        </w:trPr>
        <w:tc>
          <w:tcPr>
            <w:tcW w:w="724"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C0951D5" w14:textId="77777777" w:rsidR="002C057B" w:rsidRPr="00873F00" w:rsidRDefault="002C057B" w:rsidP="0033498F">
            <w:pPr>
              <w:jc w:val="left"/>
              <w:rPr>
                <w:b/>
                <w:bCs/>
                <w:color w:val="000000"/>
                <w:sz w:val="16"/>
                <w:szCs w:val="16"/>
                <w:lang w:eastAsia="it-IT"/>
              </w:rPr>
            </w:pPr>
            <w:r w:rsidRPr="00873F00">
              <w:rPr>
                <w:b/>
                <w:bCs/>
                <w:color w:val="000000"/>
                <w:sz w:val="16"/>
                <w:szCs w:val="16"/>
                <w:lang w:eastAsia="it-IT"/>
              </w:rPr>
              <w:t>Nome campo BSA</w:t>
            </w:r>
          </w:p>
        </w:tc>
        <w:tc>
          <w:tcPr>
            <w:tcW w:w="728" w:type="pct"/>
            <w:tcBorders>
              <w:top w:val="single" w:sz="8" w:space="0" w:color="auto"/>
              <w:left w:val="nil"/>
              <w:bottom w:val="single" w:sz="8" w:space="0" w:color="auto"/>
              <w:right w:val="single" w:sz="8" w:space="0" w:color="auto"/>
            </w:tcBorders>
            <w:shd w:val="clear" w:color="auto" w:fill="auto"/>
            <w:noWrap/>
            <w:vAlign w:val="center"/>
            <w:hideMark/>
          </w:tcPr>
          <w:p w14:paraId="0C9559C9" w14:textId="77777777" w:rsidR="002C057B" w:rsidRPr="00873F00" w:rsidRDefault="002C057B" w:rsidP="0033498F">
            <w:pPr>
              <w:jc w:val="left"/>
              <w:rPr>
                <w:b/>
                <w:bCs/>
                <w:color w:val="000000"/>
                <w:sz w:val="16"/>
                <w:szCs w:val="16"/>
                <w:lang w:eastAsia="it-IT"/>
              </w:rPr>
            </w:pPr>
            <w:r w:rsidRPr="00873F00">
              <w:rPr>
                <w:b/>
                <w:bCs/>
                <w:color w:val="000000"/>
                <w:sz w:val="16"/>
                <w:szCs w:val="16"/>
                <w:lang w:eastAsia="it-IT"/>
              </w:rPr>
              <w:t>Formato</w:t>
            </w:r>
          </w:p>
        </w:tc>
        <w:tc>
          <w:tcPr>
            <w:tcW w:w="511" w:type="pct"/>
            <w:tcBorders>
              <w:top w:val="single" w:sz="8" w:space="0" w:color="auto"/>
              <w:left w:val="nil"/>
              <w:bottom w:val="single" w:sz="8" w:space="0" w:color="auto"/>
              <w:right w:val="single" w:sz="8" w:space="0" w:color="auto"/>
            </w:tcBorders>
            <w:shd w:val="clear" w:color="auto" w:fill="auto"/>
            <w:vAlign w:val="center"/>
            <w:hideMark/>
          </w:tcPr>
          <w:p w14:paraId="58A21BCE" w14:textId="77777777" w:rsidR="002C057B" w:rsidRPr="00873F00" w:rsidRDefault="002C057B" w:rsidP="0033498F">
            <w:pPr>
              <w:jc w:val="left"/>
              <w:rPr>
                <w:b/>
                <w:bCs/>
                <w:color w:val="000000"/>
                <w:sz w:val="16"/>
                <w:szCs w:val="16"/>
                <w:lang w:eastAsia="it-IT"/>
              </w:rPr>
            </w:pPr>
            <w:r w:rsidRPr="00873F00">
              <w:rPr>
                <w:b/>
                <w:bCs/>
                <w:color w:val="000000"/>
                <w:sz w:val="16"/>
                <w:szCs w:val="16"/>
                <w:lang w:eastAsia="it-IT"/>
              </w:rPr>
              <w:t>Valori ammessi</w:t>
            </w:r>
          </w:p>
        </w:tc>
        <w:tc>
          <w:tcPr>
            <w:tcW w:w="436" w:type="pct"/>
            <w:tcBorders>
              <w:top w:val="single" w:sz="8" w:space="0" w:color="auto"/>
              <w:left w:val="nil"/>
              <w:bottom w:val="single" w:sz="8" w:space="0" w:color="auto"/>
              <w:right w:val="single" w:sz="8" w:space="0" w:color="auto"/>
            </w:tcBorders>
            <w:shd w:val="clear" w:color="auto" w:fill="auto"/>
            <w:noWrap/>
            <w:vAlign w:val="center"/>
            <w:hideMark/>
          </w:tcPr>
          <w:p w14:paraId="5E1198FB" w14:textId="77777777" w:rsidR="002C057B" w:rsidRPr="00873F00" w:rsidRDefault="002C057B" w:rsidP="0033498F">
            <w:pPr>
              <w:jc w:val="left"/>
              <w:rPr>
                <w:b/>
                <w:bCs/>
                <w:color w:val="000000"/>
                <w:sz w:val="16"/>
                <w:szCs w:val="16"/>
                <w:lang w:eastAsia="it-IT"/>
              </w:rPr>
            </w:pPr>
            <w:r w:rsidRPr="00873F00">
              <w:rPr>
                <w:b/>
                <w:bCs/>
                <w:color w:val="000000"/>
                <w:sz w:val="16"/>
                <w:szCs w:val="16"/>
                <w:lang w:eastAsia="it-IT"/>
              </w:rPr>
              <w:t>PF/PG/POE</w:t>
            </w:r>
          </w:p>
        </w:tc>
        <w:tc>
          <w:tcPr>
            <w:tcW w:w="875" w:type="pct"/>
            <w:tcBorders>
              <w:top w:val="single" w:sz="8" w:space="0" w:color="auto"/>
              <w:left w:val="nil"/>
              <w:bottom w:val="single" w:sz="8" w:space="0" w:color="auto"/>
              <w:right w:val="single" w:sz="8" w:space="0" w:color="auto"/>
            </w:tcBorders>
            <w:shd w:val="clear" w:color="auto" w:fill="auto"/>
            <w:noWrap/>
            <w:vAlign w:val="center"/>
            <w:hideMark/>
          </w:tcPr>
          <w:p w14:paraId="6426CBA5" w14:textId="77777777" w:rsidR="002C057B" w:rsidRPr="00873F00" w:rsidRDefault="002C057B" w:rsidP="0033498F">
            <w:pPr>
              <w:jc w:val="left"/>
              <w:rPr>
                <w:b/>
                <w:bCs/>
                <w:color w:val="000000"/>
                <w:sz w:val="16"/>
                <w:szCs w:val="16"/>
                <w:lang w:eastAsia="it-IT"/>
              </w:rPr>
            </w:pPr>
            <w:r w:rsidRPr="00873F00">
              <w:rPr>
                <w:b/>
                <w:bCs/>
                <w:color w:val="000000"/>
                <w:sz w:val="16"/>
                <w:szCs w:val="16"/>
                <w:lang w:eastAsia="it-IT"/>
              </w:rPr>
              <w:t>Accordion di scheda socio</w:t>
            </w:r>
          </w:p>
        </w:tc>
        <w:tc>
          <w:tcPr>
            <w:tcW w:w="874" w:type="pct"/>
            <w:tcBorders>
              <w:top w:val="single" w:sz="8" w:space="0" w:color="auto"/>
              <w:left w:val="nil"/>
              <w:bottom w:val="single" w:sz="8" w:space="0" w:color="auto"/>
              <w:right w:val="single" w:sz="8" w:space="0" w:color="auto"/>
            </w:tcBorders>
            <w:shd w:val="clear" w:color="auto" w:fill="auto"/>
            <w:vAlign w:val="center"/>
            <w:hideMark/>
          </w:tcPr>
          <w:p w14:paraId="3F5F5973" w14:textId="77777777" w:rsidR="002C057B" w:rsidRPr="00873F00" w:rsidRDefault="002C057B" w:rsidP="0033498F">
            <w:pPr>
              <w:jc w:val="left"/>
              <w:rPr>
                <w:b/>
                <w:bCs/>
                <w:color w:val="000000"/>
                <w:sz w:val="16"/>
                <w:szCs w:val="16"/>
                <w:lang w:eastAsia="it-IT"/>
              </w:rPr>
            </w:pPr>
            <w:r w:rsidRPr="00873F00">
              <w:rPr>
                <w:b/>
                <w:bCs/>
                <w:color w:val="000000"/>
                <w:sz w:val="16"/>
                <w:szCs w:val="16"/>
                <w:lang w:eastAsia="it-IT"/>
              </w:rPr>
              <w:t>Label di scheda socio</w:t>
            </w:r>
          </w:p>
        </w:tc>
        <w:tc>
          <w:tcPr>
            <w:tcW w:w="853" w:type="pct"/>
            <w:tcBorders>
              <w:top w:val="single" w:sz="8" w:space="0" w:color="auto"/>
              <w:left w:val="nil"/>
              <w:bottom w:val="single" w:sz="8" w:space="0" w:color="auto"/>
              <w:right w:val="single" w:sz="8" w:space="0" w:color="auto"/>
            </w:tcBorders>
            <w:shd w:val="clear" w:color="auto" w:fill="auto"/>
            <w:vAlign w:val="center"/>
            <w:hideMark/>
          </w:tcPr>
          <w:p w14:paraId="47F768D1" w14:textId="77777777" w:rsidR="002C057B" w:rsidRPr="00873F00" w:rsidRDefault="002C057B" w:rsidP="0033498F">
            <w:pPr>
              <w:jc w:val="left"/>
              <w:rPr>
                <w:b/>
                <w:bCs/>
                <w:color w:val="000000"/>
                <w:sz w:val="16"/>
                <w:szCs w:val="16"/>
                <w:lang w:eastAsia="it-IT"/>
              </w:rPr>
            </w:pPr>
            <w:r w:rsidRPr="00873F00">
              <w:rPr>
                <w:b/>
                <w:bCs/>
                <w:color w:val="000000"/>
                <w:sz w:val="16"/>
                <w:szCs w:val="16"/>
                <w:lang w:eastAsia="it-IT"/>
              </w:rPr>
              <w:t>Note</w:t>
            </w:r>
          </w:p>
        </w:tc>
      </w:tr>
      <w:tr w:rsidR="002C057B" w:rsidRPr="00873F00" w14:paraId="0582F6D2" w14:textId="77777777" w:rsidTr="0033498F">
        <w:trPr>
          <w:trHeight w:val="42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4C15FB8D" w14:textId="77777777" w:rsidR="002C057B" w:rsidRPr="00873F00" w:rsidRDefault="002C057B" w:rsidP="0033498F">
            <w:pPr>
              <w:rPr>
                <w:color w:val="000000"/>
                <w:sz w:val="16"/>
                <w:szCs w:val="16"/>
                <w:lang w:eastAsia="it-IT"/>
              </w:rPr>
            </w:pPr>
            <w:r w:rsidRPr="00873F00">
              <w:rPr>
                <w:color w:val="000000"/>
                <w:sz w:val="16"/>
                <w:szCs w:val="16"/>
                <w:lang w:eastAsia="it-IT"/>
              </w:rPr>
              <w:t>Area Geografica Lavoro</w:t>
            </w:r>
          </w:p>
        </w:tc>
        <w:tc>
          <w:tcPr>
            <w:tcW w:w="728" w:type="pct"/>
            <w:tcBorders>
              <w:top w:val="nil"/>
              <w:left w:val="nil"/>
              <w:bottom w:val="single" w:sz="8" w:space="0" w:color="auto"/>
              <w:right w:val="single" w:sz="8" w:space="0" w:color="auto"/>
            </w:tcBorders>
            <w:shd w:val="clear" w:color="auto" w:fill="auto"/>
            <w:noWrap/>
            <w:vAlign w:val="center"/>
            <w:hideMark/>
          </w:tcPr>
          <w:p w14:paraId="02603BE6" w14:textId="77777777" w:rsidR="002C057B" w:rsidRPr="00873F00" w:rsidRDefault="002C057B" w:rsidP="0033498F">
            <w:pPr>
              <w:jc w:val="left"/>
              <w:rPr>
                <w:color w:val="000000"/>
                <w:sz w:val="16"/>
                <w:szCs w:val="16"/>
                <w:lang w:eastAsia="it-IT"/>
              </w:rPr>
            </w:pPr>
            <w:r w:rsidRPr="00873F00">
              <w:rPr>
                <w:color w:val="000000"/>
                <w:sz w:val="16"/>
                <w:szCs w:val="16"/>
                <w:lang w:eastAsia="it-IT"/>
              </w:rPr>
              <w:t>Alfanumerico</w:t>
            </w:r>
            <w:r>
              <w:rPr>
                <w:color w:val="000000"/>
                <w:sz w:val="16"/>
                <w:szCs w:val="16"/>
                <w:lang w:eastAsia="it-IT"/>
              </w:rPr>
              <w:t xml:space="preserve"> (2)</w:t>
            </w:r>
          </w:p>
        </w:tc>
        <w:tc>
          <w:tcPr>
            <w:tcW w:w="511" w:type="pct"/>
            <w:tcBorders>
              <w:top w:val="nil"/>
              <w:left w:val="nil"/>
              <w:bottom w:val="single" w:sz="8" w:space="0" w:color="auto"/>
              <w:right w:val="single" w:sz="8" w:space="0" w:color="auto"/>
            </w:tcBorders>
            <w:shd w:val="clear" w:color="auto" w:fill="auto"/>
            <w:vAlign w:val="center"/>
            <w:hideMark/>
          </w:tcPr>
          <w:p w14:paraId="40E69AB4" w14:textId="77777777" w:rsidR="002C057B" w:rsidRPr="00873F00" w:rsidRDefault="002C057B" w:rsidP="0033498F">
            <w:pPr>
              <w:jc w:val="left"/>
              <w:rPr>
                <w:color w:val="000000"/>
                <w:sz w:val="16"/>
                <w:szCs w:val="16"/>
                <w:lang w:eastAsia="it-IT"/>
              </w:rPr>
            </w:pPr>
            <w:r w:rsidRPr="00873F00">
              <w:rPr>
                <w:color w:val="000000"/>
                <w:sz w:val="16"/>
                <w:szCs w:val="16"/>
                <w:lang w:eastAsia="it-IT"/>
              </w:rPr>
              <w:t>EX - IT- UE</w:t>
            </w:r>
          </w:p>
        </w:tc>
        <w:tc>
          <w:tcPr>
            <w:tcW w:w="436" w:type="pct"/>
            <w:tcBorders>
              <w:top w:val="nil"/>
              <w:left w:val="nil"/>
              <w:bottom w:val="single" w:sz="8" w:space="0" w:color="auto"/>
              <w:right w:val="single" w:sz="8" w:space="0" w:color="auto"/>
            </w:tcBorders>
            <w:shd w:val="clear" w:color="auto" w:fill="auto"/>
            <w:noWrap/>
            <w:vAlign w:val="center"/>
            <w:hideMark/>
          </w:tcPr>
          <w:p w14:paraId="69C9D56A" w14:textId="77777777" w:rsidR="002C057B" w:rsidRPr="00873F00" w:rsidRDefault="002C057B" w:rsidP="0033498F">
            <w:pPr>
              <w:jc w:val="left"/>
              <w:rPr>
                <w:color w:val="000000"/>
                <w:sz w:val="16"/>
                <w:szCs w:val="16"/>
                <w:lang w:eastAsia="it-IT"/>
              </w:rPr>
            </w:pPr>
            <w:r w:rsidRPr="00873F00">
              <w:rPr>
                <w:color w:val="000000"/>
                <w:sz w:val="16"/>
                <w:szCs w:val="16"/>
                <w:lang w:eastAsia="it-IT"/>
              </w:rPr>
              <w:t>TUTTI</w:t>
            </w:r>
          </w:p>
        </w:tc>
        <w:tc>
          <w:tcPr>
            <w:tcW w:w="875" w:type="pct"/>
            <w:tcBorders>
              <w:top w:val="nil"/>
              <w:left w:val="nil"/>
              <w:bottom w:val="single" w:sz="8" w:space="0" w:color="auto"/>
              <w:right w:val="single" w:sz="8" w:space="0" w:color="auto"/>
            </w:tcBorders>
            <w:shd w:val="clear" w:color="auto" w:fill="auto"/>
            <w:noWrap/>
            <w:vAlign w:val="center"/>
            <w:hideMark/>
          </w:tcPr>
          <w:p w14:paraId="7F0D352C" w14:textId="77777777" w:rsidR="002C057B" w:rsidRPr="00873F00" w:rsidRDefault="002C057B" w:rsidP="0033498F">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38BDC7E1" w14:textId="77777777" w:rsidR="002C057B" w:rsidRPr="00873F00" w:rsidRDefault="002C057B" w:rsidP="0033498F">
            <w:pPr>
              <w:jc w:val="left"/>
              <w:rPr>
                <w:color w:val="000000"/>
                <w:sz w:val="16"/>
                <w:szCs w:val="16"/>
                <w:lang w:eastAsia="it-IT"/>
              </w:rPr>
            </w:pPr>
            <w:r w:rsidRPr="00873F00">
              <w:rPr>
                <w:color w:val="000000"/>
                <w:sz w:val="16"/>
                <w:szCs w:val="16"/>
                <w:lang w:eastAsia="it-IT"/>
              </w:rPr>
              <w:t>Area geografica ove si svolge prevalentemente l'attività lavorativa</w:t>
            </w:r>
          </w:p>
        </w:tc>
        <w:tc>
          <w:tcPr>
            <w:tcW w:w="853" w:type="pct"/>
            <w:tcBorders>
              <w:top w:val="nil"/>
              <w:left w:val="nil"/>
              <w:bottom w:val="single" w:sz="8" w:space="0" w:color="auto"/>
              <w:right w:val="single" w:sz="8" w:space="0" w:color="auto"/>
            </w:tcBorders>
            <w:shd w:val="clear" w:color="auto" w:fill="auto"/>
            <w:vAlign w:val="center"/>
            <w:hideMark/>
          </w:tcPr>
          <w:p w14:paraId="63A9D5FB" w14:textId="77777777" w:rsidR="002C057B" w:rsidRPr="00873F00" w:rsidRDefault="002C057B" w:rsidP="0033498F">
            <w:pPr>
              <w:jc w:val="left"/>
              <w:rPr>
                <w:color w:val="000000"/>
                <w:sz w:val="16"/>
                <w:szCs w:val="16"/>
                <w:lang w:eastAsia="it-IT"/>
              </w:rPr>
            </w:pPr>
            <w:r w:rsidRPr="00873F00">
              <w:rPr>
                <w:color w:val="000000"/>
                <w:sz w:val="16"/>
                <w:szCs w:val="16"/>
                <w:lang w:eastAsia="it-IT"/>
              </w:rPr>
              <w:t> </w:t>
            </w:r>
          </w:p>
        </w:tc>
      </w:tr>
      <w:tr w:rsidR="002C057B" w:rsidRPr="00873F00" w14:paraId="2B1B08FF" w14:textId="77777777" w:rsidTr="0033498F">
        <w:trPr>
          <w:trHeight w:val="624"/>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0C439AB4" w14:textId="77777777" w:rsidR="002C057B" w:rsidRPr="00873F00" w:rsidRDefault="002C057B" w:rsidP="0033498F">
            <w:pPr>
              <w:rPr>
                <w:sz w:val="16"/>
                <w:szCs w:val="16"/>
                <w:lang w:eastAsia="it-IT"/>
              </w:rPr>
            </w:pPr>
            <w:r w:rsidRPr="00873F00">
              <w:rPr>
                <w:sz w:val="16"/>
                <w:szCs w:val="16"/>
                <w:lang w:eastAsia="it-IT"/>
              </w:rPr>
              <w:t>Persona politicamente esposta</w:t>
            </w:r>
          </w:p>
        </w:tc>
        <w:tc>
          <w:tcPr>
            <w:tcW w:w="728" w:type="pct"/>
            <w:tcBorders>
              <w:top w:val="nil"/>
              <w:left w:val="nil"/>
              <w:bottom w:val="single" w:sz="8" w:space="0" w:color="auto"/>
              <w:right w:val="single" w:sz="8" w:space="0" w:color="auto"/>
            </w:tcBorders>
            <w:shd w:val="clear" w:color="auto" w:fill="auto"/>
            <w:noWrap/>
            <w:vAlign w:val="center"/>
            <w:hideMark/>
          </w:tcPr>
          <w:p w14:paraId="189298A6" w14:textId="77777777" w:rsidR="002C057B" w:rsidRPr="00873F00" w:rsidRDefault="002C057B" w:rsidP="0033498F">
            <w:pPr>
              <w:jc w:val="left"/>
              <w:rPr>
                <w:sz w:val="16"/>
                <w:szCs w:val="16"/>
                <w:lang w:eastAsia="it-IT"/>
              </w:rPr>
            </w:pPr>
            <w:r w:rsidRPr="00873F00">
              <w:rPr>
                <w:sz w:val="16"/>
                <w:szCs w:val="16"/>
                <w:lang w:eastAsia="it-IT"/>
              </w:rPr>
              <w:t>Alfanumerico</w:t>
            </w:r>
            <w:r>
              <w:rPr>
                <w:sz w:val="16"/>
                <w:szCs w:val="16"/>
                <w:lang w:eastAsia="it-IT"/>
              </w:rPr>
              <w:t xml:space="preserve"> (1)</w:t>
            </w:r>
          </w:p>
        </w:tc>
        <w:tc>
          <w:tcPr>
            <w:tcW w:w="511" w:type="pct"/>
            <w:tcBorders>
              <w:top w:val="nil"/>
              <w:left w:val="nil"/>
              <w:bottom w:val="single" w:sz="8" w:space="0" w:color="auto"/>
              <w:right w:val="single" w:sz="8" w:space="0" w:color="auto"/>
            </w:tcBorders>
            <w:shd w:val="clear" w:color="auto" w:fill="auto"/>
            <w:vAlign w:val="center"/>
            <w:hideMark/>
          </w:tcPr>
          <w:p w14:paraId="4AF6E70E" w14:textId="77777777" w:rsidR="002C057B" w:rsidRPr="00873F00" w:rsidRDefault="002C057B" w:rsidP="0033498F">
            <w:pPr>
              <w:jc w:val="left"/>
              <w:rPr>
                <w:sz w:val="16"/>
                <w:szCs w:val="16"/>
                <w:lang w:eastAsia="it-IT"/>
              </w:rPr>
            </w:pPr>
            <w:r>
              <w:rPr>
                <w:sz w:val="16"/>
                <w:szCs w:val="16"/>
                <w:lang w:eastAsia="it-IT"/>
              </w:rPr>
              <w:t xml:space="preserve">Alfanumerico da </w:t>
            </w:r>
            <w:r w:rsidRPr="00244F7D">
              <w:rPr>
                <w:i/>
                <w:iCs/>
                <w:sz w:val="16"/>
                <w:szCs w:val="16"/>
                <w:lang w:eastAsia="it-IT"/>
              </w:rPr>
              <w:t>a</w:t>
            </w:r>
            <w:r>
              <w:rPr>
                <w:sz w:val="16"/>
                <w:szCs w:val="16"/>
                <w:lang w:eastAsia="it-IT"/>
              </w:rPr>
              <w:t xml:space="preserve"> a </w:t>
            </w:r>
            <w:r w:rsidRPr="00D05CD9">
              <w:rPr>
                <w:i/>
                <w:iCs/>
                <w:sz w:val="16"/>
                <w:szCs w:val="16"/>
                <w:lang w:eastAsia="it-IT"/>
              </w:rPr>
              <w:t>g</w:t>
            </w:r>
          </w:p>
        </w:tc>
        <w:tc>
          <w:tcPr>
            <w:tcW w:w="436" w:type="pct"/>
            <w:tcBorders>
              <w:top w:val="nil"/>
              <w:left w:val="nil"/>
              <w:bottom w:val="single" w:sz="8" w:space="0" w:color="auto"/>
              <w:right w:val="single" w:sz="8" w:space="0" w:color="auto"/>
            </w:tcBorders>
            <w:shd w:val="clear" w:color="auto" w:fill="auto"/>
            <w:noWrap/>
            <w:vAlign w:val="center"/>
            <w:hideMark/>
          </w:tcPr>
          <w:p w14:paraId="7D0ADA40" w14:textId="77777777" w:rsidR="002C057B" w:rsidRPr="00873F00" w:rsidRDefault="002C057B" w:rsidP="0033498F">
            <w:pPr>
              <w:jc w:val="left"/>
              <w:rPr>
                <w:sz w:val="16"/>
                <w:szCs w:val="16"/>
                <w:lang w:eastAsia="it-IT"/>
              </w:rPr>
            </w:pPr>
            <w:r w:rsidRPr="00873F00">
              <w:rPr>
                <w:sz w:val="16"/>
                <w:szCs w:val="16"/>
                <w:lang w:eastAsia="it-IT"/>
              </w:rPr>
              <w:t>PF/POE componente fisica</w:t>
            </w:r>
          </w:p>
        </w:tc>
        <w:tc>
          <w:tcPr>
            <w:tcW w:w="875" w:type="pct"/>
            <w:tcBorders>
              <w:top w:val="nil"/>
              <w:left w:val="nil"/>
              <w:bottom w:val="single" w:sz="8" w:space="0" w:color="auto"/>
              <w:right w:val="single" w:sz="8" w:space="0" w:color="auto"/>
            </w:tcBorders>
            <w:shd w:val="clear" w:color="auto" w:fill="auto"/>
            <w:noWrap/>
            <w:vAlign w:val="center"/>
            <w:hideMark/>
          </w:tcPr>
          <w:p w14:paraId="2463C51C" w14:textId="77777777" w:rsidR="002C057B" w:rsidRPr="00873F00" w:rsidRDefault="002C057B" w:rsidP="0033498F">
            <w:pPr>
              <w:jc w:val="left"/>
              <w:rPr>
                <w:sz w:val="16"/>
                <w:szCs w:val="16"/>
                <w:lang w:eastAsia="it-IT"/>
              </w:rPr>
            </w:pPr>
            <w:r w:rsidRPr="00873F00">
              <w:rPr>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228D8064" w14:textId="77777777" w:rsidR="002C057B" w:rsidRPr="00873F00" w:rsidRDefault="002C057B" w:rsidP="0033498F">
            <w:pPr>
              <w:jc w:val="left"/>
              <w:rPr>
                <w:sz w:val="16"/>
                <w:szCs w:val="16"/>
                <w:lang w:eastAsia="it-IT"/>
              </w:rPr>
            </w:pPr>
            <w:r w:rsidRPr="00873F00">
              <w:rPr>
                <w:sz w:val="16"/>
                <w:szCs w:val="16"/>
                <w:lang w:eastAsia="it-IT"/>
              </w:rPr>
              <w:t>Persona politicamente esposta</w:t>
            </w:r>
          </w:p>
        </w:tc>
        <w:tc>
          <w:tcPr>
            <w:tcW w:w="853" w:type="pct"/>
            <w:tcBorders>
              <w:top w:val="nil"/>
              <w:left w:val="nil"/>
              <w:bottom w:val="single" w:sz="8" w:space="0" w:color="auto"/>
              <w:right w:val="single" w:sz="8" w:space="0" w:color="auto"/>
            </w:tcBorders>
            <w:shd w:val="clear" w:color="auto" w:fill="auto"/>
            <w:vAlign w:val="center"/>
            <w:hideMark/>
          </w:tcPr>
          <w:p w14:paraId="29833F2A" w14:textId="77777777" w:rsidR="002C057B" w:rsidRPr="00873F00" w:rsidRDefault="002C057B" w:rsidP="0033498F">
            <w:pPr>
              <w:jc w:val="left"/>
              <w:rPr>
                <w:sz w:val="16"/>
                <w:szCs w:val="16"/>
                <w:lang w:eastAsia="it-IT"/>
              </w:rPr>
            </w:pPr>
            <w:r w:rsidRPr="00873F00">
              <w:rPr>
                <w:sz w:val="16"/>
                <w:szCs w:val="16"/>
                <w:lang w:eastAsia="it-IT"/>
              </w:rPr>
              <w:t>Se PEP di ALTRI DETTAGLI – DATI ANTIRICICLAGGIO = ‘SI’ viene richiesto obbligatoriamente il tipo di PEP.</w:t>
            </w:r>
            <w:r w:rsidRPr="00873F00">
              <w:rPr>
                <w:sz w:val="16"/>
                <w:szCs w:val="16"/>
                <w:lang w:eastAsia="it-IT"/>
              </w:rPr>
              <w:br/>
            </w:r>
            <w:r w:rsidRPr="00873F00">
              <w:rPr>
                <w:b/>
                <w:bCs/>
                <w:sz w:val="16"/>
                <w:szCs w:val="16"/>
                <w:lang w:eastAsia="it-IT"/>
              </w:rPr>
              <w:t>New campo BSA VITA e servizio API di AIA delle PF</w:t>
            </w:r>
          </w:p>
        </w:tc>
      </w:tr>
      <w:tr w:rsidR="002C057B" w:rsidRPr="00873F00" w14:paraId="54EBB9B8" w14:textId="77777777" w:rsidTr="0033498F">
        <w:trPr>
          <w:trHeight w:val="30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4734F734" w14:textId="77777777" w:rsidR="002C057B" w:rsidRPr="00873F00" w:rsidRDefault="002C057B" w:rsidP="0033498F">
            <w:pPr>
              <w:rPr>
                <w:color w:val="000000"/>
                <w:sz w:val="16"/>
                <w:szCs w:val="16"/>
                <w:lang w:eastAsia="it-IT"/>
              </w:rPr>
            </w:pPr>
            <w:r w:rsidRPr="00873F00">
              <w:rPr>
                <w:color w:val="000000"/>
                <w:sz w:val="16"/>
                <w:szCs w:val="16"/>
                <w:lang w:eastAsia="it-IT"/>
              </w:rPr>
              <w:t>Residenza Fiscale Usa</w:t>
            </w:r>
          </w:p>
        </w:tc>
        <w:tc>
          <w:tcPr>
            <w:tcW w:w="728" w:type="pct"/>
            <w:tcBorders>
              <w:top w:val="nil"/>
              <w:left w:val="nil"/>
              <w:bottom w:val="single" w:sz="8" w:space="0" w:color="auto"/>
              <w:right w:val="single" w:sz="8" w:space="0" w:color="auto"/>
            </w:tcBorders>
            <w:shd w:val="clear" w:color="auto" w:fill="auto"/>
            <w:noWrap/>
            <w:vAlign w:val="center"/>
            <w:hideMark/>
          </w:tcPr>
          <w:p w14:paraId="55FC5431" w14:textId="77777777" w:rsidR="002C057B" w:rsidRPr="00873F00" w:rsidRDefault="002C057B" w:rsidP="0033498F">
            <w:pPr>
              <w:jc w:val="left"/>
              <w:rPr>
                <w:color w:val="000000"/>
                <w:sz w:val="16"/>
                <w:szCs w:val="16"/>
                <w:lang w:eastAsia="it-IT"/>
              </w:rPr>
            </w:pPr>
            <w:r w:rsidRPr="00873F00">
              <w:rPr>
                <w:color w:val="000000"/>
                <w:sz w:val="16"/>
                <w:szCs w:val="16"/>
                <w:lang w:eastAsia="it-IT"/>
              </w:rPr>
              <w:t>Alfanumerico</w:t>
            </w:r>
            <w:r>
              <w:rPr>
                <w:color w:val="000000"/>
                <w:sz w:val="16"/>
                <w:szCs w:val="16"/>
                <w:lang w:eastAsia="it-IT"/>
              </w:rPr>
              <w:t xml:space="preserve"> (2)</w:t>
            </w:r>
          </w:p>
        </w:tc>
        <w:tc>
          <w:tcPr>
            <w:tcW w:w="511" w:type="pct"/>
            <w:tcBorders>
              <w:top w:val="nil"/>
              <w:left w:val="nil"/>
              <w:bottom w:val="single" w:sz="8" w:space="0" w:color="auto"/>
              <w:right w:val="single" w:sz="8" w:space="0" w:color="auto"/>
            </w:tcBorders>
            <w:shd w:val="clear" w:color="auto" w:fill="auto"/>
            <w:vAlign w:val="center"/>
            <w:hideMark/>
          </w:tcPr>
          <w:p w14:paraId="4C36AE85" w14:textId="77777777" w:rsidR="002C057B" w:rsidRPr="00873F00" w:rsidRDefault="002C057B" w:rsidP="0033498F">
            <w:pPr>
              <w:jc w:val="left"/>
              <w:rPr>
                <w:color w:val="000000"/>
                <w:sz w:val="16"/>
                <w:szCs w:val="16"/>
                <w:lang w:eastAsia="it-IT"/>
              </w:rPr>
            </w:pPr>
            <w:r w:rsidRPr="00873F00">
              <w:rPr>
                <w:color w:val="000000"/>
                <w:sz w:val="16"/>
                <w:szCs w:val="16"/>
                <w:lang w:eastAsia="it-IT"/>
              </w:rPr>
              <w:t>SI/NO</w:t>
            </w:r>
          </w:p>
        </w:tc>
        <w:tc>
          <w:tcPr>
            <w:tcW w:w="436" w:type="pct"/>
            <w:tcBorders>
              <w:top w:val="nil"/>
              <w:left w:val="nil"/>
              <w:bottom w:val="single" w:sz="8" w:space="0" w:color="auto"/>
              <w:right w:val="single" w:sz="8" w:space="0" w:color="auto"/>
            </w:tcBorders>
            <w:shd w:val="clear" w:color="auto" w:fill="auto"/>
            <w:noWrap/>
            <w:vAlign w:val="center"/>
            <w:hideMark/>
          </w:tcPr>
          <w:p w14:paraId="68D21289" w14:textId="77777777" w:rsidR="002C057B" w:rsidRPr="00873F00" w:rsidRDefault="002C057B" w:rsidP="0033498F">
            <w:pPr>
              <w:jc w:val="left"/>
              <w:rPr>
                <w:color w:val="000000"/>
                <w:sz w:val="16"/>
                <w:szCs w:val="16"/>
                <w:lang w:eastAsia="it-IT"/>
              </w:rPr>
            </w:pPr>
            <w:r w:rsidRPr="00873F00">
              <w:rPr>
                <w:color w:val="000000"/>
                <w:sz w:val="16"/>
                <w:szCs w:val="16"/>
                <w:lang w:eastAsia="it-IT"/>
              </w:rPr>
              <w:t>PF/POE componente fisica</w:t>
            </w:r>
          </w:p>
        </w:tc>
        <w:tc>
          <w:tcPr>
            <w:tcW w:w="875" w:type="pct"/>
            <w:tcBorders>
              <w:top w:val="nil"/>
              <w:left w:val="nil"/>
              <w:bottom w:val="single" w:sz="8" w:space="0" w:color="auto"/>
              <w:right w:val="single" w:sz="8" w:space="0" w:color="auto"/>
            </w:tcBorders>
            <w:shd w:val="clear" w:color="auto" w:fill="auto"/>
            <w:noWrap/>
            <w:vAlign w:val="center"/>
            <w:hideMark/>
          </w:tcPr>
          <w:p w14:paraId="5E1DF306" w14:textId="77777777" w:rsidR="002C057B" w:rsidRPr="00873F00" w:rsidRDefault="002C057B" w:rsidP="0033498F">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3E01248A" w14:textId="77777777" w:rsidR="002C057B" w:rsidRPr="00873F00" w:rsidRDefault="002C057B" w:rsidP="0033498F">
            <w:pPr>
              <w:jc w:val="left"/>
              <w:rPr>
                <w:color w:val="000000"/>
                <w:sz w:val="16"/>
                <w:szCs w:val="16"/>
                <w:lang w:eastAsia="it-IT"/>
              </w:rPr>
            </w:pPr>
            <w:r w:rsidRPr="00873F00">
              <w:rPr>
                <w:color w:val="000000"/>
                <w:sz w:val="16"/>
                <w:szCs w:val="16"/>
                <w:lang w:eastAsia="it-IT"/>
              </w:rPr>
              <w:t>Residenza fiscale negli Stati Uniti</w:t>
            </w:r>
          </w:p>
        </w:tc>
        <w:tc>
          <w:tcPr>
            <w:tcW w:w="853" w:type="pct"/>
            <w:tcBorders>
              <w:top w:val="nil"/>
              <w:left w:val="nil"/>
              <w:bottom w:val="single" w:sz="8" w:space="0" w:color="auto"/>
              <w:right w:val="single" w:sz="8" w:space="0" w:color="auto"/>
            </w:tcBorders>
            <w:shd w:val="clear" w:color="auto" w:fill="auto"/>
            <w:vAlign w:val="center"/>
            <w:hideMark/>
          </w:tcPr>
          <w:p w14:paraId="4CE3A989" w14:textId="77777777" w:rsidR="002C057B" w:rsidRPr="00873F00" w:rsidRDefault="002C057B" w:rsidP="0033498F">
            <w:pPr>
              <w:jc w:val="left"/>
              <w:rPr>
                <w:sz w:val="16"/>
                <w:szCs w:val="16"/>
                <w:lang w:eastAsia="it-IT"/>
              </w:rPr>
            </w:pPr>
            <w:r w:rsidRPr="00873F00">
              <w:rPr>
                <w:sz w:val="16"/>
                <w:szCs w:val="16"/>
                <w:lang w:eastAsia="it-IT"/>
              </w:rPr>
              <w:t> </w:t>
            </w:r>
          </w:p>
        </w:tc>
      </w:tr>
      <w:tr w:rsidR="002C057B" w:rsidRPr="00873F00" w14:paraId="201E2A37" w14:textId="77777777" w:rsidTr="0033498F">
        <w:trPr>
          <w:trHeight w:val="42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7240B696" w14:textId="77777777" w:rsidR="002C057B" w:rsidRPr="00873F00" w:rsidRDefault="002C057B" w:rsidP="0033498F">
            <w:pPr>
              <w:rPr>
                <w:color w:val="000000"/>
                <w:sz w:val="16"/>
                <w:szCs w:val="16"/>
                <w:lang w:eastAsia="it-IT"/>
              </w:rPr>
            </w:pPr>
            <w:r w:rsidRPr="00873F00">
              <w:rPr>
                <w:color w:val="000000"/>
                <w:sz w:val="16"/>
                <w:szCs w:val="16"/>
                <w:lang w:eastAsia="it-IT"/>
              </w:rPr>
              <w:t>TIN</w:t>
            </w:r>
          </w:p>
        </w:tc>
        <w:tc>
          <w:tcPr>
            <w:tcW w:w="728" w:type="pct"/>
            <w:tcBorders>
              <w:top w:val="nil"/>
              <w:left w:val="nil"/>
              <w:bottom w:val="single" w:sz="8" w:space="0" w:color="auto"/>
              <w:right w:val="single" w:sz="8" w:space="0" w:color="auto"/>
            </w:tcBorders>
            <w:shd w:val="clear" w:color="auto" w:fill="auto"/>
            <w:noWrap/>
            <w:vAlign w:val="center"/>
            <w:hideMark/>
          </w:tcPr>
          <w:p w14:paraId="37A9842A" w14:textId="77777777" w:rsidR="002C057B" w:rsidRPr="00873F00" w:rsidRDefault="002C057B" w:rsidP="0033498F">
            <w:pPr>
              <w:jc w:val="left"/>
              <w:rPr>
                <w:color w:val="000000"/>
                <w:sz w:val="16"/>
                <w:szCs w:val="16"/>
                <w:lang w:eastAsia="it-IT"/>
              </w:rPr>
            </w:pPr>
            <w:r w:rsidRPr="00873F00">
              <w:rPr>
                <w:color w:val="000000"/>
                <w:sz w:val="16"/>
                <w:szCs w:val="16"/>
                <w:lang w:eastAsia="it-IT"/>
              </w:rPr>
              <w:t>Alfanumerico</w:t>
            </w:r>
            <w:r>
              <w:rPr>
                <w:color w:val="000000"/>
                <w:sz w:val="16"/>
                <w:szCs w:val="16"/>
                <w:lang w:eastAsia="it-IT"/>
              </w:rPr>
              <w:t xml:space="preserve"> (16)</w:t>
            </w:r>
          </w:p>
        </w:tc>
        <w:tc>
          <w:tcPr>
            <w:tcW w:w="511" w:type="pct"/>
            <w:tcBorders>
              <w:top w:val="nil"/>
              <w:left w:val="nil"/>
              <w:bottom w:val="single" w:sz="8" w:space="0" w:color="auto"/>
              <w:right w:val="single" w:sz="8" w:space="0" w:color="auto"/>
            </w:tcBorders>
            <w:shd w:val="clear" w:color="auto" w:fill="auto"/>
            <w:vAlign w:val="center"/>
            <w:hideMark/>
          </w:tcPr>
          <w:p w14:paraId="7D4019D8" w14:textId="77777777" w:rsidR="002C057B" w:rsidRPr="00873F00" w:rsidRDefault="002C057B" w:rsidP="0033498F">
            <w:pPr>
              <w:jc w:val="left"/>
              <w:rPr>
                <w:color w:val="000000"/>
                <w:sz w:val="16"/>
                <w:szCs w:val="16"/>
                <w:lang w:eastAsia="it-IT"/>
              </w:rPr>
            </w:pPr>
            <w:r w:rsidRPr="00873F00">
              <w:rPr>
                <w:color w:val="000000"/>
                <w:sz w:val="16"/>
                <w:szCs w:val="16"/>
                <w:lang w:eastAsia="it-IT"/>
              </w:rPr>
              <w:t>stringa</w:t>
            </w:r>
          </w:p>
        </w:tc>
        <w:tc>
          <w:tcPr>
            <w:tcW w:w="436" w:type="pct"/>
            <w:tcBorders>
              <w:top w:val="nil"/>
              <w:left w:val="nil"/>
              <w:bottom w:val="single" w:sz="8" w:space="0" w:color="auto"/>
              <w:right w:val="single" w:sz="8" w:space="0" w:color="auto"/>
            </w:tcBorders>
            <w:shd w:val="clear" w:color="auto" w:fill="auto"/>
            <w:noWrap/>
            <w:vAlign w:val="center"/>
            <w:hideMark/>
          </w:tcPr>
          <w:p w14:paraId="1F2C6477" w14:textId="77777777" w:rsidR="002C057B" w:rsidRPr="00873F00" w:rsidRDefault="002C057B" w:rsidP="0033498F">
            <w:pPr>
              <w:jc w:val="left"/>
              <w:rPr>
                <w:color w:val="000000"/>
                <w:sz w:val="16"/>
                <w:szCs w:val="16"/>
                <w:lang w:eastAsia="it-IT"/>
              </w:rPr>
            </w:pPr>
            <w:r w:rsidRPr="00873F00">
              <w:rPr>
                <w:color w:val="000000"/>
                <w:sz w:val="16"/>
                <w:szCs w:val="16"/>
                <w:lang w:eastAsia="it-IT"/>
              </w:rPr>
              <w:t>PF/POE componente fisica</w:t>
            </w:r>
          </w:p>
        </w:tc>
        <w:tc>
          <w:tcPr>
            <w:tcW w:w="875" w:type="pct"/>
            <w:tcBorders>
              <w:top w:val="nil"/>
              <w:left w:val="nil"/>
              <w:bottom w:val="single" w:sz="8" w:space="0" w:color="auto"/>
              <w:right w:val="single" w:sz="8" w:space="0" w:color="auto"/>
            </w:tcBorders>
            <w:shd w:val="clear" w:color="auto" w:fill="auto"/>
            <w:noWrap/>
            <w:vAlign w:val="center"/>
            <w:hideMark/>
          </w:tcPr>
          <w:p w14:paraId="0516D96A" w14:textId="77777777" w:rsidR="002C057B" w:rsidRPr="00873F00" w:rsidRDefault="002C057B" w:rsidP="0033498F">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589F631D" w14:textId="77777777" w:rsidR="002C057B" w:rsidRPr="00873F00" w:rsidRDefault="002C057B" w:rsidP="0033498F">
            <w:pPr>
              <w:jc w:val="left"/>
              <w:rPr>
                <w:color w:val="000000"/>
                <w:sz w:val="16"/>
                <w:szCs w:val="16"/>
                <w:lang w:eastAsia="it-IT"/>
              </w:rPr>
            </w:pPr>
            <w:r w:rsidRPr="00873F00">
              <w:rPr>
                <w:color w:val="000000"/>
                <w:sz w:val="16"/>
                <w:szCs w:val="16"/>
                <w:lang w:eastAsia="it-IT"/>
              </w:rPr>
              <w:t>TIN</w:t>
            </w:r>
          </w:p>
        </w:tc>
        <w:tc>
          <w:tcPr>
            <w:tcW w:w="853" w:type="pct"/>
            <w:tcBorders>
              <w:top w:val="nil"/>
              <w:left w:val="nil"/>
              <w:bottom w:val="single" w:sz="8" w:space="0" w:color="auto"/>
              <w:right w:val="single" w:sz="8" w:space="0" w:color="auto"/>
            </w:tcBorders>
            <w:shd w:val="clear" w:color="auto" w:fill="auto"/>
            <w:vAlign w:val="center"/>
            <w:hideMark/>
          </w:tcPr>
          <w:p w14:paraId="75AA44CC" w14:textId="77777777" w:rsidR="002C057B" w:rsidRPr="00873F00" w:rsidRDefault="002C057B" w:rsidP="0033498F">
            <w:pPr>
              <w:jc w:val="left"/>
              <w:rPr>
                <w:sz w:val="16"/>
                <w:szCs w:val="16"/>
                <w:lang w:eastAsia="it-IT"/>
              </w:rPr>
            </w:pPr>
            <w:r w:rsidRPr="00873F00">
              <w:rPr>
                <w:sz w:val="16"/>
                <w:szCs w:val="16"/>
                <w:lang w:eastAsia="it-IT"/>
              </w:rPr>
              <w:t>Viene richiesto se Residenza Fiscale Usa = SI</w:t>
            </w:r>
            <w:r w:rsidRPr="00873F00">
              <w:rPr>
                <w:sz w:val="16"/>
                <w:szCs w:val="16"/>
                <w:lang w:eastAsia="it-IT"/>
              </w:rPr>
              <w:br/>
            </w:r>
            <w:r w:rsidRPr="00873F00">
              <w:rPr>
                <w:b/>
                <w:bCs/>
                <w:sz w:val="16"/>
                <w:szCs w:val="16"/>
                <w:lang w:eastAsia="it-IT"/>
              </w:rPr>
              <w:t>New campo BSA VITA e servizio API di AIA delle PF</w:t>
            </w:r>
          </w:p>
        </w:tc>
      </w:tr>
      <w:tr w:rsidR="002C057B" w:rsidRPr="00873F00" w14:paraId="1E23DE8E" w14:textId="77777777" w:rsidTr="0033498F">
        <w:trPr>
          <w:trHeight w:val="828"/>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40464D3B" w14:textId="77777777" w:rsidR="002C057B" w:rsidRPr="00873F00" w:rsidRDefault="002C057B" w:rsidP="0033498F">
            <w:pPr>
              <w:rPr>
                <w:color w:val="000000"/>
                <w:sz w:val="16"/>
                <w:szCs w:val="16"/>
                <w:lang w:eastAsia="it-IT"/>
              </w:rPr>
            </w:pPr>
            <w:r w:rsidRPr="00873F00">
              <w:rPr>
                <w:color w:val="000000"/>
                <w:sz w:val="16"/>
                <w:szCs w:val="16"/>
                <w:lang w:eastAsia="it-IT"/>
              </w:rPr>
              <w:t>Residenza fiscale</w:t>
            </w:r>
          </w:p>
        </w:tc>
        <w:tc>
          <w:tcPr>
            <w:tcW w:w="728" w:type="pct"/>
            <w:tcBorders>
              <w:top w:val="nil"/>
              <w:left w:val="nil"/>
              <w:bottom w:val="single" w:sz="8" w:space="0" w:color="auto"/>
              <w:right w:val="single" w:sz="8" w:space="0" w:color="auto"/>
            </w:tcBorders>
            <w:shd w:val="clear" w:color="auto" w:fill="auto"/>
            <w:noWrap/>
            <w:vAlign w:val="center"/>
            <w:hideMark/>
          </w:tcPr>
          <w:p w14:paraId="640DB4B0" w14:textId="77777777" w:rsidR="002C057B" w:rsidRPr="00873F00" w:rsidRDefault="002C057B" w:rsidP="0033498F">
            <w:pPr>
              <w:jc w:val="left"/>
              <w:rPr>
                <w:color w:val="000000"/>
                <w:sz w:val="16"/>
                <w:szCs w:val="16"/>
                <w:lang w:eastAsia="it-IT"/>
              </w:rPr>
            </w:pPr>
            <w:r w:rsidRPr="00873F00">
              <w:rPr>
                <w:color w:val="000000"/>
                <w:sz w:val="16"/>
                <w:szCs w:val="16"/>
                <w:lang w:eastAsia="it-IT"/>
              </w:rPr>
              <w:t>Alfanumerico</w:t>
            </w:r>
            <w:r>
              <w:rPr>
                <w:color w:val="000000"/>
                <w:sz w:val="16"/>
                <w:szCs w:val="16"/>
                <w:lang w:eastAsia="it-IT"/>
              </w:rPr>
              <w:t xml:space="preserve"> (3)</w:t>
            </w:r>
          </w:p>
        </w:tc>
        <w:tc>
          <w:tcPr>
            <w:tcW w:w="511" w:type="pct"/>
            <w:tcBorders>
              <w:top w:val="nil"/>
              <w:left w:val="nil"/>
              <w:bottom w:val="single" w:sz="8" w:space="0" w:color="auto"/>
              <w:right w:val="single" w:sz="8" w:space="0" w:color="auto"/>
            </w:tcBorders>
            <w:shd w:val="clear" w:color="auto" w:fill="auto"/>
            <w:vAlign w:val="center"/>
            <w:hideMark/>
          </w:tcPr>
          <w:p w14:paraId="7CD99F1F" w14:textId="77777777" w:rsidR="002C057B" w:rsidRPr="00873F00" w:rsidRDefault="002C057B" w:rsidP="0033498F">
            <w:pPr>
              <w:jc w:val="left"/>
              <w:rPr>
                <w:color w:val="000000"/>
                <w:sz w:val="16"/>
                <w:szCs w:val="16"/>
                <w:lang w:eastAsia="it-IT"/>
              </w:rPr>
            </w:pPr>
            <w:r w:rsidRPr="00873F00">
              <w:rPr>
                <w:color w:val="000000"/>
                <w:sz w:val="16"/>
                <w:szCs w:val="16"/>
                <w:lang w:eastAsia="it-IT"/>
              </w:rPr>
              <w:t xml:space="preserve">codice </w:t>
            </w:r>
            <w:r>
              <w:rPr>
                <w:color w:val="000000"/>
                <w:sz w:val="16"/>
                <w:szCs w:val="16"/>
                <w:lang w:eastAsia="it-IT"/>
              </w:rPr>
              <w:t xml:space="preserve">numerico </w:t>
            </w:r>
            <w:r w:rsidRPr="00873F00">
              <w:rPr>
                <w:color w:val="000000"/>
                <w:sz w:val="16"/>
                <w:szCs w:val="16"/>
                <w:lang w:eastAsia="it-IT"/>
              </w:rPr>
              <w:t>nazione come prima cittadinanza (Es 086 per  italia)</w:t>
            </w:r>
          </w:p>
        </w:tc>
        <w:tc>
          <w:tcPr>
            <w:tcW w:w="436" w:type="pct"/>
            <w:tcBorders>
              <w:top w:val="nil"/>
              <w:left w:val="nil"/>
              <w:bottom w:val="single" w:sz="8" w:space="0" w:color="auto"/>
              <w:right w:val="single" w:sz="8" w:space="0" w:color="auto"/>
            </w:tcBorders>
            <w:shd w:val="clear" w:color="auto" w:fill="auto"/>
            <w:noWrap/>
            <w:vAlign w:val="center"/>
            <w:hideMark/>
          </w:tcPr>
          <w:p w14:paraId="43BA6AA3" w14:textId="77777777" w:rsidR="002C057B" w:rsidRPr="00873F00" w:rsidRDefault="002C057B" w:rsidP="0033498F">
            <w:pPr>
              <w:jc w:val="left"/>
              <w:rPr>
                <w:color w:val="000000"/>
                <w:sz w:val="16"/>
                <w:szCs w:val="16"/>
                <w:lang w:eastAsia="it-IT"/>
              </w:rPr>
            </w:pPr>
            <w:r w:rsidRPr="00873F00">
              <w:rPr>
                <w:color w:val="000000"/>
                <w:sz w:val="16"/>
                <w:szCs w:val="16"/>
                <w:lang w:eastAsia="it-IT"/>
              </w:rPr>
              <w:t>TUTTI</w:t>
            </w:r>
          </w:p>
        </w:tc>
        <w:tc>
          <w:tcPr>
            <w:tcW w:w="875" w:type="pct"/>
            <w:tcBorders>
              <w:top w:val="nil"/>
              <w:left w:val="nil"/>
              <w:bottom w:val="single" w:sz="8" w:space="0" w:color="auto"/>
              <w:right w:val="single" w:sz="8" w:space="0" w:color="auto"/>
            </w:tcBorders>
            <w:shd w:val="clear" w:color="auto" w:fill="auto"/>
            <w:noWrap/>
            <w:vAlign w:val="center"/>
            <w:hideMark/>
          </w:tcPr>
          <w:p w14:paraId="6199CB26" w14:textId="77777777" w:rsidR="002C057B" w:rsidRPr="00873F00" w:rsidRDefault="002C057B" w:rsidP="0033498F">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64136C23" w14:textId="77777777" w:rsidR="002C057B" w:rsidRPr="00873F00" w:rsidRDefault="002C057B" w:rsidP="0033498F">
            <w:pPr>
              <w:jc w:val="left"/>
              <w:rPr>
                <w:color w:val="000000"/>
                <w:sz w:val="16"/>
                <w:szCs w:val="16"/>
                <w:lang w:eastAsia="it-IT"/>
              </w:rPr>
            </w:pPr>
            <w:r w:rsidRPr="00873F00">
              <w:rPr>
                <w:color w:val="000000"/>
                <w:sz w:val="16"/>
                <w:szCs w:val="16"/>
                <w:lang w:eastAsia="it-IT"/>
              </w:rPr>
              <w:t>Seconda residenza fiscale</w:t>
            </w:r>
          </w:p>
        </w:tc>
        <w:tc>
          <w:tcPr>
            <w:tcW w:w="853" w:type="pct"/>
            <w:tcBorders>
              <w:top w:val="nil"/>
              <w:left w:val="nil"/>
              <w:bottom w:val="single" w:sz="8" w:space="0" w:color="auto"/>
              <w:right w:val="single" w:sz="8" w:space="0" w:color="auto"/>
            </w:tcBorders>
            <w:shd w:val="clear" w:color="auto" w:fill="auto"/>
            <w:vAlign w:val="center"/>
            <w:hideMark/>
          </w:tcPr>
          <w:p w14:paraId="582853CE" w14:textId="77777777" w:rsidR="002C057B" w:rsidRPr="00873F00" w:rsidRDefault="002C057B" w:rsidP="0033498F">
            <w:pPr>
              <w:jc w:val="left"/>
              <w:rPr>
                <w:sz w:val="16"/>
                <w:szCs w:val="16"/>
                <w:lang w:eastAsia="it-IT"/>
              </w:rPr>
            </w:pPr>
            <w:r w:rsidRPr="00873F00">
              <w:rPr>
                <w:sz w:val="16"/>
                <w:szCs w:val="16"/>
                <w:lang w:eastAsia="it-IT"/>
              </w:rPr>
              <w:t> </w:t>
            </w:r>
          </w:p>
        </w:tc>
      </w:tr>
      <w:tr w:rsidR="002C057B" w:rsidRPr="00873F00" w14:paraId="7007F141" w14:textId="77777777" w:rsidTr="0033498F">
        <w:trPr>
          <w:trHeight w:val="30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611DA375" w14:textId="77777777" w:rsidR="002C057B" w:rsidRPr="00873F00" w:rsidRDefault="002C057B" w:rsidP="0033498F">
            <w:pPr>
              <w:rPr>
                <w:color w:val="000000"/>
                <w:sz w:val="16"/>
                <w:szCs w:val="16"/>
                <w:lang w:eastAsia="it-IT"/>
              </w:rPr>
            </w:pPr>
            <w:r w:rsidRPr="00873F00">
              <w:rPr>
                <w:color w:val="000000"/>
                <w:sz w:val="16"/>
                <w:szCs w:val="16"/>
                <w:lang w:eastAsia="it-IT"/>
              </w:rPr>
              <w:t xml:space="preserve">Numero Identificativo Fiscale </w:t>
            </w:r>
          </w:p>
        </w:tc>
        <w:tc>
          <w:tcPr>
            <w:tcW w:w="728" w:type="pct"/>
            <w:tcBorders>
              <w:top w:val="nil"/>
              <w:left w:val="nil"/>
              <w:bottom w:val="single" w:sz="8" w:space="0" w:color="auto"/>
              <w:right w:val="single" w:sz="8" w:space="0" w:color="auto"/>
            </w:tcBorders>
            <w:shd w:val="clear" w:color="auto" w:fill="auto"/>
            <w:noWrap/>
            <w:vAlign w:val="center"/>
            <w:hideMark/>
          </w:tcPr>
          <w:p w14:paraId="4914B058" w14:textId="77777777" w:rsidR="002C057B" w:rsidRPr="00873F00" w:rsidRDefault="002C057B" w:rsidP="0033498F">
            <w:pPr>
              <w:jc w:val="left"/>
              <w:rPr>
                <w:color w:val="000000"/>
                <w:sz w:val="16"/>
                <w:szCs w:val="16"/>
                <w:lang w:eastAsia="it-IT"/>
              </w:rPr>
            </w:pPr>
            <w:r w:rsidRPr="00873F00">
              <w:rPr>
                <w:color w:val="000000"/>
                <w:sz w:val="16"/>
                <w:szCs w:val="16"/>
                <w:lang w:eastAsia="it-IT"/>
              </w:rPr>
              <w:t>Alfanumerico</w:t>
            </w:r>
            <w:r>
              <w:rPr>
                <w:color w:val="000000"/>
                <w:sz w:val="16"/>
                <w:szCs w:val="16"/>
                <w:lang w:eastAsia="it-IT"/>
              </w:rPr>
              <w:t xml:space="preserve"> (16)</w:t>
            </w:r>
          </w:p>
        </w:tc>
        <w:tc>
          <w:tcPr>
            <w:tcW w:w="511" w:type="pct"/>
            <w:tcBorders>
              <w:top w:val="nil"/>
              <w:left w:val="nil"/>
              <w:bottom w:val="single" w:sz="8" w:space="0" w:color="auto"/>
              <w:right w:val="single" w:sz="8" w:space="0" w:color="auto"/>
            </w:tcBorders>
            <w:shd w:val="clear" w:color="auto" w:fill="auto"/>
            <w:vAlign w:val="center"/>
            <w:hideMark/>
          </w:tcPr>
          <w:p w14:paraId="39BE0EF0" w14:textId="77777777" w:rsidR="002C057B" w:rsidRPr="00873F00" w:rsidRDefault="002C057B" w:rsidP="0033498F">
            <w:pPr>
              <w:jc w:val="left"/>
              <w:rPr>
                <w:color w:val="000000"/>
                <w:sz w:val="16"/>
                <w:szCs w:val="16"/>
                <w:lang w:eastAsia="it-IT"/>
              </w:rPr>
            </w:pPr>
            <w:r w:rsidRPr="00873F00">
              <w:rPr>
                <w:color w:val="000000"/>
                <w:sz w:val="16"/>
                <w:szCs w:val="16"/>
                <w:lang w:eastAsia="it-IT"/>
              </w:rPr>
              <w:t>stringa</w:t>
            </w:r>
          </w:p>
        </w:tc>
        <w:tc>
          <w:tcPr>
            <w:tcW w:w="436" w:type="pct"/>
            <w:tcBorders>
              <w:top w:val="nil"/>
              <w:left w:val="nil"/>
              <w:bottom w:val="single" w:sz="8" w:space="0" w:color="auto"/>
              <w:right w:val="single" w:sz="8" w:space="0" w:color="auto"/>
            </w:tcBorders>
            <w:shd w:val="clear" w:color="auto" w:fill="auto"/>
            <w:noWrap/>
            <w:vAlign w:val="center"/>
            <w:hideMark/>
          </w:tcPr>
          <w:p w14:paraId="4B4FE767" w14:textId="77777777" w:rsidR="002C057B" w:rsidRPr="00873F00" w:rsidRDefault="002C057B" w:rsidP="0033498F">
            <w:pPr>
              <w:jc w:val="left"/>
              <w:rPr>
                <w:color w:val="000000"/>
                <w:sz w:val="16"/>
                <w:szCs w:val="16"/>
                <w:lang w:eastAsia="it-IT"/>
              </w:rPr>
            </w:pPr>
            <w:r w:rsidRPr="00873F00">
              <w:rPr>
                <w:color w:val="000000"/>
                <w:sz w:val="16"/>
                <w:szCs w:val="16"/>
                <w:lang w:eastAsia="it-IT"/>
              </w:rPr>
              <w:t>TUTTI</w:t>
            </w:r>
          </w:p>
        </w:tc>
        <w:tc>
          <w:tcPr>
            <w:tcW w:w="875" w:type="pct"/>
            <w:tcBorders>
              <w:top w:val="nil"/>
              <w:left w:val="nil"/>
              <w:bottom w:val="single" w:sz="8" w:space="0" w:color="auto"/>
              <w:right w:val="single" w:sz="8" w:space="0" w:color="auto"/>
            </w:tcBorders>
            <w:shd w:val="clear" w:color="auto" w:fill="auto"/>
            <w:noWrap/>
            <w:vAlign w:val="center"/>
            <w:hideMark/>
          </w:tcPr>
          <w:p w14:paraId="536D2891" w14:textId="77777777" w:rsidR="002C057B" w:rsidRPr="00873F00" w:rsidRDefault="002C057B" w:rsidP="0033498F">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1DBA2DD3" w14:textId="77777777" w:rsidR="002C057B" w:rsidRPr="00873F00" w:rsidRDefault="002C057B" w:rsidP="0033498F">
            <w:pPr>
              <w:jc w:val="left"/>
              <w:rPr>
                <w:color w:val="000000"/>
                <w:sz w:val="16"/>
                <w:szCs w:val="16"/>
                <w:lang w:eastAsia="it-IT"/>
              </w:rPr>
            </w:pPr>
            <w:r w:rsidRPr="00873F00">
              <w:rPr>
                <w:color w:val="000000"/>
                <w:sz w:val="16"/>
                <w:szCs w:val="16"/>
                <w:lang w:eastAsia="it-IT"/>
              </w:rPr>
              <w:t>NIF</w:t>
            </w:r>
          </w:p>
        </w:tc>
        <w:tc>
          <w:tcPr>
            <w:tcW w:w="853" w:type="pct"/>
            <w:tcBorders>
              <w:top w:val="nil"/>
              <w:left w:val="nil"/>
              <w:bottom w:val="single" w:sz="8" w:space="0" w:color="auto"/>
              <w:right w:val="single" w:sz="8" w:space="0" w:color="auto"/>
            </w:tcBorders>
            <w:shd w:val="clear" w:color="auto" w:fill="auto"/>
            <w:vAlign w:val="center"/>
            <w:hideMark/>
          </w:tcPr>
          <w:p w14:paraId="0A7CC7C1" w14:textId="77777777" w:rsidR="002C057B" w:rsidRPr="00873F00" w:rsidRDefault="002C057B" w:rsidP="0033498F">
            <w:pPr>
              <w:jc w:val="left"/>
              <w:rPr>
                <w:sz w:val="16"/>
                <w:szCs w:val="16"/>
                <w:lang w:eastAsia="it-IT"/>
              </w:rPr>
            </w:pPr>
            <w:r w:rsidRPr="00873F00">
              <w:rPr>
                <w:sz w:val="16"/>
                <w:szCs w:val="16"/>
                <w:lang w:eastAsia="it-IT"/>
              </w:rPr>
              <w:t> </w:t>
            </w:r>
          </w:p>
        </w:tc>
      </w:tr>
      <w:tr w:rsidR="002C057B" w:rsidRPr="00873F00" w14:paraId="2ADB73D4" w14:textId="77777777" w:rsidTr="0033498F">
        <w:trPr>
          <w:trHeight w:val="30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7BBF4904" w14:textId="77777777" w:rsidR="002C057B" w:rsidRPr="00873F00" w:rsidRDefault="002C057B" w:rsidP="0033498F">
            <w:pPr>
              <w:rPr>
                <w:color w:val="000000"/>
                <w:sz w:val="16"/>
                <w:szCs w:val="16"/>
                <w:lang w:eastAsia="it-IT"/>
              </w:rPr>
            </w:pPr>
            <w:r w:rsidRPr="00873F00">
              <w:rPr>
                <w:color w:val="000000"/>
                <w:sz w:val="16"/>
                <w:szCs w:val="16"/>
                <w:lang w:eastAsia="it-IT"/>
              </w:rPr>
              <w:t>Altre residenze fiscali</w:t>
            </w:r>
          </w:p>
        </w:tc>
        <w:tc>
          <w:tcPr>
            <w:tcW w:w="728" w:type="pct"/>
            <w:tcBorders>
              <w:top w:val="nil"/>
              <w:left w:val="nil"/>
              <w:bottom w:val="single" w:sz="8" w:space="0" w:color="auto"/>
              <w:right w:val="single" w:sz="8" w:space="0" w:color="auto"/>
            </w:tcBorders>
            <w:shd w:val="clear" w:color="auto" w:fill="auto"/>
            <w:noWrap/>
            <w:vAlign w:val="center"/>
            <w:hideMark/>
          </w:tcPr>
          <w:p w14:paraId="746108C6" w14:textId="77777777" w:rsidR="002C057B" w:rsidRPr="00873F00" w:rsidRDefault="002C057B" w:rsidP="0033498F">
            <w:pPr>
              <w:jc w:val="left"/>
              <w:rPr>
                <w:color w:val="000000"/>
                <w:sz w:val="16"/>
                <w:szCs w:val="16"/>
                <w:lang w:eastAsia="it-IT"/>
              </w:rPr>
            </w:pPr>
            <w:r w:rsidRPr="00873F00">
              <w:rPr>
                <w:color w:val="000000"/>
                <w:sz w:val="16"/>
                <w:szCs w:val="16"/>
                <w:lang w:eastAsia="it-IT"/>
              </w:rPr>
              <w:t>Alfanumerico</w:t>
            </w:r>
            <w:r>
              <w:rPr>
                <w:color w:val="000000"/>
                <w:sz w:val="16"/>
                <w:szCs w:val="16"/>
                <w:lang w:eastAsia="it-IT"/>
              </w:rPr>
              <w:t xml:space="preserve"> (2)</w:t>
            </w:r>
          </w:p>
        </w:tc>
        <w:tc>
          <w:tcPr>
            <w:tcW w:w="511" w:type="pct"/>
            <w:tcBorders>
              <w:top w:val="nil"/>
              <w:left w:val="nil"/>
              <w:bottom w:val="single" w:sz="8" w:space="0" w:color="auto"/>
              <w:right w:val="single" w:sz="8" w:space="0" w:color="auto"/>
            </w:tcBorders>
            <w:shd w:val="clear" w:color="auto" w:fill="auto"/>
            <w:vAlign w:val="center"/>
            <w:hideMark/>
          </w:tcPr>
          <w:p w14:paraId="499A8A8A" w14:textId="77777777" w:rsidR="002C057B" w:rsidRPr="00873F00" w:rsidRDefault="002C057B" w:rsidP="0033498F">
            <w:pPr>
              <w:jc w:val="left"/>
              <w:rPr>
                <w:color w:val="000000"/>
                <w:sz w:val="16"/>
                <w:szCs w:val="16"/>
                <w:lang w:eastAsia="it-IT"/>
              </w:rPr>
            </w:pPr>
            <w:r w:rsidRPr="00873F00">
              <w:rPr>
                <w:color w:val="000000"/>
                <w:sz w:val="16"/>
                <w:szCs w:val="16"/>
                <w:lang w:eastAsia="it-IT"/>
              </w:rPr>
              <w:t>SI/NO</w:t>
            </w:r>
          </w:p>
        </w:tc>
        <w:tc>
          <w:tcPr>
            <w:tcW w:w="436" w:type="pct"/>
            <w:tcBorders>
              <w:top w:val="nil"/>
              <w:left w:val="nil"/>
              <w:bottom w:val="single" w:sz="8" w:space="0" w:color="auto"/>
              <w:right w:val="single" w:sz="8" w:space="0" w:color="auto"/>
            </w:tcBorders>
            <w:shd w:val="clear" w:color="auto" w:fill="auto"/>
            <w:noWrap/>
            <w:vAlign w:val="center"/>
            <w:hideMark/>
          </w:tcPr>
          <w:p w14:paraId="48C1BEA7" w14:textId="77777777" w:rsidR="002C057B" w:rsidRPr="00873F00" w:rsidRDefault="002C057B" w:rsidP="0033498F">
            <w:pPr>
              <w:jc w:val="left"/>
              <w:rPr>
                <w:color w:val="000000"/>
                <w:sz w:val="16"/>
                <w:szCs w:val="16"/>
                <w:lang w:eastAsia="it-IT"/>
              </w:rPr>
            </w:pPr>
            <w:r w:rsidRPr="00873F00">
              <w:rPr>
                <w:color w:val="000000"/>
                <w:sz w:val="16"/>
                <w:szCs w:val="16"/>
                <w:lang w:eastAsia="it-IT"/>
              </w:rPr>
              <w:t>TUTTI</w:t>
            </w:r>
          </w:p>
        </w:tc>
        <w:tc>
          <w:tcPr>
            <w:tcW w:w="875" w:type="pct"/>
            <w:tcBorders>
              <w:top w:val="nil"/>
              <w:left w:val="nil"/>
              <w:bottom w:val="single" w:sz="8" w:space="0" w:color="auto"/>
              <w:right w:val="single" w:sz="8" w:space="0" w:color="auto"/>
            </w:tcBorders>
            <w:shd w:val="clear" w:color="auto" w:fill="auto"/>
            <w:noWrap/>
            <w:vAlign w:val="center"/>
            <w:hideMark/>
          </w:tcPr>
          <w:p w14:paraId="4BBBE36F" w14:textId="77777777" w:rsidR="002C057B" w:rsidRPr="00873F00" w:rsidRDefault="002C057B" w:rsidP="0033498F">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02110034" w14:textId="77777777" w:rsidR="002C057B" w:rsidRPr="00873F00" w:rsidRDefault="002C057B" w:rsidP="0033498F">
            <w:pPr>
              <w:jc w:val="left"/>
              <w:rPr>
                <w:color w:val="000000"/>
                <w:sz w:val="16"/>
                <w:szCs w:val="16"/>
                <w:lang w:eastAsia="it-IT"/>
              </w:rPr>
            </w:pPr>
            <w:r w:rsidRPr="00873F00">
              <w:rPr>
                <w:color w:val="000000"/>
                <w:sz w:val="16"/>
                <w:szCs w:val="16"/>
                <w:lang w:eastAsia="it-IT"/>
              </w:rPr>
              <w:t>Ulteriori residenze fiscali</w:t>
            </w:r>
          </w:p>
        </w:tc>
        <w:tc>
          <w:tcPr>
            <w:tcW w:w="853" w:type="pct"/>
            <w:tcBorders>
              <w:top w:val="nil"/>
              <w:left w:val="nil"/>
              <w:bottom w:val="single" w:sz="8" w:space="0" w:color="auto"/>
              <w:right w:val="single" w:sz="8" w:space="0" w:color="auto"/>
            </w:tcBorders>
            <w:shd w:val="clear" w:color="auto" w:fill="auto"/>
            <w:vAlign w:val="center"/>
            <w:hideMark/>
          </w:tcPr>
          <w:p w14:paraId="61418D6D" w14:textId="77777777" w:rsidR="002C057B" w:rsidRPr="00873F00" w:rsidRDefault="002C057B" w:rsidP="0033498F">
            <w:pPr>
              <w:jc w:val="left"/>
              <w:rPr>
                <w:sz w:val="16"/>
                <w:szCs w:val="16"/>
                <w:lang w:eastAsia="it-IT"/>
              </w:rPr>
            </w:pPr>
            <w:r w:rsidRPr="00873F00">
              <w:rPr>
                <w:sz w:val="16"/>
                <w:szCs w:val="16"/>
                <w:lang w:eastAsia="it-IT"/>
              </w:rPr>
              <w:t> </w:t>
            </w:r>
          </w:p>
        </w:tc>
      </w:tr>
      <w:tr w:rsidR="002C057B" w:rsidRPr="00873F00" w14:paraId="5C0AC386" w14:textId="77777777" w:rsidTr="0033498F">
        <w:trPr>
          <w:trHeight w:val="300"/>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3FF765B5" w14:textId="77777777" w:rsidR="002C057B" w:rsidRPr="00873F00" w:rsidRDefault="002C057B" w:rsidP="0033498F">
            <w:pPr>
              <w:rPr>
                <w:color w:val="000000"/>
                <w:sz w:val="16"/>
                <w:szCs w:val="16"/>
                <w:lang w:eastAsia="it-IT"/>
              </w:rPr>
            </w:pPr>
            <w:r w:rsidRPr="00873F00">
              <w:rPr>
                <w:color w:val="000000"/>
                <w:sz w:val="16"/>
                <w:szCs w:val="16"/>
                <w:lang w:eastAsia="it-IT"/>
              </w:rPr>
              <w:t>Società passive</w:t>
            </w:r>
          </w:p>
        </w:tc>
        <w:tc>
          <w:tcPr>
            <w:tcW w:w="728" w:type="pct"/>
            <w:tcBorders>
              <w:top w:val="nil"/>
              <w:left w:val="nil"/>
              <w:bottom w:val="single" w:sz="8" w:space="0" w:color="auto"/>
              <w:right w:val="single" w:sz="8" w:space="0" w:color="auto"/>
            </w:tcBorders>
            <w:shd w:val="clear" w:color="auto" w:fill="auto"/>
            <w:noWrap/>
            <w:vAlign w:val="center"/>
            <w:hideMark/>
          </w:tcPr>
          <w:p w14:paraId="1105947E" w14:textId="77777777" w:rsidR="002C057B" w:rsidRPr="00873F00" w:rsidRDefault="002C057B" w:rsidP="0033498F">
            <w:pPr>
              <w:jc w:val="left"/>
              <w:rPr>
                <w:color w:val="000000"/>
                <w:sz w:val="16"/>
                <w:szCs w:val="16"/>
                <w:lang w:eastAsia="it-IT"/>
              </w:rPr>
            </w:pPr>
            <w:r w:rsidRPr="00873F00">
              <w:rPr>
                <w:color w:val="000000"/>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1E1E610B" w14:textId="77777777" w:rsidR="002C057B" w:rsidRPr="00873F00" w:rsidRDefault="002C057B" w:rsidP="0033498F">
            <w:pPr>
              <w:jc w:val="left"/>
              <w:rPr>
                <w:color w:val="000000"/>
                <w:sz w:val="16"/>
                <w:szCs w:val="16"/>
                <w:lang w:eastAsia="it-IT"/>
              </w:rPr>
            </w:pPr>
            <w:r w:rsidRPr="00873F00">
              <w:rPr>
                <w:color w:val="000000"/>
                <w:sz w:val="16"/>
                <w:szCs w:val="16"/>
                <w:lang w:eastAsia="it-IT"/>
              </w:rPr>
              <w:t>SI/NO</w:t>
            </w:r>
          </w:p>
        </w:tc>
        <w:tc>
          <w:tcPr>
            <w:tcW w:w="436" w:type="pct"/>
            <w:tcBorders>
              <w:top w:val="nil"/>
              <w:left w:val="nil"/>
              <w:bottom w:val="single" w:sz="8" w:space="0" w:color="auto"/>
              <w:right w:val="single" w:sz="8" w:space="0" w:color="auto"/>
            </w:tcBorders>
            <w:shd w:val="clear" w:color="auto" w:fill="auto"/>
            <w:noWrap/>
            <w:vAlign w:val="center"/>
            <w:hideMark/>
          </w:tcPr>
          <w:p w14:paraId="0E7DB07A" w14:textId="77777777" w:rsidR="002C057B" w:rsidRPr="00873F00" w:rsidRDefault="002C057B" w:rsidP="0033498F">
            <w:pPr>
              <w:jc w:val="left"/>
              <w:rPr>
                <w:color w:val="000000"/>
                <w:sz w:val="16"/>
                <w:szCs w:val="16"/>
                <w:lang w:eastAsia="it-IT"/>
              </w:rPr>
            </w:pPr>
            <w:r w:rsidRPr="00873F00">
              <w:rPr>
                <w:color w:val="000000"/>
                <w:sz w:val="16"/>
                <w:szCs w:val="16"/>
                <w:lang w:eastAsia="it-IT"/>
              </w:rPr>
              <w:t>PG</w:t>
            </w:r>
            <w:r>
              <w:rPr>
                <w:color w:val="000000"/>
                <w:sz w:val="16"/>
                <w:szCs w:val="16"/>
                <w:lang w:eastAsia="it-IT"/>
              </w:rPr>
              <w:t>/POE componente giuridica</w:t>
            </w:r>
          </w:p>
        </w:tc>
        <w:tc>
          <w:tcPr>
            <w:tcW w:w="875" w:type="pct"/>
            <w:tcBorders>
              <w:top w:val="nil"/>
              <w:left w:val="nil"/>
              <w:bottom w:val="single" w:sz="8" w:space="0" w:color="auto"/>
              <w:right w:val="single" w:sz="8" w:space="0" w:color="auto"/>
            </w:tcBorders>
            <w:shd w:val="clear" w:color="auto" w:fill="auto"/>
            <w:noWrap/>
            <w:vAlign w:val="center"/>
            <w:hideMark/>
          </w:tcPr>
          <w:p w14:paraId="06E7E4C2" w14:textId="77777777" w:rsidR="002C057B" w:rsidRPr="00873F00" w:rsidRDefault="002C057B" w:rsidP="0033498F">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093F8EF1" w14:textId="77777777" w:rsidR="002C057B" w:rsidRPr="00873F00" w:rsidRDefault="002C057B" w:rsidP="0033498F">
            <w:pPr>
              <w:jc w:val="left"/>
              <w:rPr>
                <w:color w:val="000000"/>
                <w:sz w:val="16"/>
                <w:szCs w:val="16"/>
                <w:lang w:eastAsia="it-IT"/>
              </w:rPr>
            </w:pPr>
            <w:r w:rsidRPr="00873F00">
              <w:rPr>
                <w:color w:val="000000"/>
                <w:sz w:val="16"/>
                <w:szCs w:val="16"/>
                <w:lang w:eastAsia="it-IT"/>
              </w:rPr>
              <w:t>Società passive</w:t>
            </w:r>
          </w:p>
        </w:tc>
        <w:tc>
          <w:tcPr>
            <w:tcW w:w="853" w:type="pct"/>
            <w:tcBorders>
              <w:top w:val="nil"/>
              <w:left w:val="nil"/>
              <w:bottom w:val="single" w:sz="8" w:space="0" w:color="auto"/>
              <w:right w:val="single" w:sz="8" w:space="0" w:color="auto"/>
            </w:tcBorders>
            <w:shd w:val="clear" w:color="auto" w:fill="auto"/>
            <w:vAlign w:val="center"/>
            <w:hideMark/>
          </w:tcPr>
          <w:p w14:paraId="665B6A52" w14:textId="77777777" w:rsidR="002C057B" w:rsidRPr="00873F00" w:rsidRDefault="002C057B" w:rsidP="0033498F">
            <w:pPr>
              <w:jc w:val="left"/>
              <w:rPr>
                <w:b/>
                <w:bCs/>
                <w:sz w:val="16"/>
                <w:szCs w:val="16"/>
                <w:lang w:eastAsia="it-IT"/>
              </w:rPr>
            </w:pPr>
            <w:r w:rsidRPr="00873F00">
              <w:rPr>
                <w:b/>
                <w:bCs/>
                <w:sz w:val="16"/>
                <w:szCs w:val="16"/>
                <w:lang w:eastAsia="it-IT"/>
              </w:rPr>
              <w:t>New campo BSA VITA e servizio API di AIA delle PG</w:t>
            </w:r>
          </w:p>
        </w:tc>
      </w:tr>
      <w:tr w:rsidR="002C057B" w:rsidRPr="00873F00" w14:paraId="478659E7" w14:textId="77777777" w:rsidTr="0033498F">
        <w:trPr>
          <w:trHeight w:val="1644"/>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23FBCF90" w14:textId="77777777" w:rsidR="002C057B" w:rsidRPr="00873F00" w:rsidRDefault="002C057B" w:rsidP="0033498F">
            <w:pPr>
              <w:rPr>
                <w:color w:val="000000"/>
                <w:sz w:val="16"/>
                <w:szCs w:val="16"/>
                <w:lang w:eastAsia="it-IT"/>
              </w:rPr>
            </w:pPr>
            <w:r w:rsidRPr="00873F00">
              <w:rPr>
                <w:color w:val="000000"/>
                <w:sz w:val="16"/>
                <w:szCs w:val="16"/>
                <w:lang w:eastAsia="it-IT"/>
              </w:rPr>
              <w:t>Dati del titolare effettivo raccolti</w:t>
            </w:r>
          </w:p>
        </w:tc>
        <w:tc>
          <w:tcPr>
            <w:tcW w:w="728" w:type="pct"/>
            <w:tcBorders>
              <w:top w:val="nil"/>
              <w:left w:val="nil"/>
              <w:bottom w:val="single" w:sz="8" w:space="0" w:color="auto"/>
              <w:right w:val="single" w:sz="8" w:space="0" w:color="auto"/>
            </w:tcBorders>
            <w:shd w:val="clear" w:color="auto" w:fill="auto"/>
            <w:noWrap/>
            <w:vAlign w:val="center"/>
            <w:hideMark/>
          </w:tcPr>
          <w:p w14:paraId="0E567FA9" w14:textId="77777777" w:rsidR="002C057B" w:rsidRPr="00873F00" w:rsidRDefault="002C057B" w:rsidP="0033498F">
            <w:pPr>
              <w:jc w:val="left"/>
              <w:rPr>
                <w:color w:val="000000"/>
                <w:sz w:val="16"/>
                <w:szCs w:val="16"/>
                <w:lang w:eastAsia="it-IT"/>
              </w:rPr>
            </w:pPr>
            <w:r w:rsidRPr="00873F00">
              <w:rPr>
                <w:color w:val="000000"/>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276C40A6" w14:textId="77777777" w:rsidR="002C057B" w:rsidRPr="00873F00" w:rsidRDefault="002C057B" w:rsidP="0033498F">
            <w:pPr>
              <w:jc w:val="left"/>
              <w:rPr>
                <w:color w:val="000000"/>
                <w:sz w:val="16"/>
                <w:szCs w:val="16"/>
                <w:lang w:eastAsia="it-IT"/>
              </w:rPr>
            </w:pPr>
            <w:r w:rsidRPr="00873F00">
              <w:rPr>
                <w:color w:val="000000"/>
                <w:sz w:val="16"/>
                <w:szCs w:val="16"/>
                <w:lang w:eastAsia="it-IT"/>
              </w:rPr>
              <w:t>da condividere codifica in AU</w:t>
            </w:r>
          </w:p>
        </w:tc>
        <w:tc>
          <w:tcPr>
            <w:tcW w:w="436" w:type="pct"/>
            <w:tcBorders>
              <w:top w:val="nil"/>
              <w:left w:val="nil"/>
              <w:bottom w:val="single" w:sz="8" w:space="0" w:color="auto"/>
              <w:right w:val="single" w:sz="8" w:space="0" w:color="auto"/>
            </w:tcBorders>
            <w:shd w:val="clear" w:color="auto" w:fill="auto"/>
            <w:noWrap/>
            <w:vAlign w:val="center"/>
            <w:hideMark/>
          </w:tcPr>
          <w:p w14:paraId="7EF8FA5D" w14:textId="77777777" w:rsidR="002C057B" w:rsidRPr="00873F00" w:rsidRDefault="002C057B" w:rsidP="0033498F">
            <w:pPr>
              <w:jc w:val="left"/>
              <w:rPr>
                <w:color w:val="000000"/>
                <w:sz w:val="16"/>
                <w:szCs w:val="16"/>
                <w:lang w:eastAsia="it-IT"/>
              </w:rPr>
            </w:pPr>
            <w:r w:rsidRPr="00873F00">
              <w:rPr>
                <w:color w:val="000000"/>
                <w:sz w:val="16"/>
                <w:szCs w:val="16"/>
                <w:lang w:eastAsia="it-IT"/>
              </w:rPr>
              <w:t>PG</w:t>
            </w:r>
            <w:r>
              <w:rPr>
                <w:color w:val="000000"/>
                <w:sz w:val="16"/>
                <w:szCs w:val="16"/>
                <w:lang w:eastAsia="it-IT"/>
              </w:rPr>
              <w:t>/POE componente giuridica</w:t>
            </w:r>
          </w:p>
        </w:tc>
        <w:tc>
          <w:tcPr>
            <w:tcW w:w="875" w:type="pct"/>
            <w:tcBorders>
              <w:top w:val="nil"/>
              <w:left w:val="nil"/>
              <w:bottom w:val="single" w:sz="8" w:space="0" w:color="auto"/>
              <w:right w:val="single" w:sz="8" w:space="0" w:color="auto"/>
            </w:tcBorders>
            <w:shd w:val="clear" w:color="auto" w:fill="auto"/>
            <w:noWrap/>
            <w:vAlign w:val="center"/>
            <w:hideMark/>
          </w:tcPr>
          <w:p w14:paraId="30A9CEBA" w14:textId="77777777" w:rsidR="002C057B" w:rsidRPr="00873F00" w:rsidRDefault="002C057B" w:rsidP="0033498F">
            <w:pPr>
              <w:jc w:val="left"/>
              <w:rPr>
                <w:color w:val="000000"/>
                <w:sz w:val="16"/>
                <w:szCs w:val="16"/>
                <w:lang w:eastAsia="it-IT"/>
              </w:rPr>
            </w:pPr>
            <w:r w:rsidRPr="00873F00">
              <w:rPr>
                <w:color w:val="000000"/>
                <w:sz w:val="16"/>
                <w:szCs w:val="16"/>
                <w:lang w:eastAsia="it-IT"/>
              </w:rPr>
              <w:t>ALTRI DATI VITA</w:t>
            </w:r>
          </w:p>
        </w:tc>
        <w:tc>
          <w:tcPr>
            <w:tcW w:w="874" w:type="pct"/>
            <w:tcBorders>
              <w:top w:val="nil"/>
              <w:left w:val="nil"/>
              <w:bottom w:val="single" w:sz="8" w:space="0" w:color="auto"/>
              <w:right w:val="single" w:sz="8" w:space="0" w:color="auto"/>
            </w:tcBorders>
            <w:shd w:val="clear" w:color="auto" w:fill="auto"/>
            <w:vAlign w:val="center"/>
            <w:hideMark/>
          </w:tcPr>
          <w:p w14:paraId="7D6C82AB" w14:textId="77777777" w:rsidR="002C057B" w:rsidRPr="00873F00" w:rsidRDefault="002C057B" w:rsidP="0033498F">
            <w:pPr>
              <w:jc w:val="left"/>
              <w:rPr>
                <w:color w:val="000000"/>
                <w:sz w:val="16"/>
                <w:szCs w:val="16"/>
                <w:lang w:eastAsia="it-IT"/>
              </w:rPr>
            </w:pPr>
            <w:r w:rsidRPr="00873F00">
              <w:rPr>
                <w:color w:val="000000"/>
                <w:sz w:val="16"/>
                <w:szCs w:val="16"/>
                <w:lang w:eastAsia="it-IT"/>
              </w:rPr>
              <w:t>Dati del titolare effettivo raccolti</w:t>
            </w:r>
          </w:p>
        </w:tc>
        <w:tc>
          <w:tcPr>
            <w:tcW w:w="853" w:type="pct"/>
            <w:tcBorders>
              <w:top w:val="nil"/>
              <w:left w:val="nil"/>
              <w:bottom w:val="single" w:sz="8" w:space="0" w:color="auto"/>
              <w:right w:val="single" w:sz="8" w:space="0" w:color="auto"/>
            </w:tcBorders>
            <w:shd w:val="clear" w:color="auto" w:fill="auto"/>
            <w:vAlign w:val="center"/>
            <w:hideMark/>
          </w:tcPr>
          <w:p w14:paraId="46DDD6CD" w14:textId="0B8373D0" w:rsidR="002C057B" w:rsidRPr="00873F00" w:rsidRDefault="002C057B" w:rsidP="0033498F">
            <w:pPr>
              <w:jc w:val="left"/>
              <w:rPr>
                <w:sz w:val="16"/>
                <w:szCs w:val="16"/>
                <w:lang w:eastAsia="it-IT"/>
              </w:rPr>
            </w:pPr>
            <w:r w:rsidRPr="00873F00">
              <w:rPr>
                <w:sz w:val="16"/>
                <w:szCs w:val="16"/>
                <w:lang w:eastAsia="it-IT"/>
              </w:rPr>
              <w:t>PRESENTE IN AIA CON 2 CAMPI DISTINTI  (DICHIARAZIONE DEL CLIENTE SI/NO; CONSULTAZIONE ATTI PUBBLICI SI/NO).</w:t>
            </w:r>
            <w:r w:rsidR="008A5396">
              <w:rPr>
                <w:sz w:val="16"/>
                <w:szCs w:val="16"/>
                <w:lang w:eastAsia="it-IT"/>
              </w:rPr>
              <w:t xml:space="preserve"> I valori passati </w:t>
            </w:r>
            <w:r w:rsidR="00ED0DAD">
              <w:rPr>
                <w:sz w:val="16"/>
                <w:szCs w:val="16"/>
                <w:lang w:eastAsia="it-IT"/>
              </w:rPr>
              <w:t xml:space="preserve">da Positiv </w:t>
            </w:r>
            <w:r w:rsidR="008A5396">
              <w:rPr>
                <w:sz w:val="16"/>
                <w:szCs w:val="16"/>
                <w:lang w:eastAsia="it-IT"/>
              </w:rPr>
              <w:t>sono 0 (NO) ed 1 (SI)</w:t>
            </w:r>
            <w:r w:rsidRPr="00873F00">
              <w:rPr>
                <w:sz w:val="16"/>
                <w:szCs w:val="16"/>
                <w:lang w:eastAsia="it-IT"/>
              </w:rPr>
              <w:br/>
            </w:r>
            <w:r w:rsidRPr="00873F00">
              <w:rPr>
                <w:b/>
                <w:bCs/>
                <w:sz w:val="16"/>
                <w:szCs w:val="16"/>
                <w:lang w:eastAsia="it-IT"/>
              </w:rPr>
              <w:t xml:space="preserve">New campo BSA VITA e servizio </w:t>
            </w:r>
            <w:r w:rsidRPr="00873F00">
              <w:rPr>
                <w:b/>
                <w:bCs/>
                <w:sz w:val="16"/>
                <w:szCs w:val="16"/>
                <w:lang w:eastAsia="it-IT"/>
              </w:rPr>
              <w:lastRenderedPageBreak/>
              <w:t>API di AIA delle PG</w:t>
            </w:r>
          </w:p>
        </w:tc>
      </w:tr>
      <w:tr w:rsidR="002C057B" w:rsidRPr="00873F00" w14:paraId="0789ACDD" w14:textId="77777777" w:rsidTr="0033498F">
        <w:trPr>
          <w:trHeight w:val="828"/>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0833CE2F" w14:textId="77777777" w:rsidR="002C057B" w:rsidRPr="00873F00" w:rsidRDefault="002C057B" w:rsidP="0033498F">
            <w:pPr>
              <w:rPr>
                <w:sz w:val="16"/>
                <w:szCs w:val="16"/>
                <w:lang w:eastAsia="it-IT"/>
              </w:rPr>
            </w:pPr>
            <w:r w:rsidRPr="00873F00">
              <w:rPr>
                <w:sz w:val="16"/>
                <w:szCs w:val="16"/>
                <w:lang w:eastAsia="it-IT"/>
              </w:rPr>
              <w:lastRenderedPageBreak/>
              <w:t>Nazione Relazioni Commerciali1</w:t>
            </w:r>
          </w:p>
        </w:tc>
        <w:tc>
          <w:tcPr>
            <w:tcW w:w="728" w:type="pct"/>
            <w:tcBorders>
              <w:top w:val="nil"/>
              <w:left w:val="nil"/>
              <w:bottom w:val="single" w:sz="8" w:space="0" w:color="auto"/>
              <w:right w:val="single" w:sz="8" w:space="0" w:color="auto"/>
            </w:tcBorders>
            <w:shd w:val="clear" w:color="auto" w:fill="auto"/>
            <w:noWrap/>
            <w:vAlign w:val="center"/>
            <w:hideMark/>
          </w:tcPr>
          <w:p w14:paraId="46799DB1" w14:textId="77777777" w:rsidR="002C057B" w:rsidRPr="00873F00" w:rsidRDefault="002C057B" w:rsidP="0033498F">
            <w:pPr>
              <w:jc w:val="left"/>
              <w:rPr>
                <w:sz w:val="16"/>
                <w:szCs w:val="16"/>
                <w:lang w:eastAsia="it-IT"/>
              </w:rPr>
            </w:pPr>
            <w:r w:rsidRPr="00873F00">
              <w:rPr>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42A3671E" w14:textId="77777777" w:rsidR="002C057B" w:rsidRPr="00873F00" w:rsidRDefault="002C057B" w:rsidP="0033498F">
            <w:pPr>
              <w:jc w:val="left"/>
              <w:rPr>
                <w:color w:val="000000"/>
                <w:sz w:val="16"/>
                <w:szCs w:val="16"/>
                <w:lang w:eastAsia="it-IT"/>
              </w:rPr>
            </w:pPr>
            <w:r w:rsidRPr="00873F00">
              <w:rPr>
                <w:color w:val="000000"/>
                <w:sz w:val="16"/>
                <w:szCs w:val="16"/>
                <w:lang w:eastAsia="it-IT"/>
              </w:rPr>
              <w:t>codice nazione come prima cittadinanza (Es 086 per  italia)</w:t>
            </w:r>
          </w:p>
        </w:tc>
        <w:tc>
          <w:tcPr>
            <w:tcW w:w="436" w:type="pct"/>
            <w:tcBorders>
              <w:top w:val="nil"/>
              <w:left w:val="nil"/>
              <w:bottom w:val="single" w:sz="8" w:space="0" w:color="auto"/>
              <w:right w:val="single" w:sz="8" w:space="0" w:color="auto"/>
            </w:tcBorders>
            <w:shd w:val="clear" w:color="auto" w:fill="auto"/>
            <w:noWrap/>
            <w:vAlign w:val="center"/>
            <w:hideMark/>
          </w:tcPr>
          <w:p w14:paraId="11B7BF3F" w14:textId="77777777" w:rsidR="002C057B" w:rsidRPr="00873F00" w:rsidRDefault="002C057B" w:rsidP="0033498F">
            <w:pPr>
              <w:jc w:val="left"/>
              <w:rPr>
                <w:sz w:val="16"/>
                <w:szCs w:val="16"/>
                <w:lang w:eastAsia="it-IT"/>
              </w:rPr>
            </w:pPr>
            <w:r w:rsidRPr="00873F00">
              <w:rPr>
                <w:sz w:val="16"/>
                <w:szCs w:val="16"/>
                <w:lang w:eastAsia="it-IT"/>
              </w:rPr>
              <w:t>PG</w:t>
            </w:r>
          </w:p>
        </w:tc>
        <w:tc>
          <w:tcPr>
            <w:tcW w:w="875" w:type="pct"/>
            <w:tcBorders>
              <w:top w:val="nil"/>
              <w:left w:val="nil"/>
              <w:bottom w:val="single" w:sz="8" w:space="0" w:color="auto"/>
              <w:right w:val="single" w:sz="8" w:space="0" w:color="auto"/>
            </w:tcBorders>
            <w:shd w:val="clear" w:color="auto" w:fill="auto"/>
            <w:noWrap/>
            <w:vAlign w:val="center"/>
            <w:hideMark/>
          </w:tcPr>
          <w:p w14:paraId="51308317" w14:textId="77777777" w:rsidR="002C057B" w:rsidRPr="00873F00" w:rsidRDefault="002C057B" w:rsidP="0033498F">
            <w:pPr>
              <w:jc w:val="left"/>
              <w:rPr>
                <w:sz w:val="16"/>
                <w:szCs w:val="16"/>
                <w:lang w:eastAsia="it-IT"/>
              </w:rPr>
            </w:pPr>
            <w:r w:rsidRPr="00873F00">
              <w:rPr>
                <w:sz w:val="16"/>
                <w:szCs w:val="16"/>
                <w:lang w:eastAsia="it-IT"/>
              </w:rPr>
              <w:t>ALTRI DETTAGLI -DATI ANTIRICICLAGGIO</w:t>
            </w:r>
          </w:p>
        </w:tc>
        <w:tc>
          <w:tcPr>
            <w:tcW w:w="874" w:type="pct"/>
            <w:tcBorders>
              <w:top w:val="nil"/>
              <w:left w:val="nil"/>
              <w:bottom w:val="single" w:sz="8" w:space="0" w:color="auto"/>
              <w:right w:val="single" w:sz="8" w:space="0" w:color="auto"/>
            </w:tcBorders>
            <w:shd w:val="clear" w:color="auto" w:fill="auto"/>
            <w:vAlign w:val="center"/>
            <w:hideMark/>
          </w:tcPr>
          <w:p w14:paraId="4D21F3D4" w14:textId="77777777" w:rsidR="002C057B" w:rsidRPr="00873F00" w:rsidRDefault="002C057B" w:rsidP="0033498F">
            <w:pPr>
              <w:jc w:val="left"/>
              <w:rPr>
                <w:sz w:val="16"/>
                <w:szCs w:val="16"/>
                <w:lang w:eastAsia="it-IT"/>
              </w:rPr>
            </w:pPr>
            <w:r w:rsidRPr="00873F00">
              <w:rPr>
                <w:sz w:val="16"/>
                <w:szCs w:val="16"/>
                <w:lang w:eastAsia="it-IT"/>
              </w:rPr>
              <w:t>Paese in cui si intrattengono relazioni commerciali 1</w:t>
            </w:r>
          </w:p>
        </w:tc>
        <w:tc>
          <w:tcPr>
            <w:tcW w:w="853" w:type="pct"/>
            <w:tcBorders>
              <w:top w:val="nil"/>
              <w:left w:val="nil"/>
              <w:bottom w:val="single" w:sz="8" w:space="0" w:color="auto"/>
              <w:right w:val="single" w:sz="8" w:space="0" w:color="auto"/>
            </w:tcBorders>
            <w:shd w:val="clear" w:color="auto" w:fill="auto"/>
            <w:vAlign w:val="center"/>
            <w:hideMark/>
          </w:tcPr>
          <w:p w14:paraId="2A93EA21" w14:textId="77777777" w:rsidR="002C057B" w:rsidRPr="00873F00" w:rsidRDefault="002C057B" w:rsidP="0033498F">
            <w:pPr>
              <w:jc w:val="left"/>
              <w:rPr>
                <w:sz w:val="16"/>
                <w:szCs w:val="16"/>
                <w:lang w:eastAsia="it-IT"/>
              </w:rPr>
            </w:pPr>
            <w:r w:rsidRPr="00873F00">
              <w:rPr>
                <w:sz w:val="16"/>
                <w:szCs w:val="16"/>
                <w:lang w:eastAsia="it-IT"/>
              </w:rPr>
              <w:t xml:space="preserve">già passato dalla SGU2/SGU8. </w:t>
            </w:r>
            <w:r w:rsidRPr="00873F00">
              <w:rPr>
                <w:sz w:val="16"/>
                <w:szCs w:val="16"/>
                <w:lang w:eastAsia="it-IT"/>
              </w:rPr>
              <w:br/>
              <w:t xml:space="preserve">Implementare il BSA VITA Soggetti per recepire queste informazioni dall'SGU8 e passarle al servizio </w:t>
            </w:r>
            <w:r>
              <w:rPr>
                <w:sz w:val="16"/>
                <w:szCs w:val="16"/>
                <w:lang w:eastAsia="it-IT"/>
              </w:rPr>
              <w:t>A</w:t>
            </w:r>
            <w:r w:rsidRPr="00873F00">
              <w:rPr>
                <w:sz w:val="16"/>
                <w:szCs w:val="16"/>
                <w:lang w:eastAsia="it-IT"/>
              </w:rPr>
              <w:t>PI di AIA.</w:t>
            </w:r>
          </w:p>
        </w:tc>
      </w:tr>
      <w:tr w:rsidR="002C057B" w:rsidRPr="00873F00" w14:paraId="4C691FB5" w14:textId="77777777" w:rsidTr="0033498F">
        <w:trPr>
          <w:trHeight w:val="828"/>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47B94897" w14:textId="77777777" w:rsidR="002C057B" w:rsidRPr="00873F00" w:rsidRDefault="002C057B" w:rsidP="0033498F">
            <w:pPr>
              <w:rPr>
                <w:sz w:val="16"/>
                <w:szCs w:val="16"/>
                <w:lang w:eastAsia="it-IT"/>
              </w:rPr>
            </w:pPr>
            <w:r w:rsidRPr="00873F00">
              <w:rPr>
                <w:sz w:val="16"/>
                <w:szCs w:val="16"/>
                <w:lang w:eastAsia="it-IT"/>
              </w:rPr>
              <w:t>Nazione Relazioni Commerciali2</w:t>
            </w:r>
          </w:p>
        </w:tc>
        <w:tc>
          <w:tcPr>
            <w:tcW w:w="728" w:type="pct"/>
            <w:tcBorders>
              <w:top w:val="nil"/>
              <w:left w:val="nil"/>
              <w:bottom w:val="single" w:sz="8" w:space="0" w:color="auto"/>
              <w:right w:val="single" w:sz="8" w:space="0" w:color="auto"/>
            </w:tcBorders>
            <w:shd w:val="clear" w:color="auto" w:fill="auto"/>
            <w:noWrap/>
            <w:vAlign w:val="center"/>
            <w:hideMark/>
          </w:tcPr>
          <w:p w14:paraId="2A22AC70" w14:textId="77777777" w:rsidR="002C057B" w:rsidRPr="00873F00" w:rsidRDefault="002C057B" w:rsidP="0033498F">
            <w:pPr>
              <w:jc w:val="left"/>
              <w:rPr>
                <w:sz w:val="16"/>
                <w:szCs w:val="16"/>
                <w:lang w:eastAsia="it-IT"/>
              </w:rPr>
            </w:pPr>
            <w:r w:rsidRPr="00873F00">
              <w:rPr>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0F3E0787" w14:textId="77777777" w:rsidR="002C057B" w:rsidRPr="00873F00" w:rsidRDefault="002C057B" w:rsidP="0033498F">
            <w:pPr>
              <w:jc w:val="left"/>
              <w:rPr>
                <w:color w:val="000000"/>
                <w:sz w:val="16"/>
                <w:szCs w:val="16"/>
                <w:lang w:eastAsia="it-IT"/>
              </w:rPr>
            </w:pPr>
            <w:r w:rsidRPr="00873F00">
              <w:rPr>
                <w:color w:val="000000"/>
                <w:sz w:val="16"/>
                <w:szCs w:val="16"/>
                <w:lang w:eastAsia="it-IT"/>
              </w:rPr>
              <w:t>codice nazione come prima cittadinanza (Es 086 per  italia)</w:t>
            </w:r>
          </w:p>
        </w:tc>
        <w:tc>
          <w:tcPr>
            <w:tcW w:w="436" w:type="pct"/>
            <w:tcBorders>
              <w:top w:val="nil"/>
              <w:left w:val="nil"/>
              <w:bottom w:val="single" w:sz="8" w:space="0" w:color="auto"/>
              <w:right w:val="single" w:sz="8" w:space="0" w:color="auto"/>
            </w:tcBorders>
            <w:shd w:val="clear" w:color="auto" w:fill="auto"/>
            <w:noWrap/>
            <w:vAlign w:val="center"/>
            <w:hideMark/>
          </w:tcPr>
          <w:p w14:paraId="59B37A6B" w14:textId="77777777" w:rsidR="002C057B" w:rsidRPr="00873F00" w:rsidRDefault="002C057B" w:rsidP="0033498F">
            <w:pPr>
              <w:jc w:val="left"/>
              <w:rPr>
                <w:sz w:val="16"/>
                <w:szCs w:val="16"/>
                <w:lang w:eastAsia="it-IT"/>
              </w:rPr>
            </w:pPr>
            <w:r w:rsidRPr="00873F00">
              <w:rPr>
                <w:sz w:val="16"/>
                <w:szCs w:val="16"/>
                <w:lang w:eastAsia="it-IT"/>
              </w:rPr>
              <w:t>PG</w:t>
            </w:r>
          </w:p>
        </w:tc>
        <w:tc>
          <w:tcPr>
            <w:tcW w:w="875" w:type="pct"/>
            <w:tcBorders>
              <w:top w:val="nil"/>
              <w:left w:val="nil"/>
              <w:bottom w:val="single" w:sz="8" w:space="0" w:color="auto"/>
              <w:right w:val="single" w:sz="8" w:space="0" w:color="auto"/>
            </w:tcBorders>
            <w:shd w:val="clear" w:color="auto" w:fill="auto"/>
            <w:noWrap/>
            <w:vAlign w:val="center"/>
            <w:hideMark/>
          </w:tcPr>
          <w:p w14:paraId="556C336F" w14:textId="77777777" w:rsidR="002C057B" w:rsidRPr="00873F00" w:rsidRDefault="002C057B" w:rsidP="0033498F">
            <w:pPr>
              <w:jc w:val="left"/>
              <w:rPr>
                <w:sz w:val="16"/>
                <w:szCs w:val="16"/>
                <w:lang w:eastAsia="it-IT"/>
              </w:rPr>
            </w:pPr>
            <w:r w:rsidRPr="00873F00">
              <w:rPr>
                <w:sz w:val="16"/>
                <w:szCs w:val="16"/>
                <w:lang w:eastAsia="it-IT"/>
              </w:rPr>
              <w:t>ALTRI DETTAGLI -DATI ANTIRICICLAGGIO</w:t>
            </w:r>
          </w:p>
        </w:tc>
        <w:tc>
          <w:tcPr>
            <w:tcW w:w="874" w:type="pct"/>
            <w:tcBorders>
              <w:top w:val="nil"/>
              <w:left w:val="nil"/>
              <w:bottom w:val="single" w:sz="8" w:space="0" w:color="auto"/>
              <w:right w:val="single" w:sz="8" w:space="0" w:color="auto"/>
            </w:tcBorders>
            <w:shd w:val="clear" w:color="auto" w:fill="auto"/>
            <w:vAlign w:val="center"/>
            <w:hideMark/>
          </w:tcPr>
          <w:p w14:paraId="32FE1DFD" w14:textId="77777777" w:rsidR="002C057B" w:rsidRPr="00873F00" w:rsidRDefault="002C057B" w:rsidP="0033498F">
            <w:pPr>
              <w:jc w:val="left"/>
              <w:rPr>
                <w:sz w:val="16"/>
                <w:szCs w:val="16"/>
                <w:lang w:eastAsia="it-IT"/>
              </w:rPr>
            </w:pPr>
            <w:r w:rsidRPr="00873F00">
              <w:rPr>
                <w:sz w:val="16"/>
                <w:szCs w:val="16"/>
                <w:lang w:eastAsia="it-IT"/>
              </w:rPr>
              <w:t>Paese in cui si intrattengono relazioni commerciali 2</w:t>
            </w:r>
          </w:p>
        </w:tc>
        <w:tc>
          <w:tcPr>
            <w:tcW w:w="853" w:type="pct"/>
            <w:tcBorders>
              <w:top w:val="nil"/>
              <w:left w:val="nil"/>
              <w:bottom w:val="single" w:sz="8" w:space="0" w:color="auto"/>
              <w:right w:val="single" w:sz="8" w:space="0" w:color="auto"/>
            </w:tcBorders>
            <w:shd w:val="clear" w:color="auto" w:fill="auto"/>
            <w:vAlign w:val="center"/>
            <w:hideMark/>
          </w:tcPr>
          <w:p w14:paraId="59D145A1" w14:textId="77777777" w:rsidR="002C057B" w:rsidRPr="00873F00" w:rsidRDefault="002C057B" w:rsidP="0033498F">
            <w:pPr>
              <w:jc w:val="left"/>
              <w:rPr>
                <w:sz w:val="16"/>
                <w:szCs w:val="16"/>
                <w:lang w:eastAsia="it-IT"/>
              </w:rPr>
            </w:pPr>
            <w:r w:rsidRPr="00873F00">
              <w:rPr>
                <w:sz w:val="16"/>
                <w:szCs w:val="16"/>
                <w:lang w:eastAsia="it-IT"/>
              </w:rPr>
              <w:t xml:space="preserve">già passato dalla SGU2/SGU8. </w:t>
            </w:r>
            <w:r w:rsidRPr="00873F00">
              <w:rPr>
                <w:sz w:val="16"/>
                <w:szCs w:val="16"/>
                <w:lang w:eastAsia="it-IT"/>
              </w:rPr>
              <w:br/>
              <w:t xml:space="preserve">Implementare il BSA VITA Soggetti per recepire queste informazioni dall'SGU8 e passarle al servizio </w:t>
            </w:r>
            <w:r>
              <w:rPr>
                <w:sz w:val="16"/>
                <w:szCs w:val="16"/>
                <w:lang w:eastAsia="it-IT"/>
              </w:rPr>
              <w:t>A</w:t>
            </w:r>
            <w:r w:rsidRPr="00873F00">
              <w:rPr>
                <w:sz w:val="16"/>
                <w:szCs w:val="16"/>
                <w:lang w:eastAsia="it-IT"/>
              </w:rPr>
              <w:t>PI di AIA.</w:t>
            </w:r>
          </w:p>
        </w:tc>
      </w:tr>
      <w:tr w:rsidR="002C057B" w:rsidRPr="00873F00" w14:paraId="64F8302B" w14:textId="77777777" w:rsidTr="0033498F">
        <w:trPr>
          <w:trHeight w:val="828"/>
        </w:trPr>
        <w:tc>
          <w:tcPr>
            <w:tcW w:w="724" w:type="pct"/>
            <w:tcBorders>
              <w:top w:val="nil"/>
              <w:left w:val="single" w:sz="8" w:space="0" w:color="auto"/>
              <w:bottom w:val="single" w:sz="8" w:space="0" w:color="auto"/>
              <w:right w:val="single" w:sz="8" w:space="0" w:color="auto"/>
            </w:tcBorders>
            <w:shd w:val="clear" w:color="auto" w:fill="auto"/>
            <w:noWrap/>
            <w:vAlign w:val="center"/>
            <w:hideMark/>
          </w:tcPr>
          <w:p w14:paraId="77F24402" w14:textId="77777777" w:rsidR="002C057B" w:rsidRPr="00873F00" w:rsidRDefault="002C057B" w:rsidP="0033498F">
            <w:pPr>
              <w:rPr>
                <w:sz w:val="16"/>
                <w:szCs w:val="16"/>
                <w:lang w:eastAsia="it-IT"/>
              </w:rPr>
            </w:pPr>
            <w:r w:rsidRPr="00873F00">
              <w:rPr>
                <w:sz w:val="16"/>
                <w:szCs w:val="16"/>
                <w:lang w:eastAsia="it-IT"/>
              </w:rPr>
              <w:t>Nazione Relazioni Commerciali3</w:t>
            </w:r>
          </w:p>
        </w:tc>
        <w:tc>
          <w:tcPr>
            <w:tcW w:w="728" w:type="pct"/>
            <w:tcBorders>
              <w:top w:val="nil"/>
              <w:left w:val="nil"/>
              <w:bottom w:val="single" w:sz="8" w:space="0" w:color="auto"/>
              <w:right w:val="single" w:sz="8" w:space="0" w:color="auto"/>
            </w:tcBorders>
            <w:shd w:val="clear" w:color="auto" w:fill="auto"/>
            <w:noWrap/>
            <w:vAlign w:val="center"/>
            <w:hideMark/>
          </w:tcPr>
          <w:p w14:paraId="2427F817" w14:textId="77777777" w:rsidR="002C057B" w:rsidRPr="00873F00" w:rsidRDefault="002C057B" w:rsidP="0033498F">
            <w:pPr>
              <w:jc w:val="left"/>
              <w:rPr>
                <w:sz w:val="16"/>
                <w:szCs w:val="16"/>
                <w:lang w:eastAsia="it-IT"/>
              </w:rPr>
            </w:pPr>
            <w:r w:rsidRPr="00873F00">
              <w:rPr>
                <w:sz w:val="16"/>
                <w:szCs w:val="16"/>
                <w:lang w:eastAsia="it-IT"/>
              </w:rPr>
              <w:t>alfanumerico</w:t>
            </w:r>
          </w:p>
        </w:tc>
        <w:tc>
          <w:tcPr>
            <w:tcW w:w="511" w:type="pct"/>
            <w:tcBorders>
              <w:top w:val="nil"/>
              <w:left w:val="nil"/>
              <w:bottom w:val="single" w:sz="8" w:space="0" w:color="auto"/>
              <w:right w:val="single" w:sz="8" w:space="0" w:color="auto"/>
            </w:tcBorders>
            <w:shd w:val="clear" w:color="auto" w:fill="auto"/>
            <w:vAlign w:val="center"/>
            <w:hideMark/>
          </w:tcPr>
          <w:p w14:paraId="2C654B78" w14:textId="77777777" w:rsidR="002C057B" w:rsidRPr="00873F00" w:rsidRDefault="002C057B" w:rsidP="0033498F">
            <w:pPr>
              <w:jc w:val="left"/>
              <w:rPr>
                <w:color w:val="000000"/>
                <w:sz w:val="16"/>
                <w:szCs w:val="16"/>
                <w:lang w:eastAsia="it-IT"/>
              </w:rPr>
            </w:pPr>
            <w:r w:rsidRPr="00873F00">
              <w:rPr>
                <w:color w:val="000000"/>
                <w:sz w:val="16"/>
                <w:szCs w:val="16"/>
                <w:lang w:eastAsia="it-IT"/>
              </w:rPr>
              <w:t>codice nazione come prima cittadinanza (Es 086 per  italia)</w:t>
            </w:r>
          </w:p>
        </w:tc>
        <w:tc>
          <w:tcPr>
            <w:tcW w:w="436" w:type="pct"/>
            <w:tcBorders>
              <w:top w:val="nil"/>
              <w:left w:val="nil"/>
              <w:bottom w:val="single" w:sz="8" w:space="0" w:color="auto"/>
              <w:right w:val="single" w:sz="8" w:space="0" w:color="auto"/>
            </w:tcBorders>
            <w:shd w:val="clear" w:color="auto" w:fill="auto"/>
            <w:noWrap/>
            <w:vAlign w:val="center"/>
            <w:hideMark/>
          </w:tcPr>
          <w:p w14:paraId="450D0E83" w14:textId="77777777" w:rsidR="002C057B" w:rsidRPr="00873F00" w:rsidRDefault="002C057B" w:rsidP="0033498F">
            <w:pPr>
              <w:jc w:val="left"/>
              <w:rPr>
                <w:sz w:val="16"/>
                <w:szCs w:val="16"/>
                <w:lang w:eastAsia="it-IT"/>
              </w:rPr>
            </w:pPr>
            <w:r w:rsidRPr="00873F00">
              <w:rPr>
                <w:sz w:val="16"/>
                <w:szCs w:val="16"/>
                <w:lang w:eastAsia="it-IT"/>
              </w:rPr>
              <w:t>PG</w:t>
            </w:r>
          </w:p>
        </w:tc>
        <w:tc>
          <w:tcPr>
            <w:tcW w:w="875" w:type="pct"/>
            <w:tcBorders>
              <w:top w:val="nil"/>
              <w:left w:val="nil"/>
              <w:bottom w:val="single" w:sz="8" w:space="0" w:color="auto"/>
              <w:right w:val="single" w:sz="8" w:space="0" w:color="auto"/>
            </w:tcBorders>
            <w:shd w:val="clear" w:color="auto" w:fill="auto"/>
            <w:noWrap/>
            <w:vAlign w:val="center"/>
            <w:hideMark/>
          </w:tcPr>
          <w:p w14:paraId="20F2A237" w14:textId="77777777" w:rsidR="002C057B" w:rsidRPr="00873F00" w:rsidRDefault="002C057B" w:rsidP="0033498F">
            <w:pPr>
              <w:jc w:val="left"/>
              <w:rPr>
                <w:sz w:val="16"/>
                <w:szCs w:val="16"/>
                <w:lang w:eastAsia="it-IT"/>
              </w:rPr>
            </w:pPr>
            <w:r w:rsidRPr="00873F00">
              <w:rPr>
                <w:sz w:val="16"/>
                <w:szCs w:val="16"/>
                <w:lang w:eastAsia="it-IT"/>
              </w:rPr>
              <w:t>ALTRI DETTAGLI -DATI ANTIRICICLAGGIO</w:t>
            </w:r>
          </w:p>
        </w:tc>
        <w:tc>
          <w:tcPr>
            <w:tcW w:w="874" w:type="pct"/>
            <w:tcBorders>
              <w:top w:val="nil"/>
              <w:left w:val="nil"/>
              <w:bottom w:val="single" w:sz="8" w:space="0" w:color="auto"/>
              <w:right w:val="single" w:sz="8" w:space="0" w:color="auto"/>
            </w:tcBorders>
            <w:shd w:val="clear" w:color="auto" w:fill="auto"/>
            <w:vAlign w:val="center"/>
            <w:hideMark/>
          </w:tcPr>
          <w:p w14:paraId="1745DDAB" w14:textId="77777777" w:rsidR="002C057B" w:rsidRPr="00873F00" w:rsidRDefault="002C057B" w:rsidP="0033498F">
            <w:pPr>
              <w:jc w:val="left"/>
              <w:rPr>
                <w:sz w:val="16"/>
                <w:szCs w:val="16"/>
                <w:lang w:eastAsia="it-IT"/>
              </w:rPr>
            </w:pPr>
            <w:r w:rsidRPr="00873F00">
              <w:rPr>
                <w:sz w:val="16"/>
                <w:szCs w:val="16"/>
                <w:lang w:eastAsia="it-IT"/>
              </w:rPr>
              <w:t>Paese in cui si intrattengono relazioni commerciali 3</w:t>
            </w:r>
          </w:p>
        </w:tc>
        <w:tc>
          <w:tcPr>
            <w:tcW w:w="853" w:type="pct"/>
            <w:tcBorders>
              <w:top w:val="nil"/>
              <w:left w:val="nil"/>
              <w:bottom w:val="single" w:sz="8" w:space="0" w:color="auto"/>
              <w:right w:val="single" w:sz="8" w:space="0" w:color="auto"/>
            </w:tcBorders>
            <w:shd w:val="clear" w:color="auto" w:fill="auto"/>
            <w:vAlign w:val="center"/>
            <w:hideMark/>
          </w:tcPr>
          <w:p w14:paraId="6E5599BF" w14:textId="77777777" w:rsidR="002C057B" w:rsidRPr="00873F00" w:rsidRDefault="002C057B" w:rsidP="0033498F">
            <w:pPr>
              <w:jc w:val="left"/>
              <w:rPr>
                <w:sz w:val="16"/>
                <w:szCs w:val="16"/>
                <w:lang w:eastAsia="it-IT"/>
              </w:rPr>
            </w:pPr>
            <w:r w:rsidRPr="00873F00">
              <w:rPr>
                <w:sz w:val="16"/>
                <w:szCs w:val="16"/>
                <w:lang w:eastAsia="it-IT"/>
              </w:rPr>
              <w:t xml:space="preserve">già passato dalla SGU2/SGU8. </w:t>
            </w:r>
            <w:r w:rsidRPr="00873F00">
              <w:rPr>
                <w:sz w:val="16"/>
                <w:szCs w:val="16"/>
                <w:lang w:eastAsia="it-IT"/>
              </w:rPr>
              <w:br/>
              <w:t xml:space="preserve">Implementare il BSA VITA Soggetti per recepire queste informazioni dall'SGU8 e passarle al servizio </w:t>
            </w:r>
            <w:r>
              <w:rPr>
                <w:sz w:val="16"/>
                <w:szCs w:val="16"/>
                <w:lang w:eastAsia="it-IT"/>
              </w:rPr>
              <w:t>A</w:t>
            </w:r>
            <w:r w:rsidRPr="00873F00">
              <w:rPr>
                <w:sz w:val="16"/>
                <w:szCs w:val="16"/>
                <w:lang w:eastAsia="it-IT"/>
              </w:rPr>
              <w:t>PI di AIA.</w:t>
            </w:r>
          </w:p>
        </w:tc>
      </w:tr>
    </w:tbl>
    <w:p w14:paraId="205CBE29" w14:textId="77777777" w:rsidR="002C057B" w:rsidRDefault="002C057B" w:rsidP="002C057B">
      <w:pPr>
        <w:pStyle w:val="Corpotesto"/>
      </w:pPr>
    </w:p>
    <w:p w14:paraId="50263C71" w14:textId="77777777" w:rsidR="00707604" w:rsidRDefault="00707604" w:rsidP="00707604">
      <w:pPr>
        <w:pStyle w:val="Corpotesto"/>
        <w:ind w:left="0"/>
      </w:pPr>
    </w:p>
    <w:p w14:paraId="40AF6C91" w14:textId="7084256B" w:rsidR="004B4A71" w:rsidRPr="00045309" w:rsidRDefault="00545BF1" w:rsidP="00707604">
      <w:pPr>
        <w:pStyle w:val="Corpotesto"/>
        <w:ind w:left="0"/>
        <w:rPr>
          <w:sz w:val="20"/>
        </w:rPr>
      </w:pPr>
      <w:r w:rsidRPr="00045309">
        <w:rPr>
          <w:sz w:val="20"/>
        </w:rPr>
        <w:t xml:space="preserve">Nota </w:t>
      </w:r>
      <w:r w:rsidR="00BC4E1B" w:rsidRPr="00045309">
        <w:rPr>
          <w:sz w:val="20"/>
        </w:rPr>
        <w:t xml:space="preserve">tecnica </w:t>
      </w:r>
      <w:r w:rsidR="00CD6C70" w:rsidRPr="00045309">
        <w:rPr>
          <w:sz w:val="20"/>
        </w:rPr>
        <w:t>Portal</w:t>
      </w:r>
      <w:r w:rsidR="00045309">
        <w:rPr>
          <w:sz w:val="20"/>
        </w:rPr>
        <w:t>:</w:t>
      </w:r>
      <w:r w:rsidR="00CD6C70" w:rsidRPr="00045309">
        <w:rPr>
          <w:sz w:val="20"/>
        </w:rPr>
        <w:t xml:space="preserve"> AS IS</w:t>
      </w:r>
      <w:r w:rsidR="00045309">
        <w:rPr>
          <w:sz w:val="20"/>
        </w:rPr>
        <w:t xml:space="preserve"> </w:t>
      </w:r>
      <w:r w:rsidR="004B4A71" w:rsidRPr="00045309">
        <w:rPr>
          <w:sz w:val="20"/>
        </w:rPr>
        <w:t>Dati del titolare effettivo raccolti:</w:t>
      </w:r>
    </w:p>
    <w:p w14:paraId="24E4DAEF" w14:textId="77777777" w:rsidR="004B4A71" w:rsidRPr="00045309" w:rsidRDefault="004B4A71" w:rsidP="004B4A71">
      <w:pPr>
        <w:pStyle w:val="Corpotesto"/>
        <w:numPr>
          <w:ilvl w:val="0"/>
          <w:numId w:val="13"/>
        </w:numPr>
        <w:rPr>
          <w:sz w:val="20"/>
        </w:rPr>
      </w:pPr>
      <w:r w:rsidRPr="00045309">
        <w:rPr>
          <w:sz w:val="20"/>
        </w:rPr>
        <w:t>Arrivano da POSITIV tramite BL con un valore di 0 e 1 che poi vengono trasformati a true false per stamparli a frontend</w:t>
      </w:r>
    </w:p>
    <w:p w14:paraId="7AAFB7A5" w14:textId="77777777" w:rsidR="004B4A71" w:rsidRPr="00045309" w:rsidRDefault="004B4A71" w:rsidP="004B4A71">
      <w:pPr>
        <w:pStyle w:val="Corpotesto"/>
        <w:numPr>
          <w:ilvl w:val="0"/>
          <w:numId w:val="13"/>
        </w:numPr>
        <w:rPr>
          <w:sz w:val="20"/>
        </w:rPr>
      </w:pPr>
      <w:r w:rsidRPr="00045309">
        <w:rPr>
          <w:sz w:val="20"/>
        </w:rPr>
        <w:t xml:space="preserve">Parametri in arrivo: </w:t>
      </w:r>
    </w:p>
    <w:p w14:paraId="42253751" w14:textId="77777777" w:rsidR="004B4A71" w:rsidRPr="00045309" w:rsidRDefault="004B4A71" w:rsidP="004B4A71">
      <w:pPr>
        <w:pStyle w:val="Corpotesto"/>
        <w:numPr>
          <w:ilvl w:val="1"/>
          <w:numId w:val="13"/>
        </w:numPr>
        <w:rPr>
          <w:sz w:val="20"/>
        </w:rPr>
      </w:pPr>
      <w:r w:rsidRPr="00045309">
        <w:rPr>
          <w:sz w:val="20"/>
        </w:rPr>
        <w:t>raccoltaDatiTitDichCliente</w:t>
      </w:r>
    </w:p>
    <w:p w14:paraId="28C7FA5D" w14:textId="77777777" w:rsidR="004B4A71" w:rsidRPr="00045309" w:rsidRDefault="004B4A71" w:rsidP="004B4A71">
      <w:pPr>
        <w:pStyle w:val="Corpotesto"/>
        <w:numPr>
          <w:ilvl w:val="1"/>
          <w:numId w:val="13"/>
        </w:numPr>
        <w:rPr>
          <w:sz w:val="20"/>
        </w:rPr>
      </w:pPr>
      <w:r w:rsidRPr="00045309">
        <w:rPr>
          <w:sz w:val="20"/>
        </w:rPr>
        <w:t>raccoltaDatiTitDichConAtti</w:t>
      </w:r>
      <w:r w:rsidRPr="00045309">
        <w:rPr>
          <w:sz w:val="20"/>
        </w:rPr>
        <w:br/>
      </w:r>
    </w:p>
    <w:p w14:paraId="1ADC96C2" w14:textId="64CFAC1F" w:rsidR="004B4A71" w:rsidRPr="00045309" w:rsidRDefault="004B4A71" w:rsidP="004B4A71">
      <w:pPr>
        <w:pStyle w:val="Corpotesto"/>
        <w:rPr>
          <w:sz w:val="20"/>
        </w:rPr>
      </w:pPr>
      <w:r w:rsidRPr="00045309">
        <w:rPr>
          <w:sz w:val="20"/>
        </w:rPr>
        <w:t>Inoltre, quando si censisce una nuova anagrafica i due parametri arrivano a zero</w:t>
      </w:r>
      <w:r w:rsidR="00F46AF4">
        <w:rPr>
          <w:sz w:val="20"/>
        </w:rPr>
        <w:t>.</w:t>
      </w:r>
    </w:p>
    <w:p w14:paraId="315C6585" w14:textId="77777777" w:rsidR="004B4A71" w:rsidRPr="00045309" w:rsidRDefault="004B4A71" w:rsidP="002C057B">
      <w:pPr>
        <w:pStyle w:val="Corpotesto"/>
        <w:rPr>
          <w:sz w:val="20"/>
        </w:rPr>
      </w:pPr>
    </w:p>
    <w:p w14:paraId="20F7EAE3" w14:textId="14AB185D" w:rsidR="002C057B" w:rsidRDefault="00427E6F" w:rsidP="000A4115">
      <w:pPr>
        <w:pStyle w:val="Titolo1"/>
        <w:numPr>
          <w:ilvl w:val="0"/>
          <w:numId w:val="8"/>
        </w:numPr>
      </w:pPr>
      <w:bookmarkStart w:id="61" w:name="_Toc203032196"/>
      <w:bookmarkStart w:id="62" w:name="_Toc208504980"/>
      <w:r>
        <w:lastRenderedPageBreak/>
        <w:t xml:space="preserve">Sottoprocesso 2 - </w:t>
      </w:r>
      <w:r w:rsidR="002C057B">
        <w:t>Scheda Cliente</w:t>
      </w:r>
      <w:bookmarkEnd w:id="61"/>
      <w:bookmarkEnd w:id="62"/>
    </w:p>
    <w:p w14:paraId="61FABE96" w14:textId="21C3EF47" w:rsidR="002C057B" w:rsidRDefault="002C057B" w:rsidP="002C057B">
      <w:pPr>
        <w:pStyle w:val="Corpotesto"/>
        <w:rPr>
          <w:sz w:val="20"/>
        </w:rPr>
      </w:pPr>
      <w:r w:rsidRPr="00C051FA">
        <w:rPr>
          <w:sz w:val="20"/>
        </w:rPr>
        <w:t xml:space="preserve">Nell’Accordion ALTRI DATI VITA, </w:t>
      </w:r>
      <w:r>
        <w:rPr>
          <w:sz w:val="20"/>
        </w:rPr>
        <w:t>dovranno</w:t>
      </w:r>
      <w:r w:rsidRPr="00C051FA">
        <w:rPr>
          <w:sz w:val="20"/>
        </w:rPr>
        <w:t xml:space="preserve"> essere mantenute tutte le informazioni riportate</w:t>
      </w:r>
      <w:r>
        <w:rPr>
          <w:sz w:val="20"/>
        </w:rPr>
        <w:t xml:space="preserve"> nei paragrafi seguenti</w:t>
      </w:r>
      <w:r w:rsidRPr="00C051FA">
        <w:rPr>
          <w:sz w:val="20"/>
        </w:rPr>
        <w:t xml:space="preserve">, tranne l’UPLOAD del documento di </w:t>
      </w:r>
      <w:r>
        <w:rPr>
          <w:sz w:val="20"/>
        </w:rPr>
        <w:t>i</w:t>
      </w:r>
      <w:r w:rsidRPr="00C051FA">
        <w:rPr>
          <w:sz w:val="20"/>
        </w:rPr>
        <w:t>dentità presente sia per le persone fisiche che per i POE</w:t>
      </w:r>
      <w:r>
        <w:rPr>
          <w:sz w:val="20"/>
        </w:rPr>
        <w:t xml:space="preserve"> </w:t>
      </w:r>
      <w:r w:rsidR="001C74AC">
        <w:rPr>
          <w:sz w:val="20"/>
        </w:rPr>
        <w:t xml:space="preserve">componente </w:t>
      </w:r>
      <w:r>
        <w:rPr>
          <w:sz w:val="20"/>
        </w:rPr>
        <w:t>fisica</w:t>
      </w:r>
      <w:r w:rsidRPr="00C051FA">
        <w:rPr>
          <w:sz w:val="20"/>
        </w:rPr>
        <w:t>.</w:t>
      </w:r>
    </w:p>
    <w:p w14:paraId="6B6E5C34" w14:textId="77777777" w:rsidR="002C057B" w:rsidRDefault="002C057B" w:rsidP="002C057B">
      <w:pPr>
        <w:pStyle w:val="Corpotesto"/>
        <w:rPr>
          <w:sz w:val="20"/>
        </w:rPr>
      </w:pPr>
    </w:p>
    <w:p w14:paraId="03D41D52" w14:textId="5462602C" w:rsidR="002C057B" w:rsidRDefault="00926916" w:rsidP="002C057B">
      <w:pPr>
        <w:pStyle w:val="Corpotesto"/>
        <w:rPr>
          <w:sz w:val="20"/>
        </w:rPr>
      </w:pPr>
      <w:r>
        <w:rPr>
          <w:sz w:val="20"/>
        </w:rPr>
        <w:t xml:space="preserve">In questa fase transitoria, non sono previste modifiche sulla gestione delle </w:t>
      </w:r>
      <w:r w:rsidR="002C057B">
        <w:rPr>
          <w:sz w:val="20"/>
        </w:rPr>
        <w:t xml:space="preserve">informazioni </w:t>
      </w:r>
      <w:r w:rsidR="00800B06">
        <w:rPr>
          <w:sz w:val="20"/>
        </w:rPr>
        <w:t xml:space="preserve">ALTRI DATI </w:t>
      </w:r>
      <w:r>
        <w:rPr>
          <w:sz w:val="20"/>
        </w:rPr>
        <w:t xml:space="preserve">che </w:t>
      </w:r>
      <w:r w:rsidR="002C057B">
        <w:rPr>
          <w:sz w:val="20"/>
        </w:rPr>
        <w:t xml:space="preserve">dovranno </w:t>
      </w:r>
      <w:r w:rsidR="00800B06">
        <w:rPr>
          <w:sz w:val="20"/>
        </w:rPr>
        <w:t>continuare ad essere prelevate da</w:t>
      </w:r>
      <w:r w:rsidR="002C057B">
        <w:rPr>
          <w:sz w:val="20"/>
        </w:rPr>
        <w:t xml:space="preserve"> Positiv</w:t>
      </w:r>
      <w:r w:rsidR="00855DE9">
        <w:rPr>
          <w:sz w:val="20"/>
        </w:rPr>
        <w:t xml:space="preserve"> </w:t>
      </w:r>
      <w:r>
        <w:rPr>
          <w:sz w:val="20"/>
        </w:rPr>
        <w:t>e salvate in Positiv.</w:t>
      </w:r>
    </w:p>
    <w:p w14:paraId="69FC683B" w14:textId="1B4F36E6" w:rsidR="00800B06" w:rsidRDefault="00800B06" w:rsidP="002C057B">
      <w:pPr>
        <w:pStyle w:val="Corpotesto"/>
        <w:rPr>
          <w:sz w:val="20"/>
        </w:rPr>
      </w:pPr>
      <w:r>
        <w:rPr>
          <w:sz w:val="20"/>
        </w:rPr>
        <w:t>A completamento della dismissione di Positiv</w:t>
      </w:r>
      <w:r w:rsidR="00261581">
        <w:rPr>
          <w:sz w:val="20"/>
        </w:rPr>
        <w:t xml:space="preserve"> (processo definitivo)</w:t>
      </w:r>
      <w:r>
        <w:rPr>
          <w:sz w:val="20"/>
        </w:rPr>
        <w:t>, quando verrà effettuato anche il recuper</w:t>
      </w:r>
      <w:r w:rsidR="00855DE9">
        <w:rPr>
          <w:sz w:val="20"/>
        </w:rPr>
        <w:t>o</w:t>
      </w:r>
      <w:r>
        <w:rPr>
          <w:sz w:val="20"/>
        </w:rPr>
        <w:t xml:space="preserve"> del pregresso in AU</w:t>
      </w:r>
      <w:r w:rsidR="00855DE9">
        <w:rPr>
          <w:sz w:val="20"/>
        </w:rPr>
        <w:t>, l</w:t>
      </w:r>
      <w:r>
        <w:rPr>
          <w:sz w:val="20"/>
        </w:rPr>
        <w:t>e informazioni ALTRI DATI dovranno essere recuperat</w:t>
      </w:r>
      <w:r w:rsidR="00855DE9">
        <w:rPr>
          <w:sz w:val="20"/>
        </w:rPr>
        <w:t>e</w:t>
      </w:r>
      <w:r>
        <w:rPr>
          <w:sz w:val="20"/>
        </w:rPr>
        <w:t xml:space="preserve"> da AU</w:t>
      </w:r>
      <w:r w:rsidR="00855DE9">
        <w:rPr>
          <w:sz w:val="20"/>
        </w:rPr>
        <w:t xml:space="preserve"> e salvati in AU.</w:t>
      </w:r>
    </w:p>
    <w:p w14:paraId="17F5E9F4" w14:textId="77777777" w:rsidR="00774C4A" w:rsidRDefault="00774C4A" w:rsidP="002C057B">
      <w:pPr>
        <w:pStyle w:val="Corpotesto"/>
        <w:rPr>
          <w:sz w:val="20"/>
        </w:rPr>
      </w:pPr>
    </w:p>
    <w:p w14:paraId="686D1C33" w14:textId="77777777" w:rsidR="002C057B" w:rsidRPr="005A0F67" w:rsidRDefault="002C057B" w:rsidP="000A4115">
      <w:pPr>
        <w:pStyle w:val="Titolo3"/>
        <w:numPr>
          <w:ilvl w:val="0"/>
          <w:numId w:val="0"/>
        </w:numPr>
        <w:ind w:left="76" w:firstLine="284"/>
        <w:rPr>
          <w:bCs/>
          <w:sz w:val="22"/>
          <w:szCs w:val="22"/>
        </w:rPr>
      </w:pPr>
      <w:bookmarkStart w:id="63" w:name="_Toc203032197"/>
      <w:bookmarkStart w:id="64" w:name="_Toc208504981"/>
      <w:r w:rsidRPr="005A0F67">
        <w:rPr>
          <w:bCs/>
          <w:sz w:val="22"/>
          <w:szCs w:val="22"/>
        </w:rPr>
        <w:t>2.1</w:t>
      </w:r>
      <w:r>
        <w:rPr>
          <w:bCs/>
          <w:sz w:val="22"/>
          <w:szCs w:val="22"/>
        </w:rPr>
        <w:t xml:space="preserve"> </w:t>
      </w:r>
      <w:r w:rsidRPr="005A0F67">
        <w:rPr>
          <w:bCs/>
          <w:sz w:val="22"/>
          <w:szCs w:val="22"/>
        </w:rPr>
        <w:t>Accordion ALTRI DATI VITA – Persone Fisiche</w:t>
      </w:r>
      <w:bookmarkEnd w:id="63"/>
      <w:bookmarkEnd w:id="64"/>
    </w:p>
    <w:p w14:paraId="3CDFB35C" w14:textId="77777777" w:rsidR="002C057B" w:rsidRDefault="002C057B" w:rsidP="002C057B">
      <w:pPr>
        <w:pStyle w:val="Corpotesto"/>
        <w:ind w:left="360"/>
        <w:rPr>
          <w:noProof/>
        </w:rPr>
      </w:pPr>
    </w:p>
    <w:p w14:paraId="6CF09A4C" w14:textId="77777777" w:rsidR="002C057B" w:rsidRDefault="002C057B" w:rsidP="002C057B">
      <w:pPr>
        <w:pStyle w:val="Corpotesto"/>
        <w:ind w:left="360"/>
        <w:rPr>
          <w:noProof/>
        </w:rPr>
      </w:pPr>
      <w:r>
        <w:rPr>
          <w:noProof/>
        </w:rPr>
        <w:drawing>
          <wp:inline distT="0" distB="0" distL="0" distR="0" wp14:anchorId="546D641E" wp14:editId="03A6AB05">
            <wp:extent cx="6190615" cy="2326005"/>
            <wp:effectExtent l="0" t="0" r="635" b="0"/>
            <wp:docPr id="829921467"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21467" name="Immagine 1" descr="Immagine che contiene testo, schermata, software, numero&#10;&#10;Il contenuto generato dall'IA potrebbe non essere corretto."/>
                    <pic:cNvPicPr/>
                  </pic:nvPicPr>
                  <pic:blipFill>
                    <a:blip r:embed="rId11"/>
                    <a:stretch>
                      <a:fillRect/>
                    </a:stretch>
                  </pic:blipFill>
                  <pic:spPr>
                    <a:xfrm>
                      <a:off x="0" y="0"/>
                      <a:ext cx="6190615" cy="2326005"/>
                    </a:xfrm>
                    <a:prstGeom prst="rect">
                      <a:avLst/>
                    </a:prstGeom>
                  </pic:spPr>
                </pic:pic>
              </a:graphicData>
            </a:graphic>
          </wp:inline>
        </w:drawing>
      </w:r>
    </w:p>
    <w:p w14:paraId="655C598E" w14:textId="77777777" w:rsidR="002C057B" w:rsidRPr="00C051FA" w:rsidRDefault="002C057B" w:rsidP="002C057B">
      <w:pPr>
        <w:pStyle w:val="Corpotesto"/>
        <w:ind w:left="360"/>
        <w:rPr>
          <w:sz w:val="20"/>
        </w:rPr>
      </w:pPr>
    </w:p>
    <w:p w14:paraId="22E497D8" w14:textId="77777777" w:rsidR="002C057B" w:rsidRPr="00C051FA" w:rsidRDefault="002C057B" w:rsidP="002C057B">
      <w:pPr>
        <w:pStyle w:val="Corpotesto"/>
        <w:ind w:left="360"/>
        <w:rPr>
          <w:sz w:val="20"/>
        </w:rPr>
      </w:pPr>
    </w:p>
    <w:p w14:paraId="36A20B97" w14:textId="77777777" w:rsidR="002C057B" w:rsidRPr="00C051FA" w:rsidRDefault="002C057B" w:rsidP="002C057B">
      <w:pPr>
        <w:pStyle w:val="Corpotesto"/>
        <w:ind w:left="360"/>
        <w:rPr>
          <w:sz w:val="20"/>
        </w:rPr>
      </w:pPr>
      <w:r w:rsidRPr="00C051FA">
        <w:rPr>
          <w:sz w:val="20"/>
        </w:rPr>
        <w:t>Persona politicamente esposta:</w:t>
      </w:r>
    </w:p>
    <w:p w14:paraId="01A37CB2" w14:textId="77777777" w:rsidR="002C057B" w:rsidRPr="00C051FA" w:rsidRDefault="002C057B" w:rsidP="002C057B">
      <w:pPr>
        <w:pStyle w:val="Corpotesto"/>
        <w:ind w:left="360"/>
        <w:rPr>
          <w:sz w:val="20"/>
        </w:rPr>
      </w:pPr>
      <w:r w:rsidRPr="00C051FA">
        <w:rPr>
          <w:noProof/>
          <w:sz w:val="20"/>
        </w:rPr>
        <w:drawing>
          <wp:inline distT="0" distB="0" distL="0" distR="0" wp14:anchorId="2BFB834F" wp14:editId="6AE932C8">
            <wp:extent cx="3642676" cy="1607959"/>
            <wp:effectExtent l="0" t="0" r="0" b="0"/>
            <wp:docPr id="1990590716" name="Immagine 1" descr="Immagine che contiene testo, Caratter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90716" name="Immagine 1" descr="Immagine che contiene testo, Carattere, schermata, design&#10;&#10;Il contenuto generato dall'IA potrebbe non essere corretto."/>
                    <pic:cNvPicPr/>
                  </pic:nvPicPr>
                  <pic:blipFill>
                    <a:blip r:embed="rId12"/>
                    <a:stretch>
                      <a:fillRect/>
                    </a:stretch>
                  </pic:blipFill>
                  <pic:spPr>
                    <a:xfrm>
                      <a:off x="0" y="0"/>
                      <a:ext cx="3642676" cy="1607959"/>
                    </a:xfrm>
                    <a:prstGeom prst="rect">
                      <a:avLst/>
                    </a:prstGeom>
                  </pic:spPr>
                </pic:pic>
              </a:graphicData>
            </a:graphic>
          </wp:inline>
        </w:drawing>
      </w:r>
    </w:p>
    <w:p w14:paraId="77F36E29" w14:textId="77777777" w:rsidR="002C057B" w:rsidRPr="00C051FA" w:rsidRDefault="002C057B" w:rsidP="002C057B">
      <w:pPr>
        <w:pStyle w:val="Corpotesto"/>
        <w:ind w:left="360"/>
        <w:rPr>
          <w:sz w:val="20"/>
        </w:rPr>
      </w:pPr>
      <w:r w:rsidRPr="00C051FA">
        <w:rPr>
          <w:sz w:val="20"/>
        </w:rPr>
        <w:t>Residenza fiscale negli Stati Uniti:</w:t>
      </w:r>
    </w:p>
    <w:p w14:paraId="50D60F42" w14:textId="77777777" w:rsidR="002C057B" w:rsidRPr="00C051FA" w:rsidRDefault="002C057B" w:rsidP="002C057B">
      <w:pPr>
        <w:pStyle w:val="Corpotesto"/>
        <w:ind w:left="360"/>
        <w:rPr>
          <w:sz w:val="20"/>
        </w:rPr>
      </w:pPr>
    </w:p>
    <w:p w14:paraId="3F143FCD" w14:textId="77777777" w:rsidR="002C057B" w:rsidRPr="00C051FA" w:rsidRDefault="002C057B" w:rsidP="002C057B">
      <w:pPr>
        <w:pStyle w:val="Corpotesto"/>
        <w:ind w:left="360"/>
        <w:rPr>
          <w:sz w:val="20"/>
        </w:rPr>
      </w:pPr>
      <w:r w:rsidRPr="00C051FA">
        <w:rPr>
          <w:noProof/>
          <w:sz w:val="20"/>
        </w:rPr>
        <w:drawing>
          <wp:inline distT="0" distB="0" distL="0" distR="0" wp14:anchorId="0F4E0EA2" wp14:editId="40940696">
            <wp:extent cx="2979678" cy="838273"/>
            <wp:effectExtent l="0" t="0" r="0" b="0"/>
            <wp:docPr id="1479874721" name="Immagine 1" descr="Immagine che contiene testo, Carattere,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74721" name="Immagine 1" descr="Immagine che contiene testo, Carattere, numero, linea&#10;&#10;Il contenuto generato dall'IA potrebbe non essere corretto."/>
                    <pic:cNvPicPr/>
                  </pic:nvPicPr>
                  <pic:blipFill>
                    <a:blip r:embed="rId13"/>
                    <a:stretch>
                      <a:fillRect/>
                    </a:stretch>
                  </pic:blipFill>
                  <pic:spPr>
                    <a:xfrm>
                      <a:off x="0" y="0"/>
                      <a:ext cx="2979678" cy="838273"/>
                    </a:xfrm>
                    <a:prstGeom prst="rect">
                      <a:avLst/>
                    </a:prstGeom>
                  </pic:spPr>
                </pic:pic>
              </a:graphicData>
            </a:graphic>
          </wp:inline>
        </w:drawing>
      </w:r>
    </w:p>
    <w:p w14:paraId="06E079BC" w14:textId="77777777" w:rsidR="002C057B" w:rsidRPr="00C051FA" w:rsidRDefault="002C057B" w:rsidP="002C057B">
      <w:pPr>
        <w:pStyle w:val="Corpotesto"/>
        <w:ind w:left="360"/>
        <w:rPr>
          <w:sz w:val="20"/>
        </w:rPr>
      </w:pPr>
    </w:p>
    <w:p w14:paraId="6CAAE81A" w14:textId="77777777" w:rsidR="002C057B" w:rsidRPr="00C051FA" w:rsidRDefault="002C057B" w:rsidP="002C057B">
      <w:pPr>
        <w:pStyle w:val="Corpotesto"/>
        <w:ind w:left="360"/>
        <w:rPr>
          <w:sz w:val="20"/>
        </w:rPr>
      </w:pPr>
      <w:r w:rsidRPr="00C051FA">
        <w:rPr>
          <w:sz w:val="20"/>
        </w:rPr>
        <w:t>Se residenza fiscale negli stati uniti = SI viene richiesto il TIN.</w:t>
      </w:r>
    </w:p>
    <w:p w14:paraId="7397203C" w14:textId="77777777" w:rsidR="002C057B" w:rsidRPr="00C051FA" w:rsidRDefault="002C057B" w:rsidP="002C057B">
      <w:pPr>
        <w:pStyle w:val="Corpotesto"/>
        <w:ind w:left="360"/>
        <w:rPr>
          <w:sz w:val="20"/>
        </w:rPr>
      </w:pPr>
    </w:p>
    <w:p w14:paraId="07BC8221" w14:textId="77777777" w:rsidR="002C057B" w:rsidRPr="00C051FA" w:rsidRDefault="002C057B" w:rsidP="002C057B">
      <w:pPr>
        <w:pStyle w:val="Corpotesto"/>
        <w:ind w:left="360"/>
        <w:rPr>
          <w:sz w:val="20"/>
        </w:rPr>
      </w:pPr>
      <w:r w:rsidRPr="00C051FA">
        <w:rPr>
          <w:sz w:val="20"/>
        </w:rPr>
        <w:lastRenderedPageBreak/>
        <w:t>TIN:</w:t>
      </w:r>
    </w:p>
    <w:p w14:paraId="65D8E7DB" w14:textId="77777777" w:rsidR="002C057B" w:rsidRPr="00C051FA" w:rsidRDefault="002C057B" w:rsidP="002C057B">
      <w:pPr>
        <w:pStyle w:val="Corpotesto"/>
        <w:ind w:left="360"/>
        <w:rPr>
          <w:sz w:val="20"/>
        </w:rPr>
      </w:pPr>
    </w:p>
    <w:p w14:paraId="4D439B6B" w14:textId="77777777" w:rsidR="002C057B" w:rsidRPr="00C051FA" w:rsidRDefault="002C057B" w:rsidP="002C057B">
      <w:pPr>
        <w:pStyle w:val="Corpotesto"/>
        <w:ind w:left="360"/>
        <w:rPr>
          <w:sz w:val="20"/>
        </w:rPr>
      </w:pPr>
      <w:r w:rsidRPr="00C051FA">
        <w:rPr>
          <w:noProof/>
          <w:sz w:val="20"/>
        </w:rPr>
        <w:drawing>
          <wp:inline distT="0" distB="0" distL="0" distR="0" wp14:anchorId="09CD8901" wp14:editId="2D0D9D0B">
            <wp:extent cx="4671465" cy="617273"/>
            <wp:effectExtent l="0" t="0" r="0" b="0"/>
            <wp:docPr id="1559195453"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95453" name="Immagine 1" descr="Immagine che contiene testo, Carattere, linea, schermata&#10;&#10;Il contenuto generato dall'IA potrebbe non essere corretto."/>
                    <pic:cNvPicPr/>
                  </pic:nvPicPr>
                  <pic:blipFill>
                    <a:blip r:embed="rId14"/>
                    <a:stretch>
                      <a:fillRect/>
                    </a:stretch>
                  </pic:blipFill>
                  <pic:spPr>
                    <a:xfrm>
                      <a:off x="0" y="0"/>
                      <a:ext cx="4671465" cy="617273"/>
                    </a:xfrm>
                    <a:prstGeom prst="rect">
                      <a:avLst/>
                    </a:prstGeom>
                  </pic:spPr>
                </pic:pic>
              </a:graphicData>
            </a:graphic>
          </wp:inline>
        </w:drawing>
      </w:r>
    </w:p>
    <w:p w14:paraId="35AE3010" w14:textId="77777777" w:rsidR="002C057B" w:rsidRPr="00C051FA" w:rsidRDefault="002C057B" w:rsidP="002C057B">
      <w:pPr>
        <w:pStyle w:val="Corpotesto"/>
        <w:rPr>
          <w:sz w:val="20"/>
        </w:rPr>
      </w:pPr>
    </w:p>
    <w:p w14:paraId="7676A7A2" w14:textId="77777777" w:rsidR="002C057B" w:rsidRPr="00C051FA" w:rsidRDefault="002C057B" w:rsidP="002C057B">
      <w:pPr>
        <w:pStyle w:val="Corpotesto"/>
        <w:ind w:left="360"/>
        <w:rPr>
          <w:sz w:val="20"/>
        </w:rPr>
      </w:pPr>
      <w:r w:rsidRPr="00C051FA">
        <w:rPr>
          <w:sz w:val="20"/>
        </w:rPr>
        <w:t xml:space="preserve">L’UPLOAD del documento di identità </w:t>
      </w:r>
      <w:r>
        <w:rPr>
          <w:sz w:val="20"/>
        </w:rPr>
        <w:t>dovrà</w:t>
      </w:r>
      <w:r w:rsidRPr="00C051FA">
        <w:rPr>
          <w:sz w:val="20"/>
        </w:rPr>
        <w:t xml:space="preserve"> essere eliminato dall’Accordion ALTRI DATI VITA e </w:t>
      </w:r>
      <w:r>
        <w:rPr>
          <w:sz w:val="20"/>
        </w:rPr>
        <w:t>dovrà</w:t>
      </w:r>
      <w:r w:rsidRPr="00C051FA">
        <w:rPr>
          <w:sz w:val="20"/>
        </w:rPr>
        <w:t xml:space="preserve"> essere mantenuto solo quello presente nell’Accordion ‘Documenti di Riconoscimento’. Per i dettagli vedere paragrafo specifico.</w:t>
      </w:r>
    </w:p>
    <w:p w14:paraId="4109D92E" w14:textId="77777777" w:rsidR="002C057B" w:rsidRPr="005A0F67" w:rsidRDefault="002C057B" w:rsidP="000A4115">
      <w:pPr>
        <w:pStyle w:val="Titolo3"/>
        <w:numPr>
          <w:ilvl w:val="0"/>
          <w:numId w:val="0"/>
        </w:numPr>
        <w:ind w:firstLine="284"/>
        <w:rPr>
          <w:bCs/>
          <w:sz w:val="22"/>
          <w:szCs w:val="22"/>
        </w:rPr>
      </w:pPr>
      <w:bookmarkStart w:id="65" w:name="_Toc203032198"/>
      <w:bookmarkStart w:id="66" w:name="_Toc208504982"/>
      <w:r>
        <w:rPr>
          <w:bCs/>
          <w:sz w:val="22"/>
          <w:szCs w:val="22"/>
        </w:rPr>
        <w:t xml:space="preserve">2.2 </w:t>
      </w:r>
      <w:r w:rsidRPr="005A0F67">
        <w:rPr>
          <w:bCs/>
          <w:sz w:val="22"/>
          <w:szCs w:val="22"/>
        </w:rPr>
        <w:t>Accordion ALTRI DATI VITA – Persone Giuridiche</w:t>
      </w:r>
      <w:bookmarkEnd w:id="65"/>
      <w:bookmarkEnd w:id="66"/>
    </w:p>
    <w:p w14:paraId="31DD7FC5" w14:textId="77777777" w:rsidR="002C057B" w:rsidRPr="00654FF9" w:rsidRDefault="002C057B" w:rsidP="002C057B">
      <w:pPr>
        <w:pStyle w:val="Corpotesto"/>
        <w:rPr>
          <w:b/>
          <w:bCs/>
        </w:rPr>
      </w:pPr>
    </w:p>
    <w:p w14:paraId="197B7C0A" w14:textId="77777777" w:rsidR="002C057B" w:rsidRDefault="002C057B" w:rsidP="002C057B">
      <w:pPr>
        <w:pStyle w:val="Corpotesto"/>
      </w:pPr>
      <w:r>
        <w:rPr>
          <w:noProof/>
        </w:rPr>
        <w:drawing>
          <wp:inline distT="0" distB="0" distL="0" distR="0" wp14:anchorId="7E4E72E1" wp14:editId="229A114F">
            <wp:extent cx="6190615" cy="1285240"/>
            <wp:effectExtent l="0" t="0" r="635" b="0"/>
            <wp:docPr id="938430072" name="Immagine 1" descr="Immagine che contiene schermata, tes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30072" name="Immagine 1" descr="Immagine che contiene schermata, testo, linea&#10;&#10;Il contenuto generato dall'IA potrebbe non essere corretto."/>
                    <pic:cNvPicPr/>
                  </pic:nvPicPr>
                  <pic:blipFill>
                    <a:blip r:embed="rId15"/>
                    <a:stretch>
                      <a:fillRect/>
                    </a:stretch>
                  </pic:blipFill>
                  <pic:spPr>
                    <a:xfrm>
                      <a:off x="0" y="0"/>
                      <a:ext cx="6190615" cy="1285240"/>
                    </a:xfrm>
                    <a:prstGeom prst="rect">
                      <a:avLst/>
                    </a:prstGeom>
                  </pic:spPr>
                </pic:pic>
              </a:graphicData>
            </a:graphic>
          </wp:inline>
        </w:drawing>
      </w:r>
    </w:p>
    <w:p w14:paraId="31524C72" w14:textId="77777777" w:rsidR="002C057B" w:rsidRDefault="002C057B" w:rsidP="002C057B">
      <w:pPr>
        <w:pStyle w:val="Corpotesto"/>
      </w:pPr>
    </w:p>
    <w:p w14:paraId="3D4B8FD3" w14:textId="77777777" w:rsidR="002C057B" w:rsidRPr="00C051FA" w:rsidRDefault="002C057B" w:rsidP="002C057B">
      <w:pPr>
        <w:pStyle w:val="Corpotesto"/>
        <w:ind w:firstLine="284"/>
        <w:rPr>
          <w:sz w:val="20"/>
        </w:rPr>
      </w:pPr>
      <w:r w:rsidRPr="00C051FA">
        <w:rPr>
          <w:sz w:val="20"/>
        </w:rPr>
        <w:t>Società passive:</w:t>
      </w:r>
    </w:p>
    <w:p w14:paraId="16D96666" w14:textId="77777777" w:rsidR="002C057B" w:rsidRPr="00C051FA" w:rsidRDefault="002C057B" w:rsidP="002C057B">
      <w:pPr>
        <w:pStyle w:val="Corpotesto"/>
        <w:ind w:left="567"/>
        <w:rPr>
          <w:sz w:val="20"/>
        </w:rPr>
      </w:pPr>
      <w:r w:rsidRPr="00C051FA">
        <w:rPr>
          <w:noProof/>
          <w:sz w:val="20"/>
        </w:rPr>
        <w:drawing>
          <wp:inline distT="0" distB="0" distL="0" distR="0" wp14:anchorId="0B96C903" wp14:editId="32AA2C3E">
            <wp:extent cx="2530059" cy="807790"/>
            <wp:effectExtent l="0" t="0" r="3810" b="0"/>
            <wp:docPr id="1847373342"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73342" name="Immagine 1" descr="Immagine che contiene testo, Carattere, schermata&#10;&#10;Il contenuto generato dall'IA potrebbe non essere corretto."/>
                    <pic:cNvPicPr/>
                  </pic:nvPicPr>
                  <pic:blipFill>
                    <a:blip r:embed="rId16"/>
                    <a:stretch>
                      <a:fillRect/>
                    </a:stretch>
                  </pic:blipFill>
                  <pic:spPr>
                    <a:xfrm>
                      <a:off x="0" y="0"/>
                      <a:ext cx="2530059" cy="807790"/>
                    </a:xfrm>
                    <a:prstGeom prst="rect">
                      <a:avLst/>
                    </a:prstGeom>
                  </pic:spPr>
                </pic:pic>
              </a:graphicData>
            </a:graphic>
          </wp:inline>
        </w:drawing>
      </w:r>
    </w:p>
    <w:p w14:paraId="2D3A1B3E" w14:textId="77777777" w:rsidR="002C057B" w:rsidRPr="00C051FA" w:rsidRDefault="002C057B" w:rsidP="002C057B">
      <w:pPr>
        <w:pStyle w:val="Corpotesto"/>
        <w:ind w:firstLine="283"/>
        <w:rPr>
          <w:sz w:val="20"/>
        </w:rPr>
      </w:pPr>
      <w:r w:rsidRPr="00C051FA">
        <w:rPr>
          <w:sz w:val="20"/>
        </w:rPr>
        <w:t>Dati del titolare effettivo raccolti:</w:t>
      </w:r>
    </w:p>
    <w:p w14:paraId="2933D83D" w14:textId="77777777" w:rsidR="002C057B" w:rsidRPr="00C051FA" w:rsidRDefault="002C057B" w:rsidP="002C057B">
      <w:pPr>
        <w:pStyle w:val="Corpotesto"/>
        <w:ind w:left="567" w:hanging="283"/>
        <w:rPr>
          <w:sz w:val="20"/>
        </w:rPr>
      </w:pPr>
      <w:r w:rsidRPr="00C051FA">
        <w:rPr>
          <w:noProof/>
          <w:sz w:val="20"/>
        </w:rPr>
        <w:drawing>
          <wp:inline distT="0" distB="0" distL="0" distR="0" wp14:anchorId="45700A2F" wp14:editId="764387BC">
            <wp:extent cx="4671465" cy="990686"/>
            <wp:effectExtent l="0" t="0" r="0" b="0"/>
            <wp:docPr id="1300241890" name="Immagine 1" descr="Immagine che contiene testo, linea, Carattere,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1890" name="Immagine 1" descr="Immagine che contiene testo, linea, Carattere, Rettangolo&#10;&#10;Il contenuto generato dall'IA potrebbe non essere corretto."/>
                    <pic:cNvPicPr/>
                  </pic:nvPicPr>
                  <pic:blipFill>
                    <a:blip r:embed="rId17"/>
                    <a:stretch>
                      <a:fillRect/>
                    </a:stretch>
                  </pic:blipFill>
                  <pic:spPr>
                    <a:xfrm>
                      <a:off x="0" y="0"/>
                      <a:ext cx="4671465" cy="990686"/>
                    </a:xfrm>
                    <a:prstGeom prst="rect">
                      <a:avLst/>
                    </a:prstGeom>
                  </pic:spPr>
                </pic:pic>
              </a:graphicData>
            </a:graphic>
          </wp:inline>
        </w:drawing>
      </w:r>
    </w:p>
    <w:p w14:paraId="44FB7746" w14:textId="77777777" w:rsidR="002C057B" w:rsidRPr="005A0F67" w:rsidRDefault="002C057B" w:rsidP="000A4115">
      <w:pPr>
        <w:pStyle w:val="Titolo3"/>
        <w:numPr>
          <w:ilvl w:val="0"/>
          <w:numId w:val="0"/>
        </w:numPr>
        <w:ind w:left="76" w:firstLine="284"/>
        <w:rPr>
          <w:bCs/>
          <w:sz w:val="22"/>
          <w:szCs w:val="22"/>
        </w:rPr>
      </w:pPr>
      <w:bookmarkStart w:id="67" w:name="_Toc203032199"/>
      <w:bookmarkStart w:id="68" w:name="_Toc208504983"/>
      <w:r>
        <w:rPr>
          <w:bCs/>
          <w:sz w:val="22"/>
          <w:szCs w:val="22"/>
        </w:rPr>
        <w:t xml:space="preserve">2.3 </w:t>
      </w:r>
      <w:r w:rsidRPr="005A0F67">
        <w:rPr>
          <w:bCs/>
          <w:sz w:val="22"/>
          <w:szCs w:val="22"/>
        </w:rPr>
        <w:t>Accordion ALTRI DATI VITA – POE</w:t>
      </w:r>
      <w:bookmarkEnd w:id="67"/>
      <w:bookmarkEnd w:id="68"/>
    </w:p>
    <w:p w14:paraId="7E1B8D78" w14:textId="77777777" w:rsidR="002C057B" w:rsidRPr="00654FF9" w:rsidRDefault="002C057B" w:rsidP="002C057B">
      <w:pPr>
        <w:pStyle w:val="Corpotesto"/>
        <w:rPr>
          <w:b/>
          <w:bCs/>
        </w:rPr>
      </w:pPr>
    </w:p>
    <w:p w14:paraId="020F3B05" w14:textId="77777777" w:rsidR="002C057B" w:rsidRPr="00C051FA" w:rsidRDefault="002C057B" w:rsidP="002C057B">
      <w:pPr>
        <w:pStyle w:val="Corpotesto"/>
        <w:ind w:firstLine="76"/>
        <w:rPr>
          <w:noProof/>
          <w:sz w:val="20"/>
        </w:rPr>
      </w:pPr>
      <w:r w:rsidRPr="00C051FA">
        <w:rPr>
          <w:noProof/>
          <w:sz w:val="20"/>
        </w:rPr>
        <w:t>Per il soggetto POE, sono presenti tutte le infomazioni delle persone fisiche e giuridiche:</w:t>
      </w:r>
    </w:p>
    <w:p w14:paraId="1D57DD33" w14:textId="77777777" w:rsidR="002C057B" w:rsidRPr="00C051FA" w:rsidRDefault="002C057B" w:rsidP="002C057B">
      <w:pPr>
        <w:pStyle w:val="Corpotesto"/>
        <w:rPr>
          <w:noProof/>
          <w:sz w:val="20"/>
        </w:rPr>
      </w:pPr>
    </w:p>
    <w:p w14:paraId="4ECDB1B7" w14:textId="77777777" w:rsidR="002C057B" w:rsidRPr="00C051FA" w:rsidRDefault="002C057B" w:rsidP="002C057B">
      <w:pPr>
        <w:pStyle w:val="Corpotesto"/>
        <w:rPr>
          <w:sz w:val="20"/>
        </w:rPr>
      </w:pPr>
      <w:r w:rsidRPr="00C051FA">
        <w:rPr>
          <w:noProof/>
          <w:sz w:val="20"/>
        </w:rPr>
        <w:lastRenderedPageBreak/>
        <w:drawing>
          <wp:inline distT="0" distB="0" distL="0" distR="0" wp14:anchorId="17BB2F43" wp14:editId="0310C97A">
            <wp:extent cx="6190615" cy="2266315"/>
            <wp:effectExtent l="0" t="0" r="635" b="635"/>
            <wp:docPr id="115114107" name="Immagine 1" descr="Immagine che contiene testo, softwa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4107" name="Immagine 1" descr="Immagine che contiene testo, software, linea, numero&#10;&#10;Il contenuto generato dall'IA potrebbe non essere corretto."/>
                    <pic:cNvPicPr/>
                  </pic:nvPicPr>
                  <pic:blipFill>
                    <a:blip r:embed="rId18"/>
                    <a:stretch>
                      <a:fillRect/>
                    </a:stretch>
                  </pic:blipFill>
                  <pic:spPr>
                    <a:xfrm>
                      <a:off x="0" y="0"/>
                      <a:ext cx="6190615" cy="2266315"/>
                    </a:xfrm>
                    <a:prstGeom prst="rect">
                      <a:avLst/>
                    </a:prstGeom>
                  </pic:spPr>
                </pic:pic>
              </a:graphicData>
            </a:graphic>
          </wp:inline>
        </w:drawing>
      </w:r>
    </w:p>
    <w:p w14:paraId="44278F33" w14:textId="77777777" w:rsidR="002C057B" w:rsidRPr="00C051FA" w:rsidRDefault="002C057B" w:rsidP="002C057B">
      <w:pPr>
        <w:pStyle w:val="Corpotesto"/>
        <w:rPr>
          <w:sz w:val="20"/>
        </w:rPr>
      </w:pPr>
      <w:r w:rsidRPr="00C051FA">
        <w:rPr>
          <w:sz w:val="20"/>
        </w:rPr>
        <w:t xml:space="preserve">L’UPLOAD del documento di identità </w:t>
      </w:r>
      <w:r>
        <w:rPr>
          <w:sz w:val="20"/>
        </w:rPr>
        <w:t>dovrà</w:t>
      </w:r>
      <w:r w:rsidRPr="00C051FA">
        <w:rPr>
          <w:sz w:val="20"/>
        </w:rPr>
        <w:t xml:space="preserve"> essere eliminato dall’Accordion ALTRI DATI VITA e </w:t>
      </w:r>
      <w:r>
        <w:rPr>
          <w:sz w:val="20"/>
        </w:rPr>
        <w:t>dovrà</w:t>
      </w:r>
      <w:r w:rsidRPr="00C051FA">
        <w:rPr>
          <w:sz w:val="20"/>
        </w:rPr>
        <w:t xml:space="preserve"> essere mantenuto solo quello presente nell’Accordion ‘Documenti di Riconoscimento’. Per i dettagli vedere paragrafo specifico.</w:t>
      </w:r>
    </w:p>
    <w:p w14:paraId="3CAD6993" w14:textId="77777777" w:rsidR="002C057B" w:rsidRPr="005A0F67" w:rsidRDefault="002C057B" w:rsidP="000A4115">
      <w:pPr>
        <w:pStyle w:val="Titolo3"/>
        <w:numPr>
          <w:ilvl w:val="0"/>
          <w:numId w:val="0"/>
        </w:numPr>
        <w:ind w:firstLine="284"/>
        <w:rPr>
          <w:bCs/>
          <w:sz w:val="22"/>
          <w:szCs w:val="22"/>
        </w:rPr>
      </w:pPr>
      <w:bookmarkStart w:id="69" w:name="_Toc203032200"/>
      <w:bookmarkStart w:id="70" w:name="_Toc208504984"/>
      <w:r>
        <w:rPr>
          <w:bCs/>
          <w:sz w:val="22"/>
          <w:szCs w:val="22"/>
        </w:rPr>
        <w:t xml:space="preserve">2.4 </w:t>
      </w:r>
      <w:r w:rsidRPr="005A0F67">
        <w:rPr>
          <w:bCs/>
          <w:sz w:val="22"/>
          <w:szCs w:val="22"/>
        </w:rPr>
        <w:t>Accordion DATI ANTIRICICLAGGIO</w:t>
      </w:r>
      <w:bookmarkEnd w:id="69"/>
      <w:bookmarkEnd w:id="70"/>
    </w:p>
    <w:p w14:paraId="63B80245" w14:textId="77777777" w:rsidR="002C057B" w:rsidRPr="00C051FA" w:rsidRDefault="002C057B" w:rsidP="002C057B">
      <w:pPr>
        <w:pStyle w:val="Corpotesto"/>
        <w:ind w:firstLine="76"/>
        <w:rPr>
          <w:sz w:val="20"/>
        </w:rPr>
      </w:pPr>
      <w:r w:rsidRPr="00C051FA">
        <w:rPr>
          <w:sz w:val="20"/>
        </w:rPr>
        <w:t xml:space="preserve">Non sono previste modifiche lato Scheda </w:t>
      </w:r>
      <w:r>
        <w:rPr>
          <w:sz w:val="20"/>
        </w:rPr>
        <w:t>Cliente</w:t>
      </w:r>
      <w:r w:rsidRPr="00C051FA">
        <w:rPr>
          <w:sz w:val="20"/>
        </w:rPr>
        <w:t>/Anagrafe.</w:t>
      </w:r>
    </w:p>
    <w:p w14:paraId="253BF10D" w14:textId="77777777" w:rsidR="002C057B" w:rsidRPr="00C051FA" w:rsidRDefault="002C057B" w:rsidP="002C057B">
      <w:pPr>
        <w:pStyle w:val="Corpotesto"/>
        <w:rPr>
          <w:sz w:val="20"/>
        </w:rPr>
      </w:pPr>
    </w:p>
    <w:p w14:paraId="079B4D5A" w14:textId="13068685" w:rsidR="002C057B" w:rsidRPr="00C051FA" w:rsidRDefault="002C057B" w:rsidP="002C057B">
      <w:pPr>
        <w:pStyle w:val="Corpotesto"/>
        <w:ind w:left="356"/>
        <w:rPr>
          <w:sz w:val="20"/>
        </w:rPr>
      </w:pPr>
      <w:r w:rsidRPr="00C051FA">
        <w:rPr>
          <w:sz w:val="20"/>
        </w:rPr>
        <w:t xml:space="preserve">I </w:t>
      </w:r>
      <w:r w:rsidRPr="00C051FA">
        <w:rPr>
          <w:sz w:val="20"/>
          <w:u w:val="single"/>
        </w:rPr>
        <w:t>Paesi in cui si intrattengono relazioni commerciali 1, 2, 3</w:t>
      </w:r>
      <w:r w:rsidRPr="00C051FA">
        <w:rPr>
          <w:sz w:val="20"/>
        </w:rPr>
        <w:t xml:space="preserve"> sono salvate attualmente in Positiv </w:t>
      </w:r>
      <w:r>
        <w:rPr>
          <w:sz w:val="20"/>
        </w:rPr>
        <w:t xml:space="preserve">  </w:t>
      </w:r>
      <w:r w:rsidRPr="00C051FA">
        <w:rPr>
          <w:sz w:val="20"/>
        </w:rPr>
        <w:t>ma anche in AU</w:t>
      </w:r>
      <w:r w:rsidR="00C21FDB">
        <w:rPr>
          <w:sz w:val="20"/>
        </w:rPr>
        <w:t xml:space="preserve"> per le sole persone giuridiche.</w:t>
      </w:r>
    </w:p>
    <w:p w14:paraId="6BF33010" w14:textId="77777777" w:rsidR="002C057B" w:rsidRPr="00C051FA" w:rsidRDefault="002C057B" w:rsidP="002C057B">
      <w:pPr>
        <w:pStyle w:val="Corpotesto"/>
        <w:rPr>
          <w:sz w:val="20"/>
        </w:rPr>
      </w:pPr>
    </w:p>
    <w:p w14:paraId="6B87C2C2" w14:textId="77777777" w:rsidR="002C057B" w:rsidRPr="00C051FA" w:rsidRDefault="002C057B" w:rsidP="002C057B">
      <w:pPr>
        <w:pStyle w:val="Corpotesto"/>
        <w:ind w:firstLine="76"/>
        <w:rPr>
          <w:sz w:val="20"/>
        </w:rPr>
      </w:pPr>
      <w:r w:rsidRPr="00C051FA">
        <w:rPr>
          <w:sz w:val="20"/>
        </w:rPr>
        <w:t>Anagrafe fornisce già queste informazioni nei servizi SGU2 e SGU8.</w:t>
      </w:r>
    </w:p>
    <w:p w14:paraId="52476A83" w14:textId="77777777" w:rsidR="002C057B" w:rsidRPr="00C051FA" w:rsidRDefault="002C057B" w:rsidP="002C057B">
      <w:pPr>
        <w:pStyle w:val="Corpotesto"/>
        <w:ind w:left="0" w:firstLine="284"/>
        <w:rPr>
          <w:sz w:val="20"/>
        </w:rPr>
      </w:pPr>
    </w:p>
    <w:p w14:paraId="3146B938" w14:textId="5DE98706" w:rsidR="002C057B" w:rsidRPr="00C051FA" w:rsidRDefault="002C057B" w:rsidP="002C057B">
      <w:pPr>
        <w:pStyle w:val="Corpotesto"/>
        <w:ind w:left="360"/>
        <w:rPr>
          <w:sz w:val="20"/>
        </w:rPr>
      </w:pPr>
      <w:r w:rsidRPr="00C051FA">
        <w:rPr>
          <w:sz w:val="20"/>
        </w:rPr>
        <w:t xml:space="preserve">È necessario </w:t>
      </w:r>
      <w:r w:rsidR="00B536E1">
        <w:rPr>
          <w:sz w:val="20"/>
        </w:rPr>
        <w:t>prevedere nel</w:t>
      </w:r>
      <w:r w:rsidRPr="00C051FA">
        <w:rPr>
          <w:sz w:val="20"/>
        </w:rPr>
        <w:t xml:space="preserve"> </w:t>
      </w:r>
      <w:r w:rsidR="006A6E0A">
        <w:rPr>
          <w:sz w:val="20"/>
        </w:rPr>
        <w:t xml:space="preserve">nuovo </w:t>
      </w:r>
      <w:r w:rsidRPr="00C051FA">
        <w:rPr>
          <w:sz w:val="20"/>
        </w:rPr>
        <w:t xml:space="preserve">servizio </w:t>
      </w:r>
      <w:r w:rsidR="00BC57E1">
        <w:rPr>
          <w:sz w:val="20"/>
        </w:rPr>
        <w:t>‘</w:t>
      </w:r>
      <w:r w:rsidR="008637EF" w:rsidRPr="00BA11EC">
        <w:rPr>
          <w:sz w:val="20"/>
        </w:rPr>
        <w:t>BSA Vita soggetti/v2.0</w:t>
      </w:r>
      <w:r w:rsidR="00BC57E1">
        <w:rPr>
          <w:sz w:val="20"/>
        </w:rPr>
        <w:t xml:space="preserve">’ </w:t>
      </w:r>
      <w:r w:rsidR="00246D00">
        <w:rPr>
          <w:sz w:val="20"/>
        </w:rPr>
        <w:t>il recupero dell</w:t>
      </w:r>
      <w:r w:rsidRPr="00C051FA">
        <w:rPr>
          <w:sz w:val="20"/>
        </w:rPr>
        <w:t>e suddette informazioni d</w:t>
      </w:r>
      <w:r w:rsidR="00246D00">
        <w:rPr>
          <w:sz w:val="20"/>
        </w:rPr>
        <w:t>a</w:t>
      </w:r>
      <w:r w:rsidRPr="00C051FA">
        <w:rPr>
          <w:sz w:val="20"/>
        </w:rPr>
        <w:t xml:space="preserve"> Anagrafe</w:t>
      </w:r>
      <w:r>
        <w:rPr>
          <w:sz w:val="20"/>
        </w:rPr>
        <w:t xml:space="preserve"> (servizio SGU8) </w:t>
      </w:r>
      <w:r w:rsidRPr="00C051FA">
        <w:rPr>
          <w:sz w:val="20"/>
        </w:rPr>
        <w:t>e non più da Positiv</w:t>
      </w:r>
      <w:r w:rsidR="00246D00">
        <w:rPr>
          <w:sz w:val="20"/>
        </w:rPr>
        <w:t>.</w:t>
      </w:r>
    </w:p>
    <w:p w14:paraId="013C786F" w14:textId="113E115F" w:rsidR="002C057B" w:rsidRPr="005A0F67" w:rsidRDefault="002C057B" w:rsidP="000A4115">
      <w:pPr>
        <w:pStyle w:val="Titolo3"/>
        <w:numPr>
          <w:ilvl w:val="0"/>
          <w:numId w:val="0"/>
        </w:numPr>
        <w:ind w:firstLine="284"/>
        <w:rPr>
          <w:bCs/>
          <w:sz w:val="22"/>
          <w:szCs w:val="22"/>
        </w:rPr>
      </w:pPr>
      <w:bookmarkStart w:id="71" w:name="_Toc203032201"/>
      <w:bookmarkStart w:id="72" w:name="_Toc208504985"/>
      <w:r>
        <w:rPr>
          <w:bCs/>
          <w:sz w:val="22"/>
          <w:szCs w:val="22"/>
        </w:rPr>
        <w:t xml:space="preserve">2.5 </w:t>
      </w:r>
      <w:r w:rsidRPr="005A0F67">
        <w:rPr>
          <w:bCs/>
          <w:sz w:val="22"/>
          <w:szCs w:val="22"/>
        </w:rPr>
        <w:t xml:space="preserve">Accordion </w:t>
      </w:r>
      <w:r>
        <w:rPr>
          <w:bCs/>
          <w:sz w:val="22"/>
          <w:szCs w:val="22"/>
        </w:rPr>
        <w:t>DOCUMENTI DI RICONOSCIMENTO</w:t>
      </w:r>
      <w:bookmarkEnd w:id="71"/>
      <w:bookmarkEnd w:id="72"/>
    </w:p>
    <w:p w14:paraId="6EF7A4A9" w14:textId="0192C7C2" w:rsidR="002B00CF" w:rsidRDefault="002C057B" w:rsidP="002C057B">
      <w:pPr>
        <w:pStyle w:val="Corpotesto"/>
        <w:ind w:left="360"/>
        <w:rPr>
          <w:sz w:val="20"/>
        </w:rPr>
      </w:pPr>
      <w:r>
        <w:rPr>
          <w:sz w:val="20"/>
        </w:rPr>
        <w:t xml:space="preserve">In fase di UPLOAD del documento di riconoscimento, </w:t>
      </w:r>
      <w:r w:rsidR="00A5286D">
        <w:rPr>
          <w:sz w:val="20"/>
        </w:rPr>
        <w:t xml:space="preserve">continuare a mantenere il salvataggio del documento solo in Documentale. </w:t>
      </w:r>
      <w:r w:rsidR="002B00CF">
        <w:rPr>
          <w:sz w:val="20"/>
        </w:rPr>
        <w:t>Non sarà più necessario salvare in AIA.</w:t>
      </w:r>
    </w:p>
    <w:p w14:paraId="407A1EA8" w14:textId="1D9CF1C2" w:rsidR="002B00CF" w:rsidRDefault="002B00CF" w:rsidP="002C057B">
      <w:pPr>
        <w:pStyle w:val="Corpotesto"/>
        <w:ind w:left="360"/>
        <w:rPr>
          <w:sz w:val="20"/>
        </w:rPr>
      </w:pPr>
    </w:p>
    <w:p w14:paraId="07E4DAB2" w14:textId="3E3E16A6" w:rsidR="002C057B" w:rsidRPr="00C051FA" w:rsidRDefault="00A5286D" w:rsidP="002C057B">
      <w:pPr>
        <w:pStyle w:val="Corpotesto"/>
        <w:ind w:left="360"/>
        <w:rPr>
          <w:sz w:val="20"/>
        </w:rPr>
      </w:pPr>
      <w:r>
        <w:rPr>
          <w:sz w:val="20"/>
        </w:rPr>
        <w:t xml:space="preserve">Le utenze di Direzione che </w:t>
      </w:r>
      <w:r w:rsidR="00371F55">
        <w:rPr>
          <w:sz w:val="20"/>
        </w:rPr>
        <w:t>dovranno</w:t>
      </w:r>
      <w:r>
        <w:rPr>
          <w:sz w:val="20"/>
        </w:rPr>
        <w:t xml:space="preserve"> utilizzare ANAGRAFEWEB.</w:t>
      </w:r>
    </w:p>
    <w:p w14:paraId="71A6A41F" w14:textId="77777777" w:rsidR="002C057B" w:rsidRPr="00C051FA" w:rsidRDefault="002C057B" w:rsidP="002C057B">
      <w:pPr>
        <w:spacing w:after="160" w:line="259" w:lineRule="auto"/>
        <w:contextualSpacing/>
        <w:rPr>
          <w:sz w:val="20"/>
          <w:highlight w:val="yellow"/>
        </w:rPr>
      </w:pPr>
    </w:p>
    <w:p w14:paraId="7AF29471" w14:textId="3145D420" w:rsidR="002C057B" w:rsidRDefault="00CC235C" w:rsidP="000A4115">
      <w:pPr>
        <w:pStyle w:val="Titolo1"/>
        <w:numPr>
          <w:ilvl w:val="0"/>
          <w:numId w:val="8"/>
        </w:numPr>
      </w:pPr>
      <w:bookmarkStart w:id="73" w:name="_Modello_Logico_Dati"/>
      <w:bookmarkStart w:id="74" w:name="_Toc203032205"/>
      <w:bookmarkStart w:id="75" w:name="_Toc208504986"/>
      <w:bookmarkEnd w:id="54"/>
      <w:bookmarkEnd w:id="55"/>
      <w:bookmarkEnd w:id="56"/>
      <w:bookmarkEnd w:id="57"/>
      <w:bookmarkEnd w:id="58"/>
      <w:bookmarkEnd w:id="59"/>
      <w:bookmarkEnd w:id="73"/>
      <w:r>
        <w:lastRenderedPageBreak/>
        <w:t xml:space="preserve">Sottoprocesso </w:t>
      </w:r>
      <w:r w:rsidR="00840087">
        <w:t xml:space="preserve">3 </w:t>
      </w:r>
      <w:r w:rsidR="00FF46C7">
        <w:t>–</w:t>
      </w:r>
      <w:r w:rsidR="00671407">
        <w:t xml:space="preserve"> </w:t>
      </w:r>
      <w:r w:rsidR="00FF46C7">
        <w:t xml:space="preserve">Servizi </w:t>
      </w:r>
      <w:r w:rsidR="002C057B">
        <w:t>BSA VITA</w:t>
      </w:r>
      <w:bookmarkEnd w:id="74"/>
      <w:bookmarkEnd w:id="75"/>
    </w:p>
    <w:p w14:paraId="4735A551" w14:textId="77777777" w:rsidR="002C057B" w:rsidRDefault="002C057B" w:rsidP="002C057B">
      <w:pPr>
        <w:pStyle w:val="Corpotesto"/>
      </w:pPr>
    </w:p>
    <w:p w14:paraId="5744DC2E" w14:textId="6A9A054E" w:rsidR="00621300" w:rsidRDefault="00611F02" w:rsidP="009244BA">
      <w:pPr>
        <w:rPr>
          <w:sz w:val="20"/>
        </w:rPr>
      </w:pPr>
      <w:r>
        <w:rPr>
          <w:sz w:val="20"/>
        </w:rPr>
        <w:t xml:space="preserve">Il </w:t>
      </w:r>
      <w:r w:rsidR="00AC0ED0">
        <w:rPr>
          <w:sz w:val="20"/>
        </w:rPr>
        <w:t xml:space="preserve">servizio </w:t>
      </w:r>
      <w:r>
        <w:rPr>
          <w:sz w:val="20"/>
        </w:rPr>
        <w:t>BFF di GET soggetti deve:</w:t>
      </w:r>
    </w:p>
    <w:p w14:paraId="7A264F1B" w14:textId="77777777" w:rsidR="00FB23DA" w:rsidRDefault="00FB23DA" w:rsidP="002C057B">
      <w:pPr>
        <w:ind w:left="284"/>
        <w:rPr>
          <w:sz w:val="20"/>
        </w:rPr>
      </w:pPr>
    </w:p>
    <w:p w14:paraId="13FD0334" w14:textId="6EB403A6" w:rsidR="00611F02" w:rsidRPr="009244BA" w:rsidRDefault="007B0639" w:rsidP="009244BA">
      <w:pPr>
        <w:pStyle w:val="Paragrafoelenco"/>
        <w:numPr>
          <w:ilvl w:val="0"/>
          <w:numId w:val="37"/>
        </w:numPr>
        <w:spacing w:after="160" w:line="259" w:lineRule="auto"/>
        <w:contextualSpacing/>
        <w:rPr>
          <w:rFonts w:ascii="Verdana" w:hAnsi="Verdana"/>
          <w:sz w:val="20"/>
        </w:rPr>
      </w:pPr>
      <w:r>
        <w:rPr>
          <w:rFonts w:ascii="Verdana" w:hAnsi="Verdana"/>
          <w:sz w:val="20"/>
        </w:rPr>
        <w:t>e</w:t>
      </w:r>
      <w:r w:rsidR="00611F02" w:rsidRPr="009244BA">
        <w:rPr>
          <w:rFonts w:ascii="Verdana" w:hAnsi="Verdana"/>
          <w:sz w:val="20"/>
        </w:rPr>
        <w:t>ffettuare la chiamata del BSA Anagrafe (che a sua volta richiama l’SGU8);</w:t>
      </w:r>
    </w:p>
    <w:p w14:paraId="36F97EFE" w14:textId="4EA31D56" w:rsidR="00611F02" w:rsidRPr="009244BA" w:rsidRDefault="007B0639" w:rsidP="009244BA">
      <w:pPr>
        <w:pStyle w:val="Paragrafoelenco"/>
        <w:numPr>
          <w:ilvl w:val="0"/>
          <w:numId w:val="37"/>
        </w:numPr>
        <w:spacing w:after="160" w:line="259" w:lineRule="auto"/>
        <w:contextualSpacing/>
        <w:rPr>
          <w:rFonts w:ascii="Verdana" w:hAnsi="Verdana"/>
          <w:sz w:val="20"/>
        </w:rPr>
      </w:pPr>
      <w:r>
        <w:rPr>
          <w:rFonts w:ascii="Verdana" w:eastAsia="Times New Roman" w:hAnsi="Verdana"/>
          <w:sz w:val="20"/>
          <w:szCs w:val="20"/>
          <w:lang w:eastAsia="en-US"/>
        </w:rPr>
        <w:t>e</w:t>
      </w:r>
      <w:r w:rsidR="00611F02" w:rsidRPr="009244BA">
        <w:rPr>
          <w:rFonts w:ascii="Verdana" w:eastAsia="Times New Roman" w:hAnsi="Verdana"/>
          <w:sz w:val="20"/>
          <w:szCs w:val="20"/>
          <w:lang w:eastAsia="en-US"/>
        </w:rPr>
        <w:t>ffettuare la chiamata del servizio di Positiv</w:t>
      </w:r>
      <w:r w:rsidR="009244BA" w:rsidRPr="009244BA">
        <w:rPr>
          <w:rFonts w:ascii="Verdana" w:eastAsia="Times New Roman" w:hAnsi="Verdana"/>
          <w:sz w:val="20"/>
          <w:szCs w:val="20"/>
          <w:lang w:eastAsia="en-US"/>
        </w:rPr>
        <w:t xml:space="preserve"> ‘</w:t>
      </w:r>
      <w:r w:rsidR="00611F02" w:rsidRPr="009244BA">
        <w:rPr>
          <w:rFonts w:ascii="Verdana" w:hAnsi="Verdana"/>
          <w:b/>
          <w:bCs/>
          <w:sz w:val="20"/>
          <w:szCs w:val="20"/>
        </w:rPr>
        <w:t>RealeMulticanaleWS_PositivAnag_WsdlLoc</w:t>
      </w:r>
      <w:r w:rsidR="00611F02" w:rsidRPr="0073790A">
        <w:rPr>
          <w:b/>
          <w:bCs/>
        </w:rPr>
        <w:t> </w:t>
      </w:r>
      <w:r w:rsidR="00611F02" w:rsidRPr="009244BA">
        <w:rPr>
          <w:rFonts w:ascii="Verdana" w:hAnsi="Verdana"/>
          <w:b/>
          <w:bCs/>
          <w:sz w:val="20"/>
          <w:szCs w:val="20"/>
        </w:rPr>
        <w:t>-</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r w:rsidR="00611F02" w:rsidRPr="0073790A">
        <w:rPr>
          <w:b/>
          <w:bCs/>
        </w:rPr>
        <w:t> </w:t>
      </w:r>
      <w:hyperlink r:id="rId19" w:tgtFrame="_blank" w:tooltip="http://172.20.31.12:81/wspasscommon-jaxws/services/anag?wsdl" w:history="1">
        <w:r w:rsidR="00611F02" w:rsidRPr="009244BA">
          <w:rPr>
            <w:rStyle w:val="Collegamentoipertestuale"/>
            <w:b/>
            <w:bCs/>
            <w:sz w:val="20"/>
            <w:szCs w:val="20"/>
          </w:rPr>
          <w:t>http://172.20.31.12:81/wspasscommon-jaxws/services/anag?wsdl</w:t>
        </w:r>
      </w:hyperlink>
      <w:r w:rsidR="009244BA">
        <w:t>’</w:t>
      </w:r>
      <w:r w:rsidR="00611F02" w:rsidRPr="009244BA">
        <w:rPr>
          <w:rFonts w:ascii="Verdana" w:hAnsi="Verdana"/>
          <w:sz w:val="20"/>
        </w:rPr>
        <w:t xml:space="preserve"> per il recupero delle informazioni che, fino a completa dismissione, continueranno ad essere gestite in Positiv</w:t>
      </w:r>
      <w:r w:rsidR="00CB51A1" w:rsidRPr="009244BA">
        <w:rPr>
          <w:rFonts w:ascii="Verdana" w:hAnsi="Verdana"/>
          <w:sz w:val="20"/>
        </w:rPr>
        <w:t>.</w:t>
      </w:r>
    </w:p>
    <w:p w14:paraId="55CCFF65" w14:textId="51E8D39C" w:rsidR="00986CA1" w:rsidRPr="00FF1AA0" w:rsidRDefault="00FB23DA" w:rsidP="009244BA">
      <w:pPr>
        <w:rPr>
          <w:sz w:val="20"/>
        </w:rPr>
      </w:pPr>
      <w:r>
        <w:rPr>
          <w:sz w:val="20"/>
        </w:rPr>
        <w:t>Creare il nuovo servizio</w:t>
      </w:r>
      <w:r w:rsidR="00CB51A1">
        <w:rPr>
          <w:sz w:val="20"/>
        </w:rPr>
        <w:t xml:space="preserve"> ‘</w:t>
      </w:r>
      <w:r w:rsidR="002C057B" w:rsidRPr="00FF1AA0">
        <w:rPr>
          <w:b/>
          <w:bCs/>
          <w:sz w:val="20"/>
        </w:rPr>
        <w:t>POST /vita/</w:t>
      </w:r>
      <w:r w:rsidR="00664498" w:rsidRPr="00FF1AA0">
        <w:rPr>
          <w:b/>
          <w:bCs/>
          <w:sz w:val="20"/>
        </w:rPr>
        <w:t xml:space="preserve"> BSA Vita soggetti/v2.0</w:t>
      </w:r>
      <w:r w:rsidR="00A85A1B">
        <w:rPr>
          <w:b/>
          <w:bCs/>
          <w:sz w:val="20"/>
        </w:rPr>
        <w:t>’</w:t>
      </w:r>
      <w:r w:rsidR="00664498" w:rsidRPr="00FF1AA0">
        <w:rPr>
          <w:sz w:val="20"/>
        </w:rPr>
        <w:t xml:space="preserve"> </w:t>
      </w:r>
      <w:r w:rsidR="002C057B" w:rsidRPr="00FF1AA0">
        <w:rPr>
          <w:b/>
          <w:bCs/>
          <w:sz w:val="20"/>
        </w:rPr>
        <w:t>(BSA Vita)</w:t>
      </w:r>
      <w:r w:rsidR="00CB51A1">
        <w:rPr>
          <w:sz w:val="20"/>
        </w:rPr>
        <w:t>.</w:t>
      </w:r>
    </w:p>
    <w:p w14:paraId="12D6D6FD" w14:textId="77777777" w:rsidR="00986CA1" w:rsidRDefault="00986CA1" w:rsidP="00986CA1">
      <w:pPr>
        <w:pStyle w:val="Paragrafoelenco"/>
        <w:rPr>
          <w:sz w:val="20"/>
        </w:rPr>
      </w:pPr>
    </w:p>
    <w:p w14:paraId="4442E9CE" w14:textId="410C1A7A" w:rsidR="00CB51A1" w:rsidRDefault="005248A0" w:rsidP="009244BA">
      <w:pPr>
        <w:spacing w:after="160" w:line="259" w:lineRule="auto"/>
        <w:contextualSpacing/>
        <w:rPr>
          <w:sz w:val="20"/>
        </w:rPr>
      </w:pPr>
      <w:r w:rsidRPr="00CB51A1">
        <w:rPr>
          <w:sz w:val="20"/>
        </w:rPr>
        <w:t xml:space="preserve">Il nuovo </w:t>
      </w:r>
      <w:r w:rsidRPr="00AC0ED0">
        <w:rPr>
          <w:sz w:val="20"/>
        </w:rPr>
        <w:t xml:space="preserve">servizio </w:t>
      </w:r>
      <w:r w:rsidR="00AC0ED0" w:rsidRPr="00AC0ED0">
        <w:rPr>
          <w:sz w:val="20"/>
        </w:rPr>
        <w:t xml:space="preserve">BSA Vita soggetti/v2.0 </w:t>
      </w:r>
      <w:r w:rsidRPr="00AC0ED0">
        <w:rPr>
          <w:sz w:val="20"/>
        </w:rPr>
        <w:t>deve</w:t>
      </w:r>
      <w:r w:rsidR="00606C4A" w:rsidRPr="00CB51A1">
        <w:rPr>
          <w:sz w:val="20"/>
        </w:rPr>
        <w:t>:</w:t>
      </w:r>
    </w:p>
    <w:p w14:paraId="795D7DF0" w14:textId="7D25D364" w:rsidR="00CB51A1" w:rsidRPr="005E617F" w:rsidRDefault="007B0639" w:rsidP="005E617F">
      <w:pPr>
        <w:pStyle w:val="Paragrafoelenco"/>
        <w:numPr>
          <w:ilvl w:val="0"/>
          <w:numId w:val="38"/>
        </w:numPr>
        <w:spacing w:after="160" w:line="259" w:lineRule="auto"/>
        <w:contextualSpacing/>
        <w:rPr>
          <w:rFonts w:ascii="Verdana" w:hAnsi="Verdana"/>
          <w:sz w:val="20"/>
        </w:rPr>
      </w:pPr>
      <w:r>
        <w:rPr>
          <w:rFonts w:ascii="Verdana" w:hAnsi="Verdana"/>
          <w:sz w:val="20"/>
        </w:rPr>
        <w:t>e</w:t>
      </w:r>
      <w:r w:rsidR="00D3156A">
        <w:rPr>
          <w:rFonts w:ascii="Verdana" w:hAnsi="Verdana"/>
          <w:sz w:val="20"/>
        </w:rPr>
        <w:t>ffettuare la chiamata del</w:t>
      </w:r>
      <w:r w:rsidR="00606C4A" w:rsidRPr="005E617F">
        <w:rPr>
          <w:rFonts w:ascii="Verdana" w:hAnsi="Verdana"/>
          <w:sz w:val="20"/>
        </w:rPr>
        <w:t xml:space="preserve"> BSA Document</w:t>
      </w:r>
      <w:r w:rsidR="00C01CCD" w:rsidRPr="005E617F">
        <w:rPr>
          <w:rFonts w:ascii="Verdana" w:hAnsi="Verdana"/>
          <w:sz w:val="20"/>
        </w:rPr>
        <w:t>ale per la verifica del docu</w:t>
      </w:r>
      <w:r w:rsidR="00223E91" w:rsidRPr="005E617F">
        <w:rPr>
          <w:rFonts w:ascii="Verdana" w:hAnsi="Verdana"/>
          <w:sz w:val="20"/>
        </w:rPr>
        <w:t xml:space="preserve">mento </w:t>
      </w:r>
      <w:r w:rsidR="00CB51A1" w:rsidRPr="005E617F">
        <w:rPr>
          <w:rFonts w:ascii="Verdana" w:hAnsi="Verdana"/>
          <w:sz w:val="20"/>
        </w:rPr>
        <w:t>di riconoscimento</w:t>
      </w:r>
      <w:r w:rsidR="001B3C54">
        <w:rPr>
          <w:rFonts w:ascii="Verdana" w:hAnsi="Verdana"/>
          <w:sz w:val="20"/>
        </w:rPr>
        <w:t>;</w:t>
      </w:r>
    </w:p>
    <w:p w14:paraId="11800B5E" w14:textId="25B082E2" w:rsidR="00606C4A" w:rsidRPr="005E617F" w:rsidRDefault="00A43683" w:rsidP="005E617F">
      <w:pPr>
        <w:pStyle w:val="Paragrafoelenco"/>
        <w:numPr>
          <w:ilvl w:val="0"/>
          <w:numId w:val="38"/>
        </w:numPr>
        <w:spacing w:after="160" w:line="259" w:lineRule="auto"/>
        <w:contextualSpacing/>
        <w:rPr>
          <w:rFonts w:ascii="Verdana" w:hAnsi="Verdana"/>
          <w:sz w:val="20"/>
        </w:rPr>
      </w:pPr>
      <w:r w:rsidRPr="005E617F">
        <w:rPr>
          <w:rFonts w:ascii="Verdana" w:hAnsi="Verdana"/>
          <w:sz w:val="20"/>
        </w:rPr>
        <w:t>e</w:t>
      </w:r>
      <w:r w:rsidR="00E6553E" w:rsidRPr="005E617F">
        <w:rPr>
          <w:rFonts w:ascii="Verdana" w:hAnsi="Verdana"/>
          <w:sz w:val="20"/>
        </w:rPr>
        <w:t xml:space="preserve">ffettuare la chiamata del nuovo servizio di AIA ‘CreaSoggetto’ passando tutte le </w:t>
      </w:r>
      <w:r w:rsidR="00EF7118" w:rsidRPr="005E617F">
        <w:rPr>
          <w:rFonts w:ascii="Verdana" w:hAnsi="Verdana"/>
          <w:sz w:val="20"/>
        </w:rPr>
        <w:t>i</w:t>
      </w:r>
      <w:r w:rsidR="00E6553E" w:rsidRPr="005E617F">
        <w:rPr>
          <w:rFonts w:ascii="Verdana" w:hAnsi="Verdana"/>
          <w:sz w:val="20"/>
        </w:rPr>
        <w:t>nformazioni anagrafiche ricevute da AU e da Positiv</w:t>
      </w:r>
      <w:r w:rsidR="00CB51A1" w:rsidRPr="005E617F">
        <w:rPr>
          <w:rFonts w:ascii="Verdana" w:hAnsi="Verdana"/>
          <w:sz w:val="20"/>
        </w:rPr>
        <w:t>.</w:t>
      </w:r>
    </w:p>
    <w:p w14:paraId="3CE87C08" w14:textId="5523E529" w:rsidR="004320BC" w:rsidRPr="00A43683" w:rsidRDefault="0087320A" w:rsidP="009244BA">
      <w:pPr>
        <w:spacing w:after="160" w:line="259" w:lineRule="auto"/>
        <w:contextualSpacing/>
        <w:rPr>
          <w:sz w:val="20"/>
        </w:rPr>
      </w:pPr>
      <w:r w:rsidRPr="00A43683">
        <w:rPr>
          <w:sz w:val="20"/>
        </w:rPr>
        <w:t xml:space="preserve">I dati </w:t>
      </w:r>
      <w:r w:rsidR="00CB07B5" w:rsidRPr="00A43683">
        <w:rPr>
          <w:sz w:val="20"/>
        </w:rPr>
        <w:t xml:space="preserve">che devono essere gestiti </w:t>
      </w:r>
      <w:r w:rsidR="00BC0258" w:rsidRPr="00A43683">
        <w:rPr>
          <w:sz w:val="20"/>
        </w:rPr>
        <w:t xml:space="preserve">per l’attività in oggetto </w:t>
      </w:r>
      <w:r w:rsidRPr="00A43683">
        <w:rPr>
          <w:sz w:val="20"/>
        </w:rPr>
        <w:t>sono quelli indicati nella tabella ‘ALTRI DATI VITA’ del Sottoprocesso 1</w:t>
      </w:r>
      <w:r w:rsidR="00976E64" w:rsidRPr="00A43683">
        <w:rPr>
          <w:sz w:val="20"/>
        </w:rPr>
        <w:t>.</w:t>
      </w:r>
    </w:p>
    <w:p w14:paraId="09CE16C7" w14:textId="72F0A6FB" w:rsidR="002C057B" w:rsidRPr="002A7CBF" w:rsidRDefault="006B722D" w:rsidP="009244BA">
      <w:pPr>
        <w:spacing w:after="160" w:line="259" w:lineRule="auto"/>
        <w:contextualSpacing/>
        <w:rPr>
          <w:sz w:val="20"/>
        </w:rPr>
      </w:pPr>
      <w:r w:rsidRPr="002A7CBF">
        <w:rPr>
          <w:sz w:val="20"/>
        </w:rPr>
        <w:t>Si precisa che l</w:t>
      </w:r>
      <w:r w:rsidR="002C057B" w:rsidRPr="002A7CBF">
        <w:rPr>
          <w:sz w:val="20"/>
        </w:rPr>
        <w:t xml:space="preserve">e informazioni ‘Nazione Relazioni Commerciali1’, ‘Nazione Relazioni Commerciali2’ e ‘Nazione Relazioni Commerciali3’ </w:t>
      </w:r>
      <w:r w:rsidR="001D22F3" w:rsidRPr="002A7CBF">
        <w:rPr>
          <w:sz w:val="20"/>
        </w:rPr>
        <w:t>(gestite solo per le PG)</w:t>
      </w:r>
      <w:r w:rsidRPr="002A7CBF">
        <w:rPr>
          <w:sz w:val="20"/>
        </w:rPr>
        <w:t>, essendo già fornire presenti in</w:t>
      </w:r>
      <w:r w:rsidR="00B70C93" w:rsidRPr="002A7CBF">
        <w:rPr>
          <w:sz w:val="20"/>
        </w:rPr>
        <w:t xml:space="preserve"> </w:t>
      </w:r>
      <w:r w:rsidRPr="002A7CBF">
        <w:rPr>
          <w:sz w:val="20"/>
        </w:rPr>
        <w:t xml:space="preserve">AU, </w:t>
      </w:r>
      <w:r w:rsidR="002C057B" w:rsidRPr="002A7CBF">
        <w:rPr>
          <w:sz w:val="20"/>
        </w:rPr>
        <w:t xml:space="preserve">devono essere recuperate dal servizio SGU8 e passate al servizio di AIA.  </w:t>
      </w:r>
    </w:p>
    <w:p w14:paraId="72CE87AB" w14:textId="77777777" w:rsidR="002A7CBF" w:rsidRDefault="002A7CBF" w:rsidP="00F72BE5">
      <w:pPr>
        <w:spacing w:after="160" w:line="259" w:lineRule="auto"/>
        <w:ind w:left="284"/>
        <w:contextualSpacing/>
        <w:rPr>
          <w:sz w:val="20"/>
          <w:highlight w:val="yellow"/>
          <w:u w:val="single"/>
        </w:rPr>
      </w:pPr>
    </w:p>
    <w:p w14:paraId="79235F9B" w14:textId="72DFC4F9" w:rsidR="002B1097" w:rsidRPr="008B4370" w:rsidRDefault="002B1097" w:rsidP="009244BA">
      <w:pPr>
        <w:shd w:val="clear" w:color="auto" w:fill="FFFFFF"/>
        <w:textAlignment w:val="baseline"/>
        <w:rPr>
          <w:sz w:val="20"/>
        </w:rPr>
      </w:pPr>
      <w:r w:rsidRPr="008B4370">
        <w:rPr>
          <w:sz w:val="20"/>
        </w:rPr>
        <w:t xml:space="preserve">Per </w:t>
      </w:r>
      <w:r w:rsidR="00773C3D" w:rsidRPr="008B4370">
        <w:rPr>
          <w:sz w:val="20"/>
        </w:rPr>
        <w:t xml:space="preserve">la gestione </w:t>
      </w:r>
      <w:r w:rsidRPr="008B4370">
        <w:rPr>
          <w:sz w:val="20"/>
        </w:rPr>
        <w:t xml:space="preserve">del documento di riconoscimento in Documentale, </w:t>
      </w:r>
      <w:r w:rsidR="0030295A" w:rsidRPr="008B4370">
        <w:rPr>
          <w:sz w:val="20"/>
        </w:rPr>
        <w:t>è</w:t>
      </w:r>
      <w:r w:rsidRPr="008B4370">
        <w:rPr>
          <w:sz w:val="20"/>
        </w:rPr>
        <w:t xml:space="preserve"> necessario prevedere </w:t>
      </w:r>
      <w:r w:rsidR="00EC27C7" w:rsidRPr="008B4370">
        <w:rPr>
          <w:sz w:val="20"/>
        </w:rPr>
        <w:t>due</w:t>
      </w:r>
      <w:r w:rsidRPr="008B4370">
        <w:rPr>
          <w:sz w:val="20"/>
        </w:rPr>
        <w:t xml:space="preserve"> nuovi servizi BSA:</w:t>
      </w:r>
    </w:p>
    <w:p w14:paraId="5D17AA8D" w14:textId="13752E73" w:rsidR="002B1097" w:rsidRPr="0030295A" w:rsidRDefault="002B1097" w:rsidP="0030295A">
      <w:pPr>
        <w:pStyle w:val="Paragrafoelenco"/>
        <w:numPr>
          <w:ilvl w:val="0"/>
          <w:numId w:val="21"/>
        </w:numPr>
        <w:shd w:val="clear" w:color="auto" w:fill="FFFFFF"/>
        <w:spacing w:before="100" w:beforeAutospacing="1" w:after="100" w:afterAutospacing="1"/>
        <w:textAlignment w:val="baseline"/>
        <w:rPr>
          <w:rFonts w:ascii="Verdana" w:hAnsi="Verdana"/>
          <w:sz w:val="20"/>
        </w:rPr>
      </w:pPr>
      <w:r w:rsidRPr="0030295A">
        <w:rPr>
          <w:rFonts w:ascii="Verdana" w:hAnsi="Verdana"/>
          <w:sz w:val="20"/>
        </w:rPr>
        <w:t>Uno di UPLOAD del documento in Documentale che sarà richiamato da AIA, sia per le operazioni effettuate da Direzione in AIA che per le operazioni effettuate da agenzia con PASS MOBILE</w:t>
      </w:r>
      <w:r w:rsidR="00E15D5F">
        <w:rPr>
          <w:rFonts w:ascii="Verdana" w:hAnsi="Verdana"/>
          <w:sz w:val="20"/>
        </w:rPr>
        <w:t xml:space="preserve"> (in AC)</w:t>
      </w:r>
      <w:r w:rsidR="00846705">
        <w:rPr>
          <w:rFonts w:ascii="Verdana" w:hAnsi="Verdana"/>
          <w:sz w:val="20"/>
        </w:rPr>
        <w:t>;</w:t>
      </w:r>
    </w:p>
    <w:p w14:paraId="6A37E412" w14:textId="2911513C" w:rsidR="00942EF7" w:rsidRDefault="002B1097" w:rsidP="0030295A">
      <w:pPr>
        <w:pStyle w:val="Paragrafoelenco"/>
        <w:numPr>
          <w:ilvl w:val="0"/>
          <w:numId w:val="21"/>
        </w:numPr>
        <w:shd w:val="clear" w:color="auto" w:fill="FFFFFF"/>
        <w:spacing w:before="100" w:beforeAutospacing="1" w:after="100" w:afterAutospacing="1"/>
        <w:textAlignment w:val="baseline"/>
        <w:rPr>
          <w:rFonts w:ascii="Verdana" w:hAnsi="Verdana"/>
          <w:sz w:val="20"/>
        </w:rPr>
      </w:pPr>
      <w:r w:rsidRPr="0030295A">
        <w:rPr>
          <w:rFonts w:ascii="Verdana" w:hAnsi="Verdana"/>
          <w:sz w:val="20"/>
        </w:rPr>
        <w:t xml:space="preserve">Uno di verifica del documento in Documentale </w:t>
      </w:r>
      <w:r w:rsidR="002C4F20" w:rsidRPr="0030295A">
        <w:rPr>
          <w:rFonts w:ascii="Verdana" w:hAnsi="Verdana"/>
          <w:sz w:val="20"/>
        </w:rPr>
        <w:t>che sarà richiamato da AIA, sia per le operazioni effettuate da Direzione in AIA che per le operazioni effettuate da agenzia con PASS MOBILE</w:t>
      </w:r>
      <w:r w:rsidR="002C4F20">
        <w:rPr>
          <w:rFonts w:ascii="Verdana" w:hAnsi="Verdana"/>
          <w:sz w:val="20"/>
        </w:rPr>
        <w:t xml:space="preserve"> (in AC)</w:t>
      </w:r>
      <w:r w:rsidR="00E737A2">
        <w:rPr>
          <w:rFonts w:ascii="Verdana" w:hAnsi="Verdana"/>
          <w:sz w:val="20"/>
        </w:rPr>
        <w:t xml:space="preserve">. </w:t>
      </w:r>
    </w:p>
    <w:p w14:paraId="6FF6DD21" w14:textId="70D9EFC6" w:rsidR="002B1097" w:rsidRPr="00942EF7" w:rsidRDefault="00E737A2" w:rsidP="009244BA">
      <w:pPr>
        <w:shd w:val="clear" w:color="auto" w:fill="FFFFFF"/>
        <w:spacing w:before="100" w:beforeAutospacing="1" w:after="100" w:afterAutospacing="1"/>
        <w:textAlignment w:val="baseline"/>
        <w:rPr>
          <w:sz w:val="20"/>
        </w:rPr>
      </w:pPr>
      <w:r w:rsidRPr="00942EF7">
        <w:rPr>
          <w:sz w:val="20"/>
        </w:rPr>
        <w:t xml:space="preserve">Per </w:t>
      </w:r>
      <w:r w:rsidR="00550C57">
        <w:rPr>
          <w:sz w:val="20"/>
        </w:rPr>
        <w:t>la verifica del documento</w:t>
      </w:r>
      <w:r w:rsidRPr="00942EF7">
        <w:rPr>
          <w:sz w:val="20"/>
        </w:rPr>
        <w:t xml:space="preserve"> da VITES</w:t>
      </w:r>
      <w:r w:rsidR="00EF297E" w:rsidRPr="00942EF7">
        <w:rPr>
          <w:sz w:val="20"/>
        </w:rPr>
        <w:t xml:space="preserve"> esiste già un servizio di verifica documento</w:t>
      </w:r>
      <w:r w:rsidR="000E4FB4">
        <w:rPr>
          <w:sz w:val="20"/>
        </w:rPr>
        <w:t xml:space="preserve"> (BSA Documentale)</w:t>
      </w:r>
      <w:r w:rsidR="00EF297E" w:rsidRPr="00942EF7">
        <w:rPr>
          <w:sz w:val="20"/>
        </w:rPr>
        <w:t>.</w:t>
      </w:r>
    </w:p>
    <w:p w14:paraId="36CC564C" w14:textId="4FC0316D" w:rsidR="002B1097" w:rsidRPr="00662F5C" w:rsidRDefault="0030295A" w:rsidP="009244BA">
      <w:pPr>
        <w:spacing w:after="160" w:line="259" w:lineRule="auto"/>
        <w:contextualSpacing/>
        <w:rPr>
          <w:sz w:val="20"/>
        </w:rPr>
      </w:pPr>
      <w:r w:rsidRPr="00662F5C">
        <w:rPr>
          <w:sz w:val="20"/>
        </w:rPr>
        <w:t xml:space="preserve">Per maggiori dettagli vedere paragrafo ‘Sottoprocesso </w:t>
      </w:r>
      <w:r w:rsidR="00E15D5F" w:rsidRPr="00662F5C">
        <w:rPr>
          <w:sz w:val="20"/>
        </w:rPr>
        <w:t>6</w:t>
      </w:r>
      <w:r w:rsidRPr="00662F5C">
        <w:rPr>
          <w:sz w:val="20"/>
        </w:rPr>
        <w:t xml:space="preserve"> – </w:t>
      </w:r>
      <w:r w:rsidR="0003785D">
        <w:rPr>
          <w:sz w:val="20"/>
        </w:rPr>
        <w:t>Gestione</w:t>
      </w:r>
      <w:r w:rsidRPr="00662F5C">
        <w:rPr>
          <w:sz w:val="20"/>
        </w:rPr>
        <w:t xml:space="preserve"> Documento di </w:t>
      </w:r>
      <w:r w:rsidR="009C08EA">
        <w:rPr>
          <w:sz w:val="20"/>
        </w:rPr>
        <w:t>R</w:t>
      </w:r>
      <w:r w:rsidR="0003785D">
        <w:rPr>
          <w:sz w:val="20"/>
        </w:rPr>
        <w:t>iconoscimento</w:t>
      </w:r>
      <w:r w:rsidR="009C001C">
        <w:rPr>
          <w:sz w:val="20"/>
        </w:rPr>
        <w:t>’</w:t>
      </w:r>
      <w:r w:rsidRPr="00662F5C">
        <w:rPr>
          <w:sz w:val="20"/>
        </w:rPr>
        <w:t>.</w:t>
      </w:r>
    </w:p>
    <w:p w14:paraId="64DB6528" w14:textId="77777777" w:rsidR="001F702A" w:rsidRDefault="001F702A" w:rsidP="002C29BE">
      <w:pPr>
        <w:spacing w:after="160" w:line="259" w:lineRule="auto"/>
        <w:ind w:left="284"/>
        <w:contextualSpacing/>
        <w:rPr>
          <w:sz w:val="20"/>
          <w:highlight w:val="yellow"/>
        </w:rPr>
      </w:pPr>
    </w:p>
    <w:p w14:paraId="3D609860" w14:textId="2CD0E484" w:rsidR="002C29BE" w:rsidRDefault="005A3105" w:rsidP="009244BA">
      <w:pPr>
        <w:spacing w:after="160" w:line="259" w:lineRule="auto"/>
        <w:contextualSpacing/>
        <w:rPr>
          <w:sz w:val="20"/>
        </w:rPr>
      </w:pPr>
      <w:r>
        <w:rPr>
          <w:sz w:val="20"/>
          <w:highlight w:val="yellow"/>
        </w:rPr>
        <w:t>D</w:t>
      </w:r>
      <w:r w:rsidRPr="00266B73">
        <w:rPr>
          <w:sz w:val="20"/>
          <w:highlight w:val="yellow"/>
        </w:rPr>
        <w:t xml:space="preserve">a integrare con </w:t>
      </w:r>
      <w:r>
        <w:rPr>
          <w:sz w:val="20"/>
          <w:highlight w:val="yellow"/>
        </w:rPr>
        <w:t xml:space="preserve">i nomi del servizi BSA e </w:t>
      </w:r>
      <w:r w:rsidRPr="00266B73">
        <w:rPr>
          <w:sz w:val="20"/>
          <w:highlight w:val="yellow"/>
        </w:rPr>
        <w:t xml:space="preserve">le </w:t>
      </w:r>
      <w:r>
        <w:rPr>
          <w:sz w:val="20"/>
          <w:highlight w:val="yellow"/>
        </w:rPr>
        <w:t xml:space="preserve">relative </w:t>
      </w:r>
      <w:r w:rsidRPr="00266B73">
        <w:rPr>
          <w:sz w:val="20"/>
          <w:highlight w:val="yellow"/>
        </w:rPr>
        <w:t xml:space="preserve">request e response </w:t>
      </w:r>
    </w:p>
    <w:p w14:paraId="047E7350" w14:textId="77777777" w:rsidR="002C29BE" w:rsidRPr="0030295A" w:rsidRDefault="002C29BE" w:rsidP="0030295A">
      <w:pPr>
        <w:pStyle w:val="Paragrafoelenco"/>
        <w:spacing w:after="160" w:line="259" w:lineRule="auto"/>
        <w:ind w:left="644"/>
        <w:contextualSpacing/>
        <w:rPr>
          <w:rFonts w:ascii="Verdana" w:hAnsi="Verdana"/>
          <w:sz w:val="20"/>
        </w:rPr>
      </w:pPr>
    </w:p>
    <w:p w14:paraId="60C560ED" w14:textId="2D4456B3" w:rsidR="002C057B" w:rsidRDefault="00671407" w:rsidP="000A4115">
      <w:pPr>
        <w:pStyle w:val="Titolo1"/>
        <w:numPr>
          <w:ilvl w:val="0"/>
          <w:numId w:val="8"/>
        </w:numPr>
      </w:pPr>
      <w:bookmarkStart w:id="76" w:name="_Toc203032206"/>
      <w:bookmarkStart w:id="77" w:name="_Toc208504987"/>
      <w:r>
        <w:lastRenderedPageBreak/>
        <w:t>Sottoprocesso</w:t>
      </w:r>
      <w:r w:rsidR="00A90393">
        <w:t xml:space="preserve"> 4</w:t>
      </w:r>
      <w:r>
        <w:t xml:space="preserve"> </w:t>
      </w:r>
      <w:r w:rsidR="00FF46C7">
        <w:t>–</w:t>
      </w:r>
      <w:r>
        <w:t xml:space="preserve"> </w:t>
      </w:r>
      <w:r w:rsidR="00FF46C7">
        <w:t xml:space="preserve">Servizi </w:t>
      </w:r>
      <w:r w:rsidR="002C057B">
        <w:t>AIA</w:t>
      </w:r>
      <w:bookmarkEnd w:id="76"/>
      <w:bookmarkEnd w:id="77"/>
    </w:p>
    <w:p w14:paraId="0F243B51" w14:textId="77777777" w:rsidR="002C057B" w:rsidRDefault="002C057B" w:rsidP="002C057B">
      <w:pPr>
        <w:pStyle w:val="Corpotesto"/>
      </w:pPr>
    </w:p>
    <w:p w14:paraId="5CA15340" w14:textId="7975B1A6" w:rsidR="002C057B" w:rsidRPr="001475AF" w:rsidRDefault="005A335D" w:rsidP="006F29EE">
      <w:pPr>
        <w:spacing w:after="160" w:line="259" w:lineRule="auto"/>
        <w:ind w:left="284"/>
        <w:contextualSpacing/>
        <w:rPr>
          <w:sz w:val="20"/>
        </w:rPr>
      </w:pPr>
      <w:r>
        <w:rPr>
          <w:sz w:val="20"/>
        </w:rPr>
        <w:t xml:space="preserve">Il nuovo servizio di AIA ‘CreaSoggetti’ </w:t>
      </w:r>
      <w:r w:rsidR="002C057B">
        <w:rPr>
          <w:sz w:val="20"/>
        </w:rPr>
        <w:t xml:space="preserve">dovrà </w:t>
      </w:r>
      <w:r w:rsidR="006F29EE">
        <w:rPr>
          <w:sz w:val="20"/>
        </w:rPr>
        <w:t>gestire</w:t>
      </w:r>
      <w:r w:rsidR="004040E8">
        <w:rPr>
          <w:sz w:val="20"/>
        </w:rPr>
        <w:t xml:space="preserve"> (</w:t>
      </w:r>
      <w:r w:rsidR="009C001C">
        <w:rPr>
          <w:sz w:val="20"/>
        </w:rPr>
        <w:t xml:space="preserve">ossia, </w:t>
      </w:r>
      <w:r w:rsidR="004040E8">
        <w:rPr>
          <w:sz w:val="20"/>
        </w:rPr>
        <w:t>controllare ed aggiornare a DB)</w:t>
      </w:r>
      <w:r w:rsidR="006F29EE">
        <w:rPr>
          <w:sz w:val="20"/>
        </w:rPr>
        <w:t xml:space="preserve"> tutte le informazioni presenti nella tabella ALTRI DATI VITA</w:t>
      </w:r>
      <w:r w:rsidR="00773462">
        <w:rPr>
          <w:sz w:val="20"/>
        </w:rPr>
        <w:t xml:space="preserve"> del Sottopro</w:t>
      </w:r>
      <w:r w:rsidR="004600C8">
        <w:rPr>
          <w:sz w:val="20"/>
        </w:rPr>
        <w:t>c</w:t>
      </w:r>
      <w:r w:rsidR="00773462">
        <w:rPr>
          <w:sz w:val="20"/>
        </w:rPr>
        <w:t>esso 1.</w:t>
      </w:r>
    </w:p>
    <w:p w14:paraId="34039EAF" w14:textId="77777777" w:rsidR="002C057B" w:rsidRDefault="002C057B" w:rsidP="002C057B">
      <w:pPr>
        <w:spacing w:after="160" w:line="259" w:lineRule="auto"/>
        <w:ind w:left="284"/>
        <w:contextualSpacing/>
        <w:rPr>
          <w:sz w:val="20"/>
        </w:rPr>
      </w:pPr>
    </w:p>
    <w:p w14:paraId="356F396A" w14:textId="69899D68" w:rsidR="001D2B0E" w:rsidRPr="0081040F" w:rsidRDefault="001D2B0E" w:rsidP="001D2B0E">
      <w:pPr>
        <w:ind w:left="284"/>
        <w:rPr>
          <w:sz w:val="20"/>
        </w:rPr>
      </w:pPr>
      <w:r w:rsidRPr="0081040F">
        <w:rPr>
          <w:sz w:val="20"/>
        </w:rPr>
        <w:t xml:space="preserve">Per la gestione del documento </w:t>
      </w:r>
      <w:r w:rsidR="0081040F" w:rsidRPr="0081040F">
        <w:rPr>
          <w:sz w:val="20"/>
        </w:rPr>
        <w:t>PDF in Documentale, è</w:t>
      </w:r>
      <w:r w:rsidRPr="0081040F">
        <w:rPr>
          <w:sz w:val="20"/>
        </w:rPr>
        <w:t xml:space="preserve"> necessario creare </w:t>
      </w:r>
      <w:r w:rsidR="0081040F" w:rsidRPr="0081040F">
        <w:rPr>
          <w:sz w:val="20"/>
        </w:rPr>
        <w:t>due</w:t>
      </w:r>
      <w:r w:rsidRPr="0081040F">
        <w:rPr>
          <w:sz w:val="20"/>
        </w:rPr>
        <w:t xml:space="preserve"> nuovi servizi di AIA:</w:t>
      </w:r>
    </w:p>
    <w:p w14:paraId="06FA607E" w14:textId="537BB03F" w:rsidR="001D2B0E" w:rsidRPr="0081040F" w:rsidRDefault="001D2B0E" w:rsidP="001D2B0E">
      <w:pPr>
        <w:pStyle w:val="Paragrafoelenco"/>
        <w:numPr>
          <w:ilvl w:val="0"/>
          <w:numId w:val="7"/>
        </w:numPr>
        <w:rPr>
          <w:rFonts w:ascii="Verdana" w:eastAsia="Times New Roman" w:hAnsi="Verdana"/>
          <w:sz w:val="20"/>
          <w:szCs w:val="20"/>
          <w:lang w:eastAsia="en-US"/>
        </w:rPr>
      </w:pPr>
      <w:r w:rsidRPr="0081040F">
        <w:rPr>
          <w:rFonts w:ascii="Verdana" w:eastAsia="Times New Roman" w:hAnsi="Verdana"/>
          <w:sz w:val="20"/>
          <w:szCs w:val="20"/>
          <w:lang w:eastAsia="en-US"/>
        </w:rPr>
        <w:t>Uno di UPLOAD del documento in Documentale che sarà richiamato da AIA per le operazioni effettuate da Direzione in AIA;</w:t>
      </w:r>
    </w:p>
    <w:p w14:paraId="4E54721A" w14:textId="2FBC10AC" w:rsidR="001D2B0E" w:rsidRPr="0081040F" w:rsidRDefault="001D2B0E" w:rsidP="001D2B0E">
      <w:pPr>
        <w:pStyle w:val="Paragrafoelenco"/>
        <w:numPr>
          <w:ilvl w:val="0"/>
          <w:numId w:val="7"/>
        </w:numPr>
        <w:rPr>
          <w:rFonts w:ascii="Verdana" w:eastAsia="Times New Roman" w:hAnsi="Verdana"/>
          <w:sz w:val="20"/>
          <w:szCs w:val="20"/>
          <w:lang w:eastAsia="en-US"/>
        </w:rPr>
      </w:pPr>
      <w:r w:rsidRPr="0081040F">
        <w:rPr>
          <w:rFonts w:ascii="Verdana" w:eastAsia="Times New Roman" w:hAnsi="Verdana"/>
          <w:sz w:val="20"/>
          <w:szCs w:val="20"/>
          <w:lang w:eastAsia="en-US"/>
        </w:rPr>
        <w:t xml:space="preserve">Uno di verifica del documento in Documentale richiamato </w:t>
      </w:r>
      <w:r w:rsidR="00B707D8">
        <w:rPr>
          <w:rFonts w:ascii="Verdana" w:eastAsia="Times New Roman" w:hAnsi="Verdana"/>
          <w:sz w:val="20"/>
          <w:szCs w:val="20"/>
          <w:lang w:eastAsia="en-US"/>
        </w:rPr>
        <w:t xml:space="preserve">da </w:t>
      </w:r>
      <w:r w:rsidRPr="0081040F">
        <w:rPr>
          <w:rFonts w:ascii="Verdana" w:eastAsia="Times New Roman" w:hAnsi="Verdana"/>
          <w:sz w:val="20"/>
          <w:szCs w:val="20"/>
          <w:lang w:eastAsia="en-US"/>
        </w:rPr>
        <w:t>AIA per la verifica del documento in AREA COMUNE (PASS MOBILE) ed AIA</w:t>
      </w:r>
      <w:r w:rsidR="0081040F">
        <w:rPr>
          <w:rFonts w:ascii="Verdana" w:eastAsia="Times New Roman" w:hAnsi="Verdana"/>
          <w:sz w:val="20"/>
          <w:szCs w:val="20"/>
          <w:lang w:eastAsia="en-US"/>
        </w:rPr>
        <w:t>.</w:t>
      </w:r>
    </w:p>
    <w:p w14:paraId="66D93265" w14:textId="77777777" w:rsidR="001D2B0E" w:rsidRDefault="001D2B0E" w:rsidP="002C057B">
      <w:pPr>
        <w:spacing w:after="160" w:line="259" w:lineRule="auto"/>
        <w:ind w:left="284"/>
        <w:contextualSpacing/>
        <w:rPr>
          <w:sz w:val="20"/>
        </w:rPr>
      </w:pPr>
    </w:p>
    <w:p w14:paraId="7E627F0E" w14:textId="11ECDACD" w:rsidR="000A29CA" w:rsidRDefault="000A29CA" w:rsidP="002C057B">
      <w:pPr>
        <w:spacing w:after="160" w:line="259" w:lineRule="auto"/>
        <w:ind w:left="284"/>
        <w:contextualSpacing/>
        <w:rPr>
          <w:sz w:val="20"/>
        </w:rPr>
      </w:pPr>
      <w:r>
        <w:rPr>
          <w:sz w:val="20"/>
        </w:rPr>
        <w:t xml:space="preserve">Per </w:t>
      </w:r>
      <w:r w:rsidR="0081040F">
        <w:rPr>
          <w:sz w:val="20"/>
        </w:rPr>
        <w:t>i dettagli sul documento</w:t>
      </w:r>
      <w:r>
        <w:rPr>
          <w:sz w:val="20"/>
        </w:rPr>
        <w:t xml:space="preserve"> di riconoscimento, vedere paragrafo </w:t>
      </w:r>
      <w:r w:rsidR="001449F7">
        <w:rPr>
          <w:sz w:val="20"/>
        </w:rPr>
        <w:t>6</w:t>
      </w:r>
      <w:r>
        <w:rPr>
          <w:sz w:val="20"/>
        </w:rPr>
        <w:t xml:space="preserve"> (Sottoprocesso </w:t>
      </w:r>
      <w:r w:rsidR="001449F7">
        <w:rPr>
          <w:sz w:val="20"/>
        </w:rPr>
        <w:t>6</w:t>
      </w:r>
      <w:r>
        <w:rPr>
          <w:sz w:val="20"/>
        </w:rPr>
        <w:t xml:space="preserve"> – </w:t>
      </w:r>
      <w:r w:rsidR="0003785D">
        <w:rPr>
          <w:sz w:val="20"/>
        </w:rPr>
        <w:t>Gestione</w:t>
      </w:r>
      <w:r>
        <w:rPr>
          <w:sz w:val="20"/>
        </w:rPr>
        <w:t xml:space="preserve"> Documento di </w:t>
      </w:r>
      <w:r w:rsidR="009C08EA">
        <w:rPr>
          <w:sz w:val="20"/>
        </w:rPr>
        <w:t>R</w:t>
      </w:r>
      <w:r w:rsidR="0003785D">
        <w:rPr>
          <w:sz w:val="20"/>
        </w:rPr>
        <w:t>iconoscimento</w:t>
      </w:r>
      <w:r>
        <w:rPr>
          <w:sz w:val="20"/>
        </w:rPr>
        <w:t>).</w:t>
      </w:r>
    </w:p>
    <w:p w14:paraId="63F4637A" w14:textId="77777777" w:rsidR="00CF2BA0" w:rsidRDefault="00CF2BA0" w:rsidP="002C057B">
      <w:pPr>
        <w:spacing w:after="160" w:line="259" w:lineRule="auto"/>
        <w:ind w:left="284"/>
        <w:contextualSpacing/>
        <w:rPr>
          <w:sz w:val="20"/>
        </w:rPr>
      </w:pPr>
    </w:p>
    <w:p w14:paraId="5E383416" w14:textId="148B2D86" w:rsidR="00CF2BA0" w:rsidRDefault="00CF2BA0" w:rsidP="002C057B">
      <w:pPr>
        <w:spacing w:after="160" w:line="259" w:lineRule="auto"/>
        <w:ind w:left="284"/>
        <w:contextualSpacing/>
        <w:rPr>
          <w:sz w:val="20"/>
        </w:rPr>
      </w:pPr>
      <w:r w:rsidRPr="00CF2BA0">
        <w:rPr>
          <w:sz w:val="20"/>
          <w:highlight w:val="yellow"/>
        </w:rPr>
        <w:t>Da integrare con l’analisi de</w:t>
      </w:r>
      <w:r w:rsidR="00BA0568">
        <w:rPr>
          <w:sz w:val="20"/>
          <w:highlight w:val="yellow"/>
        </w:rPr>
        <w:t>i</w:t>
      </w:r>
      <w:r w:rsidRPr="00CF2BA0">
        <w:rPr>
          <w:sz w:val="20"/>
          <w:highlight w:val="yellow"/>
        </w:rPr>
        <w:t xml:space="preserve"> servizi di AIA</w:t>
      </w:r>
      <w:r w:rsidR="004C1344">
        <w:rPr>
          <w:sz w:val="20"/>
          <w:highlight w:val="yellow"/>
        </w:rPr>
        <w:t>, i nomi</w:t>
      </w:r>
      <w:r w:rsidR="000929E5">
        <w:rPr>
          <w:sz w:val="20"/>
          <w:highlight w:val="yellow"/>
        </w:rPr>
        <w:t>,</w:t>
      </w:r>
      <w:r w:rsidRPr="00CF2BA0">
        <w:rPr>
          <w:sz w:val="20"/>
          <w:highlight w:val="yellow"/>
        </w:rPr>
        <w:t xml:space="preserve"> l</w:t>
      </w:r>
      <w:r w:rsidR="00BC0CDB">
        <w:rPr>
          <w:sz w:val="20"/>
          <w:highlight w:val="yellow"/>
        </w:rPr>
        <w:t>a</w:t>
      </w:r>
      <w:r w:rsidRPr="00CF2BA0">
        <w:rPr>
          <w:sz w:val="20"/>
          <w:highlight w:val="yellow"/>
        </w:rPr>
        <w:t xml:space="preserve"> request e response.</w:t>
      </w:r>
    </w:p>
    <w:p w14:paraId="27CE36D6" w14:textId="77777777" w:rsidR="00015853" w:rsidRDefault="00015853" w:rsidP="002C057B">
      <w:pPr>
        <w:spacing w:after="160" w:line="259" w:lineRule="auto"/>
        <w:ind w:left="284"/>
        <w:contextualSpacing/>
        <w:rPr>
          <w:sz w:val="20"/>
        </w:rPr>
      </w:pPr>
    </w:p>
    <w:p w14:paraId="071EC2F3" w14:textId="51D756DA" w:rsidR="002C057B" w:rsidRDefault="00671407" w:rsidP="009F4A5C">
      <w:pPr>
        <w:pStyle w:val="Titolo1"/>
        <w:numPr>
          <w:ilvl w:val="0"/>
          <w:numId w:val="8"/>
        </w:numPr>
      </w:pPr>
      <w:bookmarkStart w:id="78" w:name="_Toc203032207"/>
      <w:bookmarkStart w:id="79" w:name="_Toc208504988"/>
      <w:r>
        <w:lastRenderedPageBreak/>
        <w:t xml:space="preserve">Sottoprocesso </w:t>
      </w:r>
      <w:r w:rsidR="00A90393">
        <w:t>5</w:t>
      </w:r>
      <w:r>
        <w:t xml:space="preserve"> - </w:t>
      </w:r>
      <w:r w:rsidR="002C057B">
        <w:t>VITES</w:t>
      </w:r>
      <w:bookmarkEnd w:id="78"/>
      <w:bookmarkEnd w:id="79"/>
      <w:r w:rsidR="002C057B">
        <w:t xml:space="preserve"> </w:t>
      </w:r>
    </w:p>
    <w:p w14:paraId="4229A611" w14:textId="77777777" w:rsidR="002C057B" w:rsidRDefault="002C057B" w:rsidP="002C057B">
      <w:pPr>
        <w:pStyle w:val="Corpotesto"/>
      </w:pPr>
    </w:p>
    <w:p w14:paraId="52D4A015" w14:textId="77777777" w:rsidR="002C057B" w:rsidRPr="00207A4A" w:rsidRDefault="002C057B" w:rsidP="002C057B">
      <w:pPr>
        <w:spacing w:after="160" w:line="259" w:lineRule="auto"/>
        <w:ind w:left="284"/>
        <w:contextualSpacing/>
        <w:rPr>
          <w:sz w:val="20"/>
        </w:rPr>
      </w:pPr>
      <w:r w:rsidRPr="00207A4A">
        <w:rPr>
          <w:sz w:val="20"/>
        </w:rPr>
        <w:t>Il F.E. VITES dovrà prevedere qualche modifica per la segnalazione dei messaggi di errore.</w:t>
      </w:r>
    </w:p>
    <w:p w14:paraId="420E3187" w14:textId="77777777" w:rsidR="002C057B" w:rsidRDefault="002C057B" w:rsidP="002C057B">
      <w:pPr>
        <w:spacing w:after="160" w:line="259" w:lineRule="auto"/>
        <w:ind w:left="284"/>
        <w:contextualSpacing/>
        <w:rPr>
          <w:sz w:val="20"/>
          <w:highlight w:val="yellow"/>
        </w:rPr>
      </w:pPr>
    </w:p>
    <w:p w14:paraId="358ED119" w14:textId="5C430AC9" w:rsidR="002C057B" w:rsidRDefault="002C057B" w:rsidP="002C057B">
      <w:pPr>
        <w:ind w:left="284"/>
        <w:rPr>
          <w:sz w:val="20"/>
        </w:rPr>
      </w:pPr>
      <w:r>
        <w:rPr>
          <w:sz w:val="20"/>
        </w:rPr>
        <w:t>L’emissione e t</w:t>
      </w:r>
      <w:r w:rsidRPr="00C051FA">
        <w:rPr>
          <w:sz w:val="20"/>
        </w:rPr>
        <w:t>utte le altre funzioni di post</w:t>
      </w:r>
      <w:r>
        <w:rPr>
          <w:sz w:val="20"/>
        </w:rPr>
        <w:t>-</w:t>
      </w:r>
      <w:r w:rsidRPr="00C051FA">
        <w:rPr>
          <w:sz w:val="20"/>
        </w:rPr>
        <w:t xml:space="preserve">vendita </w:t>
      </w:r>
      <w:r>
        <w:rPr>
          <w:sz w:val="20"/>
        </w:rPr>
        <w:t>che</w:t>
      </w:r>
      <w:r w:rsidRPr="00C051FA">
        <w:rPr>
          <w:sz w:val="20"/>
        </w:rPr>
        <w:t xml:space="preserve"> sono impattate da </w:t>
      </w:r>
      <w:r w:rsidR="005A73C0">
        <w:rPr>
          <w:sz w:val="20"/>
        </w:rPr>
        <w:t>scheda clienti</w:t>
      </w:r>
      <w:r w:rsidRPr="00C051FA">
        <w:rPr>
          <w:sz w:val="20"/>
        </w:rPr>
        <w:t>, dovranno prevedere quest</w:t>
      </w:r>
      <w:r>
        <w:rPr>
          <w:sz w:val="20"/>
        </w:rPr>
        <w:t>a nuova gestione</w:t>
      </w:r>
      <w:r w:rsidRPr="00C051FA">
        <w:rPr>
          <w:sz w:val="20"/>
        </w:rPr>
        <w:t xml:space="preserve">. </w:t>
      </w:r>
    </w:p>
    <w:p w14:paraId="42F889BE" w14:textId="77777777" w:rsidR="002C057B" w:rsidRDefault="002C057B" w:rsidP="002C057B">
      <w:pPr>
        <w:ind w:left="284"/>
        <w:rPr>
          <w:sz w:val="20"/>
        </w:rPr>
      </w:pPr>
    </w:p>
    <w:p w14:paraId="5DE8AD9B" w14:textId="77777777" w:rsidR="004B3880" w:rsidRDefault="00A1212A" w:rsidP="002C057B">
      <w:pPr>
        <w:ind w:left="284"/>
        <w:rPr>
          <w:sz w:val="20"/>
        </w:rPr>
      </w:pPr>
      <w:r>
        <w:rPr>
          <w:sz w:val="20"/>
        </w:rPr>
        <w:t xml:space="preserve">Di seguito si riportano le funzioni </w:t>
      </w:r>
      <w:r w:rsidR="004B3880">
        <w:rPr>
          <w:sz w:val="20"/>
        </w:rPr>
        <w:t>di post vendita previste dal progetto.</w:t>
      </w:r>
    </w:p>
    <w:p w14:paraId="53C919CF" w14:textId="13AC56D5" w:rsidR="002C057B" w:rsidRDefault="007B16AB" w:rsidP="002C057B">
      <w:pPr>
        <w:ind w:left="284"/>
        <w:rPr>
          <w:sz w:val="20"/>
        </w:rPr>
      </w:pPr>
      <w:r>
        <w:rPr>
          <w:sz w:val="20"/>
        </w:rPr>
        <w:t>È</w:t>
      </w:r>
      <w:r w:rsidR="004B3880">
        <w:rPr>
          <w:sz w:val="20"/>
        </w:rPr>
        <w:t xml:space="preserve"> necessario che</w:t>
      </w:r>
      <w:r w:rsidR="00A1212A">
        <w:rPr>
          <w:sz w:val="20"/>
        </w:rPr>
        <w:t xml:space="preserve"> </w:t>
      </w:r>
      <w:r w:rsidR="00B51C89">
        <w:rPr>
          <w:sz w:val="20"/>
        </w:rPr>
        <w:t xml:space="preserve">per le seguenti funzioni, se </w:t>
      </w:r>
      <w:r w:rsidR="005E2380">
        <w:rPr>
          <w:sz w:val="20"/>
        </w:rPr>
        <w:t xml:space="preserve">è </w:t>
      </w:r>
      <w:r w:rsidR="00A47C82">
        <w:rPr>
          <w:sz w:val="20"/>
        </w:rPr>
        <w:t>presente</w:t>
      </w:r>
      <w:r w:rsidR="005E2380">
        <w:rPr>
          <w:sz w:val="20"/>
        </w:rPr>
        <w:t xml:space="preserve"> la gestione dell’anagrafica, </w:t>
      </w:r>
      <w:r w:rsidR="00A47C82">
        <w:rPr>
          <w:sz w:val="20"/>
        </w:rPr>
        <w:t xml:space="preserve">venga </w:t>
      </w:r>
      <w:r w:rsidR="00A1212A">
        <w:rPr>
          <w:sz w:val="20"/>
        </w:rPr>
        <w:t>prevista la nuova gestione dei dati ALTRI DATI VITA.</w:t>
      </w:r>
    </w:p>
    <w:p w14:paraId="0903B0CF" w14:textId="77777777" w:rsidR="00A1212A" w:rsidRDefault="00A1212A" w:rsidP="002C057B">
      <w:pPr>
        <w:ind w:left="284"/>
        <w:rPr>
          <w:sz w:val="20"/>
        </w:rPr>
      </w:pPr>
    </w:p>
    <w:p w14:paraId="64F00798" w14:textId="7956A1D6" w:rsidR="002C057B" w:rsidRDefault="00D02290" w:rsidP="002C057B">
      <w:pPr>
        <w:ind w:left="284"/>
        <w:rPr>
          <w:sz w:val="20"/>
        </w:rPr>
      </w:pPr>
      <w:r>
        <w:rPr>
          <w:sz w:val="20"/>
        </w:rPr>
        <w:t>Nella colonna ‘</w:t>
      </w:r>
      <w:r w:rsidRPr="00D02290">
        <w:rPr>
          <w:sz w:val="20"/>
        </w:rPr>
        <w:t>NUOVA gestione dei dati AU- altri dati vita</w:t>
      </w:r>
      <w:r>
        <w:rPr>
          <w:sz w:val="20"/>
        </w:rPr>
        <w:t xml:space="preserve">’ è stata </w:t>
      </w:r>
      <w:r w:rsidR="00BE3248">
        <w:rPr>
          <w:sz w:val="20"/>
        </w:rPr>
        <w:t>una indicazione sulla gestione o meno dei dati anagrafici</w:t>
      </w:r>
      <w:r w:rsidR="00EC399A">
        <w:rPr>
          <w:sz w:val="20"/>
        </w:rPr>
        <w:t xml:space="preserve"> ma è necessario che tutte le seguenti funzioni vengano analizzate nel dettaglio ed eventualmente implementate</w:t>
      </w:r>
      <w:r w:rsidR="000F4C2A">
        <w:rPr>
          <w:sz w:val="20"/>
        </w:rPr>
        <w:t>:</w:t>
      </w:r>
    </w:p>
    <w:p w14:paraId="7715DAB6" w14:textId="77777777" w:rsidR="00EC399A" w:rsidRDefault="00EC399A" w:rsidP="002C057B">
      <w:pPr>
        <w:ind w:left="284"/>
        <w:rPr>
          <w:sz w:val="20"/>
        </w:rPr>
      </w:pPr>
    </w:p>
    <w:tbl>
      <w:tblPr>
        <w:tblW w:w="4467" w:type="pct"/>
        <w:shd w:val="clear" w:color="auto" w:fill="FFFFFF"/>
        <w:tblCellMar>
          <w:left w:w="0" w:type="dxa"/>
          <w:right w:w="0" w:type="dxa"/>
        </w:tblCellMar>
        <w:tblLook w:val="04A0" w:firstRow="1" w:lastRow="0" w:firstColumn="1" w:lastColumn="0" w:noHBand="0" w:noVBand="1"/>
      </w:tblPr>
      <w:tblGrid>
        <w:gridCol w:w="1588"/>
        <w:gridCol w:w="1688"/>
        <w:gridCol w:w="4028"/>
        <w:gridCol w:w="1388"/>
      </w:tblGrid>
      <w:tr w:rsidR="009C7EB2" w:rsidRPr="00DA64C8" w14:paraId="292A4F6E" w14:textId="77777777" w:rsidTr="009C7EB2">
        <w:trPr>
          <w:trHeight w:val="300"/>
        </w:trPr>
        <w:tc>
          <w:tcPr>
            <w:tcW w:w="913" w:type="pct"/>
            <w:tcBorders>
              <w:top w:val="single" w:sz="8" w:space="0" w:color="000000"/>
              <w:left w:val="single" w:sz="8" w:space="0" w:color="000000"/>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6760338C" w14:textId="77777777" w:rsidR="009C7EB2" w:rsidRPr="00DA64C8" w:rsidRDefault="009C7EB2" w:rsidP="0033498F">
            <w:pPr>
              <w:ind w:left="284"/>
              <w:rPr>
                <w:b/>
                <w:bCs/>
                <w:sz w:val="20"/>
              </w:rPr>
            </w:pPr>
            <w:r w:rsidRPr="00DA64C8">
              <w:rPr>
                <w:b/>
                <w:bCs/>
                <w:sz w:val="20"/>
              </w:rPr>
              <w:t>prj</w:t>
            </w:r>
          </w:p>
        </w:tc>
        <w:tc>
          <w:tcPr>
            <w:tcW w:w="971" w:type="pct"/>
            <w:tcBorders>
              <w:top w:val="single" w:sz="8" w:space="0" w:color="000000"/>
              <w:left w:val="nil"/>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70A68030" w14:textId="77777777" w:rsidR="009C7EB2" w:rsidRPr="00DA64C8" w:rsidRDefault="009C7EB2" w:rsidP="0033498F">
            <w:pPr>
              <w:ind w:left="284"/>
              <w:rPr>
                <w:b/>
                <w:bCs/>
                <w:sz w:val="20"/>
              </w:rPr>
            </w:pPr>
            <w:r w:rsidRPr="00DA64C8">
              <w:rPr>
                <w:b/>
                <w:bCs/>
                <w:sz w:val="20"/>
              </w:rPr>
              <w:t>FEU</w:t>
            </w:r>
          </w:p>
        </w:tc>
        <w:tc>
          <w:tcPr>
            <w:tcW w:w="2317" w:type="pct"/>
            <w:tcBorders>
              <w:top w:val="single" w:sz="8" w:space="0" w:color="000000"/>
              <w:left w:val="nil"/>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3E9094B8" w14:textId="77777777" w:rsidR="009C7EB2" w:rsidRPr="00B04FA3" w:rsidRDefault="009C7EB2" w:rsidP="0033498F">
            <w:pPr>
              <w:ind w:left="284"/>
              <w:rPr>
                <w:b/>
                <w:bCs/>
                <w:sz w:val="20"/>
              </w:rPr>
            </w:pPr>
            <w:r w:rsidRPr="00B04FA3">
              <w:rPr>
                <w:b/>
                <w:bCs/>
                <w:sz w:val="20"/>
              </w:rPr>
              <w:t>dettaglio</w:t>
            </w:r>
          </w:p>
        </w:tc>
        <w:tc>
          <w:tcPr>
            <w:tcW w:w="798" w:type="pct"/>
            <w:tcBorders>
              <w:top w:val="single" w:sz="8" w:space="0" w:color="000000"/>
              <w:left w:val="nil"/>
              <w:bottom w:val="single" w:sz="8" w:space="0" w:color="000000"/>
              <w:right w:val="single" w:sz="8" w:space="0" w:color="000000"/>
            </w:tcBorders>
            <w:shd w:val="clear" w:color="auto" w:fill="DEEAF6" w:themeFill="accent1" w:themeFillTint="33"/>
            <w:tcMar>
              <w:top w:w="15" w:type="dxa"/>
              <w:left w:w="70" w:type="dxa"/>
              <w:bottom w:w="15" w:type="dxa"/>
              <w:right w:w="70" w:type="dxa"/>
            </w:tcMar>
            <w:vAlign w:val="bottom"/>
            <w:hideMark/>
          </w:tcPr>
          <w:p w14:paraId="3FC950B7" w14:textId="77777777" w:rsidR="009C7EB2" w:rsidRPr="00DA64C8" w:rsidRDefault="009C7EB2" w:rsidP="0033498F">
            <w:pPr>
              <w:ind w:left="284"/>
              <w:rPr>
                <w:b/>
                <w:bCs/>
                <w:sz w:val="20"/>
              </w:rPr>
            </w:pPr>
            <w:r w:rsidRPr="00DA64C8">
              <w:rPr>
                <w:b/>
                <w:bCs/>
                <w:sz w:val="20"/>
              </w:rPr>
              <w:t>NUOVA gestione dei dati AU- altri dati vita</w:t>
            </w:r>
          </w:p>
        </w:tc>
      </w:tr>
      <w:tr w:rsidR="009C7EB2" w:rsidRPr="00DA64C8" w14:paraId="0C3D080C" w14:textId="77777777" w:rsidTr="009C7EB2">
        <w:trPr>
          <w:trHeight w:val="141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735E55C" w14:textId="77777777" w:rsidR="009C7EB2" w:rsidRPr="00DA64C8" w:rsidRDefault="009C7EB2" w:rsidP="0033498F">
            <w:pPr>
              <w:ind w:left="284"/>
              <w:rPr>
                <w:sz w:val="20"/>
              </w:rPr>
            </w:pPr>
            <w:r w:rsidRPr="00DA64C8">
              <w:rPr>
                <w:sz w:val="20"/>
              </w:rPr>
              <w:t>strategico</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49ACCF51" w14:textId="67930548" w:rsidR="009C7EB2" w:rsidRPr="005121DF" w:rsidRDefault="009C7EB2" w:rsidP="0033498F">
            <w:pPr>
              <w:ind w:left="284"/>
              <w:rPr>
                <w:sz w:val="20"/>
              </w:rPr>
            </w:pPr>
            <w:r w:rsidRPr="005121DF">
              <w:rPr>
                <w:sz w:val="20"/>
              </w:rPr>
              <w:t>FEU23AIA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059A288D" w14:textId="77777777" w:rsidR="009C7EB2" w:rsidRPr="00B04FA3" w:rsidRDefault="009C7EB2" w:rsidP="0033498F">
            <w:pPr>
              <w:ind w:left="284"/>
              <w:rPr>
                <w:sz w:val="20"/>
              </w:rPr>
            </w:pPr>
            <w:r w:rsidRPr="00B04FA3">
              <w:rPr>
                <w:b/>
                <w:bCs/>
                <w:sz w:val="20"/>
              </w:rPr>
              <w:t>Versamento Per Reintegro</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9EE0B88" w14:textId="77777777" w:rsidR="009C7EB2" w:rsidRPr="00DA64C8" w:rsidRDefault="009C7EB2" w:rsidP="0033498F">
            <w:pPr>
              <w:ind w:left="284"/>
              <w:rPr>
                <w:sz w:val="20"/>
              </w:rPr>
            </w:pPr>
            <w:r w:rsidRPr="00DA64C8">
              <w:rPr>
                <w:sz w:val="20"/>
              </w:rPr>
              <w:t>?</w:t>
            </w:r>
          </w:p>
        </w:tc>
      </w:tr>
      <w:tr w:rsidR="009C7EB2" w:rsidRPr="00DA64C8" w14:paraId="738D00E9"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C6A6B36" w14:textId="77777777" w:rsidR="009C7EB2" w:rsidRPr="00DA64C8" w:rsidRDefault="009C7EB2" w:rsidP="0033498F">
            <w:pPr>
              <w:ind w:left="284"/>
              <w:rPr>
                <w:sz w:val="20"/>
              </w:rPr>
            </w:pPr>
            <w:r w:rsidRPr="00DA64C8">
              <w:rPr>
                <w:sz w:val="20"/>
              </w:rPr>
              <w:t>strategico</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399FA898" w14:textId="0E3E9BE3" w:rsidR="009C7EB2" w:rsidRPr="005121DF" w:rsidRDefault="009C7EB2" w:rsidP="0033498F">
            <w:pPr>
              <w:ind w:left="284"/>
              <w:rPr>
                <w:sz w:val="20"/>
              </w:rPr>
            </w:pPr>
            <w:r w:rsidRPr="005121DF">
              <w:rPr>
                <w:sz w:val="20"/>
              </w:rPr>
              <w:t>FEU28AIA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3D13AEFA" w14:textId="77777777" w:rsidR="009C7EB2" w:rsidRPr="00B04FA3" w:rsidRDefault="009C7EB2" w:rsidP="0033498F">
            <w:pPr>
              <w:ind w:left="284"/>
              <w:rPr>
                <w:sz w:val="20"/>
              </w:rPr>
            </w:pPr>
            <w:r w:rsidRPr="00B04FA3">
              <w:rPr>
                <w:b/>
                <w:bCs/>
                <w:sz w:val="20"/>
              </w:rPr>
              <w:t>Consultazione Polizze- Versamento TFR</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3000A04" w14:textId="77777777" w:rsidR="009C7EB2" w:rsidRPr="00DA64C8" w:rsidRDefault="009C7EB2" w:rsidP="0033498F">
            <w:pPr>
              <w:ind w:left="284"/>
              <w:rPr>
                <w:sz w:val="20"/>
              </w:rPr>
            </w:pPr>
            <w:r w:rsidRPr="00DA64C8">
              <w:rPr>
                <w:sz w:val="20"/>
              </w:rPr>
              <w:t>NO</w:t>
            </w:r>
          </w:p>
        </w:tc>
      </w:tr>
      <w:tr w:rsidR="009C7EB2" w:rsidRPr="00DA64C8" w14:paraId="3113914C"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368D319" w14:textId="77777777" w:rsidR="009C7EB2" w:rsidRPr="00DA64C8" w:rsidRDefault="009C7EB2" w:rsidP="0033498F">
            <w:pPr>
              <w:ind w:left="284"/>
              <w:rPr>
                <w:sz w:val="20"/>
              </w:rPr>
            </w:pPr>
            <w:r w:rsidRPr="00DA64C8">
              <w:rPr>
                <w:sz w:val="20"/>
              </w:rPr>
              <w:t>strategico</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677721A6" w14:textId="12EF0931" w:rsidR="009C7EB2" w:rsidRPr="005121DF" w:rsidRDefault="009C7EB2" w:rsidP="0033498F">
            <w:pPr>
              <w:ind w:left="284"/>
              <w:rPr>
                <w:sz w:val="20"/>
              </w:rPr>
            </w:pPr>
            <w:r w:rsidRPr="005121DF">
              <w:rPr>
                <w:sz w:val="20"/>
              </w:rPr>
              <w:t>FEU41AIA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6052C6A7" w14:textId="77777777" w:rsidR="009C7EB2" w:rsidRPr="00B04FA3" w:rsidRDefault="009C7EB2" w:rsidP="0033498F">
            <w:pPr>
              <w:ind w:left="284"/>
              <w:rPr>
                <w:sz w:val="20"/>
              </w:rPr>
            </w:pPr>
            <w:r w:rsidRPr="00B04FA3">
              <w:rPr>
                <w:b/>
                <w:bCs/>
                <w:sz w:val="20"/>
              </w:rPr>
              <w:t>Cambio coordinate bancarie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087494C" w14:textId="77777777" w:rsidR="009C7EB2" w:rsidRPr="00DA64C8" w:rsidRDefault="009C7EB2" w:rsidP="0033498F">
            <w:pPr>
              <w:ind w:left="284"/>
              <w:rPr>
                <w:sz w:val="20"/>
              </w:rPr>
            </w:pPr>
            <w:r w:rsidRPr="00DA64C8">
              <w:rPr>
                <w:sz w:val="20"/>
              </w:rPr>
              <w:t>SI</w:t>
            </w:r>
          </w:p>
        </w:tc>
      </w:tr>
      <w:tr w:rsidR="009C7EB2" w:rsidRPr="00DA64C8" w14:paraId="4953F019"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6B9DC49" w14:textId="77777777" w:rsidR="009C7EB2" w:rsidRPr="00DA64C8" w:rsidRDefault="009C7EB2" w:rsidP="0033498F">
            <w:pPr>
              <w:ind w:left="284"/>
              <w:rPr>
                <w:sz w:val="20"/>
              </w:rPr>
            </w:pPr>
            <w:r w:rsidRPr="00DA64C8">
              <w:rPr>
                <w:sz w:val="20"/>
              </w:rPr>
              <w:t>strategico</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center"/>
            <w:hideMark/>
          </w:tcPr>
          <w:p w14:paraId="3344C7E5" w14:textId="77405957" w:rsidR="009C7EB2" w:rsidRPr="005121DF" w:rsidRDefault="009C7EB2" w:rsidP="0033498F">
            <w:pPr>
              <w:ind w:left="284"/>
              <w:rPr>
                <w:sz w:val="20"/>
              </w:rPr>
            </w:pPr>
            <w:r w:rsidRPr="005121DF">
              <w:rPr>
                <w:sz w:val="20"/>
              </w:rPr>
              <w:t>FEU53AIA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center"/>
            <w:hideMark/>
          </w:tcPr>
          <w:p w14:paraId="70B55AD4" w14:textId="77777777" w:rsidR="009C7EB2" w:rsidRPr="00B04FA3" w:rsidRDefault="009C7EB2" w:rsidP="0033498F">
            <w:pPr>
              <w:ind w:left="284"/>
              <w:rPr>
                <w:sz w:val="20"/>
              </w:rPr>
            </w:pPr>
            <w:r w:rsidRPr="00B04FA3">
              <w:rPr>
                <w:b/>
                <w:bCs/>
                <w:sz w:val="20"/>
              </w:rPr>
              <w:t>Versamento premio di produttività</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691FAEC" w14:textId="77777777" w:rsidR="009C7EB2" w:rsidRPr="00DA64C8" w:rsidRDefault="009C7EB2" w:rsidP="0033498F">
            <w:pPr>
              <w:ind w:left="284"/>
              <w:rPr>
                <w:sz w:val="20"/>
              </w:rPr>
            </w:pPr>
            <w:r w:rsidRPr="00DA64C8">
              <w:rPr>
                <w:sz w:val="20"/>
              </w:rPr>
              <w:t>NO</w:t>
            </w:r>
          </w:p>
        </w:tc>
      </w:tr>
      <w:tr w:rsidR="009C7EB2" w:rsidRPr="00B113EA" w14:paraId="4611AB62"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42ECA0C" w14:textId="77777777" w:rsidR="009C7EB2" w:rsidRPr="00B113EA" w:rsidRDefault="009C7EB2" w:rsidP="0033498F">
            <w:pPr>
              <w:ind w:left="284"/>
              <w:rPr>
                <w:sz w:val="20"/>
              </w:rPr>
            </w:pPr>
            <w:r w:rsidRPr="00B113EA">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209F578" w14:textId="77777777" w:rsidR="009C7EB2" w:rsidRPr="00B113EA" w:rsidRDefault="009C7EB2" w:rsidP="0033498F">
            <w:pPr>
              <w:ind w:left="284"/>
              <w:rPr>
                <w:sz w:val="20"/>
              </w:rPr>
            </w:pPr>
            <w:r w:rsidRPr="00B113EA">
              <w:rPr>
                <w:sz w:val="20"/>
              </w:rPr>
              <w:t>FEU13AIA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531ABE88" w14:textId="77777777" w:rsidR="009C7EB2" w:rsidRPr="00B113EA" w:rsidRDefault="009C7EB2" w:rsidP="0033498F">
            <w:pPr>
              <w:ind w:left="284"/>
              <w:rPr>
                <w:sz w:val="20"/>
              </w:rPr>
            </w:pPr>
            <w:r w:rsidRPr="00B113EA">
              <w:rPr>
                <w:sz w:val="20"/>
              </w:rPr>
              <w:t>consultazione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44A00E9" w14:textId="77777777" w:rsidR="009C7EB2" w:rsidRPr="00B113EA" w:rsidRDefault="009C7EB2" w:rsidP="0033498F">
            <w:pPr>
              <w:ind w:left="284"/>
              <w:rPr>
                <w:sz w:val="20"/>
              </w:rPr>
            </w:pPr>
            <w:r w:rsidRPr="00B113EA">
              <w:rPr>
                <w:sz w:val="20"/>
              </w:rPr>
              <w:t>NO</w:t>
            </w:r>
          </w:p>
        </w:tc>
      </w:tr>
      <w:tr w:rsidR="009C7EB2" w:rsidRPr="00B113EA" w14:paraId="4778849D"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EE8A60B" w14:textId="77777777" w:rsidR="009C7EB2" w:rsidRPr="00B113EA" w:rsidRDefault="009C7EB2" w:rsidP="0033498F">
            <w:pPr>
              <w:ind w:left="284"/>
              <w:rPr>
                <w:sz w:val="20"/>
              </w:rPr>
            </w:pPr>
            <w:r w:rsidRPr="00B113EA">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E36CCDD" w14:textId="77777777" w:rsidR="009C7EB2" w:rsidRPr="00B113EA" w:rsidRDefault="009C7EB2" w:rsidP="0033498F">
            <w:pPr>
              <w:ind w:left="284"/>
              <w:rPr>
                <w:sz w:val="20"/>
              </w:rPr>
            </w:pPr>
            <w:r w:rsidRPr="00B113EA">
              <w:rPr>
                <w:sz w:val="20"/>
              </w:rPr>
              <w:t>FEU22AIA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075DFE19" w14:textId="77777777" w:rsidR="009C7EB2" w:rsidRPr="00B113EA" w:rsidRDefault="009C7EB2" w:rsidP="0033498F">
            <w:pPr>
              <w:ind w:left="284"/>
              <w:rPr>
                <w:sz w:val="20"/>
              </w:rPr>
            </w:pPr>
            <w:r w:rsidRPr="00B113EA">
              <w:rPr>
                <w:sz w:val="20"/>
              </w:rPr>
              <w:t>versamentoIntegrativo: {code: '</w:t>
            </w:r>
            <w:r w:rsidRPr="00B113EA">
              <w:rPr>
                <w:b/>
                <w:bCs/>
                <w:sz w:val="20"/>
              </w:rPr>
              <w:t>_VAGG</w:t>
            </w:r>
            <w:r w:rsidRPr="00B113EA">
              <w:rPr>
                <w:sz w:val="20"/>
              </w:rPr>
              <w:t>', description: '</w:t>
            </w:r>
            <w:r w:rsidRPr="00B113EA">
              <w:rPr>
                <w:b/>
                <w:bCs/>
                <w:sz w:val="20"/>
              </w:rPr>
              <w:t>Versamento Integrativo</w:t>
            </w:r>
            <w:r w:rsidRPr="00B113EA">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2905E26" w14:textId="77777777" w:rsidR="009C7EB2" w:rsidRPr="00B113EA" w:rsidRDefault="009C7EB2" w:rsidP="0033498F">
            <w:pPr>
              <w:ind w:left="284"/>
              <w:rPr>
                <w:sz w:val="20"/>
              </w:rPr>
            </w:pPr>
            <w:r w:rsidRPr="00B113EA">
              <w:rPr>
                <w:sz w:val="20"/>
              </w:rPr>
              <w:t>SI</w:t>
            </w:r>
          </w:p>
        </w:tc>
      </w:tr>
      <w:tr w:rsidR="009C7EB2" w:rsidRPr="00B113EA" w14:paraId="783D9E5D"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5844656" w14:textId="77777777" w:rsidR="009C7EB2" w:rsidRPr="00B113EA" w:rsidRDefault="009C7EB2" w:rsidP="0033498F">
            <w:pPr>
              <w:ind w:left="284"/>
              <w:rPr>
                <w:sz w:val="20"/>
              </w:rPr>
            </w:pPr>
            <w:r w:rsidRPr="00B113EA">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E8B4022" w14:textId="77777777" w:rsidR="009C7EB2" w:rsidRPr="00B113EA" w:rsidRDefault="009C7EB2" w:rsidP="0033498F">
            <w:pPr>
              <w:ind w:left="284"/>
              <w:rPr>
                <w:sz w:val="20"/>
              </w:rPr>
            </w:pPr>
            <w:r w:rsidRPr="00B113EA">
              <w:rPr>
                <w:sz w:val="20"/>
              </w:rPr>
              <w:t>FEU18TAIA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6F2851F5" w14:textId="77777777" w:rsidR="009C7EB2" w:rsidRPr="00B113EA" w:rsidRDefault="009C7EB2" w:rsidP="0033498F">
            <w:pPr>
              <w:ind w:left="284"/>
              <w:rPr>
                <w:sz w:val="20"/>
              </w:rPr>
            </w:pPr>
            <w:r w:rsidRPr="00B113EA">
              <w:rPr>
                <w:sz w:val="20"/>
              </w:rPr>
              <w:t>riscattoTotale: {code: '</w:t>
            </w:r>
            <w:r w:rsidRPr="00B113EA">
              <w:rPr>
                <w:b/>
                <w:bCs/>
                <w:sz w:val="20"/>
              </w:rPr>
              <w:t>_RISTO</w:t>
            </w:r>
            <w:r w:rsidRPr="00B113EA">
              <w:rPr>
                <w:sz w:val="20"/>
              </w:rPr>
              <w:t>', description: '</w:t>
            </w:r>
            <w:r w:rsidRPr="00B113EA">
              <w:rPr>
                <w:b/>
                <w:bCs/>
                <w:sz w:val="20"/>
              </w:rPr>
              <w:t>Riscatto Totale</w:t>
            </w:r>
            <w:r w:rsidRPr="00B113EA">
              <w:rPr>
                <w:sz w:val="20"/>
              </w:rPr>
              <w:t>'}, non dispositiva</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5A363EF" w14:textId="77777777" w:rsidR="009C7EB2" w:rsidRPr="00B113EA" w:rsidRDefault="009C7EB2" w:rsidP="0033498F">
            <w:pPr>
              <w:ind w:left="284"/>
              <w:rPr>
                <w:sz w:val="20"/>
              </w:rPr>
            </w:pPr>
            <w:r w:rsidRPr="00B113EA">
              <w:rPr>
                <w:sz w:val="20"/>
              </w:rPr>
              <w:t>SI</w:t>
            </w:r>
          </w:p>
        </w:tc>
      </w:tr>
      <w:tr w:rsidR="009C7EB2" w:rsidRPr="00B04FA3" w14:paraId="5B86A9BB"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EF14E1E" w14:textId="77777777" w:rsidR="009C7EB2" w:rsidRPr="00B113EA" w:rsidRDefault="009C7EB2" w:rsidP="0033498F">
            <w:pPr>
              <w:ind w:left="284"/>
              <w:rPr>
                <w:sz w:val="20"/>
              </w:rPr>
            </w:pPr>
            <w:r w:rsidRPr="00B113EA">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A4ECA50" w14:textId="77777777" w:rsidR="009C7EB2" w:rsidRPr="00B113EA" w:rsidRDefault="009C7EB2" w:rsidP="0033498F">
            <w:pPr>
              <w:ind w:left="284"/>
              <w:rPr>
                <w:sz w:val="20"/>
              </w:rPr>
            </w:pPr>
            <w:r w:rsidRPr="00B113EA">
              <w:rPr>
                <w:sz w:val="20"/>
              </w:rPr>
              <w:t>FEU18PAIA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7BB42AD0" w14:textId="77777777" w:rsidR="009C7EB2" w:rsidRPr="00B113EA" w:rsidRDefault="009C7EB2" w:rsidP="0033498F">
            <w:pPr>
              <w:ind w:left="284"/>
              <w:rPr>
                <w:sz w:val="20"/>
              </w:rPr>
            </w:pPr>
            <w:r w:rsidRPr="00B113EA">
              <w:rPr>
                <w:sz w:val="20"/>
              </w:rPr>
              <w:t>riscattoParziale: {code: '</w:t>
            </w:r>
            <w:r w:rsidRPr="00B113EA">
              <w:rPr>
                <w:b/>
                <w:bCs/>
                <w:sz w:val="20"/>
              </w:rPr>
              <w:t>_RISPA</w:t>
            </w:r>
            <w:r w:rsidRPr="00B113EA">
              <w:rPr>
                <w:sz w:val="20"/>
              </w:rPr>
              <w:t>', description: '</w:t>
            </w:r>
            <w:r w:rsidRPr="00B113EA">
              <w:rPr>
                <w:b/>
                <w:bCs/>
                <w:sz w:val="20"/>
              </w:rPr>
              <w:t>Riscatto Parziale</w:t>
            </w:r>
            <w:r w:rsidRPr="00B113EA">
              <w:rPr>
                <w:sz w:val="20"/>
              </w:rPr>
              <w:t>'}, non dispostiva</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FFB01F2" w14:textId="77777777" w:rsidR="009C7EB2" w:rsidRPr="00B04FA3" w:rsidRDefault="009C7EB2" w:rsidP="0033498F">
            <w:pPr>
              <w:ind w:left="284"/>
              <w:rPr>
                <w:sz w:val="20"/>
              </w:rPr>
            </w:pPr>
            <w:r w:rsidRPr="00B113EA">
              <w:rPr>
                <w:sz w:val="20"/>
              </w:rPr>
              <w:t>SI</w:t>
            </w:r>
          </w:p>
        </w:tc>
      </w:tr>
      <w:tr w:rsidR="009C7EB2" w:rsidRPr="00B04FA3" w14:paraId="64DC65A4"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82A5ED9"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C858498" w14:textId="77777777" w:rsidR="009C7EB2" w:rsidRPr="00B04FA3" w:rsidRDefault="009C7EB2" w:rsidP="0033498F">
            <w:pPr>
              <w:ind w:left="284"/>
              <w:rPr>
                <w:sz w:val="20"/>
              </w:rPr>
            </w:pPr>
            <w:r w:rsidRPr="00B04FA3">
              <w:rPr>
                <w:sz w:val="20"/>
              </w:rPr>
              <w:t>FEU60AIA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93CAC49" w14:textId="77777777" w:rsidR="009C7EB2" w:rsidRPr="00B04FA3" w:rsidRDefault="009C7EB2" w:rsidP="0033498F">
            <w:pPr>
              <w:ind w:left="284"/>
              <w:rPr>
                <w:sz w:val="20"/>
              </w:rPr>
            </w:pPr>
            <w:r w:rsidRPr="00B04FA3">
              <w:rPr>
                <w:sz w:val="20"/>
              </w:rPr>
              <w:t>recesso: {code: '</w:t>
            </w:r>
            <w:r w:rsidRPr="00B04FA3">
              <w:rPr>
                <w:b/>
                <w:bCs/>
                <w:sz w:val="20"/>
              </w:rPr>
              <w:t>_ANREC</w:t>
            </w:r>
            <w:r w:rsidRPr="00B04FA3">
              <w:rPr>
                <w:sz w:val="20"/>
              </w:rPr>
              <w:t>', description: '</w:t>
            </w:r>
            <w:r w:rsidRPr="00B04FA3">
              <w:rPr>
                <w:b/>
                <w:bCs/>
                <w:sz w:val="20"/>
              </w:rPr>
              <w:t>Recesso</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AE9C2A1" w14:textId="77777777" w:rsidR="009C7EB2" w:rsidRPr="00B04FA3" w:rsidRDefault="009C7EB2" w:rsidP="0033498F">
            <w:pPr>
              <w:ind w:left="284"/>
              <w:rPr>
                <w:sz w:val="20"/>
              </w:rPr>
            </w:pPr>
            <w:r w:rsidRPr="00B04FA3">
              <w:rPr>
                <w:sz w:val="20"/>
              </w:rPr>
              <w:t>?</w:t>
            </w:r>
          </w:p>
        </w:tc>
      </w:tr>
      <w:tr w:rsidR="009C7EB2" w:rsidRPr="00B04FA3" w14:paraId="4AEBD661"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6342588"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990D442" w14:textId="77777777" w:rsidR="009C7EB2" w:rsidRPr="00B04FA3" w:rsidRDefault="009C7EB2" w:rsidP="0033498F">
            <w:pPr>
              <w:ind w:left="284"/>
              <w:rPr>
                <w:sz w:val="20"/>
              </w:rPr>
            </w:pPr>
            <w:r w:rsidRPr="00B04FA3">
              <w:rPr>
                <w:sz w:val="20"/>
              </w:rPr>
              <w:t>FEU61AIA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42BB993" w14:textId="77777777" w:rsidR="009C7EB2" w:rsidRPr="00B04FA3" w:rsidRDefault="009C7EB2" w:rsidP="0033498F">
            <w:pPr>
              <w:ind w:left="284"/>
              <w:rPr>
                <w:sz w:val="20"/>
              </w:rPr>
            </w:pPr>
            <w:r w:rsidRPr="00B04FA3">
              <w:rPr>
                <w:sz w:val="20"/>
              </w:rPr>
              <w:t>preventivoRiscatto: {code: '</w:t>
            </w:r>
            <w:r w:rsidRPr="00B04FA3">
              <w:rPr>
                <w:b/>
                <w:bCs/>
                <w:sz w:val="20"/>
              </w:rPr>
              <w:t>_PRERS</w:t>
            </w:r>
            <w:r w:rsidRPr="00B04FA3">
              <w:rPr>
                <w:sz w:val="20"/>
              </w:rPr>
              <w:t>', description: '</w:t>
            </w:r>
            <w:r w:rsidRPr="00B04FA3">
              <w:rPr>
                <w:b/>
                <w:bCs/>
                <w:sz w:val="20"/>
              </w:rPr>
              <w:t>Preventivo di Riscatto</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7F48701" w14:textId="77777777" w:rsidR="009C7EB2" w:rsidRPr="00B04FA3" w:rsidRDefault="009C7EB2" w:rsidP="0033498F">
            <w:pPr>
              <w:ind w:left="284"/>
              <w:rPr>
                <w:sz w:val="20"/>
              </w:rPr>
            </w:pPr>
            <w:r w:rsidRPr="00B04FA3">
              <w:rPr>
                <w:sz w:val="20"/>
              </w:rPr>
              <w:t>NO</w:t>
            </w:r>
          </w:p>
        </w:tc>
      </w:tr>
      <w:tr w:rsidR="009C7EB2" w:rsidRPr="00B04FA3" w14:paraId="13D9336F"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48C16BC"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D511FC9" w14:textId="77777777" w:rsidR="009C7EB2" w:rsidRPr="00B04FA3" w:rsidRDefault="009C7EB2" w:rsidP="0033498F">
            <w:pPr>
              <w:ind w:left="284"/>
              <w:rPr>
                <w:sz w:val="20"/>
              </w:rPr>
            </w:pPr>
            <w:r w:rsidRPr="00B04FA3">
              <w:rPr>
                <w:sz w:val="20"/>
              </w:rPr>
              <w:t>FEU62AIA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C3D34AA" w14:textId="77777777" w:rsidR="009C7EB2" w:rsidRPr="00B04FA3" w:rsidRDefault="009C7EB2" w:rsidP="0033498F">
            <w:pPr>
              <w:ind w:left="284"/>
              <w:rPr>
                <w:sz w:val="20"/>
              </w:rPr>
            </w:pPr>
            <w:r w:rsidRPr="00B04FA3">
              <w:rPr>
                <w:sz w:val="20"/>
              </w:rPr>
              <w:t>preventivoRiduzione: {code: '</w:t>
            </w:r>
            <w:r w:rsidRPr="00B04FA3">
              <w:rPr>
                <w:b/>
                <w:bCs/>
                <w:sz w:val="20"/>
              </w:rPr>
              <w:t>_PRERD</w:t>
            </w:r>
            <w:r w:rsidRPr="00B04FA3">
              <w:rPr>
                <w:sz w:val="20"/>
              </w:rPr>
              <w:t>', description: '</w:t>
            </w:r>
            <w:r w:rsidRPr="00B04FA3">
              <w:rPr>
                <w:b/>
                <w:bCs/>
                <w:sz w:val="20"/>
              </w:rPr>
              <w:t>Preventivo di Riduzione</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1D6431C" w14:textId="77777777" w:rsidR="009C7EB2" w:rsidRPr="00B04FA3" w:rsidRDefault="009C7EB2" w:rsidP="0033498F">
            <w:pPr>
              <w:ind w:left="284"/>
              <w:rPr>
                <w:sz w:val="20"/>
              </w:rPr>
            </w:pPr>
            <w:r w:rsidRPr="00B04FA3">
              <w:rPr>
                <w:sz w:val="20"/>
              </w:rPr>
              <w:t>NO</w:t>
            </w:r>
          </w:p>
        </w:tc>
      </w:tr>
      <w:tr w:rsidR="009C7EB2" w:rsidRPr="00B04FA3" w14:paraId="3778C7BE"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E96EDE4" w14:textId="77777777" w:rsidR="009C7EB2" w:rsidRPr="00B04FA3" w:rsidRDefault="009C7EB2" w:rsidP="0033498F">
            <w:pPr>
              <w:ind w:left="284"/>
              <w:rPr>
                <w:sz w:val="20"/>
              </w:rPr>
            </w:pPr>
            <w:r w:rsidRPr="00B04FA3">
              <w:rPr>
                <w:sz w:val="20"/>
              </w:rPr>
              <w:lastRenderedPageBreak/>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F30EFA9" w14:textId="77777777" w:rsidR="009C7EB2" w:rsidRPr="00B04FA3" w:rsidRDefault="009C7EB2" w:rsidP="0033498F">
            <w:pPr>
              <w:ind w:left="284"/>
              <w:rPr>
                <w:sz w:val="20"/>
              </w:rPr>
            </w:pPr>
            <w:r w:rsidRPr="00B04FA3">
              <w:rPr>
                <w:sz w:val="20"/>
              </w:rPr>
              <w:t>FEU63AIA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3670A33" w14:textId="77777777" w:rsidR="009C7EB2" w:rsidRPr="00B04FA3" w:rsidRDefault="009C7EB2" w:rsidP="0033498F">
            <w:pPr>
              <w:ind w:left="284"/>
              <w:rPr>
                <w:sz w:val="20"/>
              </w:rPr>
            </w:pPr>
            <w:r w:rsidRPr="00B04FA3">
              <w:rPr>
                <w:sz w:val="20"/>
              </w:rPr>
              <w:t>preventivoRiattivazione: {code: '</w:t>
            </w:r>
            <w:r w:rsidRPr="00B04FA3">
              <w:rPr>
                <w:b/>
                <w:bCs/>
                <w:sz w:val="20"/>
              </w:rPr>
              <w:t>_PRERT</w:t>
            </w:r>
            <w:r w:rsidRPr="00B04FA3">
              <w:rPr>
                <w:sz w:val="20"/>
              </w:rPr>
              <w:t>', description: '</w:t>
            </w:r>
            <w:r w:rsidRPr="00B04FA3">
              <w:rPr>
                <w:b/>
                <w:bCs/>
                <w:sz w:val="20"/>
              </w:rPr>
              <w:t>Preventivo di Riattivazione</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0390B71" w14:textId="77777777" w:rsidR="009C7EB2" w:rsidRPr="00B04FA3" w:rsidRDefault="009C7EB2" w:rsidP="0033498F">
            <w:pPr>
              <w:ind w:left="284"/>
              <w:rPr>
                <w:sz w:val="20"/>
              </w:rPr>
            </w:pPr>
            <w:r w:rsidRPr="00B04FA3">
              <w:rPr>
                <w:sz w:val="20"/>
              </w:rPr>
              <w:t>NO</w:t>
            </w:r>
          </w:p>
        </w:tc>
      </w:tr>
      <w:tr w:rsidR="009C7EB2" w:rsidRPr="00B04FA3" w14:paraId="4C524D34"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F9387C3"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49CBFF1C" w14:textId="77777777" w:rsidR="009C7EB2" w:rsidRPr="00B04FA3" w:rsidRDefault="009C7EB2" w:rsidP="0033498F">
            <w:pPr>
              <w:ind w:left="284"/>
              <w:rPr>
                <w:sz w:val="20"/>
              </w:rPr>
            </w:pPr>
            <w:r w:rsidRPr="00B04FA3">
              <w:rPr>
                <w:sz w:val="20"/>
              </w:rPr>
              <w:t>FEU64AIA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3206A2A6" w14:textId="77777777" w:rsidR="009C7EB2" w:rsidRPr="00B04FA3" w:rsidRDefault="009C7EB2" w:rsidP="0033498F">
            <w:pPr>
              <w:ind w:left="284"/>
              <w:rPr>
                <w:sz w:val="20"/>
              </w:rPr>
            </w:pPr>
            <w:r w:rsidRPr="00B04FA3">
              <w:rPr>
                <w:sz w:val="20"/>
              </w:rPr>
              <w:t>preventivo: {code: '</w:t>
            </w:r>
            <w:r w:rsidRPr="00B04FA3">
              <w:rPr>
                <w:b/>
                <w:bCs/>
                <w:sz w:val="20"/>
              </w:rPr>
              <w:t>_PREVENTIVO</w:t>
            </w:r>
            <w:r w:rsidRPr="00B04FA3">
              <w:rPr>
                <w:sz w:val="20"/>
              </w:rPr>
              <w:t>', description: '</w:t>
            </w:r>
            <w:r w:rsidRPr="00B04FA3">
              <w:rPr>
                <w:b/>
                <w:bCs/>
                <w:sz w:val="20"/>
              </w:rPr>
              <w:t>Preventivo</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B23ED46" w14:textId="77777777" w:rsidR="009C7EB2" w:rsidRPr="00B04FA3" w:rsidRDefault="009C7EB2" w:rsidP="0033498F">
            <w:pPr>
              <w:ind w:left="284"/>
              <w:rPr>
                <w:sz w:val="20"/>
              </w:rPr>
            </w:pPr>
            <w:r w:rsidRPr="00B04FA3">
              <w:rPr>
                <w:sz w:val="20"/>
              </w:rPr>
              <w:t>NO</w:t>
            </w:r>
          </w:p>
        </w:tc>
      </w:tr>
      <w:tr w:rsidR="009C7EB2" w:rsidRPr="00B04FA3" w14:paraId="6904A691"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C689544"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23330F39" w14:textId="77777777" w:rsidR="009C7EB2" w:rsidRPr="00B04FA3" w:rsidRDefault="009C7EB2" w:rsidP="0033498F">
            <w:pPr>
              <w:ind w:left="284"/>
              <w:rPr>
                <w:sz w:val="20"/>
              </w:rPr>
            </w:pPr>
            <w:r w:rsidRPr="00B04FA3">
              <w:rPr>
                <w:sz w:val="20"/>
              </w:rPr>
              <w:t>FEU50AIA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78DBB60D" w14:textId="77777777" w:rsidR="009C7EB2" w:rsidRPr="00B04FA3" w:rsidRDefault="009C7EB2" w:rsidP="0033498F">
            <w:pPr>
              <w:ind w:left="284"/>
              <w:rPr>
                <w:sz w:val="20"/>
              </w:rPr>
            </w:pPr>
            <w:r w:rsidRPr="00B04FA3">
              <w:rPr>
                <w:sz w:val="20"/>
              </w:rPr>
              <w:t>richiestaProspettoPerformance: {code: '</w:t>
            </w:r>
            <w:r w:rsidRPr="00B04FA3">
              <w:rPr>
                <w:b/>
                <w:bCs/>
                <w:sz w:val="20"/>
              </w:rPr>
              <w:t>RICPR</w:t>
            </w:r>
            <w:r w:rsidRPr="00B04FA3">
              <w:rPr>
                <w:sz w:val="20"/>
              </w:rPr>
              <w:t>', description: '</w:t>
            </w:r>
            <w:r w:rsidRPr="00B04FA3">
              <w:rPr>
                <w:b/>
                <w:bCs/>
                <w:sz w:val="20"/>
              </w:rPr>
              <w:t>Richiesta Prospetto Riepilogativo Performance</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91440BF" w14:textId="77777777" w:rsidR="009C7EB2" w:rsidRPr="00B04FA3" w:rsidRDefault="009C7EB2" w:rsidP="0033498F">
            <w:pPr>
              <w:ind w:left="284"/>
              <w:rPr>
                <w:sz w:val="20"/>
              </w:rPr>
            </w:pPr>
            <w:r w:rsidRPr="00B04FA3">
              <w:rPr>
                <w:sz w:val="20"/>
              </w:rPr>
              <w:t>NO</w:t>
            </w:r>
          </w:p>
        </w:tc>
      </w:tr>
      <w:tr w:rsidR="009C7EB2" w:rsidRPr="00B04FA3" w14:paraId="7FBB5872"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276F7F1"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5912CEA3" w14:textId="77777777" w:rsidR="009C7EB2" w:rsidRPr="00B04FA3" w:rsidRDefault="009C7EB2" w:rsidP="0033498F">
            <w:pPr>
              <w:ind w:left="284"/>
              <w:rPr>
                <w:sz w:val="20"/>
              </w:rPr>
            </w:pPr>
            <w:r w:rsidRPr="00B04FA3">
              <w:rPr>
                <w:sz w:val="20"/>
              </w:rPr>
              <w:t>FEU50AIA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418E273F" w14:textId="77777777" w:rsidR="009C7EB2" w:rsidRPr="00B04FA3" w:rsidRDefault="009C7EB2" w:rsidP="0033498F">
            <w:pPr>
              <w:ind w:left="284"/>
              <w:rPr>
                <w:sz w:val="20"/>
              </w:rPr>
            </w:pPr>
            <w:r w:rsidRPr="00B04FA3">
              <w:rPr>
                <w:sz w:val="20"/>
              </w:rPr>
              <w:t>stampaProspettoPerformance: {code: '</w:t>
            </w:r>
            <w:r w:rsidRPr="00B04FA3">
              <w:rPr>
                <w:b/>
                <w:bCs/>
                <w:sz w:val="20"/>
              </w:rPr>
              <w:t>RICPS</w:t>
            </w:r>
            <w:r w:rsidRPr="00B04FA3">
              <w:rPr>
                <w:sz w:val="20"/>
              </w:rPr>
              <w:t>', description: '</w:t>
            </w:r>
            <w:r w:rsidRPr="00B04FA3">
              <w:rPr>
                <w:b/>
                <w:bCs/>
                <w:sz w:val="20"/>
              </w:rPr>
              <w:t>Stampa Prospetto Riepilogativo Performance</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2B6F3FF" w14:textId="77777777" w:rsidR="009C7EB2" w:rsidRPr="00B04FA3" w:rsidRDefault="009C7EB2" w:rsidP="0033498F">
            <w:pPr>
              <w:ind w:left="284"/>
              <w:rPr>
                <w:sz w:val="20"/>
              </w:rPr>
            </w:pPr>
            <w:r w:rsidRPr="00B04FA3">
              <w:rPr>
                <w:sz w:val="20"/>
              </w:rPr>
              <w:t>NO</w:t>
            </w:r>
          </w:p>
        </w:tc>
      </w:tr>
      <w:tr w:rsidR="009C7EB2" w:rsidRPr="00B04FA3" w14:paraId="4D424C89" w14:textId="77777777" w:rsidTr="00B113E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13D134F"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2F1AAE51" w14:textId="77777777" w:rsidR="009C7EB2" w:rsidRPr="00B04FA3" w:rsidRDefault="009C7EB2" w:rsidP="0033498F">
            <w:pPr>
              <w:ind w:left="284"/>
              <w:rPr>
                <w:sz w:val="20"/>
              </w:rPr>
            </w:pPr>
            <w:r w:rsidRPr="00B04FA3">
              <w:rPr>
                <w:sz w:val="20"/>
              </w:rPr>
              <w:t>FEU65AIA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2D9E337E" w14:textId="77777777" w:rsidR="009C7EB2" w:rsidRPr="00B04FA3" w:rsidRDefault="009C7EB2" w:rsidP="0033498F">
            <w:pPr>
              <w:ind w:left="284"/>
              <w:rPr>
                <w:sz w:val="20"/>
              </w:rPr>
            </w:pPr>
            <w:r w:rsidRPr="00B04FA3">
              <w:rPr>
                <w:sz w:val="20"/>
              </w:rPr>
              <w:t>stampaTitoli: {code: '</w:t>
            </w:r>
            <w:r w:rsidRPr="00B04FA3">
              <w:rPr>
                <w:b/>
                <w:bCs/>
                <w:sz w:val="20"/>
              </w:rPr>
              <w:t>_STATI</w:t>
            </w:r>
            <w:r w:rsidRPr="00B04FA3">
              <w:rPr>
                <w:sz w:val="20"/>
              </w:rPr>
              <w:t>', description: '</w:t>
            </w:r>
            <w:r w:rsidRPr="00B04FA3">
              <w:rPr>
                <w:b/>
                <w:bCs/>
                <w:sz w:val="20"/>
              </w:rPr>
              <w:t>Stampa titoli</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1733EF0" w14:textId="77777777" w:rsidR="009C7EB2" w:rsidRPr="00B04FA3" w:rsidRDefault="009C7EB2" w:rsidP="0033498F">
            <w:pPr>
              <w:ind w:left="284"/>
              <w:rPr>
                <w:sz w:val="20"/>
              </w:rPr>
            </w:pPr>
            <w:r w:rsidRPr="00B04FA3">
              <w:rPr>
                <w:sz w:val="20"/>
              </w:rPr>
              <w:t>?</w:t>
            </w:r>
          </w:p>
        </w:tc>
      </w:tr>
      <w:tr w:rsidR="009C7EB2" w:rsidRPr="00B04FA3" w14:paraId="1950022E"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37F0B53"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BE223AD" w14:textId="77777777" w:rsidR="009C7EB2" w:rsidRPr="00B04FA3" w:rsidRDefault="009C7EB2" w:rsidP="0033498F">
            <w:pPr>
              <w:ind w:left="284"/>
              <w:rPr>
                <w:sz w:val="20"/>
              </w:rPr>
            </w:pPr>
            <w:r w:rsidRPr="00B04FA3">
              <w:rPr>
                <w:sz w:val="20"/>
              </w:rPr>
              <w:t>FEU66AIA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D7F8A59" w14:textId="77777777" w:rsidR="009C7EB2" w:rsidRPr="00B04FA3" w:rsidRDefault="009C7EB2" w:rsidP="0033498F">
            <w:pPr>
              <w:ind w:left="284"/>
              <w:rPr>
                <w:sz w:val="20"/>
              </w:rPr>
            </w:pPr>
            <w:r w:rsidRPr="00B04FA3">
              <w:rPr>
                <w:sz w:val="20"/>
              </w:rPr>
              <w:t>switchRami: {code: '</w:t>
            </w:r>
            <w:r w:rsidRPr="00B04FA3">
              <w:rPr>
                <w:b/>
                <w:bCs/>
                <w:sz w:val="20"/>
              </w:rPr>
              <w:t>_SWITR</w:t>
            </w:r>
            <w:r w:rsidRPr="00B04FA3">
              <w:rPr>
                <w:sz w:val="20"/>
              </w:rPr>
              <w:t>', description: '</w:t>
            </w:r>
            <w:r w:rsidRPr="00B04FA3">
              <w:rPr>
                <w:b/>
                <w:bCs/>
                <w:sz w:val="20"/>
              </w:rPr>
              <w:t>Switch Prodotti Multiramo</w:t>
            </w:r>
            <w:r w:rsidRPr="00B04FA3">
              <w:rPr>
                <w:sz w:val="20"/>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18513A8" w14:textId="77777777" w:rsidR="009C7EB2" w:rsidRPr="00B04FA3" w:rsidRDefault="009C7EB2" w:rsidP="0033498F">
            <w:pPr>
              <w:ind w:left="284"/>
              <w:rPr>
                <w:sz w:val="20"/>
              </w:rPr>
            </w:pPr>
            <w:r w:rsidRPr="00B04FA3">
              <w:rPr>
                <w:sz w:val="20"/>
              </w:rPr>
              <w:t>NO</w:t>
            </w:r>
          </w:p>
        </w:tc>
      </w:tr>
      <w:tr w:rsidR="009C7EB2" w:rsidRPr="00B04FA3" w14:paraId="3A8562B2"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D7052CA"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924CC13" w14:textId="77777777" w:rsidR="009C7EB2" w:rsidRPr="00B04FA3" w:rsidRDefault="009C7EB2" w:rsidP="0033498F">
            <w:pPr>
              <w:ind w:left="284"/>
              <w:rPr>
                <w:sz w:val="20"/>
              </w:rPr>
            </w:pPr>
            <w:r w:rsidRPr="00B04FA3">
              <w:rPr>
                <w:sz w:val="20"/>
              </w:rPr>
              <w:t>FEU67AIA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3B5D3B0" w14:textId="77777777" w:rsidR="009C7EB2" w:rsidRPr="00B04FA3" w:rsidRDefault="009C7EB2" w:rsidP="0033498F">
            <w:pPr>
              <w:ind w:left="284"/>
              <w:rPr>
                <w:sz w:val="20"/>
                <w:lang w:val="en-US"/>
              </w:rPr>
            </w:pPr>
            <w:r w:rsidRPr="00B04FA3">
              <w:rPr>
                <w:sz w:val="20"/>
                <w:lang w:val="en-US"/>
              </w:rPr>
              <w:t>switchMonoRamo : { code: '</w:t>
            </w:r>
            <w:r w:rsidRPr="00B04FA3">
              <w:rPr>
                <w:b/>
                <w:bCs/>
                <w:sz w:val="20"/>
                <w:lang w:val="en-US"/>
              </w:rPr>
              <w:t>_SWITC</w:t>
            </w:r>
            <w:r w:rsidRPr="00B04FA3">
              <w:rPr>
                <w:sz w:val="20"/>
                <w:lang w:val="en-US"/>
              </w:rPr>
              <w:t>', description: '</w:t>
            </w:r>
            <w:r w:rsidRPr="00B04FA3">
              <w:rPr>
                <w:b/>
                <w:bCs/>
                <w:sz w:val="20"/>
                <w:lang w:val="en-US"/>
              </w:rPr>
              <w:t>Switch</w:t>
            </w:r>
            <w:r w:rsidRPr="00B04FA3">
              <w:rPr>
                <w:sz w:val="20"/>
                <w:lang w:val="en-US"/>
              </w:rPr>
              <w:t>'},</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D1F72D5" w14:textId="77777777" w:rsidR="009C7EB2" w:rsidRPr="00B04FA3" w:rsidRDefault="009C7EB2" w:rsidP="0033498F">
            <w:pPr>
              <w:ind w:left="284"/>
              <w:rPr>
                <w:sz w:val="20"/>
              </w:rPr>
            </w:pPr>
            <w:r w:rsidRPr="00B04FA3">
              <w:rPr>
                <w:sz w:val="20"/>
              </w:rPr>
              <w:t>NO</w:t>
            </w:r>
          </w:p>
        </w:tc>
      </w:tr>
      <w:tr w:rsidR="009C7EB2" w:rsidRPr="00B04FA3" w14:paraId="1EC654A4"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A281052"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E06E278" w14:textId="77777777" w:rsidR="009C7EB2" w:rsidRPr="00B04FA3" w:rsidRDefault="009C7EB2" w:rsidP="0033498F">
            <w:pPr>
              <w:ind w:left="284"/>
              <w:rPr>
                <w:sz w:val="20"/>
              </w:rPr>
            </w:pPr>
            <w:r w:rsidRPr="00B04FA3">
              <w:rPr>
                <w:sz w:val="20"/>
              </w:rPr>
              <w:t>FEU39AIA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92AF6C7" w14:textId="77777777" w:rsidR="009C7EB2" w:rsidRPr="00B04FA3" w:rsidRDefault="009C7EB2" w:rsidP="0033498F">
            <w:pPr>
              <w:ind w:left="284"/>
              <w:rPr>
                <w:sz w:val="20"/>
              </w:rPr>
            </w:pPr>
            <w:r w:rsidRPr="00B04FA3">
              <w:rPr>
                <w:sz w:val="20"/>
              </w:rPr>
              <w:t>creazioneRate : { code : '</w:t>
            </w:r>
            <w:r w:rsidRPr="00B04FA3">
              <w:rPr>
                <w:b/>
                <w:bCs/>
                <w:sz w:val="20"/>
              </w:rPr>
              <w:t>_CRATE</w:t>
            </w:r>
            <w:r w:rsidRPr="00B04FA3">
              <w:rPr>
                <w:sz w:val="20"/>
              </w:rPr>
              <w:t>', description : '</w:t>
            </w:r>
            <w:r w:rsidRPr="00B04FA3">
              <w:rPr>
                <w:b/>
                <w:bCs/>
                <w:sz w:val="20"/>
              </w:rPr>
              <w:t>Creazione Rate</w:t>
            </w:r>
            <w:r w:rsidRPr="00B04FA3">
              <w:rPr>
                <w:sz w:val="20"/>
              </w:rPr>
              <w:t>' },</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1150751" w14:textId="77777777" w:rsidR="009C7EB2" w:rsidRPr="00B04FA3" w:rsidRDefault="009C7EB2" w:rsidP="0033498F">
            <w:pPr>
              <w:ind w:left="284"/>
              <w:rPr>
                <w:sz w:val="20"/>
              </w:rPr>
            </w:pPr>
            <w:r w:rsidRPr="00B04FA3">
              <w:rPr>
                <w:sz w:val="20"/>
              </w:rPr>
              <w:t>NO</w:t>
            </w:r>
          </w:p>
        </w:tc>
      </w:tr>
      <w:tr w:rsidR="009C7EB2" w:rsidRPr="00B04FA3" w14:paraId="6C336781"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9A9E37B"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588CB19" w14:textId="77777777" w:rsidR="009C7EB2" w:rsidRPr="00B04FA3" w:rsidRDefault="009C7EB2" w:rsidP="0033498F">
            <w:pPr>
              <w:ind w:left="284"/>
              <w:rPr>
                <w:sz w:val="20"/>
              </w:rPr>
            </w:pPr>
            <w:r w:rsidRPr="00B04FA3">
              <w:rPr>
                <w:sz w:val="20"/>
              </w:rPr>
              <w:t>FEU44AIA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BE46556" w14:textId="77777777" w:rsidR="009C7EB2" w:rsidRPr="00B04FA3" w:rsidRDefault="009C7EB2" w:rsidP="0033498F">
            <w:pPr>
              <w:ind w:left="284"/>
              <w:rPr>
                <w:sz w:val="20"/>
              </w:rPr>
            </w:pPr>
            <w:r w:rsidRPr="00B04FA3">
              <w:rPr>
                <w:sz w:val="20"/>
              </w:rPr>
              <w:t>variazioneIntermediario : { code : '</w:t>
            </w:r>
            <w:r w:rsidRPr="00B04FA3">
              <w:rPr>
                <w:b/>
                <w:bCs/>
                <w:sz w:val="20"/>
              </w:rPr>
              <w:t>VARCIA</w:t>
            </w:r>
            <w:r w:rsidRPr="00B04FA3">
              <w:rPr>
                <w:sz w:val="20"/>
              </w:rPr>
              <w:t>', description : '</w:t>
            </w:r>
            <w:r w:rsidRPr="00B04FA3">
              <w:rPr>
                <w:b/>
                <w:bCs/>
                <w:sz w:val="20"/>
              </w:rPr>
              <w:t>Modifica Sub./Collab</w:t>
            </w:r>
            <w:r w:rsidRPr="00B04FA3">
              <w:rPr>
                <w:sz w:val="20"/>
              </w:rPr>
              <w:t>' },</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156DB9A" w14:textId="77777777" w:rsidR="009C7EB2" w:rsidRPr="00B04FA3" w:rsidRDefault="009C7EB2" w:rsidP="0033498F">
            <w:pPr>
              <w:ind w:left="284"/>
              <w:rPr>
                <w:sz w:val="20"/>
              </w:rPr>
            </w:pPr>
            <w:r w:rsidRPr="00B04FA3">
              <w:rPr>
                <w:sz w:val="20"/>
              </w:rPr>
              <w:t>NO</w:t>
            </w:r>
          </w:p>
        </w:tc>
      </w:tr>
      <w:tr w:rsidR="009C7EB2" w:rsidRPr="00B04FA3" w14:paraId="7173DE86"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B16A16C"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E3B72E3" w14:textId="77777777" w:rsidR="009C7EB2" w:rsidRPr="00B04FA3" w:rsidRDefault="009C7EB2" w:rsidP="0033498F">
            <w:pPr>
              <w:ind w:left="284"/>
              <w:rPr>
                <w:sz w:val="20"/>
              </w:rPr>
            </w:pPr>
            <w:r w:rsidRPr="00B04FA3">
              <w:rPr>
                <w:sz w:val="20"/>
              </w:rPr>
              <w:t>FEU44AIA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9B379AE" w14:textId="77777777" w:rsidR="009C7EB2" w:rsidRPr="00B04FA3" w:rsidRDefault="009C7EB2" w:rsidP="0033498F">
            <w:pPr>
              <w:ind w:left="284"/>
              <w:rPr>
                <w:sz w:val="20"/>
              </w:rPr>
            </w:pPr>
            <w:r w:rsidRPr="00B04FA3">
              <w:rPr>
                <w:sz w:val="20"/>
              </w:rPr>
              <w:t>variazioneCUC : { code : '</w:t>
            </w:r>
            <w:r w:rsidRPr="00B04FA3">
              <w:rPr>
                <w:b/>
                <w:bCs/>
                <w:sz w:val="20"/>
              </w:rPr>
              <w:t>VARCOL</w:t>
            </w:r>
            <w:r w:rsidRPr="00B04FA3">
              <w:rPr>
                <w:sz w:val="20"/>
              </w:rPr>
              <w:t>', description : '</w:t>
            </w:r>
            <w:r w:rsidRPr="00B04FA3">
              <w:rPr>
                <w:b/>
                <w:bCs/>
                <w:sz w:val="20"/>
              </w:rPr>
              <w:t>Modifica Codice Intermediario Allegato 4 (CUC)</w:t>
            </w:r>
            <w:r w:rsidRPr="00B04FA3">
              <w:rPr>
                <w:sz w:val="20"/>
              </w:rPr>
              <w:t>' },</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7743DCD" w14:textId="77777777" w:rsidR="009C7EB2" w:rsidRPr="00B04FA3" w:rsidRDefault="009C7EB2" w:rsidP="0033498F">
            <w:pPr>
              <w:ind w:left="284"/>
              <w:rPr>
                <w:sz w:val="20"/>
              </w:rPr>
            </w:pPr>
            <w:r w:rsidRPr="00B04FA3">
              <w:rPr>
                <w:sz w:val="20"/>
              </w:rPr>
              <w:t>NO</w:t>
            </w:r>
          </w:p>
        </w:tc>
      </w:tr>
      <w:tr w:rsidR="009C7EB2" w:rsidRPr="00B04FA3" w14:paraId="50FA1BA7"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52CC0F5"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0F3174D" w14:textId="77777777" w:rsidR="009C7EB2" w:rsidRPr="00B04FA3" w:rsidRDefault="009C7EB2" w:rsidP="0033498F">
            <w:pPr>
              <w:ind w:left="284"/>
              <w:rPr>
                <w:sz w:val="20"/>
              </w:rPr>
            </w:pPr>
            <w:r w:rsidRPr="00B04FA3">
              <w:rPr>
                <w:sz w:val="20"/>
              </w:rPr>
              <w:t>FEU41AIA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8D1A377" w14:textId="77777777" w:rsidR="009C7EB2" w:rsidRPr="00B04FA3" w:rsidRDefault="009C7EB2" w:rsidP="0033498F">
            <w:pPr>
              <w:ind w:left="284"/>
              <w:rPr>
                <w:sz w:val="20"/>
              </w:rPr>
            </w:pPr>
            <w:r w:rsidRPr="00B04FA3">
              <w:rPr>
                <w:sz w:val="20"/>
              </w:rPr>
              <w:t>stampaMandatiVita : { code : '</w:t>
            </w:r>
            <w:r w:rsidRPr="00B04FA3">
              <w:rPr>
                <w:b/>
                <w:bCs/>
                <w:sz w:val="20"/>
              </w:rPr>
              <w:t>STAMAN</w:t>
            </w:r>
            <w:r w:rsidRPr="00B04FA3">
              <w:rPr>
                <w:sz w:val="20"/>
              </w:rPr>
              <w:t>', description : '</w:t>
            </w:r>
            <w:r w:rsidRPr="00B04FA3">
              <w:rPr>
                <w:b/>
                <w:bCs/>
                <w:sz w:val="20"/>
              </w:rPr>
              <w:t>Stampa Mandati Vita</w:t>
            </w:r>
            <w:r w:rsidRPr="00B04FA3">
              <w:rPr>
                <w:sz w:val="20"/>
              </w:rPr>
              <w:t>'}, - stima per toglierlo dalla consultazione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F2DF417" w14:textId="77777777" w:rsidR="009C7EB2" w:rsidRPr="00B04FA3" w:rsidRDefault="009C7EB2" w:rsidP="0033498F">
            <w:pPr>
              <w:ind w:left="284"/>
              <w:rPr>
                <w:sz w:val="20"/>
              </w:rPr>
            </w:pPr>
            <w:r w:rsidRPr="00B04FA3">
              <w:rPr>
                <w:sz w:val="20"/>
              </w:rPr>
              <w:t>?</w:t>
            </w:r>
          </w:p>
        </w:tc>
      </w:tr>
      <w:tr w:rsidR="009C7EB2" w:rsidRPr="00B04FA3" w14:paraId="5B0E2382"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603B4E7"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73FD695" w14:textId="77777777" w:rsidR="009C7EB2" w:rsidRPr="00B04FA3" w:rsidRDefault="009C7EB2" w:rsidP="0033498F">
            <w:pPr>
              <w:ind w:left="284"/>
              <w:rPr>
                <w:sz w:val="20"/>
              </w:rPr>
            </w:pPr>
            <w:r w:rsidRPr="00B04FA3">
              <w:rPr>
                <w:sz w:val="20"/>
              </w:rPr>
              <w:t>FEU35AIA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7181C12" w14:textId="77777777" w:rsidR="009C7EB2" w:rsidRPr="00B04FA3" w:rsidRDefault="009C7EB2" w:rsidP="0033498F">
            <w:pPr>
              <w:ind w:left="284"/>
              <w:rPr>
                <w:sz w:val="20"/>
              </w:rPr>
            </w:pPr>
            <w:r w:rsidRPr="00B04FA3">
              <w:rPr>
                <w:sz w:val="20"/>
              </w:rPr>
              <w:t>variazioneBeneficiario : { code : '</w:t>
            </w:r>
            <w:r w:rsidRPr="00B04FA3">
              <w:rPr>
                <w:b/>
                <w:bCs/>
                <w:sz w:val="20"/>
              </w:rPr>
              <w:t>CAMBEN</w:t>
            </w:r>
            <w:r w:rsidRPr="00B04FA3">
              <w:rPr>
                <w:sz w:val="20"/>
              </w:rPr>
              <w:t>', description : '</w:t>
            </w:r>
            <w:r w:rsidRPr="00B04FA3">
              <w:rPr>
                <w:b/>
                <w:bCs/>
                <w:sz w:val="20"/>
              </w:rPr>
              <w:t>Variazione Beneficiario</w:t>
            </w:r>
            <w:r w:rsidRPr="00B04FA3">
              <w:rPr>
                <w:sz w:val="20"/>
              </w:rPr>
              <w:t>' }, dispositiva</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3735844" w14:textId="77777777" w:rsidR="009C7EB2" w:rsidRPr="00B04FA3" w:rsidRDefault="009C7EB2" w:rsidP="0033498F">
            <w:pPr>
              <w:ind w:left="284"/>
              <w:rPr>
                <w:sz w:val="20"/>
              </w:rPr>
            </w:pPr>
            <w:r w:rsidRPr="00B04FA3">
              <w:rPr>
                <w:sz w:val="20"/>
              </w:rPr>
              <w:t>SI</w:t>
            </w:r>
          </w:p>
        </w:tc>
      </w:tr>
      <w:tr w:rsidR="009C7EB2" w:rsidRPr="00B04FA3" w14:paraId="14237BC9"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8752744"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1702AE7" w14:textId="77777777" w:rsidR="009C7EB2" w:rsidRPr="00B04FA3" w:rsidRDefault="009C7EB2" w:rsidP="0033498F">
            <w:pPr>
              <w:ind w:left="284"/>
              <w:rPr>
                <w:sz w:val="20"/>
              </w:rPr>
            </w:pPr>
            <w:r w:rsidRPr="00B04FA3">
              <w:rPr>
                <w:sz w:val="20"/>
              </w:rPr>
              <w:t>FEU68AIA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72AB988" w14:textId="77777777" w:rsidR="009C7EB2" w:rsidRPr="00B04FA3" w:rsidRDefault="009C7EB2" w:rsidP="0033498F">
            <w:pPr>
              <w:ind w:left="284"/>
              <w:rPr>
                <w:sz w:val="20"/>
              </w:rPr>
            </w:pPr>
            <w:r w:rsidRPr="00B04FA3">
              <w:rPr>
                <w:sz w:val="20"/>
              </w:rPr>
              <w:t>riallocazioneUL : { code : '</w:t>
            </w:r>
            <w:r w:rsidRPr="00B04FA3">
              <w:rPr>
                <w:b/>
                <w:bCs/>
                <w:sz w:val="20"/>
              </w:rPr>
              <w:t>RIALL</w:t>
            </w:r>
            <w:r w:rsidRPr="00B04FA3">
              <w:rPr>
                <w:sz w:val="20"/>
              </w:rPr>
              <w:t>', description : '</w:t>
            </w:r>
            <w:r w:rsidRPr="00B04FA3">
              <w:rPr>
                <w:b/>
                <w:bCs/>
                <w:sz w:val="20"/>
              </w:rPr>
              <w:t>Switch Riallocazione UL FE</w:t>
            </w:r>
            <w:r w:rsidRPr="00B04FA3">
              <w:rPr>
                <w:sz w:val="20"/>
              </w:rPr>
              <w:t>' },</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86F6285" w14:textId="77777777" w:rsidR="009C7EB2" w:rsidRPr="00B04FA3" w:rsidRDefault="009C7EB2" w:rsidP="0033498F">
            <w:pPr>
              <w:ind w:left="284"/>
              <w:rPr>
                <w:sz w:val="20"/>
              </w:rPr>
            </w:pPr>
            <w:r w:rsidRPr="00B04FA3">
              <w:rPr>
                <w:sz w:val="20"/>
              </w:rPr>
              <w:t>NO</w:t>
            </w:r>
          </w:p>
        </w:tc>
      </w:tr>
      <w:tr w:rsidR="009C7EB2" w:rsidRPr="00B04FA3" w14:paraId="2F88D2FA"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0507DFA"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AFD9CE4" w14:textId="77777777" w:rsidR="009C7EB2" w:rsidRPr="00B04FA3" w:rsidRDefault="009C7EB2" w:rsidP="0033498F">
            <w:pPr>
              <w:ind w:left="284"/>
              <w:rPr>
                <w:sz w:val="20"/>
              </w:rPr>
            </w:pPr>
            <w:r w:rsidRPr="00B04FA3">
              <w:rPr>
                <w:sz w:val="20"/>
              </w:rPr>
              <w:t>FEU34AIA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E788BBB" w14:textId="49003DD6" w:rsidR="009C7EB2" w:rsidRPr="00B04FA3" w:rsidRDefault="009C7EB2" w:rsidP="0033498F">
            <w:pPr>
              <w:ind w:left="284"/>
              <w:rPr>
                <w:sz w:val="20"/>
              </w:rPr>
            </w:pPr>
            <w:r w:rsidRPr="00B04FA3">
              <w:rPr>
                <w:sz w:val="20"/>
              </w:rPr>
              <w:t>variazioneContraente: {code:'</w:t>
            </w:r>
            <w:r w:rsidRPr="00B04FA3">
              <w:rPr>
                <w:b/>
                <w:bCs/>
                <w:sz w:val="20"/>
              </w:rPr>
              <w:t>CAMCON</w:t>
            </w:r>
            <w:r w:rsidRPr="00B04FA3">
              <w:rPr>
                <w:sz w:val="20"/>
              </w:rPr>
              <w:t>', description : '</w:t>
            </w:r>
            <w:r w:rsidRPr="00B04FA3">
              <w:rPr>
                <w:b/>
                <w:bCs/>
                <w:sz w:val="20"/>
              </w:rPr>
              <w:t>Cambio Contraente</w:t>
            </w:r>
            <w:r w:rsidRPr="00B04FA3">
              <w:rPr>
                <w:sz w:val="20"/>
              </w:rPr>
              <w:t>'} non di</w:t>
            </w:r>
            <w:r>
              <w:rPr>
                <w:sz w:val="20"/>
              </w:rPr>
              <w:t>s</w:t>
            </w:r>
            <w:r w:rsidRPr="00B04FA3">
              <w:rPr>
                <w:sz w:val="20"/>
              </w:rPr>
              <w:t>positiva</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600960B" w14:textId="77777777" w:rsidR="009C7EB2" w:rsidRPr="00B04FA3" w:rsidRDefault="009C7EB2" w:rsidP="0033498F">
            <w:pPr>
              <w:ind w:left="284"/>
              <w:rPr>
                <w:sz w:val="20"/>
              </w:rPr>
            </w:pPr>
            <w:r w:rsidRPr="00B04FA3">
              <w:rPr>
                <w:sz w:val="20"/>
              </w:rPr>
              <w:t>si</w:t>
            </w:r>
          </w:p>
        </w:tc>
      </w:tr>
      <w:tr w:rsidR="009C7EB2" w:rsidRPr="00B04FA3" w14:paraId="044259F3" w14:textId="77777777" w:rsidTr="000F4C2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F129664"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7203E6F" w14:textId="77777777" w:rsidR="009C7EB2" w:rsidRPr="00B04FA3" w:rsidRDefault="009C7EB2" w:rsidP="0033498F">
            <w:pPr>
              <w:ind w:left="284"/>
              <w:rPr>
                <w:sz w:val="20"/>
              </w:rPr>
            </w:pPr>
            <w:r w:rsidRPr="00B04FA3">
              <w:rPr>
                <w:sz w:val="20"/>
              </w:rPr>
              <w:t>FEU12EAIA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2B082CCD" w14:textId="77777777" w:rsidR="009C7EB2" w:rsidRPr="00B04FA3" w:rsidRDefault="009C7EB2" w:rsidP="0033498F">
            <w:pPr>
              <w:ind w:left="284"/>
              <w:rPr>
                <w:sz w:val="20"/>
              </w:rPr>
            </w:pPr>
            <w:r w:rsidRPr="00B04FA3">
              <w:rPr>
                <w:sz w:val="20"/>
              </w:rPr>
              <w:t>ADV Stand Alone Emissione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28E9DA4" w14:textId="77777777" w:rsidR="009C7EB2" w:rsidRPr="00B04FA3" w:rsidRDefault="009C7EB2" w:rsidP="0033498F">
            <w:pPr>
              <w:ind w:left="284"/>
              <w:rPr>
                <w:sz w:val="20"/>
              </w:rPr>
            </w:pPr>
            <w:r w:rsidRPr="00B04FA3">
              <w:rPr>
                <w:sz w:val="20"/>
              </w:rPr>
              <w:t>si</w:t>
            </w:r>
          </w:p>
        </w:tc>
      </w:tr>
      <w:tr w:rsidR="009C7EB2" w:rsidRPr="00B04FA3" w14:paraId="03AD012B" w14:textId="77777777" w:rsidTr="000F4C2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08169B1"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FC0576E" w14:textId="77777777" w:rsidR="009C7EB2" w:rsidRPr="00B04FA3" w:rsidRDefault="009C7EB2" w:rsidP="0033498F">
            <w:pPr>
              <w:ind w:left="284"/>
              <w:rPr>
                <w:sz w:val="20"/>
              </w:rPr>
            </w:pPr>
            <w:r w:rsidRPr="00B04FA3">
              <w:rPr>
                <w:sz w:val="20"/>
              </w:rPr>
              <w:t>FEU12VAIA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10E716A5" w14:textId="77777777" w:rsidR="009C7EB2" w:rsidRPr="00B04FA3" w:rsidRDefault="009C7EB2" w:rsidP="0033498F">
            <w:pPr>
              <w:ind w:left="284"/>
              <w:rPr>
                <w:sz w:val="20"/>
              </w:rPr>
            </w:pPr>
            <w:r w:rsidRPr="00B04FA3">
              <w:rPr>
                <w:sz w:val="20"/>
              </w:rPr>
              <w:t>ADV Stand Alone versamento</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F8385B3" w14:textId="77777777" w:rsidR="009C7EB2" w:rsidRPr="00B04FA3" w:rsidRDefault="009C7EB2" w:rsidP="0033498F">
            <w:pPr>
              <w:ind w:left="284"/>
              <w:rPr>
                <w:sz w:val="20"/>
              </w:rPr>
            </w:pPr>
            <w:r w:rsidRPr="00B04FA3">
              <w:rPr>
                <w:sz w:val="20"/>
              </w:rPr>
              <w:t>si</w:t>
            </w:r>
          </w:p>
        </w:tc>
      </w:tr>
      <w:tr w:rsidR="009C7EB2" w:rsidRPr="00B04FA3" w14:paraId="09E339BA"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F1279A2"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2D0F95F" w14:textId="77777777" w:rsidR="009C7EB2" w:rsidRPr="00B04FA3" w:rsidRDefault="009C7EB2" w:rsidP="0033498F">
            <w:pPr>
              <w:ind w:left="284"/>
              <w:rPr>
                <w:sz w:val="20"/>
              </w:rPr>
            </w:pPr>
            <w:r w:rsidRPr="00B04FA3">
              <w:rPr>
                <w:sz w:val="20"/>
              </w:rPr>
              <w:t>FEU12CAIA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5FB69DC" w14:textId="77777777" w:rsidR="009C7EB2" w:rsidRPr="00B04FA3" w:rsidRDefault="009C7EB2" w:rsidP="0033498F">
            <w:pPr>
              <w:ind w:left="284"/>
              <w:rPr>
                <w:sz w:val="20"/>
              </w:rPr>
            </w:pPr>
            <w:r w:rsidRPr="00B04FA3">
              <w:rPr>
                <w:sz w:val="20"/>
              </w:rPr>
              <w:t>ADV Stand Alone cambio contraente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B69836A" w14:textId="77777777" w:rsidR="009C7EB2" w:rsidRPr="00B04FA3" w:rsidRDefault="009C7EB2" w:rsidP="0033498F">
            <w:pPr>
              <w:ind w:left="284"/>
              <w:rPr>
                <w:sz w:val="20"/>
              </w:rPr>
            </w:pPr>
            <w:r w:rsidRPr="00B04FA3">
              <w:rPr>
                <w:sz w:val="20"/>
              </w:rPr>
              <w:t>si</w:t>
            </w:r>
          </w:p>
        </w:tc>
      </w:tr>
      <w:tr w:rsidR="009C7EB2" w:rsidRPr="00B04FA3" w14:paraId="258F1751"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D2A3B3B" w14:textId="77777777" w:rsidR="009C7EB2" w:rsidRPr="00B04FA3" w:rsidRDefault="009C7EB2" w:rsidP="0033498F">
            <w:pPr>
              <w:ind w:left="284"/>
              <w:rPr>
                <w:sz w:val="20"/>
              </w:rPr>
            </w:pPr>
            <w:r w:rsidRPr="00B04FA3">
              <w:rPr>
                <w:sz w:val="20"/>
              </w:rPr>
              <w:lastRenderedPageBreak/>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82F3C26" w14:textId="77777777" w:rsidR="009C7EB2" w:rsidRPr="00B04FA3" w:rsidRDefault="009C7EB2" w:rsidP="0033498F">
            <w:pPr>
              <w:ind w:left="284"/>
              <w:rPr>
                <w:sz w:val="20"/>
              </w:rPr>
            </w:pPr>
            <w:r w:rsidRPr="00B04FA3">
              <w:rPr>
                <w:sz w:val="20"/>
              </w:rPr>
              <w:t>FEU12BAIA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7233F12" w14:textId="77777777" w:rsidR="009C7EB2" w:rsidRPr="00B04FA3" w:rsidRDefault="009C7EB2" w:rsidP="0033498F">
            <w:pPr>
              <w:ind w:left="284"/>
              <w:rPr>
                <w:sz w:val="20"/>
              </w:rPr>
            </w:pPr>
            <w:r w:rsidRPr="00B04FA3">
              <w:rPr>
                <w:sz w:val="20"/>
              </w:rPr>
              <w:t>ADV Stand Alone cambio beneficiario</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B2C8249" w14:textId="77777777" w:rsidR="009C7EB2" w:rsidRPr="00B04FA3" w:rsidRDefault="009C7EB2" w:rsidP="0033498F">
            <w:pPr>
              <w:ind w:left="284"/>
              <w:rPr>
                <w:sz w:val="20"/>
              </w:rPr>
            </w:pPr>
            <w:r w:rsidRPr="00B04FA3">
              <w:rPr>
                <w:sz w:val="20"/>
              </w:rPr>
              <w:t>si</w:t>
            </w:r>
          </w:p>
        </w:tc>
      </w:tr>
      <w:tr w:rsidR="009C7EB2" w:rsidRPr="00B04FA3" w14:paraId="3685067A" w14:textId="77777777" w:rsidTr="000F4C2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D7E4E5F"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1918B71" w14:textId="77777777" w:rsidR="009C7EB2" w:rsidRPr="00B04FA3" w:rsidRDefault="009C7EB2" w:rsidP="0033498F">
            <w:pPr>
              <w:ind w:left="284"/>
              <w:rPr>
                <w:sz w:val="20"/>
              </w:rPr>
            </w:pPr>
            <w:r w:rsidRPr="00B04FA3">
              <w:rPr>
                <w:sz w:val="20"/>
              </w:rPr>
              <w:t>FEU12AAIA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779F74D8" w14:textId="77777777" w:rsidR="009C7EB2" w:rsidRPr="00B04FA3" w:rsidRDefault="009C7EB2" w:rsidP="0033498F">
            <w:pPr>
              <w:ind w:left="284"/>
              <w:rPr>
                <w:sz w:val="20"/>
              </w:rPr>
            </w:pPr>
            <w:r w:rsidRPr="00B04FA3">
              <w:rPr>
                <w:sz w:val="20"/>
              </w:rPr>
              <w:t>ADV Stand Alone variazione anagrafica</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61E613B" w14:textId="77777777" w:rsidR="009C7EB2" w:rsidRPr="00B04FA3" w:rsidRDefault="009C7EB2" w:rsidP="0033498F">
            <w:pPr>
              <w:ind w:left="284"/>
              <w:rPr>
                <w:sz w:val="20"/>
              </w:rPr>
            </w:pPr>
            <w:r w:rsidRPr="00B04FA3">
              <w:rPr>
                <w:sz w:val="20"/>
              </w:rPr>
              <w:t>si</w:t>
            </w:r>
          </w:p>
        </w:tc>
      </w:tr>
      <w:tr w:rsidR="009C7EB2" w:rsidRPr="00B04FA3" w14:paraId="5DF39F0B" w14:textId="77777777" w:rsidTr="000F4C2A">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8563B55"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F2EEA86" w14:textId="77777777" w:rsidR="009C7EB2" w:rsidRPr="00B04FA3" w:rsidRDefault="009C7EB2" w:rsidP="0033498F">
            <w:pPr>
              <w:ind w:left="284"/>
              <w:rPr>
                <w:sz w:val="20"/>
              </w:rPr>
            </w:pPr>
            <w:r w:rsidRPr="00B04FA3">
              <w:rPr>
                <w:sz w:val="20"/>
              </w:rPr>
              <w:t>FEU12RAIA</w:t>
            </w:r>
          </w:p>
        </w:tc>
        <w:tc>
          <w:tcPr>
            <w:tcW w:w="2317" w:type="pct"/>
            <w:tcBorders>
              <w:top w:val="nil"/>
              <w:left w:val="nil"/>
              <w:bottom w:val="single" w:sz="8" w:space="0" w:color="000000"/>
              <w:right w:val="single" w:sz="8" w:space="0" w:color="000000"/>
            </w:tcBorders>
            <w:shd w:val="clear" w:color="auto" w:fill="auto"/>
            <w:tcMar>
              <w:top w:w="15" w:type="dxa"/>
              <w:left w:w="70" w:type="dxa"/>
              <w:bottom w:w="15" w:type="dxa"/>
              <w:right w:w="70" w:type="dxa"/>
            </w:tcMar>
            <w:vAlign w:val="bottom"/>
            <w:hideMark/>
          </w:tcPr>
          <w:p w14:paraId="15E7C477" w14:textId="77777777" w:rsidR="009C7EB2" w:rsidRPr="00B04FA3" w:rsidRDefault="009C7EB2" w:rsidP="0033498F">
            <w:pPr>
              <w:ind w:left="284"/>
              <w:rPr>
                <w:sz w:val="20"/>
              </w:rPr>
            </w:pPr>
            <w:r w:rsidRPr="00B04FA3">
              <w:rPr>
                <w:sz w:val="20"/>
              </w:rPr>
              <w:t>ADV Stand Alone riscatto</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8025E98" w14:textId="77777777" w:rsidR="009C7EB2" w:rsidRPr="00B04FA3" w:rsidRDefault="009C7EB2" w:rsidP="0033498F">
            <w:pPr>
              <w:ind w:left="284"/>
              <w:rPr>
                <w:sz w:val="20"/>
              </w:rPr>
            </w:pPr>
            <w:r w:rsidRPr="00B04FA3">
              <w:rPr>
                <w:sz w:val="20"/>
              </w:rPr>
              <w:t>si</w:t>
            </w:r>
          </w:p>
        </w:tc>
      </w:tr>
      <w:tr w:rsidR="009C7EB2" w:rsidRPr="00B04FA3" w14:paraId="0BDFD63C"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629612E"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C820909" w14:textId="77777777" w:rsidR="009C7EB2" w:rsidRPr="00B04FA3" w:rsidRDefault="009C7EB2" w:rsidP="0033498F">
            <w:pPr>
              <w:ind w:left="284"/>
              <w:rPr>
                <w:sz w:val="20"/>
              </w:rPr>
            </w:pPr>
            <w:r w:rsidRPr="00B04FA3">
              <w:rPr>
                <w:sz w:val="20"/>
              </w:rPr>
              <w:t>FEU12PAIA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3A18A9F" w14:textId="77777777" w:rsidR="009C7EB2" w:rsidRPr="00B04FA3" w:rsidRDefault="009C7EB2" w:rsidP="0033498F">
            <w:pPr>
              <w:ind w:left="284"/>
              <w:rPr>
                <w:sz w:val="20"/>
              </w:rPr>
            </w:pPr>
            <w:r w:rsidRPr="00B04FA3">
              <w:rPr>
                <w:sz w:val="20"/>
              </w:rPr>
              <w:t>ADV Stand Alone prestito</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41CB1D9" w14:textId="77777777" w:rsidR="009C7EB2" w:rsidRPr="00B04FA3" w:rsidRDefault="009C7EB2" w:rsidP="0033498F">
            <w:pPr>
              <w:ind w:left="284"/>
              <w:rPr>
                <w:sz w:val="20"/>
              </w:rPr>
            </w:pPr>
            <w:r w:rsidRPr="00B04FA3">
              <w:rPr>
                <w:sz w:val="20"/>
              </w:rPr>
              <w:t>si</w:t>
            </w:r>
          </w:p>
        </w:tc>
      </w:tr>
      <w:tr w:rsidR="009C7EB2" w:rsidRPr="00B04FA3" w14:paraId="2EF326C2"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52A6DC7"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7C224B0" w14:textId="77777777" w:rsidR="009C7EB2" w:rsidRPr="00B04FA3" w:rsidRDefault="009C7EB2" w:rsidP="0033498F">
            <w:pPr>
              <w:ind w:left="284"/>
              <w:rPr>
                <w:sz w:val="20"/>
              </w:rPr>
            </w:pPr>
            <w:r w:rsidRPr="00B04FA3">
              <w:rPr>
                <w:sz w:val="20"/>
              </w:rPr>
              <w:t>FEU12L1AIA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E065306" w14:textId="77777777" w:rsidR="009C7EB2" w:rsidRPr="00B04FA3" w:rsidRDefault="009C7EB2" w:rsidP="0033498F">
            <w:pPr>
              <w:ind w:left="284"/>
              <w:rPr>
                <w:sz w:val="20"/>
              </w:rPr>
            </w:pPr>
            <w:r w:rsidRPr="00B04FA3">
              <w:rPr>
                <w:sz w:val="20"/>
              </w:rPr>
              <w:t>ADV Stand Alone liq. Ben uguale al contraente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1ED7D78" w14:textId="77777777" w:rsidR="009C7EB2" w:rsidRPr="00B04FA3" w:rsidRDefault="009C7EB2" w:rsidP="0033498F">
            <w:pPr>
              <w:ind w:left="284"/>
              <w:rPr>
                <w:sz w:val="20"/>
              </w:rPr>
            </w:pPr>
            <w:r w:rsidRPr="00B04FA3">
              <w:rPr>
                <w:sz w:val="20"/>
              </w:rPr>
              <w:t>si</w:t>
            </w:r>
          </w:p>
        </w:tc>
      </w:tr>
      <w:tr w:rsidR="009C7EB2" w:rsidRPr="00B04FA3" w14:paraId="5A5C2047"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122A2DD"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8CECF93" w14:textId="77777777" w:rsidR="009C7EB2" w:rsidRPr="00B04FA3" w:rsidRDefault="009C7EB2" w:rsidP="0033498F">
            <w:pPr>
              <w:ind w:left="284"/>
              <w:rPr>
                <w:sz w:val="20"/>
              </w:rPr>
            </w:pPr>
            <w:r w:rsidRPr="00B04FA3">
              <w:rPr>
                <w:sz w:val="20"/>
              </w:rPr>
              <w:t>FEU12S1AIA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60FE2BB1" w14:textId="77777777" w:rsidR="009C7EB2" w:rsidRPr="00B04FA3" w:rsidRDefault="009C7EB2" w:rsidP="0033498F">
            <w:pPr>
              <w:ind w:left="284"/>
              <w:rPr>
                <w:sz w:val="20"/>
              </w:rPr>
            </w:pPr>
            <w:r w:rsidRPr="00B04FA3">
              <w:rPr>
                <w:sz w:val="20"/>
              </w:rPr>
              <w:t>ADV Stand Alone sin ben uguale aal contraente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69DAF55" w14:textId="77777777" w:rsidR="009C7EB2" w:rsidRPr="00B04FA3" w:rsidRDefault="009C7EB2" w:rsidP="0033498F">
            <w:pPr>
              <w:ind w:left="284"/>
              <w:rPr>
                <w:sz w:val="20"/>
              </w:rPr>
            </w:pPr>
            <w:r w:rsidRPr="00B04FA3">
              <w:rPr>
                <w:sz w:val="20"/>
              </w:rPr>
              <w:t>si</w:t>
            </w:r>
          </w:p>
        </w:tc>
      </w:tr>
      <w:tr w:rsidR="009C7EB2" w:rsidRPr="00B04FA3" w14:paraId="191CE7A0"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1B4F19D0"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449E081E" w14:textId="77777777" w:rsidR="009C7EB2" w:rsidRPr="00B04FA3" w:rsidRDefault="009C7EB2" w:rsidP="0033498F">
            <w:pPr>
              <w:ind w:left="284"/>
              <w:rPr>
                <w:sz w:val="20"/>
              </w:rPr>
            </w:pPr>
            <w:r w:rsidRPr="00B04FA3">
              <w:rPr>
                <w:sz w:val="20"/>
              </w:rPr>
              <w:t>FEU12L2AIA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DAA52A4" w14:textId="77777777" w:rsidR="009C7EB2" w:rsidRPr="00B04FA3" w:rsidRDefault="009C7EB2" w:rsidP="0033498F">
            <w:pPr>
              <w:ind w:left="284"/>
              <w:rPr>
                <w:sz w:val="20"/>
              </w:rPr>
            </w:pPr>
            <w:r w:rsidRPr="00B04FA3">
              <w:rPr>
                <w:sz w:val="20"/>
              </w:rPr>
              <w:t>ADV Stand Alone liq. Ben diverso  da contraente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240CC637" w14:textId="77777777" w:rsidR="009C7EB2" w:rsidRPr="00B04FA3" w:rsidRDefault="009C7EB2" w:rsidP="0033498F">
            <w:pPr>
              <w:ind w:left="284"/>
              <w:rPr>
                <w:sz w:val="20"/>
              </w:rPr>
            </w:pPr>
            <w:r w:rsidRPr="00B04FA3">
              <w:rPr>
                <w:sz w:val="20"/>
              </w:rPr>
              <w:t>si</w:t>
            </w:r>
          </w:p>
        </w:tc>
      </w:tr>
      <w:tr w:rsidR="009C7EB2" w:rsidRPr="00DA64C8" w14:paraId="50D2BB82" w14:textId="77777777" w:rsidTr="009C7EB2">
        <w:trPr>
          <w:trHeight w:val="300"/>
        </w:trPr>
        <w:tc>
          <w:tcPr>
            <w:tcW w:w="913" w:type="pct"/>
            <w:tcBorders>
              <w:top w:val="nil"/>
              <w:left w:val="single" w:sz="8" w:space="0" w:color="000000"/>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04EEAF15" w14:textId="77777777" w:rsidR="009C7EB2" w:rsidRPr="00B04FA3" w:rsidRDefault="009C7EB2" w:rsidP="0033498F">
            <w:pPr>
              <w:ind w:left="284"/>
              <w:rPr>
                <w:sz w:val="20"/>
              </w:rPr>
            </w:pPr>
            <w:r w:rsidRPr="00B04FA3">
              <w:rPr>
                <w:sz w:val="20"/>
              </w:rPr>
              <w:t>dismissione Positv</w:t>
            </w:r>
          </w:p>
        </w:tc>
        <w:tc>
          <w:tcPr>
            <w:tcW w:w="971"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53BF76D2" w14:textId="77777777" w:rsidR="009C7EB2" w:rsidRPr="00B04FA3" w:rsidRDefault="009C7EB2" w:rsidP="0033498F">
            <w:pPr>
              <w:ind w:left="284"/>
              <w:rPr>
                <w:sz w:val="20"/>
              </w:rPr>
            </w:pPr>
            <w:r w:rsidRPr="00B04FA3">
              <w:rPr>
                <w:sz w:val="20"/>
              </w:rPr>
              <w:t>FEU12S2AIA</w:t>
            </w:r>
          </w:p>
        </w:tc>
        <w:tc>
          <w:tcPr>
            <w:tcW w:w="2317"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733E26FC" w14:textId="77777777" w:rsidR="009C7EB2" w:rsidRPr="00B04FA3" w:rsidRDefault="009C7EB2" w:rsidP="0033498F">
            <w:pPr>
              <w:ind w:left="284"/>
              <w:rPr>
                <w:sz w:val="20"/>
              </w:rPr>
            </w:pPr>
            <w:r w:rsidRPr="00B04FA3">
              <w:rPr>
                <w:sz w:val="20"/>
              </w:rPr>
              <w:t>ADV Stand Alone sin ben diverso aal contraente</w:t>
            </w:r>
          </w:p>
        </w:tc>
        <w:tc>
          <w:tcPr>
            <w:tcW w:w="798" w:type="pct"/>
            <w:tcBorders>
              <w:top w:val="nil"/>
              <w:left w:val="nil"/>
              <w:bottom w:val="single" w:sz="8" w:space="0" w:color="000000"/>
              <w:right w:val="single" w:sz="8" w:space="0" w:color="000000"/>
            </w:tcBorders>
            <w:shd w:val="clear" w:color="auto" w:fill="FFFFFF"/>
            <w:tcMar>
              <w:top w:w="15" w:type="dxa"/>
              <w:left w:w="70" w:type="dxa"/>
              <w:bottom w:w="15" w:type="dxa"/>
              <w:right w:w="70" w:type="dxa"/>
            </w:tcMar>
            <w:vAlign w:val="bottom"/>
            <w:hideMark/>
          </w:tcPr>
          <w:p w14:paraId="3B413D20" w14:textId="77777777" w:rsidR="009C7EB2" w:rsidRPr="00DA64C8" w:rsidRDefault="009C7EB2" w:rsidP="0033498F">
            <w:pPr>
              <w:ind w:left="284"/>
              <w:rPr>
                <w:sz w:val="20"/>
              </w:rPr>
            </w:pPr>
            <w:r w:rsidRPr="00B04FA3">
              <w:rPr>
                <w:sz w:val="20"/>
              </w:rPr>
              <w:t>si</w:t>
            </w:r>
          </w:p>
        </w:tc>
      </w:tr>
    </w:tbl>
    <w:p w14:paraId="3F703D9F" w14:textId="77777777" w:rsidR="002C057B" w:rsidRDefault="002C057B" w:rsidP="002C057B">
      <w:pPr>
        <w:spacing w:after="160" w:line="259" w:lineRule="auto"/>
        <w:ind w:left="284"/>
        <w:contextualSpacing/>
        <w:rPr>
          <w:sz w:val="20"/>
          <w:highlight w:val="yellow"/>
        </w:rPr>
      </w:pPr>
    </w:p>
    <w:p w14:paraId="12EBE67F" w14:textId="77777777" w:rsidR="002C057B" w:rsidRDefault="002C057B" w:rsidP="002C057B">
      <w:pPr>
        <w:spacing w:after="160" w:line="259" w:lineRule="auto"/>
        <w:ind w:left="284"/>
        <w:contextualSpacing/>
        <w:rPr>
          <w:sz w:val="20"/>
        </w:rPr>
      </w:pPr>
    </w:p>
    <w:p w14:paraId="7EF65DD7" w14:textId="69126703" w:rsidR="002C057B" w:rsidRDefault="00671407" w:rsidP="000A4115">
      <w:pPr>
        <w:pStyle w:val="Titolo1"/>
        <w:numPr>
          <w:ilvl w:val="0"/>
          <w:numId w:val="8"/>
        </w:numPr>
      </w:pPr>
      <w:bookmarkStart w:id="80" w:name="_Toc203032208"/>
      <w:bookmarkStart w:id="81" w:name="_Toc208504989"/>
      <w:r>
        <w:lastRenderedPageBreak/>
        <w:t xml:space="preserve">Sottoprocesso </w:t>
      </w:r>
      <w:r w:rsidR="00A90393">
        <w:t>6</w:t>
      </w:r>
      <w:r>
        <w:t xml:space="preserve"> </w:t>
      </w:r>
      <w:r w:rsidR="00023084">
        <w:t>–</w:t>
      </w:r>
      <w:r>
        <w:t xml:space="preserve"> </w:t>
      </w:r>
      <w:r w:rsidR="00023084">
        <w:t xml:space="preserve">Gestione </w:t>
      </w:r>
      <w:r w:rsidR="002C057B">
        <w:t xml:space="preserve">Documento di </w:t>
      </w:r>
      <w:bookmarkEnd w:id="80"/>
      <w:r w:rsidR="00023084">
        <w:t>R</w:t>
      </w:r>
      <w:r w:rsidR="005F44E3">
        <w:t>iconoscimento</w:t>
      </w:r>
      <w:bookmarkEnd w:id="81"/>
    </w:p>
    <w:p w14:paraId="4C7AFACA" w14:textId="77777777" w:rsidR="002C057B" w:rsidRDefault="002C057B" w:rsidP="002C057B">
      <w:pPr>
        <w:pStyle w:val="Corpotesto"/>
      </w:pPr>
    </w:p>
    <w:p w14:paraId="24F3F0A0" w14:textId="77777777" w:rsidR="002C057B" w:rsidRDefault="002C057B" w:rsidP="002C057B">
      <w:pPr>
        <w:ind w:left="284"/>
        <w:rPr>
          <w:sz w:val="20"/>
        </w:rPr>
      </w:pPr>
      <w:r w:rsidRPr="00C051FA">
        <w:rPr>
          <w:sz w:val="20"/>
        </w:rPr>
        <w:t>Sulla Scheda Clienti verrà eliminato il pulsante di upload del documento dall’Accordion ‘Altri Dati’ e verrà mantenuto solo quello dell’Accordion ‘Documenti di riconoscimento’.</w:t>
      </w:r>
    </w:p>
    <w:p w14:paraId="2C702D0E" w14:textId="77777777" w:rsidR="002530CB" w:rsidRDefault="002530CB" w:rsidP="002C057B">
      <w:pPr>
        <w:ind w:left="284"/>
        <w:rPr>
          <w:sz w:val="20"/>
        </w:rPr>
      </w:pPr>
    </w:p>
    <w:p w14:paraId="06FDF818" w14:textId="56FBF192" w:rsidR="002C057B" w:rsidRDefault="002530CB" w:rsidP="000E2A3D">
      <w:pPr>
        <w:ind w:left="284"/>
        <w:rPr>
          <w:sz w:val="20"/>
        </w:rPr>
      </w:pPr>
      <w:r>
        <w:rPr>
          <w:sz w:val="20"/>
        </w:rPr>
        <w:t xml:space="preserve">Eliminando il </w:t>
      </w:r>
      <w:r w:rsidR="000E2A3D">
        <w:rPr>
          <w:sz w:val="20"/>
        </w:rPr>
        <w:t xml:space="preserve">suddetto </w:t>
      </w:r>
      <w:r>
        <w:rPr>
          <w:sz w:val="20"/>
        </w:rPr>
        <w:t xml:space="preserve">pulsante che ad oggi va a salvare il documento in AIA, </w:t>
      </w:r>
      <w:r w:rsidR="006C4B00">
        <w:rPr>
          <w:sz w:val="20"/>
        </w:rPr>
        <w:t>il documento di riconoscimento verrà salvato solo in Documentale</w:t>
      </w:r>
      <w:r w:rsidR="000E2A3D">
        <w:rPr>
          <w:sz w:val="20"/>
        </w:rPr>
        <w:t xml:space="preserve"> attraverso </w:t>
      </w:r>
      <w:r w:rsidR="002C057B" w:rsidRPr="00C051FA">
        <w:rPr>
          <w:sz w:val="20"/>
        </w:rPr>
        <w:t>l’Accordion ‘Documenti di Riconoscimento’</w:t>
      </w:r>
      <w:r w:rsidR="000E2A3D">
        <w:rPr>
          <w:sz w:val="20"/>
        </w:rPr>
        <w:t>.</w:t>
      </w:r>
    </w:p>
    <w:p w14:paraId="3303C50B" w14:textId="77777777" w:rsidR="000E2A3D" w:rsidRPr="00C051FA" w:rsidRDefault="000E2A3D" w:rsidP="000E2A3D">
      <w:pPr>
        <w:ind w:left="284"/>
        <w:rPr>
          <w:sz w:val="20"/>
        </w:rPr>
      </w:pPr>
    </w:p>
    <w:p w14:paraId="58237248" w14:textId="151DD127" w:rsidR="002C057B" w:rsidRDefault="002C057B" w:rsidP="002C057B">
      <w:pPr>
        <w:ind w:left="284"/>
        <w:rPr>
          <w:sz w:val="20"/>
        </w:rPr>
      </w:pPr>
      <w:r w:rsidRPr="00C051FA">
        <w:rPr>
          <w:sz w:val="20"/>
        </w:rPr>
        <w:t xml:space="preserve">Per le </w:t>
      </w:r>
      <w:r w:rsidRPr="007D1F4A">
        <w:rPr>
          <w:sz w:val="20"/>
          <w:u w:val="single"/>
        </w:rPr>
        <w:t xml:space="preserve">emissioni ed operazioni da </w:t>
      </w:r>
      <w:r w:rsidRPr="00503F0B">
        <w:rPr>
          <w:sz w:val="20"/>
          <w:u w:val="single"/>
        </w:rPr>
        <w:t>Agenzia VITES</w:t>
      </w:r>
      <w:r w:rsidRPr="00C051FA">
        <w:rPr>
          <w:sz w:val="20"/>
        </w:rPr>
        <w:t xml:space="preserve">, dovrà essere attivato il controllo di verifica della presenza del documento PDF in </w:t>
      </w:r>
      <w:r w:rsidR="00BC11BC">
        <w:rPr>
          <w:sz w:val="20"/>
        </w:rPr>
        <w:t>Documentale</w:t>
      </w:r>
      <w:r w:rsidR="008B2ECD">
        <w:rPr>
          <w:sz w:val="20"/>
        </w:rPr>
        <w:t xml:space="preserve"> (servizio già presente</w:t>
      </w:r>
      <w:r w:rsidR="00550C57">
        <w:rPr>
          <w:sz w:val="20"/>
        </w:rPr>
        <w:t>: BSA Documentale</w:t>
      </w:r>
      <w:r w:rsidR="008B2ECD">
        <w:rPr>
          <w:sz w:val="20"/>
        </w:rPr>
        <w:t>)</w:t>
      </w:r>
      <w:r w:rsidRPr="00C051FA">
        <w:rPr>
          <w:sz w:val="20"/>
        </w:rPr>
        <w:t>.</w:t>
      </w:r>
    </w:p>
    <w:p w14:paraId="0F91F6AA" w14:textId="77777777" w:rsidR="00CA0A95" w:rsidRPr="00C051FA" w:rsidRDefault="00CA0A95" w:rsidP="00CA0A95">
      <w:pPr>
        <w:rPr>
          <w:sz w:val="20"/>
        </w:rPr>
      </w:pPr>
    </w:p>
    <w:p w14:paraId="6DB09CFD" w14:textId="44921236" w:rsidR="00CA0A95" w:rsidRDefault="00CA0A95" w:rsidP="00CA0A95">
      <w:pPr>
        <w:ind w:left="284"/>
        <w:rPr>
          <w:sz w:val="20"/>
        </w:rPr>
      </w:pPr>
      <w:r w:rsidRPr="00C051FA">
        <w:rPr>
          <w:sz w:val="20"/>
        </w:rPr>
        <w:t xml:space="preserve">Per le </w:t>
      </w:r>
      <w:r w:rsidRPr="007D1F4A">
        <w:rPr>
          <w:sz w:val="20"/>
          <w:u w:val="single"/>
        </w:rPr>
        <w:t>emissioni ed operazioni da Direzione</w:t>
      </w:r>
      <w:r>
        <w:rPr>
          <w:sz w:val="20"/>
        </w:rPr>
        <w:t xml:space="preserve"> (AIA), in fase di </w:t>
      </w:r>
      <w:r w:rsidR="00EE41B9">
        <w:rPr>
          <w:sz w:val="20"/>
        </w:rPr>
        <w:t xml:space="preserve">aggiornamento, AIA dovrà caricarlo </w:t>
      </w:r>
      <w:r>
        <w:rPr>
          <w:sz w:val="20"/>
        </w:rPr>
        <w:t>in Documentale e non più in AIA. In fase di verifica del documento, AIA dovrà prima verificare il documento in Documentale</w:t>
      </w:r>
      <w:r w:rsidR="005A3C9A">
        <w:rPr>
          <w:sz w:val="20"/>
        </w:rPr>
        <w:t xml:space="preserve"> richiamando il nuovo BSA di verifica</w:t>
      </w:r>
      <w:r>
        <w:rPr>
          <w:sz w:val="20"/>
        </w:rPr>
        <w:t>, se non lo trova lo andrà cercare in AIA</w:t>
      </w:r>
      <w:r w:rsidR="00F55445">
        <w:rPr>
          <w:sz w:val="20"/>
        </w:rPr>
        <w:t xml:space="preserve"> (vecchi documenti non presenti in Documentale)</w:t>
      </w:r>
      <w:r w:rsidR="005A3C9A">
        <w:rPr>
          <w:sz w:val="20"/>
        </w:rPr>
        <w:t xml:space="preserve"> utilizzando l’attuale servizio di </w:t>
      </w:r>
      <w:r w:rsidR="0043648C">
        <w:rPr>
          <w:sz w:val="20"/>
        </w:rPr>
        <w:t>verifica di AIA</w:t>
      </w:r>
      <w:r>
        <w:rPr>
          <w:sz w:val="20"/>
        </w:rPr>
        <w:t>.</w:t>
      </w:r>
      <w:r w:rsidRPr="00C051FA">
        <w:rPr>
          <w:sz w:val="20"/>
        </w:rPr>
        <w:t xml:space="preserve"> </w:t>
      </w:r>
    </w:p>
    <w:p w14:paraId="4977EEA7" w14:textId="77777777" w:rsidR="00D043BB" w:rsidRDefault="00D043BB" w:rsidP="00CA0A95">
      <w:pPr>
        <w:ind w:left="284"/>
        <w:rPr>
          <w:sz w:val="20"/>
        </w:rPr>
      </w:pPr>
    </w:p>
    <w:p w14:paraId="03C38AAD" w14:textId="32D17277" w:rsidR="001F2A78" w:rsidRDefault="00244C0B" w:rsidP="001F2A78">
      <w:pPr>
        <w:ind w:left="284"/>
        <w:rPr>
          <w:sz w:val="20"/>
        </w:rPr>
      </w:pPr>
      <w:r w:rsidRPr="00E45E2B">
        <w:rPr>
          <w:sz w:val="20"/>
        </w:rPr>
        <w:t>Per le</w:t>
      </w:r>
      <w:r w:rsidRPr="00FF27EB">
        <w:rPr>
          <w:sz w:val="20"/>
          <w:u w:val="single"/>
        </w:rPr>
        <w:t xml:space="preserve"> emissioni ed operazioni da </w:t>
      </w:r>
      <w:r w:rsidR="004B048D" w:rsidRPr="00FF27EB">
        <w:rPr>
          <w:sz w:val="20"/>
          <w:u w:val="single"/>
        </w:rPr>
        <w:t xml:space="preserve">Agenzia </w:t>
      </w:r>
      <w:r w:rsidRPr="00FF27EB">
        <w:rPr>
          <w:sz w:val="20"/>
          <w:u w:val="single"/>
        </w:rPr>
        <w:t>PASS MOBILE,</w:t>
      </w:r>
      <w:r w:rsidRPr="00FF27EB">
        <w:rPr>
          <w:sz w:val="20"/>
        </w:rPr>
        <w:t xml:space="preserve"> </w:t>
      </w:r>
      <w:r w:rsidR="00550B58" w:rsidRPr="00FF27EB">
        <w:rPr>
          <w:sz w:val="20"/>
        </w:rPr>
        <w:t xml:space="preserve">AIA </w:t>
      </w:r>
      <w:r w:rsidR="009C74B1" w:rsidRPr="00FF27EB">
        <w:rPr>
          <w:sz w:val="20"/>
        </w:rPr>
        <w:t>quando controll</w:t>
      </w:r>
      <w:r w:rsidR="00D213EF">
        <w:rPr>
          <w:sz w:val="20"/>
        </w:rPr>
        <w:t>erà</w:t>
      </w:r>
      <w:r w:rsidR="009C74B1" w:rsidRPr="00FF27EB">
        <w:rPr>
          <w:sz w:val="20"/>
        </w:rPr>
        <w:t xml:space="preserve"> la presenza del documento in </w:t>
      </w:r>
      <w:r w:rsidR="00550B58" w:rsidRPr="00FF27EB">
        <w:rPr>
          <w:sz w:val="20"/>
        </w:rPr>
        <w:t xml:space="preserve">AREA COMUNE </w:t>
      </w:r>
      <w:r w:rsidR="000E38C5">
        <w:rPr>
          <w:sz w:val="20"/>
        </w:rPr>
        <w:t>dovrà prima verificare il documento in Documentale</w:t>
      </w:r>
      <w:r w:rsidR="001F2A78" w:rsidRPr="001F2A78">
        <w:rPr>
          <w:sz w:val="20"/>
        </w:rPr>
        <w:t xml:space="preserve"> </w:t>
      </w:r>
      <w:r w:rsidR="001F2A78">
        <w:rPr>
          <w:sz w:val="20"/>
        </w:rPr>
        <w:t>richiamando il nuovo BSA di verifica, se non lo trova lo andrà cercare in AIA (vecchi documenti non presenti in Documentale) utilizzando l’attuale servizio di verifica di AIA.</w:t>
      </w:r>
      <w:r w:rsidR="001F2A78" w:rsidRPr="00C051FA">
        <w:rPr>
          <w:sz w:val="20"/>
        </w:rPr>
        <w:t xml:space="preserve"> </w:t>
      </w:r>
    </w:p>
    <w:p w14:paraId="0BF12DBE" w14:textId="7FABD234" w:rsidR="00244C0B" w:rsidRDefault="00244C0B" w:rsidP="00CA0A95">
      <w:pPr>
        <w:ind w:left="284"/>
        <w:rPr>
          <w:sz w:val="20"/>
        </w:rPr>
      </w:pPr>
    </w:p>
    <w:p w14:paraId="6524B253" w14:textId="59867E33" w:rsidR="00D043BB" w:rsidRDefault="00D043BB" w:rsidP="00CA0A95">
      <w:pPr>
        <w:ind w:left="284"/>
        <w:rPr>
          <w:sz w:val="20"/>
        </w:rPr>
      </w:pPr>
      <w:r>
        <w:rPr>
          <w:sz w:val="20"/>
        </w:rPr>
        <w:t>Per il caricamento del documento la Direzione potrà accedere anche in ANAGRAFEWEB.</w:t>
      </w:r>
    </w:p>
    <w:p w14:paraId="23E30F30" w14:textId="77777777" w:rsidR="00514DE4" w:rsidRDefault="00514DE4" w:rsidP="00CA0A95">
      <w:pPr>
        <w:ind w:left="284"/>
        <w:rPr>
          <w:sz w:val="20"/>
        </w:rPr>
      </w:pPr>
    </w:p>
    <w:p w14:paraId="07AB3600" w14:textId="46198326" w:rsidR="00BC0892" w:rsidRPr="00FF27EB" w:rsidRDefault="00BC0892" w:rsidP="00BC0892">
      <w:pPr>
        <w:ind w:left="284"/>
        <w:rPr>
          <w:sz w:val="20"/>
        </w:rPr>
      </w:pPr>
      <w:r w:rsidRPr="00FF27EB">
        <w:rPr>
          <w:sz w:val="20"/>
        </w:rPr>
        <w:t xml:space="preserve">È necessario </w:t>
      </w:r>
      <w:r w:rsidR="00156DDF">
        <w:rPr>
          <w:sz w:val="20"/>
        </w:rPr>
        <w:t>creare</w:t>
      </w:r>
      <w:r w:rsidRPr="00FF27EB">
        <w:rPr>
          <w:sz w:val="20"/>
        </w:rPr>
        <w:t xml:space="preserve"> 2 nuovi servizi BSA</w:t>
      </w:r>
      <w:r w:rsidR="00514DE4">
        <w:rPr>
          <w:sz w:val="20"/>
        </w:rPr>
        <w:t xml:space="preserve"> </w:t>
      </w:r>
      <w:r w:rsidR="004A4BF5">
        <w:rPr>
          <w:sz w:val="20"/>
        </w:rPr>
        <w:t>richiamati da AIA</w:t>
      </w:r>
      <w:r w:rsidR="007967EB">
        <w:rPr>
          <w:sz w:val="20"/>
        </w:rPr>
        <w:t xml:space="preserve"> (</w:t>
      </w:r>
      <w:r w:rsidR="00067038">
        <w:rPr>
          <w:sz w:val="20"/>
        </w:rPr>
        <w:t xml:space="preserve">per i dettagli </w:t>
      </w:r>
      <w:r w:rsidR="007967EB">
        <w:rPr>
          <w:sz w:val="20"/>
        </w:rPr>
        <w:t>vedere Sottoprocesso 3 – Servizi BSA VITA)</w:t>
      </w:r>
      <w:r w:rsidRPr="00FF27EB">
        <w:rPr>
          <w:sz w:val="20"/>
        </w:rPr>
        <w:t>:</w:t>
      </w:r>
    </w:p>
    <w:p w14:paraId="7AFD6F08" w14:textId="77777777" w:rsidR="002D6349" w:rsidRDefault="00333FEA" w:rsidP="00A0084C">
      <w:pPr>
        <w:pStyle w:val="Paragrafoelenco"/>
        <w:numPr>
          <w:ilvl w:val="0"/>
          <w:numId w:val="21"/>
        </w:numPr>
        <w:shd w:val="clear" w:color="auto" w:fill="FFFFFF"/>
        <w:spacing w:before="100" w:beforeAutospacing="1" w:after="100" w:afterAutospacing="1"/>
        <w:textAlignment w:val="baseline"/>
        <w:rPr>
          <w:rFonts w:ascii="Verdana" w:hAnsi="Verdana"/>
          <w:sz w:val="20"/>
        </w:rPr>
      </w:pPr>
      <w:r w:rsidRPr="002D6349">
        <w:rPr>
          <w:rFonts w:ascii="Verdana" w:hAnsi="Verdana"/>
          <w:sz w:val="20"/>
        </w:rPr>
        <w:t>Uno di UPLOAD del documento in Documentale</w:t>
      </w:r>
      <w:r w:rsidR="00C03998" w:rsidRPr="002D6349">
        <w:rPr>
          <w:rFonts w:ascii="Verdana" w:hAnsi="Verdana"/>
          <w:sz w:val="20"/>
        </w:rPr>
        <w:t>;</w:t>
      </w:r>
    </w:p>
    <w:p w14:paraId="0B88EEE8" w14:textId="5A57F276" w:rsidR="009043A1" w:rsidRPr="002D6349" w:rsidRDefault="00333FEA" w:rsidP="00A0084C">
      <w:pPr>
        <w:pStyle w:val="Paragrafoelenco"/>
        <w:numPr>
          <w:ilvl w:val="0"/>
          <w:numId w:val="21"/>
        </w:numPr>
        <w:shd w:val="clear" w:color="auto" w:fill="FFFFFF"/>
        <w:spacing w:before="100" w:beforeAutospacing="1" w:after="100" w:afterAutospacing="1"/>
        <w:textAlignment w:val="baseline"/>
        <w:rPr>
          <w:rFonts w:ascii="Verdana" w:hAnsi="Verdana"/>
          <w:sz w:val="20"/>
        </w:rPr>
      </w:pPr>
      <w:r w:rsidRPr="002D6349">
        <w:rPr>
          <w:rFonts w:ascii="Verdana" w:hAnsi="Verdana"/>
          <w:sz w:val="20"/>
        </w:rPr>
        <w:t>Uno di verifica del documento in Documentale</w:t>
      </w:r>
      <w:r w:rsidR="00C03998" w:rsidRPr="002D6349">
        <w:rPr>
          <w:rFonts w:ascii="Verdana" w:hAnsi="Verdana"/>
          <w:sz w:val="20"/>
        </w:rPr>
        <w:t>.</w:t>
      </w:r>
      <w:r w:rsidRPr="002D6349">
        <w:rPr>
          <w:rFonts w:ascii="Verdana" w:hAnsi="Verdana"/>
          <w:sz w:val="20"/>
        </w:rPr>
        <w:t xml:space="preserve"> </w:t>
      </w:r>
    </w:p>
    <w:p w14:paraId="4862936D" w14:textId="77777777" w:rsidR="005046FC" w:rsidRDefault="005046FC" w:rsidP="00067038">
      <w:pPr>
        <w:ind w:left="284"/>
        <w:rPr>
          <w:sz w:val="20"/>
        </w:rPr>
      </w:pPr>
    </w:p>
    <w:p w14:paraId="0B848D0C" w14:textId="249ED8D1" w:rsidR="00067038" w:rsidRPr="00FF27EB" w:rsidRDefault="00221E13" w:rsidP="00067038">
      <w:pPr>
        <w:ind w:left="284"/>
        <w:rPr>
          <w:sz w:val="20"/>
        </w:rPr>
      </w:pPr>
      <w:r w:rsidRPr="004A4BF5">
        <w:rPr>
          <w:sz w:val="20"/>
        </w:rPr>
        <w:t>È</w:t>
      </w:r>
      <w:r w:rsidR="00645EFC" w:rsidRPr="004A4BF5">
        <w:rPr>
          <w:sz w:val="20"/>
        </w:rPr>
        <w:t xml:space="preserve"> necessario creare 2 nuovi servizi di AI</w:t>
      </w:r>
      <w:r w:rsidR="00067038">
        <w:rPr>
          <w:sz w:val="20"/>
        </w:rPr>
        <w:t xml:space="preserve">A </w:t>
      </w:r>
      <w:r w:rsidR="002D6349">
        <w:rPr>
          <w:sz w:val="20"/>
        </w:rPr>
        <w:t>richiamati da</w:t>
      </w:r>
      <w:r w:rsidR="004C3F07">
        <w:rPr>
          <w:sz w:val="20"/>
        </w:rPr>
        <w:t>i nuovi servizi</w:t>
      </w:r>
      <w:r w:rsidR="002D6349">
        <w:rPr>
          <w:sz w:val="20"/>
        </w:rPr>
        <w:t xml:space="preserve"> BSA</w:t>
      </w:r>
      <w:r w:rsidR="00067038">
        <w:rPr>
          <w:sz w:val="20"/>
        </w:rPr>
        <w:t>(per i dettagli vedere Sottoprocesso 4 – Servizi AIA)</w:t>
      </w:r>
      <w:r w:rsidR="00067038" w:rsidRPr="00FF27EB">
        <w:rPr>
          <w:sz w:val="20"/>
        </w:rPr>
        <w:t>:</w:t>
      </w:r>
    </w:p>
    <w:p w14:paraId="3EB83098" w14:textId="77777777" w:rsidR="00067038" w:rsidRDefault="00067038" w:rsidP="00067038">
      <w:pPr>
        <w:pStyle w:val="Paragrafoelenco"/>
        <w:numPr>
          <w:ilvl w:val="0"/>
          <w:numId w:val="21"/>
        </w:numPr>
        <w:shd w:val="clear" w:color="auto" w:fill="FFFFFF"/>
        <w:spacing w:before="100" w:beforeAutospacing="1" w:after="100" w:afterAutospacing="1"/>
        <w:textAlignment w:val="baseline"/>
        <w:rPr>
          <w:rFonts w:ascii="Verdana" w:hAnsi="Verdana"/>
          <w:sz w:val="20"/>
        </w:rPr>
      </w:pPr>
      <w:r w:rsidRPr="00C03998">
        <w:rPr>
          <w:rFonts w:ascii="Verdana" w:hAnsi="Verdana"/>
          <w:sz w:val="20"/>
        </w:rPr>
        <w:t>Uno di UPLOAD del documento in Documentale;</w:t>
      </w:r>
    </w:p>
    <w:p w14:paraId="3B2D066B" w14:textId="77777777" w:rsidR="00067038" w:rsidRPr="00DD4B79" w:rsidRDefault="00067038" w:rsidP="00067038">
      <w:pPr>
        <w:pStyle w:val="Paragrafoelenco"/>
        <w:numPr>
          <w:ilvl w:val="0"/>
          <w:numId w:val="21"/>
        </w:numPr>
        <w:shd w:val="clear" w:color="auto" w:fill="FFFFFF"/>
        <w:spacing w:before="100" w:beforeAutospacing="1" w:after="100" w:afterAutospacing="1"/>
        <w:textAlignment w:val="baseline"/>
        <w:rPr>
          <w:rFonts w:ascii="Verdana" w:hAnsi="Verdana"/>
          <w:sz w:val="20"/>
        </w:rPr>
      </w:pPr>
      <w:r w:rsidRPr="00DD4B79">
        <w:rPr>
          <w:rFonts w:ascii="Verdana" w:hAnsi="Verdana"/>
          <w:sz w:val="20"/>
        </w:rPr>
        <w:t xml:space="preserve">Uno di verifica del documento in Documentale. </w:t>
      </w:r>
    </w:p>
    <w:p w14:paraId="657544EA" w14:textId="77777777" w:rsidR="00645EFC" w:rsidRPr="00D03918" w:rsidRDefault="00645EFC" w:rsidP="0060285C">
      <w:pPr>
        <w:ind w:left="284"/>
        <w:rPr>
          <w:sz w:val="20"/>
          <w:highlight w:val="yellow"/>
        </w:rPr>
      </w:pPr>
    </w:p>
    <w:p w14:paraId="712C2A3E" w14:textId="5BFF74FE" w:rsidR="00582D92" w:rsidRDefault="00582D92" w:rsidP="0060285C">
      <w:pPr>
        <w:ind w:left="288"/>
        <w:rPr>
          <w:sz w:val="20"/>
        </w:rPr>
      </w:pPr>
      <w:r w:rsidRPr="009C22D3">
        <w:rPr>
          <w:sz w:val="20"/>
          <w:highlight w:val="yellow"/>
        </w:rPr>
        <w:t xml:space="preserve">Da integrare con i nuovi servizi BSA ed AIA </w:t>
      </w:r>
      <w:r w:rsidR="002A3E46" w:rsidRPr="009C22D3">
        <w:rPr>
          <w:sz w:val="20"/>
          <w:highlight w:val="yellow"/>
        </w:rPr>
        <w:t>per la verifica e L’UPLOAD del documento</w:t>
      </w:r>
      <w:r w:rsidR="009C22D3" w:rsidRPr="009C22D3">
        <w:rPr>
          <w:sz w:val="20"/>
          <w:highlight w:val="yellow"/>
        </w:rPr>
        <w:t>.</w:t>
      </w:r>
    </w:p>
    <w:p w14:paraId="757D52F1" w14:textId="77777777" w:rsidR="0060285C" w:rsidRDefault="0060285C" w:rsidP="00CA0A95">
      <w:pPr>
        <w:rPr>
          <w:sz w:val="20"/>
        </w:rPr>
      </w:pPr>
    </w:p>
    <w:p w14:paraId="0783F3B4" w14:textId="6FC14EE2" w:rsidR="00CA0A95" w:rsidRPr="0005030D" w:rsidRDefault="00CA0A95" w:rsidP="004E34FA">
      <w:pPr>
        <w:ind w:left="284" w:firstLine="4"/>
        <w:rPr>
          <w:sz w:val="20"/>
        </w:rPr>
      </w:pPr>
      <w:r w:rsidRPr="0005030D">
        <w:rPr>
          <w:sz w:val="20"/>
        </w:rPr>
        <w:t>Questa modalità avrà impatti</w:t>
      </w:r>
      <w:r w:rsidR="004E34FA" w:rsidRPr="0005030D">
        <w:rPr>
          <w:sz w:val="20"/>
        </w:rPr>
        <w:t xml:space="preserve"> sia sulle operazioni in </w:t>
      </w:r>
      <w:r w:rsidR="00A85898" w:rsidRPr="0005030D">
        <w:rPr>
          <w:sz w:val="20"/>
        </w:rPr>
        <w:t xml:space="preserve">VITES, </w:t>
      </w:r>
      <w:r w:rsidR="004E34FA" w:rsidRPr="0005030D">
        <w:rPr>
          <w:sz w:val="20"/>
        </w:rPr>
        <w:t xml:space="preserve">AIA </w:t>
      </w:r>
      <w:r w:rsidR="00A85898" w:rsidRPr="0005030D">
        <w:rPr>
          <w:sz w:val="20"/>
        </w:rPr>
        <w:t>e</w:t>
      </w:r>
      <w:r w:rsidRPr="0005030D">
        <w:rPr>
          <w:sz w:val="20"/>
        </w:rPr>
        <w:t xml:space="preserve"> PASS MOBILE.</w:t>
      </w:r>
      <w:r w:rsidR="004E34FA" w:rsidRPr="0005030D">
        <w:rPr>
          <w:sz w:val="20"/>
        </w:rPr>
        <w:t xml:space="preserve"> </w:t>
      </w:r>
    </w:p>
    <w:p w14:paraId="3DE6E90E" w14:textId="77777777" w:rsidR="00CA0A95" w:rsidRPr="0005030D" w:rsidRDefault="00CA0A95" w:rsidP="002C057B">
      <w:pPr>
        <w:ind w:left="284"/>
        <w:rPr>
          <w:sz w:val="20"/>
        </w:rPr>
      </w:pPr>
    </w:p>
    <w:p w14:paraId="60C37FFB" w14:textId="5E0E7AEA" w:rsidR="00A85898" w:rsidRPr="0005030D" w:rsidRDefault="00A85898" w:rsidP="00A85898">
      <w:pPr>
        <w:ind w:left="284"/>
        <w:rPr>
          <w:sz w:val="20"/>
          <w:u w:val="single"/>
        </w:rPr>
      </w:pPr>
      <w:r w:rsidRPr="0005030D">
        <w:rPr>
          <w:sz w:val="20"/>
          <w:u w:val="single"/>
        </w:rPr>
        <w:t xml:space="preserve">È necessario identificare ed implementare tutte le funzionalità, </w:t>
      </w:r>
      <w:r w:rsidR="001A0921" w:rsidRPr="0005030D">
        <w:rPr>
          <w:sz w:val="20"/>
          <w:u w:val="single"/>
        </w:rPr>
        <w:t xml:space="preserve">in VITES, </w:t>
      </w:r>
      <w:r w:rsidRPr="0005030D">
        <w:rPr>
          <w:sz w:val="20"/>
          <w:u w:val="single"/>
        </w:rPr>
        <w:t xml:space="preserve">in </w:t>
      </w:r>
      <w:r w:rsidR="00814D3C" w:rsidRPr="0005030D">
        <w:rPr>
          <w:sz w:val="20"/>
          <w:u w:val="single"/>
        </w:rPr>
        <w:t>PAS</w:t>
      </w:r>
      <w:r w:rsidR="00EA5E63" w:rsidRPr="0005030D">
        <w:rPr>
          <w:sz w:val="20"/>
          <w:u w:val="single"/>
        </w:rPr>
        <w:t>S</w:t>
      </w:r>
      <w:r w:rsidR="00814D3C" w:rsidRPr="0005030D">
        <w:rPr>
          <w:sz w:val="20"/>
          <w:u w:val="single"/>
        </w:rPr>
        <w:t xml:space="preserve"> MOBILE </w:t>
      </w:r>
      <w:r w:rsidRPr="0005030D">
        <w:rPr>
          <w:sz w:val="20"/>
          <w:u w:val="single"/>
        </w:rPr>
        <w:t xml:space="preserve">(operazione </w:t>
      </w:r>
      <w:r w:rsidR="00814D3C" w:rsidRPr="0005030D">
        <w:rPr>
          <w:sz w:val="20"/>
          <w:u w:val="single"/>
        </w:rPr>
        <w:t>salvate in AC</w:t>
      </w:r>
      <w:r w:rsidRPr="0005030D">
        <w:rPr>
          <w:sz w:val="20"/>
          <w:u w:val="single"/>
        </w:rPr>
        <w:t xml:space="preserve">) </w:t>
      </w:r>
      <w:r w:rsidR="00814D3C" w:rsidRPr="0005030D">
        <w:rPr>
          <w:sz w:val="20"/>
          <w:u w:val="single"/>
        </w:rPr>
        <w:t xml:space="preserve">ed </w:t>
      </w:r>
      <w:r w:rsidRPr="0005030D">
        <w:rPr>
          <w:sz w:val="20"/>
          <w:u w:val="single"/>
        </w:rPr>
        <w:t>in AIA, che effettuano la verifica del documento di riconoscimento in AIA in quanto la verifica dovrà essere effettuata in prima battuta su Documentale, se non trovato in AIA.</w:t>
      </w:r>
    </w:p>
    <w:p w14:paraId="2A1A19B0" w14:textId="02CB2490" w:rsidR="00157B0F" w:rsidRPr="005A0F67" w:rsidRDefault="00472F3E" w:rsidP="00157B0F">
      <w:pPr>
        <w:pStyle w:val="Titolo3"/>
        <w:numPr>
          <w:ilvl w:val="0"/>
          <w:numId w:val="0"/>
        </w:numPr>
        <w:ind w:left="76" w:firstLine="284"/>
        <w:rPr>
          <w:bCs/>
          <w:sz w:val="22"/>
          <w:szCs w:val="22"/>
        </w:rPr>
      </w:pPr>
      <w:bookmarkStart w:id="82" w:name="_Toc208504990"/>
      <w:r>
        <w:rPr>
          <w:bCs/>
          <w:sz w:val="22"/>
          <w:szCs w:val="22"/>
        </w:rPr>
        <w:t>6</w:t>
      </w:r>
      <w:r w:rsidR="00157B0F" w:rsidRPr="005A0F67">
        <w:rPr>
          <w:bCs/>
          <w:sz w:val="22"/>
          <w:szCs w:val="22"/>
        </w:rPr>
        <w:t>.1</w:t>
      </w:r>
      <w:r w:rsidR="00157B0F">
        <w:rPr>
          <w:bCs/>
          <w:sz w:val="22"/>
          <w:szCs w:val="22"/>
        </w:rPr>
        <w:t xml:space="preserve"> </w:t>
      </w:r>
      <w:r w:rsidR="00284552">
        <w:rPr>
          <w:bCs/>
          <w:sz w:val="22"/>
          <w:szCs w:val="22"/>
        </w:rPr>
        <w:t>UPLOAD</w:t>
      </w:r>
      <w:r>
        <w:rPr>
          <w:bCs/>
          <w:sz w:val="22"/>
          <w:szCs w:val="22"/>
        </w:rPr>
        <w:t xml:space="preserve"> Documento</w:t>
      </w:r>
      <w:r w:rsidR="0032696D">
        <w:rPr>
          <w:bCs/>
          <w:sz w:val="22"/>
          <w:szCs w:val="22"/>
        </w:rPr>
        <w:t xml:space="preserve"> PDF </w:t>
      </w:r>
      <w:r w:rsidR="00C37954">
        <w:rPr>
          <w:bCs/>
          <w:sz w:val="22"/>
          <w:szCs w:val="22"/>
        </w:rPr>
        <w:t>da</w:t>
      </w:r>
      <w:r w:rsidR="0032696D">
        <w:rPr>
          <w:bCs/>
          <w:sz w:val="22"/>
          <w:szCs w:val="22"/>
        </w:rPr>
        <w:t xml:space="preserve"> </w:t>
      </w:r>
      <w:r>
        <w:rPr>
          <w:bCs/>
          <w:sz w:val="22"/>
          <w:szCs w:val="22"/>
        </w:rPr>
        <w:t>AIA</w:t>
      </w:r>
      <w:bookmarkEnd w:id="82"/>
    </w:p>
    <w:p w14:paraId="21D7CE1A" w14:textId="77777777" w:rsidR="009F4A5C" w:rsidRDefault="009F4A5C" w:rsidP="00157B0F">
      <w:pPr>
        <w:rPr>
          <w:noProof/>
        </w:rPr>
      </w:pPr>
    </w:p>
    <w:p w14:paraId="3F2FFE92" w14:textId="05756FA8" w:rsidR="00B52B64" w:rsidRDefault="00FC6F07" w:rsidP="00286651">
      <w:pPr>
        <w:ind w:left="284"/>
        <w:rPr>
          <w:sz w:val="20"/>
        </w:rPr>
      </w:pPr>
      <w:r w:rsidRPr="00E164BE">
        <w:rPr>
          <w:sz w:val="20"/>
        </w:rPr>
        <w:t xml:space="preserve">Da AIA, </w:t>
      </w:r>
      <w:r w:rsidR="00C153DA">
        <w:rPr>
          <w:sz w:val="20"/>
        </w:rPr>
        <w:t xml:space="preserve">in fase di caricamento del documento, al click sul pulsante ‘Archivia’, il documento PDF </w:t>
      </w:r>
      <w:r w:rsidR="0079257E">
        <w:rPr>
          <w:sz w:val="20"/>
        </w:rPr>
        <w:t>deve essere salvato in Documentale.</w:t>
      </w:r>
      <w:r w:rsidR="0040133B">
        <w:rPr>
          <w:sz w:val="20"/>
        </w:rPr>
        <w:t xml:space="preserve"> Dovranno essere richiamati i nuovi servizi BSA </w:t>
      </w:r>
      <w:r w:rsidR="00582D92">
        <w:rPr>
          <w:sz w:val="20"/>
        </w:rPr>
        <w:t>e di AIA di UPLOAD del documento in Documentale.</w:t>
      </w:r>
      <w:r w:rsidR="0079257E">
        <w:rPr>
          <w:sz w:val="20"/>
        </w:rPr>
        <w:t xml:space="preserve"> </w:t>
      </w:r>
    </w:p>
    <w:p w14:paraId="3176FF07" w14:textId="77777777" w:rsidR="00E164BE" w:rsidRPr="00E164BE" w:rsidRDefault="00E164BE" w:rsidP="00157B0F">
      <w:pPr>
        <w:rPr>
          <w:sz w:val="20"/>
        </w:rPr>
      </w:pPr>
    </w:p>
    <w:p w14:paraId="25F59222" w14:textId="6F0A7237" w:rsidR="00157B0F" w:rsidRDefault="00472F3E" w:rsidP="00157B0F">
      <w:pPr>
        <w:rPr>
          <w:sz w:val="20"/>
          <w:highlight w:val="yellow"/>
        </w:rPr>
      </w:pPr>
      <w:r>
        <w:rPr>
          <w:noProof/>
        </w:rPr>
        <w:drawing>
          <wp:inline distT="0" distB="0" distL="0" distR="0" wp14:anchorId="14FAC780" wp14:editId="1C94E62F">
            <wp:extent cx="3589020" cy="5391470"/>
            <wp:effectExtent l="0" t="0" r="0" b="0"/>
            <wp:docPr id="2008498919"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74025" name="Immagine 1" descr="Immagine che contiene testo, schermata, software, Pagina Web&#10;&#10;Il contenuto generato dall'IA potrebbe non essere corretto."/>
                    <pic:cNvPicPr/>
                  </pic:nvPicPr>
                  <pic:blipFill>
                    <a:blip r:embed="rId20"/>
                    <a:stretch>
                      <a:fillRect/>
                    </a:stretch>
                  </pic:blipFill>
                  <pic:spPr>
                    <a:xfrm>
                      <a:off x="0" y="0"/>
                      <a:ext cx="3591751" cy="5395572"/>
                    </a:xfrm>
                    <a:prstGeom prst="rect">
                      <a:avLst/>
                    </a:prstGeom>
                  </pic:spPr>
                </pic:pic>
              </a:graphicData>
            </a:graphic>
          </wp:inline>
        </w:drawing>
      </w:r>
    </w:p>
    <w:p w14:paraId="37CC1BC2" w14:textId="77777777" w:rsidR="0032696D" w:rsidRDefault="0032696D" w:rsidP="00157B0F">
      <w:pPr>
        <w:rPr>
          <w:sz w:val="20"/>
          <w:highlight w:val="yellow"/>
        </w:rPr>
      </w:pPr>
    </w:p>
    <w:p w14:paraId="3BDED7E1" w14:textId="1E18579B" w:rsidR="004953B2" w:rsidRDefault="004953B2" w:rsidP="00530EB8">
      <w:pPr>
        <w:pStyle w:val="Titolo1"/>
        <w:numPr>
          <w:ilvl w:val="0"/>
          <w:numId w:val="8"/>
        </w:numPr>
      </w:pPr>
      <w:bookmarkStart w:id="83" w:name="_Toc203032211"/>
      <w:bookmarkStart w:id="84" w:name="_Toc208504991"/>
      <w:r>
        <w:lastRenderedPageBreak/>
        <w:t>Diagramma di flusso</w:t>
      </w:r>
      <w:bookmarkEnd w:id="84"/>
    </w:p>
    <w:p w14:paraId="4014A265" w14:textId="6661FDC3" w:rsidR="00E728CC" w:rsidRDefault="00655DC8" w:rsidP="00E728CC">
      <w:pPr>
        <w:pStyle w:val="Paragrafoelenco"/>
        <w:spacing w:after="160" w:line="259" w:lineRule="auto"/>
        <w:ind w:left="1004"/>
        <w:contextualSpacing/>
        <w:rPr>
          <w:sz w:val="20"/>
        </w:rPr>
      </w:pPr>
      <w:r>
        <w:rPr>
          <w:noProof/>
          <w:sz w:val="20"/>
        </w:rPr>
        <mc:AlternateContent>
          <mc:Choice Requires="wps">
            <w:drawing>
              <wp:anchor distT="0" distB="0" distL="114300" distR="114300" simplePos="0" relativeHeight="251688960" behindDoc="0" locked="0" layoutInCell="1" allowOverlap="1" wp14:anchorId="6DC662EB" wp14:editId="30C83859">
                <wp:simplePos x="0" y="0"/>
                <wp:positionH relativeFrom="column">
                  <wp:posOffset>3908002</wp:posOffset>
                </wp:positionH>
                <wp:positionV relativeFrom="paragraph">
                  <wp:posOffset>165311</wp:posOffset>
                </wp:positionV>
                <wp:extent cx="1109078" cy="702023"/>
                <wp:effectExtent l="0" t="0" r="15240" b="22225"/>
                <wp:wrapNone/>
                <wp:docPr id="226093967" name="Rettangolo 2"/>
                <wp:cNvGraphicFramePr/>
                <a:graphic xmlns:a="http://schemas.openxmlformats.org/drawingml/2006/main">
                  <a:graphicData uri="http://schemas.microsoft.com/office/word/2010/wordprocessingShape">
                    <wps:wsp>
                      <wps:cNvSpPr/>
                      <wps:spPr>
                        <a:xfrm>
                          <a:off x="0" y="0"/>
                          <a:ext cx="1109078" cy="70202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4F453B" w14:textId="026ECDAB" w:rsidR="004953B2" w:rsidRDefault="004953B2" w:rsidP="004953B2">
                            <w:pPr>
                              <w:jc w:val="center"/>
                            </w:pPr>
                            <w:r>
                              <w:t>SCHEDA CLIENTE</w:t>
                            </w:r>
                            <w:r w:rsidR="0025116E">
                              <w:t xml:space="preserve"> PORTAL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662EB" id="Rettangolo 2" o:spid="_x0000_s1026" style="position:absolute;left:0;text-align:left;margin-left:307.7pt;margin-top:13pt;width:87.35pt;height:55.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" fillcolor="#5b9bd5 [3204]" strokecolor="#091723 [484]" strokeweight="1pt">
                <v:textbox>
                  <w:txbxContent>
                    <w:p w14:paraId="544F453B" w14:textId="026ECDAB" w:rsidR="004953B2" w:rsidRDefault="004953B2" w:rsidP="004953B2">
                      <w:pPr>
                        <w:jc w:val="center"/>
                      </w:pPr>
                      <w:r>
                        <w:t>SCHEDA CLIENTE</w:t>
                      </w:r>
                      <w:r w:rsidR="0025116E">
                        <w:t xml:space="preserve"> PORTAL</w:t>
                      </w:r>
                    </w:p>
                  </w:txbxContent>
                </v:textbox>
              </v:rect>
            </w:pict>
          </mc:Fallback>
        </mc:AlternateContent>
      </w:r>
      <w:r w:rsidR="004953B2">
        <w:rPr>
          <w:rFonts w:ascii="Verdana" w:hAnsi="Verdana"/>
          <w:noProof/>
          <w:sz w:val="20"/>
          <w:szCs w:val="20"/>
        </w:rPr>
        <mc:AlternateContent>
          <mc:Choice Requires="wps">
            <w:drawing>
              <wp:anchor distT="0" distB="0" distL="114300" distR="114300" simplePos="0" relativeHeight="251687936" behindDoc="0" locked="0" layoutInCell="1" allowOverlap="1" wp14:anchorId="538DF94D" wp14:editId="39091F28">
                <wp:simplePos x="0" y="0"/>
                <wp:positionH relativeFrom="column">
                  <wp:posOffset>778043</wp:posOffset>
                </wp:positionH>
                <wp:positionV relativeFrom="paragraph">
                  <wp:posOffset>94349</wp:posOffset>
                </wp:positionV>
                <wp:extent cx="1327484" cy="914400"/>
                <wp:effectExtent l="0" t="0" r="25400" b="19050"/>
                <wp:wrapNone/>
                <wp:docPr id="1681279990" name="Rettangolo 1"/>
                <wp:cNvGraphicFramePr/>
                <a:graphic xmlns:a="http://schemas.openxmlformats.org/drawingml/2006/main">
                  <a:graphicData uri="http://schemas.microsoft.com/office/word/2010/wordprocessingShape">
                    <wps:wsp>
                      <wps:cNvSpPr/>
                      <wps:spPr>
                        <a:xfrm>
                          <a:off x="0" y="0"/>
                          <a:ext cx="1327484"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6F6CDC" w14:textId="77777777" w:rsidR="004953B2" w:rsidRPr="0017199F" w:rsidRDefault="004953B2" w:rsidP="004953B2">
                            <w:pPr>
                              <w:jc w:val="center"/>
                              <w:rPr>
                                <w:sz w:val="28"/>
                                <w:szCs w:val="28"/>
                              </w:rPr>
                            </w:pPr>
                            <w:r w:rsidRPr="0017199F">
                              <w:rPr>
                                <w:sz w:val="28"/>
                                <w:szCs w:val="28"/>
                              </w:rPr>
                              <w:t>VITES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8DF94D" id="Rettangolo 1" o:spid="_x0000_s1027" style="position:absolute;left:0;text-align:left;margin-left:61.25pt;margin-top:7.45pt;width:104.55pt;height:1in;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" fillcolor="#5b9bd5 [3204]" strokecolor="#091723 [484]" strokeweight="1pt">
                <v:textbox>
                  <w:txbxContent>
                    <w:p w14:paraId="256F6CDC" w14:textId="77777777" w:rsidR="004953B2" w:rsidRPr="0017199F" w:rsidRDefault="004953B2" w:rsidP="004953B2">
                      <w:pPr>
                        <w:jc w:val="center"/>
                        <w:rPr>
                          <w:sz w:val="28"/>
                          <w:szCs w:val="28"/>
                        </w:rPr>
                      </w:pPr>
                      <w:r w:rsidRPr="0017199F">
                        <w:rPr>
                          <w:sz w:val="28"/>
                          <w:szCs w:val="28"/>
                        </w:rPr>
                        <w:t>VITES</w:t>
                      </w:r>
                    </w:p>
                  </w:txbxContent>
                </v:textbox>
              </v:rect>
            </w:pict>
          </mc:Fallback>
        </mc:AlternateContent>
      </w:r>
    </w:p>
    <w:p w14:paraId="1BFF911D" w14:textId="5DFCA361" w:rsidR="004953B2" w:rsidRPr="00C051FA" w:rsidRDefault="009B4B41" w:rsidP="004953B2">
      <w:pPr>
        <w:rPr>
          <w:sz w:val="20"/>
        </w:rPr>
      </w:pPr>
      <w:r>
        <w:rPr>
          <w:noProof/>
          <w:sz w:val="20"/>
        </w:rPr>
        <mc:AlternateContent>
          <mc:Choice Requires="wps">
            <w:drawing>
              <wp:anchor distT="0" distB="0" distL="114300" distR="114300" simplePos="0" relativeHeight="251815936" behindDoc="0" locked="0" layoutInCell="1" allowOverlap="1" wp14:anchorId="542156B8" wp14:editId="777BDB80">
                <wp:simplePos x="0" y="0"/>
                <wp:positionH relativeFrom="column">
                  <wp:posOffset>821267</wp:posOffset>
                </wp:positionH>
                <wp:positionV relativeFrom="paragraph">
                  <wp:posOffset>6559762</wp:posOffset>
                </wp:positionV>
                <wp:extent cx="533400" cy="245533"/>
                <wp:effectExtent l="0" t="0" r="0" b="2540"/>
                <wp:wrapNone/>
                <wp:docPr id="362314540" name="Casella di testo 27"/>
                <wp:cNvGraphicFramePr/>
                <a:graphic xmlns:a="http://schemas.openxmlformats.org/drawingml/2006/main">
                  <a:graphicData uri="http://schemas.microsoft.com/office/word/2010/wordprocessingShape">
                    <wps:wsp>
                      <wps:cNvSpPr txBox="1"/>
                      <wps:spPr>
                        <a:xfrm>
                          <a:off x="0" y="0"/>
                          <a:ext cx="533400" cy="245533"/>
                        </a:xfrm>
                        <a:prstGeom prst="rect">
                          <a:avLst/>
                        </a:prstGeom>
                        <a:solidFill>
                          <a:schemeClr val="lt1"/>
                        </a:solidFill>
                        <a:ln w="6350">
                          <a:noFill/>
                        </a:ln>
                      </wps:spPr>
                      <wps:txbx>
                        <w:txbxContent>
                          <w:p w14:paraId="28A2AFD2" w14:textId="77777777" w:rsidR="00B22A37" w:rsidRDefault="00B22A37" w:rsidP="00B22A37">
                            <w: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2156B8" id="_x0000_t202" coordsize="21600,21600" o:spt="202" path="m,l,21600r21600,l21600,xe">
                <v:stroke joinstyle="miter"/>
                <v:path gradientshapeok="t" o:connecttype="rect"/>
              </v:shapetype>
              <v:shape id="Casella di testo 27" o:spid="_x0000_s1028" type="#_x0000_t202" style="position:absolute;left:0;text-align:left;margin-left:64.65pt;margin-top:516.5pt;width:42pt;height:19.3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" fillcolor="white [3201]" stroked="f" strokeweight=".5pt">
                <v:textbox>
                  <w:txbxContent>
                    <w:p w14:paraId="28A2AFD2" w14:textId="77777777" w:rsidR="00B22A37" w:rsidRDefault="00B22A37" w:rsidP="00B22A37">
                      <w:r>
                        <w:t>OK</w:t>
                      </w:r>
                    </w:p>
                  </w:txbxContent>
                </v:textbox>
              </v:shape>
            </w:pict>
          </mc:Fallback>
        </mc:AlternateContent>
      </w:r>
      <w:r w:rsidR="00020FE3">
        <w:rPr>
          <w:noProof/>
          <w:sz w:val="20"/>
        </w:rPr>
        <mc:AlternateContent>
          <mc:Choice Requires="wps">
            <w:drawing>
              <wp:anchor distT="0" distB="0" distL="114300" distR="114300" simplePos="0" relativeHeight="251822080" behindDoc="0" locked="0" layoutInCell="1" allowOverlap="1" wp14:anchorId="1C8539BB" wp14:editId="3DE17F31">
                <wp:simplePos x="0" y="0"/>
                <wp:positionH relativeFrom="column">
                  <wp:posOffset>3539067</wp:posOffset>
                </wp:positionH>
                <wp:positionV relativeFrom="paragraph">
                  <wp:posOffset>1166495</wp:posOffset>
                </wp:positionV>
                <wp:extent cx="368300" cy="0"/>
                <wp:effectExtent l="0" t="76200" r="12700" b="95250"/>
                <wp:wrapNone/>
                <wp:docPr id="669590555" name="Connettore 2 21"/>
                <wp:cNvGraphicFramePr/>
                <a:graphic xmlns:a="http://schemas.openxmlformats.org/drawingml/2006/main">
                  <a:graphicData uri="http://schemas.microsoft.com/office/word/2010/wordprocessingShape">
                    <wps:wsp>
                      <wps:cNvCnPr/>
                      <wps:spPr>
                        <a:xfrm>
                          <a:off x="0" y="0"/>
                          <a:ext cx="368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6AB5CE7" id="_x0000_t32" coordsize="21600,21600" o:spt="32" o:oned="t" path="m,l21600,21600e" filled="f">
                <v:path arrowok="t" fillok="f" o:connecttype="none"/>
                <o:lock v:ext="edit" shapetype="t"/>
              </v:shapetype>
              <v:shape id="Connettore 2 21" o:spid="_x0000_s1026" type="#_x0000_t32" style="position:absolute;margin-left:278.65pt;margin-top:91.85pt;width:29pt;height:0;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" strokecolor="#5b9bd5 [3204]" strokeweight=".5pt">
                <v:stroke endarrow="block" joinstyle="miter"/>
              </v:shape>
            </w:pict>
          </mc:Fallback>
        </mc:AlternateContent>
      </w:r>
      <w:r w:rsidR="008B305E">
        <w:rPr>
          <w:noProof/>
          <w:sz w:val="20"/>
        </w:rPr>
        <mc:AlternateContent>
          <mc:Choice Requires="wps">
            <w:drawing>
              <wp:anchor distT="0" distB="0" distL="114300" distR="114300" simplePos="0" relativeHeight="251821056" behindDoc="0" locked="0" layoutInCell="1" allowOverlap="1" wp14:anchorId="705DFCA6" wp14:editId="74BD94EE">
                <wp:simplePos x="0" y="0"/>
                <wp:positionH relativeFrom="column">
                  <wp:posOffset>2106083</wp:posOffset>
                </wp:positionH>
                <wp:positionV relativeFrom="paragraph">
                  <wp:posOffset>3655695</wp:posOffset>
                </wp:positionV>
                <wp:extent cx="873337" cy="0"/>
                <wp:effectExtent l="0" t="76200" r="22225" b="95250"/>
                <wp:wrapNone/>
                <wp:docPr id="420143071" name="Connettore 2 20"/>
                <wp:cNvGraphicFramePr/>
                <a:graphic xmlns:a="http://schemas.openxmlformats.org/drawingml/2006/main">
                  <a:graphicData uri="http://schemas.microsoft.com/office/word/2010/wordprocessingShape">
                    <wps:wsp>
                      <wps:cNvCnPr/>
                      <wps:spPr>
                        <a:xfrm>
                          <a:off x="0" y="0"/>
                          <a:ext cx="87333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65A9B3" id="Connettore 2 20" o:spid="_x0000_s1026" type="#_x0000_t32" style="position:absolute;margin-left:165.85pt;margin-top:287.85pt;width:68.75pt;height:0;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" strokecolor="#5b9bd5 [3204]" strokeweight=".5pt">
                <v:stroke endarrow="block" joinstyle="miter"/>
              </v:shape>
            </w:pict>
          </mc:Fallback>
        </mc:AlternateContent>
      </w:r>
      <w:r w:rsidR="008B305E">
        <w:rPr>
          <w:noProof/>
          <w:sz w:val="20"/>
        </w:rPr>
        <mc:AlternateContent>
          <mc:Choice Requires="wps">
            <w:drawing>
              <wp:anchor distT="0" distB="0" distL="114300" distR="114300" simplePos="0" relativeHeight="251820032" behindDoc="0" locked="0" layoutInCell="1" allowOverlap="1" wp14:anchorId="3A388F57" wp14:editId="6C458565">
                <wp:simplePos x="0" y="0"/>
                <wp:positionH relativeFrom="column">
                  <wp:posOffset>2978997</wp:posOffset>
                </wp:positionH>
                <wp:positionV relativeFrom="paragraph">
                  <wp:posOffset>3469428</wp:posOffset>
                </wp:positionV>
                <wp:extent cx="1326727" cy="389255"/>
                <wp:effectExtent l="0" t="0" r="26035" b="10795"/>
                <wp:wrapNone/>
                <wp:docPr id="1763696689" name="Rettangolo 2"/>
                <wp:cNvGraphicFramePr/>
                <a:graphic xmlns:a="http://schemas.openxmlformats.org/drawingml/2006/main">
                  <a:graphicData uri="http://schemas.microsoft.com/office/word/2010/wordprocessingShape">
                    <wps:wsp>
                      <wps:cNvSpPr/>
                      <wps:spPr>
                        <a:xfrm>
                          <a:off x="0" y="0"/>
                          <a:ext cx="1326727" cy="389255"/>
                        </a:xfrm>
                        <a:prstGeom prst="rect">
                          <a:avLst/>
                        </a:prstGeom>
                        <a:solidFill>
                          <a:srgbClr val="5B9BD5"/>
                        </a:solidFill>
                        <a:ln w="12700" cap="flat" cmpd="sng" algn="ctr">
                          <a:solidFill>
                            <a:srgbClr val="5B9BD5">
                              <a:shade val="15000"/>
                            </a:srgbClr>
                          </a:solidFill>
                          <a:prstDash val="solid"/>
                          <a:miter lim="800000"/>
                        </a:ln>
                        <a:effectLst/>
                      </wps:spPr>
                      <wps:txbx>
                        <w:txbxContent>
                          <w:p w14:paraId="595D6D20" w14:textId="421B6090" w:rsidR="008B305E" w:rsidRPr="00E632B6" w:rsidRDefault="008B305E" w:rsidP="008B305E">
                            <w:pPr>
                              <w:jc w:val="center"/>
                              <w:rPr>
                                <w:color w:val="FFFFFF" w:themeColor="background1"/>
                              </w:rPr>
                            </w:pPr>
                            <w:r>
                              <w:rPr>
                                <w:color w:val="FFFFFF" w:themeColor="background1"/>
                              </w:rPr>
                              <w:t>Documentale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88F57" id="_x0000_s1029" style="position:absolute;left:0;text-align:left;margin-left:234.55pt;margin-top:273.2pt;width:104.45pt;height:30.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" fillcolor="#5b9bd5" strokecolor="#223f59" strokeweight="1pt">
                <v:textbox>
                  <w:txbxContent>
                    <w:p w14:paraId="595D6D20" w14:textId="421B6090" w:rsidR="008B305E" w:rsidRPr="00E632B6" w:rsidRDefault="008B305E" w:rsidP="008B305E">
                      <w:pPr>
                        <w:jc w:val="center"/>
                        <w:rPr>
                          <w:color w:val="FFFFFF" w:themeColor="background1"/>
                        </w:rPr>
                      </w:pPr>
                      <w:r>
                        <w:rPr>
                          <w:color w:val="FFFFFF" w:themeColor="background1"/>
                        </w:rPr>
                        <w:t>Documentale</w:t>
                      </w:r>
                    </w:p>
                  </w:txbxContent>
                </v:textbox>
              </v:rect>
            </w:pict>
          </mc:Fallback>
        </mc:AlternateContent>
      </w:r>
      <w:r w:rsidR="00B22A37">
        <w:rPr>
          <w:noProof/>
          <w:sz w:val="20"/>
        </w:rPr>
        <mc:AlternateContent>
          <mc:Choice Requires="wps">
            <w:drawing>
              <wp:anchor distT="0" distB="0" distL="114300" distR="114300" simplePos="0" relativeHeight="251817984" behindDoc="0" locked="0" layoutInCell="1" allowOverlap="1" wp14:anchorId="22CF03C6" wp14:editId="5819CB9D">
                <wp:simplePos x="0" y="0"/>
                <wp:positionH relativeFrom="column">
                  <wp:posOffset>2159000</wp:posOffset>
                </wp:positionH>
                <wp:positionV relativeFrom="paragraph">
                  <wp:posOffset>5941695</wp:posOffset>
                </wp:positionV>
                <wp:extent cx="489284" cy="292100"/>
                <wp:effectExtent l="0" t="0" r="6350" b="0"/>
                <wp:wrapNone/>
                <wp:docPr id="1113038346" name="Casella di testo 27"/>
                <wp:cNvGraphicFramePr/>
                <a:graphic xmlns:a="http://schemas.openxmlformats.org/drawingml/2006/main">
                  <a:graphicData uri="http://schemas.microsoft.com/office/word/2010/wordprocessingShape">
                    <wps:wsp>
                      <wps:cNvSpPr txBox="1"/>
                      <wps:spPr>
                        <a:xfrm>
                          <a:off x="0" y="0"/>
                          <a:ext cx="489284" cy="292100"/>
                        </a:xfrm>
                        <a:prstGeom prst="rect">
                          <a:avLst/>
                        </a:prstGeom>
                        <a:solidFill>
                          <a:sysClr val="window" lastClr="FFFFFF"/>
                        </a:solidFill>
                        <a:ln w="6350">
                          <a:noFill/>
                        </a:ln>
                      </wps:spPr>
                      <wps:txbx>
                        <w:txbxContent>
                          <w:p w14:paraId="091E3F7F" w14:textId="77777777" w:rsidR="00B22A37" w:rsidRDefault="00B22A37" w:rsidP="00B22A37">
                            <w:r>
                              <w:t>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CF03C6" id="_x0000_s1030" type="#_x0000_t202" style="position:absolute;left:0;text-align:left;margin-left:170pt;margin-top:467.85pt;width:38.55pt;height:23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" fillcolor="window" stroked="f" strokeweight=".5pt">
                <v:textbox>
                  <w:txbxContent>
                    <w:p w14:paraId="091E3F7F" w14:textId="77777777" w:rsidR="00B22A37" w:rsidRDefault="00B22A37" w:rsidP="00B22A37">
                      <w:r>
                        <w:t>KO</w:t>
                      </w:r>
                    </w:p>
                  </w:txbxContent>
                </v:textbox>
              </v:shape>
            </w:pict>
          </mc:Fallback>
        </mc:AlternateContent>
      </w:r>
      <w:r w:rsidR="00224EAA">
        <w:rPr>
          <w:noProof/>
          <w:sz w:val="20"/>
        </w:rPr>
        <mc:AlternateContent>
          <mc:Choice Requires="wps">
            <w:drawing>
              <wp:anchor distT="0" distB="0" distL="114300" distR="114300" simplePos="0" relativeHeight="251813888" behindDoc="0" locked="0" layoutInCell="1" allowOverlap="1" wp14:anchorId="12A4AE98" wp14:editId="33BC922B">
                <wp:simplePos x="0" y="0"/>
                <wp:positionH relativeFrom="column">
                  <wp:posOffset>867833</wp:posOffset>
                </wp:positionH>
                <wp:positionV relativeFrom="paragraph">
                  <wp:posOffset>6563995</wp:posOffset>
                </wp:positionV>
                <wp:extent cx="444500" cy="241300"/>
                <wp:effectExtent l="0" t="0" r="12700" b="25400"/>
                <wp:wrapNone/>
                <wp:docPr id="1430161561" name="Casella di testo 19"/>
                <wp:cNvGraphicFramePr/>
                <a:graphic xmlns:a="http://schemas.openxmlformats.org/drawingml/2006/main">
                  <a:graphicData uri="http://schemas.microsoft.com/office/word/2010/wordprocessingShape">
                    <wps:wsp>
                      <wps:cNvSpPr txBox="1"/>
                      <wps:spPr>
                        <a:xfrm>
                          <a:off x="0" y="0"/>
                          <a:ext cx="444500" cy="241300"/>
                        </a:xfrm>
                        <a:prstGeom prst="rect">
                          <a:avLst/>
                        </a:prstGeom>
                        <a:solidFill>
                          <a:schemeClr val="lt1"/>
                        </a:solidFill>
                        <a:ln w="6350">
                          <a:solidFill>
                            <a:prstClr val="black"/>
                          </a:solidFill>
                        </a:ln>
                      </wps:spPr>
                      <wps:txbx>
                        <w:txbxContent>
                          <w:p w14:paraId="73A0C541" w14:textId="70E5CDBE" w:rsidR="00224EAA" w:rsidRDefault="00224EAA">
                            <w: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4AE98" id="Casella di testo 19" o:spid="_x0000_s1031" type="#_x0000_t202" style="position:absolute;left:0;text-align:left;margin-left:68.35pt;margin-top:516.85pt;width:35pt;height:1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" fillcolor="white [3201]" strokeweight=".5pt">
                <v:textbox>
                  <w:txbxContent>
                    <w:p w14:paraId="73A0C541" w14:textId="70E5CDBE" w:rsidR="00224EAA" w:rsidRDefault="00224EAA">
                      <w:r>
                        <w:t>OK</w:t>
                      </w:r>
                    </w:p>
                  </w:txbxContent>
                </v:textbox>
              </v:shape>
            </w:pict>
          </mc:Fallback>
        </mc:AlternateContent>
      </w:r>
      <w:r w:rsidR="00224EAA">
        <w:rPr>
          <w:noProof/>
          <w:sz w:val="20"/>
        </w:rPr>
        <mc:AlternateContent>
          <mc:Choice Requires="wps">
            <w:drawing>
              <wp:anchor distT="0" distB="0" distL="114300" distR="114300" simplePos="0" relativeHeight="251812864" behindDoc="0" locked="0" layoutInCell="1" allowOverlap="1" wp14:anchorId="0320210E" wp14:editId="2A7AD9A3">
                <wp:simplePos x="0" y="0"/>
                <wp:positionH relativeFrom="column">
                  <wp:posOffset>2214033</wp:posOffset>
                </wp:positionH>
                <wp:positionV relativeFrom="paragraph">
                  <wp:posOffset>5967095</wp:posOffset>
                </wp:positionV>
                <wp:extent cx="406400" cy="241300"/>
                <wp:effectExtent l="0" t="0" r="12700" b="25400"/>
                <wp:wrapNone/>
                <wp:docPr id="1563981848" name="Casella di testo 18"/>
                <wp:cNvGraphicFramePr/>
                <a:graphic xmlns:a="http://schemas.openxmlformats.org/drawingml/2006/main">
                  <a:graphicData uri="http://schemas.microsoft.com/office/word/2010/wordprocessingShape">
                    <wps:wsp>
                      <wps:cNvSpPr txBox="1"/>
                      <wps:spPr>
                        <a:xfrm>
                          <a:off x="0" y="0"/>
                          <a:ext cx="406400" cy="241300"/>
                        </a:xfrm>
                        <a:prstGeom prst="rect">
                          <a:avLst/>
                        </a:prstGeom>
                        <a:solidFill>
                          <a:schemeClr val="lt1"/>
                        </a:solidFill>
                        <a:ln w="6350">
                          <a:solidFill>
                            <a:prstClr val="black"/>
                          </a:solidFill>
                        </a:ln>
                      </wps:spPr>
                      <wps:txbx>
                        <w:txbxContent>
                          <w:p w14:paraId="2BE50AE3" w14:textId="5BC96F1B" w:rsidR="00224EAA" w:rsidRDefault="00224EAA">
                            <w:r>
                              <w:t>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0210E" id="Casella di testo 18" o:spid="_x0000_s1032" type="#_x0000_t202" style="position:absolute;left:0;text-align:left;margin-left:174.35pt;margin-top:469.85pt;width:32pt;height:19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" fillcolor="white [3201]" strokeweight=".5pt">
                <v:textbox>
                  <w:txbxContent>
                    <w:p w14:paraId="2BE50AE3" w14:textId="5BC96F1B" w:rsidR="00224EAA" w:rsidRDefault="00224EAA">
                      <w:r>
                        <w:t>KO</w:t>
                      </w:r>
                    </w:p>
                  </w:txbxContent>
                </v:textbox>
              </v:shape>
            </w:pict>
          </mc:Fallback>
        </mc:AlternateContent>
      </w:r>
      <w:r w:rsidR="00054E1F">
        <w:rPr>
          <w:noProof/>
          <w:sz w:val="20"/>
        </w:rPr>
        <mc:AlternateContent>
          <mc:Choice Requires="wps">
            <w:drawing>
              <wp:anchor distT="0" distB="0" distL="114300" distR="114300" simplePos="0" relativeHeight="251811840" behindDoc="0" locked="0" layoutInCell="1" allowOverlap="1" wp14:anchorId="4CE75E43" wp14:editId="4D89D2BB">
                <wp:simplePos x="0" y="0"/>
                <wp:positionH relativeFrom="column">
                  <wp:posOffset>1447800</wp:posOffset>
                </wp:positionH>
                <wp:positionV relativeFrom="paragraph">
                  <wp:posOffset>6481022</wp:posOffset>
                </wp:positionV>
                <wp:extent cx="0" cy="294640"/>
                <wp:effectExtent l="76200" t="0" r="57150" b="48260"/>
                <wp:wrapNone/>
                <wp:docPr id="675429726" name="Connettore 2 17"/>
                <wp:cNvGraphicFramePr/>
                <a:graphic xmlns:a="http://schemas.openxmlformats.org/drawingml/2006/main">
                  <a:graphicData uri="http://schemas.microsoft.com/office/word/2010/wordprocessingShape">
                    <wps:wsp>
                      <wps:cNvCnPr/>
                      <wps:spPr>
                        <a:xfrm>
                          <a:off x="0" y="0"/>
                          <a:ext cx="0" cy="294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4757B3" id="Connettore 2 17" o:spid="_x0000_s1026" type="#_x0000_t32" style="position:absolute;margin-left:114pt;margin-top:510.3pt;width:0;height:23.2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" strokecolor="#5b9bd5 [3204]" strokeweight=".5pt">
                <v:stroke endarrow="block" joinstyle="miter"/>
              </v:shape>
            </w:pict>
          </mc:Fallback>
        </mc:AlternateContent>
      </w:r>
      <w:r w:rsidR="00054E1F">
        <w:rPr>
          <w:noProof/>
          <w:sz w:val="20"/>
        </w:rPr>
        <mc:AlternateContent>
          <mc:Choice Requires="wps">
            <w:drawing>
              <wp:anchor distT="0" distB="0" distL="114300" distR="114300" simplePos="0" relativeHeight="251810816" behindDoc="0" locked="0" layoutInCell="1" allowOverlap="1" wp14:anchorId="674DC317" wp14:editId="7CC5E134">
                <wp:simplePos x="0" y="0"/>
                <wp:positionH relativeFrom="column">
                  <wp:posOffset>1981200</wp:posOffset>
                </wp:positionH>
                <wp:positionV relativeFrom="paragraph">
                  <wp:posOffset>6233795</wp:posOffset>
                </wp:positionV>
                <wp:extent cx="965200" cy="0"/>
                <wp:effectExtent l="0" t="76200" r="25400" b="95250"/>
                <wp:wrapNone/>
                <wp:docPr id="2027704930" name="Connettore 2 16"/>
                <wp:cNvGraphicFramePr/>
                <a:graphic xmlns:a="http://schemas.openxmlformats.org/drawingml/2006/main">
                  <a:graphicData uri="http://schemas.microsoft.com/office/word/2010/wordprocessingShape">
                    <wps:wsp>
                      <wps:cNvCnPr/>
                      <wps:spPr>
                        <a:xfrm>
                          <a:off x="0" y="0"/>
                          <a:ext cx="965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EFCA5E" id="Connettore 2 16" o:spid="_x0000_s1026" type="#_x0000_t32" style="position:absolute;margin-left:156pt;margin-top:490.85pt;width:76pt;height:0;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" strokecolor="#5b9bd5 [3204]" strokeweight=".5pt">
                <v:stroke endarrow="block" joinstyle="miter"/>
              </v:shape>
            </w:pict>
          </mc:Fallback>
        </mc:AlternateContent>
      </w:r>
      <w:r w:rsidR="00054E1F">
        <w:rPr>
          <w:noProof/>
          <w:sz w:val="20"/>
        </w:rPr>
        <mc:AlternateContent>
          <mc:Choice Requires="wps">
            <w:drawing>
              <wp:anchor distT="0" distB="0" distL="114300" distR="114300" simplePos="0" relativeHeight="251805696" behindDoc="0" locked="0" layoutInCell="1" allowOverlap="1" wp14:anchorId="4B0546D4" wp14:editId="1564B458">
                <wp:simplePos x="0" y="0"/>
                <wp:positionH relativeFrom="column">
                  <wp:posOffset>914612</wp:posOffset>
                </wp:positionH>
                <wp:positionV relativeFrom="paragraph">
                  <wp:posOffset>5969000</wp:posOffset>
                </wp:positionV>
                <wp:extent cx="1065953" cy="511810"/>
                <wp:effectExtent l="19050" t="19050" r="39370" b="40640"/>
                <wp:wrapNone/>
                <wp:docPr id="1972462845" name="Decisione 21"/>
                <wp:cNvGraphicFramePr/>
                <a:graphic xmlns:a="http://schemas.openxmlformats.org/drawingml/2006/main">
                  <a:graphicData uri="http://schemas.microsoft.com/office/word/2010/wordprocessingShape">
                    <wps:wsp>
                      <wps:cNvSpPr/>
                      <wps:spPr>
                        <a:xfrm>
                          <a:off x="0" y="0"/>
                          <a:ext cx="1065953" cy="51181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2DD806" w14:textId="77777777" w:rsidR="00054E1F" w:rsidRDefault="00054E1F" w:rsidP="00054E1F">
                            <w:pPr>
                              <w:jc w:val="center"/>
                            </w:pPr>
                            <w: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0546D4" id="_x0000_t110" coordsize="21600,21600" o:spt="110" path="m10800,l,10800,10800,21600,21600,10800xe">
                <v:stroke joinstyle="miter"/>
                <v:path gradientshapeok="t" o:connecttype="rect" textboxrect="5400,5400,16200,16200"/>
              </v:shapetype>
              <v:shape id="Decisione 21" o:spid="_x0000_s1033" type="#_x0000_t110" style="position:absolute;left:0;text-align:left;margin-left:1in;margin-top:470pt;width:83.95pt;height:40.3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" fillcolor="#5b9bd5 [3204]" strokecolor="#091723 [484]" strokeweight="1pt">
                <v:textbox>
                  <w:txbxContent>
                    <w:p w14:paraId="5A2DD806" w14:textId="77777777" w:rsidR="00054E1F" w:rsidRDefault="00054E1F" w:rsidP="00054E1F">
                      <w:pPr>
                        <w:jc w:val="center"/>
                      </w:pPr>
                      <w:r>
                        <w:t>check</w:t>
                      </w:r>
                    </w:p>
                  </w:txbxContent>
                </v:textbox>
              </v:shape>
            </w:pict>
          </mc:Fallback>
        </mc:AlternateContent>
      </w:r>
      <w:r w:rsidR="00054E1F">
        <w:rPr>
          <w:noProof/>
          <w:sz w:val="20"/>
        </w:rPr>
        <mc:AlternateContent>
          <mc:Choice Requires="wps">
            <w:drawing>
              <wp:anchor distT="0" distB="0" distL="114300" distR="114300" simplePos="0" relativeHeight="251809792" behindDoc="0" locked="0" layoutInCell="1" allowOverlap="1" wp14:anchorId="1BDDF3C7" wp14:editId="4EC2387F">
                <wp:simplePos x="0" y="0"/>
                <wp:positionH relativeFrom="column">
                  <wp:posOffset>1447800</wp:posOffset>
                </wp:positionH>
                <wp:positionV relativeFrom="paragraph">
                  <wp:posOffset>5742940</wp:posOffset>
                </wp:positionV>
                <wp:extent cx="0" cy="200872"/>
                <wp:effectExtent l="76200" t="0" r="57150" b="66040"/>
                <wp:wrapNone/>
                <wp:docPr id="464965929" name="Connettore 2 15"/>
                <wp:cNvGraphicFramePr/>
                <a:graphic xmlns:a="http://schemas.openxmlformats.org/drawingml/2006/main">
                  <a:graphicData uri="http://schemas.microsoft.com/office/word/2010/wordprocessingShape">
                    <wps:wsp>
                      <wps:cNvCnPr/>
                      <wps:spPr>
                        <a:xfrm>
                          <a:off x="0" y="0"/>
                          <a:ext cx="0" cy="2008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B3D648" id="Connettore 2 15" o:spid="_x0000_s1026" type="#_x0000_t32" style="position:absolute;margin-left:114pt;margin-top:452.2pt;width:0;height:15.8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" strokecolor="#5b9bd5 [3204]" strokeweight=".5pt">
                <v:stroke endarrow="block" joinstyle="miter"/>
              </v:shape>
            </w:pict>
          </mc:Fallback>
        </mc:AlternateContent>
      </w:r>
      <w:r w:rsidR="00054E1F">
        <w:rPr>
          <w:noProof/>
          <w:sz w:val="20"/>
        </w:rPr>
        <mc:AlternateContent>
          <mc:Choice Requires="wps">
            <w:drawing>
              <wp:anchor distT="0" distB="0" distL="114300" distR="114300" simplePos="0" relativeHeight="251808768" behindDoc="0" locked="0" layoutInCell="1" allowOverlap="1" wp14:anchorId="216B873C" wp14:editId="762C70CE">
                <wp:simplePos x="0" y="0"/>
                <wp:positionH relativeFrom="column">
                  <wp:posOffset>2946189</wp:posOffset>
                </wp:positionH>
                <wp:positionV relativeFrom="paragraph">
                  <wp:posOffset>6066155</wp:posOffset>
                </wp:positionV>
                <wp:extent cx="1326727" cy="389255"/>
                <wp:effectExtent l="0" t="0" r="26035" b="10795"/>
                <wp:wrapNone/>
                <wp:docPr id="307344022" name="Rettangolo 2"/>
                <wp:cNvGraphicFramePr/>
                <a:graphic xmlns:a="http://schemas.openxmlformats.org/drawingml/2006/main">
                  <a:graphicData uri="http://schemas.microsoft.com/office/word/2010/wordprocessingShape">
                    <wps:wsp>
                      <wps:cNvSpPr/>
                      <wps:spPr>
                        <a:xfrm>
                          <a:off x="0" y="0"/>
                          <a:ext cx="1326727" cy="389255"/>
                        </a:xfrm>
                        <a:prstGeom prst="rect">
                          <a:avLst/>
                        </a:prstGeom>
                        <a:solidFill>
                          <a:srgbClr val="5B9BD5"/>
                        </a:solidFill>
                        <a:ln w="12700" cap="flat" cmpd="sng" algn="ctr">
                          <a:solidFill>
                            <a:srgbClr val="5B9BD5">
                              <a:shade val="15000"/>
                            </a:srgbClr>
                          </a:solidFill>
                          <a:prstDash val="solid"/>
                          <a:miter lim="800000"/>
                        </a:ln>
                        <a:effectLst/>
                      </wps:spPr>
                      <wps:txbx>
                        <w:txbxContent>
                          <w:p w14:paraId="5B562AFA" w14:textId="77777777" w:rsidR="00054E1F" w:rsidRPr="00E632B6" w:rsidRDefault="00054E1F" w:rsidP="00054E1F">
                            <w:pPr>
                              <w:jc w:val="center"/>
                              <w:rPr>
                                <w:color w:val="FFFFFF" w:themeColor="background1"/>
                              </w:rPr>
                            </w:pPr>
                            <w:r>
                              <w:rPr>
                                <w:color w:val="FFFFFF" w:themeColor="background1"/>
                              </w:rPr>
                              <w:t>Messaggio errore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B873C" id="_x0000_s1034" style="position:absolute;left:0;text-align:left;margin-left:232pt;margin-top:477.65pt;width:104.45pt;height:30.6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" fillcolor="#5b9bd5" strokecolor="#223f59" strokeweight="1pt">
                <v:textbox>
                  <w:txbxContent>
                    <w:p w14:paraId="5B562AFA" w14:textId="77777777" w:rsidR="00054E1F" w:rsidRPr="00E632B6" w:rsidRDefault="00054E1F" w:rsidP="00054E1F">
                      <w:pPr>
                        <w:jc w:val="center"/>
                        <w:rPr>
                          <w:color w:val="FFFFFF" w:themeColor="background1"/>
                        </w:rPr>
                      </w:pPr>
                      <w:r>
                        <w:rPr>
                          <w:color w:val="FFFFFF" w:themeColor="background1"/>
                        </w:rPr>
                        <w:t>Messaggio errore</w:t>
                      </w:r>
                    </w:p>
                  </w:txbxContent>
                </v:textbox>
              </v:rect>
            </w:pict>
          </mc:Fallback>
        </mc:AlternateContent>
      </w:r>
      <w:r w:rsidR="00054E1F">
        <w:rPr>
          <w:noProof/>
          <w:sz w:val="20"/>
        </w:rPr>
        <mc:AlternateContent>
          <mc:Choice Requires="wps">
            <w:drawing>
              <wp:anchor distT="0" distB="0" distL="114300" distR="114300" simplePos="0" relativeHeight="251806720" behindDoc="0" locked="0" layoutInCell="1" allowOverlap="1" wp14:anchorId="3527F3E9" wp14:editId="72154030">
                <wp:simplePos x="0" y="0"/>
                <wp:positionH relativeFrom="column">
                  <wp:posOffset>1447800</wp:posOffset>
                </wp:positionH>
                <wp:positionV relativeFrom="paragraph">
                  <wp:posOffset>4694555</wp:posOffset>
                </wp:positionV>
                <wp:extent cx="0" cy="311573"/>
                <wp:effectExtent l="76200" t="0" r="57150" b="50800"/>
                <wp:wrapNone/>
                <wp:docPr id="1673568919" name="Connettore 2 13"/>
                <wp:cNvGraphicFramePr/>
                <a:graphic xmlns:a="http://schemas.openxmlformats.org/drawingml/2006/main">
                  <a:graphicData uri="http://schemas.microsoft.com/office/word/2010/wordprocessingShape">
                    <wps:wsp>
                      <wps:cNvCnPr/>
                      <wps:spPr>
                        <a:xfrm>
                          <a:off x="0" y="0"/>
                          <a:ext cx="0" cy="3115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E66E79" id="Connettore 2 13" o:spid="_x0000_s1026" type="#_x0000_t32" style="position:absolute;margin-left:114pt;margin-top:369.65pt;width:0;height:24.5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" strokecolor="#5b9bd5 [3204]" strokeweight=".5pt">
                <v:stroke endarrow="block" joinstyle="miter"/>
              </v:shape>
            </w:pict>
          </mc:Fallback>
        </mc:AlternateContent>
      </w:r>
      <w:r w:rsidR="00054E1F">
        <w:rPr>
          <w:noProof/>
          <w:sz w:val="20"/>
        </w:rPr>
        <mc:AlternateContent>
          <mc:Choice Requires="wps">
            <w:drawing>
              <wp:anchor distT="0" distB="0" distL="114300" distR="114300" simplePos="0" relativeHeight="251698176" behindDoc="0" locked="0" layoutInCell="1" allowOverlap="1" wp14:anchorId="566E8267" wp14:editId="6B871A52">
                <wp:simplePos x="0" y="0"/>
                <wp:positionH relativeFrom="column">
                  <wp:posOffset>1018751</wp:posOffset>
                </wp:positionH>
                <wp:positionV relativeFrom="paragraph">
                  <wp:posOffset>6807200</wp:posOffset>
                </wp:positionV>
                <wp:extent cx="914400" cy="1052195"/>
                <wp:effectExtent l="0" t="0" r="19050" b="14605"/>
                <wp:wrapNone/>
                <wp:docPr id="367406977" name="Cilindro 19"/>
                <wp:cNvGraphicFramePr/>
                <a:graphic xmlns:a="http://schemas.openxmlformats.org/drawingml/2006/main">
                  <a:graphicData uri="http://schemas.microsoft.com/office/word/2010/wordprocessingShape">
                    <wps:wsp>
                      <wps:cNvSpPr/>
                      <wps:spPr>
                        <a:xfrm>
                          <a:off x="0" y="0"/>
                          <a:ext cx="914400" cy="1052195"/>
                        </a:xfrm>
                        <a:prstGeom prst="ca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6069D5" w14:textId="77777777" w:rsidR="004953B2" w:rsidRDefault="004953B2" w:rsidP="004953B2">
                            <w:pPr>
                              <w:jc w:val="center"/>
                            </w:pPr>
                            <w:r>
                              <w:t>Salvataggio</w:t>
                            </w:r>
                          </w:p>
                          <w:p w14:paraId="1CC8F349" w14:textId="77777777" w:rsidR="004953B2" w:rsidRDefault="004953B2" w:rsidP="004953B2">
                            <w:pPr>
                              <w:jc w:val="center"/>
                            </w:pPr>
                            <w:r>
                              <w:t>DB AIA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6E8267"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ilindro 19" o:spid="_x0000_s1035" type="#_x0000_t22" style="position:absolute;left:0;text-align:left;margin-left:80.2pt;margin-top:536pt;width:1in;height:82.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" adj="4693" fillcolor="#5b9bd5 [3204]" strokecolor="#091723 [484]" strokeweight="1pt">
                <v:stroke joinstyle="miter"/>
                <v:textbox>
                  <w:txbxContent>
                    <w:p w14:paraId="5B6069D5" w14:textId="77777777" w:rsidR="004953B2" w:rsidRDefault="004953B2" w:rsidP="004953B2">
                      <w:pPr>
                        <w:jc w:val="center"/>
                      </w:pPr>
                      <w:r>
                        <w:t>Salvataggio</w:t>
                      </w:r>
                    </w:p>
                    <w:p w14:paraId="1CC8F349" w14:textId="77777777" w:rsidR="004953B2" w:rsidRDefault="004953B2" w:rsidP="004953B2">
                      <w:pPr>
                        <w:jc w:val="center"/>
                      </w:pPr>
                      <w:r>
                        <w:t>DB AIA</w:t>
                      </w:r>
                    </w:p>
                  </w:txbxContent>
                </v:textbox>
              </v:shape>
            </w:pict>
          </mc:Fallback>
        </mc:AlternateContent>
      </w:r>
      <w:r w:rsidR="00054E1F">
        <w:rPr>
          <w:noProof/>
          <w:sz w:val="20"/>
        </w:rPr>
        <mc:AlternateContent>
          <mc:Choice Requires="wps">
            <w:drawing>
              <wp:anchor distT="0" distB="0" distL="114300" distR="114300" simplePos="0" relativeHeight="251697152" behindDoc="0" locked="0" layoutInCell="1" allowOverlap="1" wp14:anchorId="7B1DEB7D" wp14:editId="09695081">
                <wp:simplePos x="0" y="0"/>
                <wp:positionH relativeFrom="column">
                  <wp:posOffset>778510</wp:posOffset>
                </wp:positionH>
                <wp:positionV relativeFrom="paragraph">
                  <wp:posOffset>4975649</wp:posOffset>
                </wp:positionV>
                <wp:extent cx="1436370" cy="766445"/>
                <wp:effectExtent l="0" t="0" r="11430" b="14605"/>
                <wp:wrapNone/>
                <wp:docPr id="196402643" name="Rettangolo 17"/>
                <wp:cNvGraphicFramePr/>
                <a:graphic xmlns:a="http://schemas.openxmlformats.org/drawingml/2006/main">
                  <a:graphicData uri="http://schemas.microsoft.com/office/word/2010/wordprocessingShape">
                    <wps:wsp>
                      <wps:cNvSpPr/>
                      <wps:spPr>
                        <a:xfrm>
                          <a:off x="0" y="0"/>
                          <a:ext cx="1436370" cy="7664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A63A68" w14:textId="47E8FEF6" w:rsidR="004953B2" w:rsidRDefault="004953B2" w:rsidP="004953B2">
                            <w:pPr>
                              <w:jc w:val="center"/>
                            </w:pPr>
                            <w:r>
                              <w:t xml:space="preserve">API AIA </w:t>
                            </w:r>
                            <w:r w:rsidR="00F73B64">
                              <w:rPr>
                                <w:sz w:val="20"/>
                              </w:rPr>
                              <w:t>CreaSoggetto</w:t>
                            </w:r>
                            <w:r w:rsidR="009F789B">
                              <w:rPr>
                                <w:sz w:val="20"/>
                              </w:rPr>
                              <w:t xml:space="preserve"> (new)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1DEB7D" id="Rettangolo 17" o:spid="_x0000_s1036" style="position:absolute;left:0;text-align:left;margin-left:61.3pt;margin-top:391.8pt;width:113.1pt;height:60.3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" fillcolor="#5b9bd5 [3204]" strokecolor="#091723 [484]" strokeweight="1pt">
                <v:textbox>
                  <w:txbxContent>
                    <w:p w14:paraId="35A63A68" w14:textId="47E8FEF6" w:rsidR="004953B2" w:rsidRDefault="004953B2" w:rsidP="004953B2">
                      <w:pPr>
                        <w:jc w:val="center"/>
                      </w:pPr>
                      <w:r>
                        <w:t xml:space="preserve">API AIA </w:t>
                      </w:r>
                      <w:r w:rsidR="00F73B64">
                        <w:rPr>
                          <w:sz w:val="20"/>
                        </w:rPr>
                        <w:t>CreaSoggetto</w:t>
                      </w:r>
                      <w:r w:rsidR="009F789B">
                        <w:rPr>
                          <w:sz w:val="20"/>
                        </w:rPr>
                        <w:t xml:space="preserve"> (new)</w:t>
                      </w:r>
                    </w:p>
                  </w:txbxContent>
                </v:textbox>
              </v:rect>
            </w:pict>
          </mc:Fallback>
        </mc:AlternateContent>
      </w:r>
      <w:r w:rsidR="00054E1F">
        <w:rPr>
          <w:noProof/>
          <w:sz w:val="20"/>
        </w:rPr>
        <mc:AlternateContent>
          <mc:Choice Requires="wps">
            <w:drawing>
              <wp:anchor distT="0" distB="0" distL="114300" distR="114300" simplePos="0" relativeHeight="251704320" behindDoc="0" locked="0" layoutInCell="1" allowOverlap="1" wp14:anchorId="00DCE8D5" wp14:editId="6BEA5D6C">
                <wp:simplePos x="0" y="0"/>
                <wp:positionH relativeFrom="column">
                  <wp:posOffset>776816</wp:posOffset>
                </wp:positionH>
                <wp:positionV relativeFrom="paragraph">
                  <wp:posOffset>4694767</wp:posOffset>
                </wp:positionV>
                <wp:extent cx="489284" cy="256674"/>
                <wp:effectExtent l="0" t="0" r="6350" b="0"/>
                <wp:wrapNone/>
                <wp:docPr id="907358687" name="Casella di testo 27"/>
                <wp:cNvGraphicFramePr/>
                <a:graphic xmlns:a="http://schemas.openxmlformats.org/drawingml/2006/main">
                  <a:graphicData uri="http://schemas.microsoft.com/office/word/2010/wordprocessingShape">
                    <wps:wsp>
                      <wps:cNvSpPr txBox="1"/>
                      <wps:spPr>
                        <a:xfrm>
                          <a:off x="0" y="0"/>
                          <a:ext cx="489284" cy="256674"/>
                        </a:xfrm>
                        <a:prstGeom prst="rect">
                          <a:avLst/>
                        </a:prstGeom>
                        <a:solidFill>
                          <a:schemeClr val="lt1"/>
                        </a:solidFill>
                        <a:ln w="6350">
                          <a:noFill/>
                        </a:ln>
                      </wps:spPr>
                      <wps:txbx>
                        <w:txbxContent>
                          <w:p w14:paraId="3B8FD79D" w14:textId="77777777" w:rsidR="004953B2" w:rsidRDefault="004953B2" w:rsidP="004953B2">
                            <w: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DCE8D5" id="_x0000_s1037" type="#_x0000_t202" style="position:absolute;left:0;text-align:left;margin-left:61.15pt;margin-top:369.65pt;width:38.55pt;height:20.2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xrkMAIAAFsEAAAOAAAAZHJzL2Uyb0RvYy54bWysVE2P2jAQvVfqf7B8LwEKLBs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" fillcolor="white [3201]" stroked="f" strokeweight=".5pt">
                <v:textbox>
                  <w:txbxContent>
                    <w:p w14:paraId="3B8FD79D" w14:textId="77777777" w:rsidR="004953B2" w:rsidRDefault="004953B2" w:rsidP="004953B2">
                      <w:r>
                        <w:t>OK</w:t>
                      </w:r>
                    </w:p>
                  </w:txbxContent>
                </v:textbox>
              </v:shape>
            </w:pict>
          </mc:Fallback>
        </mc:AlternateContent>
      </w:r>
      <w:r w:rsidR="00054E1F">
        <w:rPr>
          <w:noProof/>
          <w:sz w:val="20"/>
        </w:rPr>
        <mc:AlternateContent>
          <mc:Choice Requires="wps">
            <w:drawing>
              <wp:anchor distT="0" distB="0" distL="114300" distR="114300" simplePos="0" relativeHeight="251803648" behindDoc="0" locked="0" layoutInCell="1" allowOverlap="1" wp14:anchorId="758D5053" wp14:editId="6AA3D8ED">
                <wp:simplePos x="0" y="0"/>
                <wp:positionH relativeFrom="column">
                  <wp:posOffset>2978997</wp:posOffset>
                </wp:positionH>
                <wp:positionV relativeFrom="paragraph">
                  <wp:posOffset>4233756</wp:posOffset>
                </wp:positionV>
                <wp:extent cx="1326727" cy="389255"/>
                <wp:effectExtent l="0" t="0" r="26035" b="10795"/>
                <wp:wrapNone/>
                <wp:docPr id="485092582" name="Rettangolo 2"/>
                <wp:cNvGraphicFramePr/>
                <a:graphic xmlns:a="http://schemas.openxmlformats.org/drawingml/2006/main">
                  <a:graphicData uri="http://schemas.microsoft.com/office/word/2010/wordprocessingShape">
                    <wps:wsp>
                      <wps:cNvSpPr/>
                      <wps:spPr>
                        <a:xfrm>
                          <a:off x="0" y="0"/>
                          <a:ext cx="1326727" cy="389255"/>
                        </a:xfrm>
                        <a:prstGeom prst="rect">
                          <a:avLst/>
                        </a:prstGeom>
                        <a:solidFill>
                          <a:srgbClr val="5B9BD5"/>
                        </a:solidFill>
                        <a:ln w="12700" cap="flat" cmpd="sng" algn="ctr">
                          <a:solidFill>
                            <a:srgbClr val="5B9BD5">
                              <a:shade val="15000"/>
                            </a:srgbClr>
                          </a:solidFill>
                          <a:prstDash val="solid"/>
                          <a:miter lim="800000"/>
                        </a:ln>
                        <a:effectLst/>
                      </wps:spPr>
                      <wps:txbx>
                        <w:txbxContent>
                          <w:p w14:paraId="172E2686" w14:textId="3E6C0E61" w:rsidR="00054E1F" w:rsidRPr="00E632B6" w:rsidRDefault="00054E1F" w:rsidP="00054E1F">
                            <w:pPr>
                              <w:jc w:val="center"/>
                              <w:rPr>
                                <w:color w:val="FFFFFF" w:themeColor="background1"/>
                              </w:rPr>
                            </w:pPr>
                            <w:r>
                              <w:rPr>
                                <w:color w:val="FFFFFF" w:themeColor="background1"/>
                              </w:rPr>
                              <w:t>Messaggio errore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D5053" id="_x0000_s1038" style="position:absolute;left:0;text-align:left;margin-left:234.55pt;margin-top:333.35pt;width:104.45pt;height:30.6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" fillcolor="#5b9bd5" strokecolor="#223f59" strokeweight="1pt">
                <v:textbox>
                  <w:txbxContent>
                    <w:p w14:paraId="172E2686" w14:textId="3E6C0E61" w:rsidR="00054E1F" w:rsidRPr="00E632B6" w:rsidRDefault="00054E1F" w:rsidP="00054E1F">
                      <w:pPr>
                        <w:jc w:val="center"/>
                        <w:rPr>
                          <w:color w:val="FFFFFF" w:themeColor="background1"/>
                        </w:rPr>
                      </w:pPr>
                      <w:r>
                        <w:rPr>
                          <w:color w:val="FFFFFF" w:themeColor="background1"/>
                        </w:rPr>
                        <w:t>Messaggio errore</w:t>
                      </w:r>
                    </w:p>
                  </w:txbxContent>
                </v:textbox>
              </v:rect>
            </w:pict>
          </mc:Fallback>
        </mc:AlternateContent>
      </w:r>
      <w:r w:rsidR="00054E1F">
        <w:rPr>
          <w:noProof/>
          <w:sz w:val="20"/>
        </w:rPr>
        <mc:AlternateContent>
          <mc:Choice Requires="wps">
            <w:drawing>
              <wp:anchor distT="0" distB="0" distL="114300" distR="114300" simplePos="0" relativeHeight="251800576" behindDoc="0" locked="0" layoutInCell="1" allowOverlap="1" wp14:anchorId="5E7C4392" wp14:editId="51AE4893">
                <wp:simplePos x="0" y="0"/>
                <wp:positionH relativeFrom="column">
                  <wp:posOffset>1982047</wp:posOffset>
                </wp:positionH>
                <wp:positionV relativeFrom="paragraph">
                  <wp:posOffset>4441402</wp:posOffset>
                </wp:positionV>
                <wp:extent cx="998220" cy="0"/>
                <wp:effectExtent l="0" t="76200" r="11430" b="95250"/>
                <wp:wrapNone/>
                <wp:docPr id="621482755" name="Connettore 2 11"/>
                <wp:cNvGraphicFramePr/>
                <a:graphic xmlns:a="http://schemas.openxmlformats.org/drawingml/2006/main">
                  <a:graphicData uri="http://schemas.microsoft.com/office/word/2010/wordprocessingShape">
                    <wps:wsp>
                      <wps:cNvCnPr/>
                      <wps:spPr>
                        <a:xfrm>
                          <a:off x="0" y="0"/>
                          <a:ext cx="9982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87DCDC" id="Connettore 2 11" o:spid="_x0000_s1026" type="#_x0000_t32" style="position:absolute;margin-left:156.05pt;margin-top:349.7pt;width:78.6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" strokecolor="#5b9bd5 [3204]" strokeweight=".5pt">
                <v:stroke endarrow="block" joinstyle="miter"/>
              </v:shape>
            </w:pict>
          </mc:Fallback>
        </mc:AlternateContent>
      </w:r>
      <w:r w:rsidR="00054E1F">
        <w:rPr>
          <w:noProof/>
          <w:sz w:val="20"/>
        </w:rPr>
        <mc:AlternateContent>
          <mc:Choice Requires="wps">
            <w:drawing>
              <wp:anchor distT="0" distB="0" distL="114300" distR="114300" simplePos="0" relativeHeight="251727872" behindDoc="0" locked="0" layoutInCell="1" allowOverlap="1" wp14:anchorId="4799648A" wp14:editId="738B6723">
                <wp:simplePos x="0" y="0"/>
                <wp:positionH relativeFrom="column">
                  <wp:posOffset>778933</wp:posOffset>
                </wp:positionH>
                <wp:positionV relativeFrom="paragraph">
                  <wp:posOffset>3477895</wp:posOffset>
                </wp:positionV>
                <wp:extent cx="1326727" cy="389255"/>
                <wp:effectExtent l="0" t="0" r="26035" b="10795"/>
                <wp:wrapNone/>
                <wp:docPr id="1018460692" name="Rettangolo 2"/>
                <wp:cNvGraphicFramePr/>
                <a:graphic xmlns:a="http://schemas.openxmlformats.org/drawingml/2006/main">
                  <a:graphicData uri="http://schemas.microsoft.com/office/word/2010/wordprocessingShape">
                    <wps:wsp>
                      <wps:cNvSpPr/>
                      <wps:spPr>
                        <a:xfrm>
                          <a:off x="0" y="0"/>
                          <a:ext cx="1326727" cy="389255"/>
                        </a:xfrm>
                        <a:prstGeom prst="rect">
                          <a:avLst/>
                        </a:prstGeom>
                        <a:solidFill>
                          <a:srgbClr val="5B9BD5"/>
                        </a:solidFill>
                        <a:ln w="12700" cap="flat" cmpd="sng" algn="ctr">
                          <a:solidFill>
                            <a:srgbClr val="5B9BD5">
                              <a:shade val="15000"/>
                            </a:srgbClr>
                          </a:solidFill>
                          <a:prstDash val="solid"/>
                          <a:miter lim="800000"/>
                        </a:ln>
                        <a:effectLst/>
                      </wps:spPr>
                      <wps:txbx>
                        <w:txbxContent>
                          <w:p w14:paraId="7D10DDAD" w14:textId="59765F7C" w:rsidR="001526FC" w:rsidRPr="00E632B6" w:rsidRDefault="008B305E" w:rsidP="001526FC">
                            <w:pPr>
                              <w:jc w:val="center"/>
                              <w:rPr>
                                <w:color w:val="FFFFFF" w:themeColor="background1"/>
                              </w:rPr>
                            </w:pPr>
                            <w:r>
                              <w:rPr>
                                <w:color w:val="FFFFFF" w:themeColor="background1"/>
                              </w:rPr>
                              <w:t xml:space="preserve">BSA </w:t>
                            </w:r>
                            <w:r w:rsidR="001526FC">
                              <w:rPr>
                                <w:color w:val="FFFFFF" w:themeColor="background1"/>
                              </w:rPr>
                              <w:t>Documentale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9648A" id="_x0000_s1039" style="position:absolute;left:0;text-align:left;margin-left:61.35pt;margin-top:273.85pt;width:104.45pt;height:30.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" fillcolor="#5b9bd5" strokecolor="#223f59" strokeweight="1pt">
                <v:textbox>
                  <w:txbxContent>
                    <w:p w14:paraId="7D10DDAD" w14:textId="59765F7C" w:rsidR="001526FC" w:rsidRPr="00E632B6" w:rsidRDefault="008B305E" w:rsidP="001526FC">
                      <w:pPr>
                        <w:jc w:val="center"/>
                        <w:rPr>
                          <w:color w:val="FFFFFF" w:themeColor="background1"/>
                        </w:rPr>
                      </w:pPr>
                      <w:r>
                        <w:rPr>
                          <w:color w:val="FFFFFF" w:themeColor="background1"/>
                        </w:rPr>
                        <w:t xml:space="preserve">BSA </w:t>
                      </w:r>
                      <w:r w:rsidR="001526FC">
                        <w:rPr>
                          <w:color w:val="FFFFFF" w:themeColor="background1"/>
                        </w:rPr>
                        <w:t>Documentale</w:t>
                      </w:r>
                    </w:p>
                  </w:txbxContent>
                </v:textbox>
              </v:rect>
            </w:pict>
          </mc:Fallback>
        </mc:AlternateContent>
      </w:r>
      <w:r w:rsidR="00054E1F">
        <w:rPr>
          <w:noProof/>
          <w:sz w:val="20"/>
        </w:rPr>
        <mc:AlternateContent>
          <mc:Choice Requires="wps">
            <w:drawing>
              <wp:anchor distT="0" distB="0" distL="114300" distR="114300" simplePos="0" relativeHeight="251797504" behindDoc="0" locked="0" layoutInCell="1" allowOverlap="1" wp14:anchorId="65B3845A" wp14:editId="248586A1">
                <wp:simplePos x="0" y="0"/>
                <wp:positionH relativeFrom="column">
                  <wp:posOffset>915035</wp:posOffset>
                </wp:positionH>
                <wp:positionV relativeFrom="paragraph">
                  <wp:posOffset>4184439</wp:posOffset>
                </wp:positionV>
                <wp:extent cx="1065953" cy="511810"/>
                <wp:effectExtent l="19050" t="19050" r="39370" b="40640"/>
                <wp:wrapNone/>
                <wp:docPr id="1510522307" name="Decisione 21"/>
                <wp:cNvGraphicFramePr/>
                <a:graphic xmlns:a="http://schemas.openxmlformats.org/drawingml/2006/main">
                  <a:graphicData uri="http://schemas.microsoft.com/office/word/2010/wordprocessingShape">
                    <wps:wsp>
                      <wps:cNvSpPr/>
                      <wps:spPr>
                        <a:xfrm>
                          <a:off x="0" y="0"/>
                          <a:ext cx="1065953" cy="51181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151501" w14:textId="77777777" w:rsidR="00643882" w:rsidRDefault="00643882" w:rsidP="00643882">
                            <w:pPr>
                              <w:jc w:val="center"/>
                            </w:pPr>
                            <w: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3845A" id="_x0000_s1040" type="#_x0000_t110" style="position:absolute;left:0;text-align:left;margin-left:72.05pt;margin-top:329.5pt;width:83.95pt;height:40.3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" fillcolor="#5b9bd5 [3204]" strokecolor="#091723 [484]" strokeweight="1pt">
                <v:textbox>
                  <w:txbxContent>
                    <w:p w14:paraId="63151501" w14:textId="77777777" w:rsidR="00643882" w:rsidRDefault="00643882" w:rsidP="00643882">
                      <w:pPr>
                        <w:jc w:val="center"/>
                      </w:pPr>
                      <w:r>
                        <w:t>check</w:t>
                      </w:r>
                    </w:p>
                  </w:txbxContent>
                </v:textbox>
              </v:shape>
            </w:pict>
          </mc:Fallback>
        </mc:AlternateContent>
      </w:r>
      <w:r w:rsidR="00054E1F">
        <w:rPr>
          <w:noProof/>
          <w:sz w:val="20"/>
        </w:rPr>
        <mc:AlternateContent>
          <mc:Choice Requires="wps">
            <w:drawing>
              <wp:anchor distT="0" distB="0" distL="114300" distR="114300" simplePos="0" relativeHeight="251799552" behindDoc="0" locked="0" layoutInCell="1" allowOverlap="1" wp14:anchorId="79F1D744" wp14:editId="5932E922">
                <wp:simplePos x="0" y="0"/>
                <wp:positionH relativeFrom="column">
                  <wp:posOffset>1426633</wp:posOffset>
                </wp:positionH>
                <wp:positionV relativeFrom="paragraph">
                  <wp:posOffset>3096895</wp:posOffset>
                </wp:positionV>
                <wp:extent cx="0" cy="381000"/>
                <wp:effectExtent l="76200" t="0" r="95250" b="57150"/>
                <wp:wrapNone/>
                <wp:docPr id="1514014370" name="Connettore 2 10"/>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D376F9" id="Connettore 2 10" o:spid="_x0000_s1026" type="#_x0000_t32" style="position:absolute;margin-left:112.35pt;margin-top:243.85pt;width:0;height:30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" strokecolor="#5b9bd5 [3204]" strokeweight=".5pt">
                <v:stroke endarrow="block" joinstyle="miter"/>
              </v:shape>
            </w:pict>
          </mc:Fallback>
        </mc:AlternateContent>
      </w:r>
      <w:r w:rsidR="0013211F">
        <w:rPr>
          <w:noProof/>
          <w:sz w:val="20"/>
        </w:rPr>
        <mc:AlternateContent>
          <mc:Choice Requires="wps">
            <w:drawing>
              <wp:anchor distT="0" distB="0" distL="114300" distR="114300" simplePos="0" relativeHeight="251798528" behindDoc="0" locked="0" layoutInCell="1" allowOverlap="1" wp14:anchorId="3DFB417C" wp14:editId="0DEF2271">
                <wp:simplePos x="0" y="0"/>
                <wp:positionH relativeFrom="column">
                  <wp:posOffset>1447800</wp:posOffset>
                </wp:positionH>
                <wp:positionV relativeFrom="paragraph">
                  <wp:posOffset>3867150</wp:posOffset>
                </wp:positionV>
                <wp:extent cx="0" cy="317712"/>
                <wp:effectExtent l="76200" t="0" r="76200" b="63500"/>
                <wp:wrapNone/>
                <wp:docPr id="1006642012" name="Connettore 2 9"/>
                <wp:cNvGraphicFramePr/>
                <a:graphic xmlns:a="http://schemas.openxmlformats.org/drawingml/2006/main">
                  <a:graphicData uri="http://schemas.microsoft.com/office/word/2010/wordprocessingShape">
                    <wps:wsp>
                      <wps:cNvCnPr/>
                      <wps:spPr>
                        <a:xfrm>
                          <a:off x="0" y="0"/>
                          <a:ext cx="0" cy="3177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F5810" id="Connettore 2 9" o:spid="_x0000_s1026" type="#_x0000_t32" style="position:absolute;margin-left:114pt;margin-top:304.5pt;width:0;height:2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" strokecolor="#5b9bd5 [3204]" strokeweight=".5pt">
                <v:stroke endarrow="block" joinstyle="miter"/>
              </v:shape>
            </w:pict>
          </mc:Fallback>
        </mc:AlternateContent>
      </w:r>
      <w:r w:rsidR="0013211F">
        <w:rPr>
          <w:noProof/>
          <w:sz w:val="20"/>
        </w:rPr>
        <mc:AlternateContent>
          <mc:Choice Requires="wps">
            <w:drawing>
              <wp:anchor distT="0" distB="0" distL="114300" distR="114300" simplePos="0" relativeHeight="251705344" behindDoc="0" locked="0" layoutInCell="1" allowOverlap="1" wp14:anchorId="678C35FB" wp14:editId="6A2535F9">
                <wp:simplePos x="0" y="0"/>
                <wp:positionH relativeFrom="column">
                  <wp:posOffset>2154555</wp:posOffset>
                </wp:positionH>
                <wp:positionV relativeFrom="paragraph">
                  <wp:posOffset>4183803</wp:posOffset>
                </wp:positionV>
                <wp:extent cx="489284" cy="256674"/>
                <wp:effectExtent l="0" t="0" r="6350" b="0"/>
                <wp:wrapNone/>
                <wp:docPr id="662112935" name="Casella di testo 27"/>
                <wp:cNvGraphicFramePr/>
                <a:graphic xmlns:a="http://schemas.openxmlformats.org/drawingml/2006/main">
                  <a:graphicData uri="http://schemas.microsoft.com/office/word/2010/wordprocessingShape">
                    <wps:wsp>
                      <wps:cNvSpPr txBox="1"/>
                      <wps:spPr>
                        <a:xfrm>
                          <a:off x="0" y="0"/>
                          <a:ext cx="489284" cy="256674"/>
                        </a:xfrm>
                        <a:prstGeom prst="rect">
                          <a:avLst/>
                        </a:prstGeom>
                        <a:solidFill>
                          <a:sysClr val="window" lastClr="FFFFFF"/>
                        </a:solidFill>
                        <a:ln w="6350">
                          <a:noFill/>
                        </a:ln>
                      </wps:spPr>
                      <wps:txbx>
                        <w:txbxContent>
                          <w:p w14:paraId="5E8F1C0A" w14:textId="0E4F9A6B" w:rsidR="004953B2" w:rsidRDefault="004953B2" w:rsidP="004953B2">
                            <w:r>
                              <w:t>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8C35FB" id="_x0000_s1041" type="#_x0000_t202" style="position:absolute;left:0;text-align:left;margin-left:169.65pt;margin-top:329.45pt;width:38.55pt;height:20.2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" fillcolor="window" stroked="f" strokeweight=".5pt">
                <v:textbox>
                  <w:txbxContent>
                    <w:p w14:paraId="5E8F1C0A" w14:textId="0E4F9A6B" w:rsidR="004953B2" w:rsidRDefault="004953B2" w:rsidP="004953B2">
                      <w:r>
                        <w:t>KO</w:t>
                      </w:r>
                    </w:p>
                  </w:txbxContent>
                </v:textbox>
              </v:shape>
            </w:pict>
          </mc:Fallback>
        </mc:AlternateContent>
      </w:r>
      <w:r w:rsidR="005476F7">
        <w:rPr>
          <w:noProof/>
          <w:sz w:val="20"/>
        </w:rPr>
        <mc:AlternateContent>
          <mc:Choice Requires="wps">
            <w:drawing>
              <wp:anchor distT="0" distB="0" distL="114300" distR="114300" simplePos="0" relativeHeight="251793408" behindDoc="0" locked="0" layoutInCell="1" allowOverlap="1" wp14:anchorId="30546BBC" wp14:editId="12F5D44D">
                <wp:simplePos x="0" y="0"/>
                <wp:positionH relativeFrom="column">
                  <wp:posOffset>3537585</wp:posOffset>
                </wp:positionH>
                <wp:positionV relativeFrom="paragraph">
                  <wp:posOffset>1767628</wp:posOffset>
                </wp:positionV>
                <wp:extent cx="1902460" cy="0"/>
                <wp:effectExtent l="38100" t="76200" r="0" b="95250"/>
                <wp:wrapNone/>
                <wp:docPr id="1183633120" name="Connettore 2 5"/>
                <wp:cNvGraphicFramePr/>
                <a:graphic xmlns:a="http://schemas.openxmlformats.org/drawingml/2006/main">
                  <a:graphicData uri="http://schemas.microsoft.com/office/word/2010/wordprocessingShape">
                    <wps:wsp>
                      <wps:cNvCnPr/>
                      <wps:spPr>
                        <a:xfrm flipH="1">
                          <a:off x="0" y="0"/>
                          <a:ext cx="19024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E07F79" id="Connettore 2 5" o:spid="_x0000_s1026" type="#_x0000_t32" style="position:absolute;margin-left:278.55pt;margin-top:139.2pt;width:149.8pt;height:0;flip:x;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" strokecolor="#5b9bd5 [3204]" strokeweight=".5pt">
                <v:stroke endarrow="block" joinstyle="miter"/>
              </v:shape>
            </w:pict>
          </mc:Fallback>
        </mc:AlternateContent>
      </w:r>
      <w:r w:rsidR="005476F7">
        <w:rPr>
          <w:noProof/>
          <w:sz w:val="20"/>
        </w:rPr>
        <mc:AlternateContent>
          <mc:Choice Requires="wps">
            <w:drawing>
              <wp:anchor distT="0" distB="0" distL="114300" distR="114300" simplePos="0" relativeHeight="251792384" behindDoc="0" locked="0" layoutInCell="1" allowOverlap="1" wp14:anchorId="1317EB89" wp14:editId="73A46542">
                <wp:simplePos x="0" y="0"/>
                <wp:positionH relativeFrom="column">
                  <wp:posOffset>5440045</wp:posOffset>
                </wp:positionH>
                <wp:positionV relativeFrom="paragraph">
                  <wp:posOffset>281728</wp:posOffset>
                </wp:positionV>
                <wp:extent cx="0" cy="1485900"/>
                <wp:effectExtent l="0" t="0" r="38100" b="19050"/>
                <wp:wrapNone/>
                <wp:docPr id="766083952" name="Connettore diritto 4"/>
                <wp:cNvGraphicFramePr/>
                <a:graphic xmlns:a="http://schemas.openxmlformats.org/drawingml/2006/main">
                  <a:graphicData uri="http://schemas.microsoft.com/office/word/2010/wordprocessingShape">
                    <wps:wsp>
                      <wps:cNvCnPr/>
                      <wps:spPr>
                        <a:xfrm>
                          <a:off x="0" y="0"/>
                          <a:ext cx="0" cy="1485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BBAE64" id="Connettore diritto 4" o:spid="_x0000_s1026" style="position:absolute;z-index:251792384;visibility:visible;mso-wrap-style:square;mso-wrap-distance-left:9pt;mso-wrap-distance-top:0;mso-wrap-distance-right:9pt;mso-wrap-distance-bottom:0;mso-position-horizontal:absolute;mso-position-horizontal-relative:text;mso-position-vertical:absolute;mso-position-vertical-relative:text" from="428.35pt,22.2pt" to="428.35pt,1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" strokecolor="#5b9bd5 [3204]" strokeweight=".5pt">
                <v:stroke joinstyle="miter"/>
              </v:line>
            </w:pict>
          </mc:Fallback>
        </mc:AlternateContent>
      </w:r>
      <w:r w:rsidR="005476F7">
        <w:rPr>
          <w:noProof/>
          <w:sz w:val="20"/>
        </w:rPr>
        <mc:AlternateContent>
          <mc:Choice Requires="wps">
            <w:drawing>
              <wp:anchor distT="0" distB="0" distL="114300" distR="114300" simplePos="0" relativeHeight="251791360" behindDoc="0" locked="0" layoutInCell="1" allowOverlap="1" wp14:anchorId="7A98DE73" wp14:editId="3A4913EE">
                <wp:simplePos x="0" y="0"/>
                <wp:positionH relativeFrom="column">
                  <wp:posOffset>5016077</wp:posOffset>
                </wp:positionH>
                <wp:positionV relativeFrom="paragraph">
                  <wp:posOffset>256328</wp:posOffset>
                </wp:positionV>
                <wp:extent cx="423756" cy="0"/>
                <wp:effectExtent l="0" t="0" r="0" b="0"/>
                <wp:wrapNone/>
                <wp:docPr id="671395109" name="Connettore diritto 3"/>
                <wp:cNvGraphicFramePr/>
                <a:graphic xmlns:a="http://schemas.openxmlformats.org/drawingml/2006/main">
                  <a:graphicData uri="http://schemas.microsoft.com/office/word/2010/wordprocessingShape">
                    <wps:wsp>
                      <wps:cNvCnPr/>
                      <wps:spPr>
                        <a:xfrm>
                          <a:off x="0" y="0"/>
                          <a:ext cx="4237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689823" id="Connettore diritto 3" o:spid="_x0000_s1026" style="position:absolute;z-index:251791360;visibility:visible;mso-wrap-style:square;mso-wrap-distance-left:9pt;mso-wrap-distance-top:0;mso-wrap-distance-right:9pt;mso-wrap-distance-bottom:0;mso-position-horizontal:absolute;mso-position-horizontal-relative:text;mso-position-vertical:absolute;mso-position-vertical-relative:text" from="394.95pt,20.2pt" to="428.3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" strokecolor="#5b9bd5 [3204]" strokeweight=".5pt">
                <v:stroke joinstyle="miter"/>
              </v:line>
            </w:pict>
          </mc:Fallback>
        </mc:AlternateContent>
      </w:r>
      <w:r w:rsidR="00EE1B30">
        <w:rPr>
          <w:noProof/>
          <w:sz w:val="20"/>
        </w:rPr>
        <mc:AlternateContent>
          <mc:Choice Requires="wps">
            <w:drawing>
              <wp:anchor distT="0" distB="0" distL="114300" distR="114300" simplePos="0" relativeHeight="251767808" behindDoc="0" locked="0" layoutInCell="1" allowOverlap="1" wp14:anchorId="1830F2C3" wp14:editId="062F0913">
                <wp:simplePos x="0" y="0"/>
                <wp:positionH relativeFrom="column">
                  <wp:posOffset>4531360</wp:posOffset>
                </wp:positionH>
                <wp:positionV relativeFrom="paragraph">
                  <wp:posOffset>598805</wp:posOffset>
                </wp:positionV>
                <wp:extent cx="0" cy="339725"/>
                <wp:effectExtent l="76200" t="0" r="76200" b="60325"/>
                <wp:wrapNone/>
                <wp:docPr id="1398370057" name="Connettore 2 12"/>
                <wp:cNvGraphicFramePr/>
                <a:graphic xmlns:a="http://schemas.openxmlformats.org/drawingml/2006/main">
                  <a:graphicData uri="http://schemas.microsoft.com/office/word/2010/wordprocessingShape">
                    <wps:wsp>
                      <wps:cNvCnPr/>
                      <wps:spPr>
                        <a:xfrm>
                          <a:off x="0" y="0"/>
                          <a:ext cx="0" cy="339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53BA05" id="Connettore 2 12" o:spid="_x0000_s1026" type="#_x0000_t32" style="position:absolute;margin-left:356.8pt;margin-top:47.15pt;width:0;height:26.7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" strokecolor="#5b9bd5 [3204]" strokeweight=".5pt">
                <v:stroke endarrow="block" joinstyle="miter"/>
              </v:shape>
            </w:pict>
          </mc:Fallback>
        </mc:AlternateContent>
      </w:r>
      <w:r w:rsidR="00EE1B30">
        <w:rPr>
          <w:noProof/>
          <w:sz w:val="20"/>
        </w:rPr>
        <mc:AlternateContent>
          <mc:Choice Requires="wps">
            <w:drawing>
              <wp:anchor distT="0" distB="0" distL="114300" distR="114300" simplePos="0" relativeHeight="251790336" behindDoc="0" locked="0" layoutInCell="1" allowOverlap="1" wp14:anchorId="4E820C07" wp14:editId="26F42609">
                <wp:simplePos x="0" y="0"/>
                <wp:positionH relativeFrom="column">
                  <wp:posOffset>2103966</wp:posOffset>
                </wp:positionH>
                <wp:positionV relativeFrom="paragraph">
                  <wp:posOffset>281728</wp:posOffset>
                </wp:positionV>
                <wp:extent cx="1809115" cy="0"/>
                <wp:effectExtent l="38100" t="76200" r="19685" b="95250"/>
                <wp:wrapNone/>
                <wp:docPr id="1301793292" name="Connettore 2 2"/>
                <wp:cNvGraphicFramePr/>
                <a:graphic xmlns:a="http://schemas.openxmlformats.org/drawingml/2006/main">
                  <a:graphicData uri="http://schemas.microsoft.com/office/word/2010/wordprocessingShape">
                    <wps:wsp>
                      <wps:cNvCnPr/>
                      <wps:spPr>
                        <a:xfrm>
                          <a:off x="0" y="0"/>
                          <a:ext cx="180911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354328" id="Connettore 2 2" o:spid="_x0000_s1026" type="#_x0000_t32" style="position:absolute;margin-left:165.65pt;margin-top:22.2pt;width:142.45pt;height:0;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" strokecolor="#5b9bd5 [3204]" strokeweight=".5pt">
                <v:stroke startarrow="block" endarrow="block" joinstyle="miter"/>
              </v:shape>
            </w:pict>
          </mc:Fallback>
        </mc:AlternateContent>
      </w:r>
      <w:r w:rsidR="00950138">
        <w:rPr>
          <w:noProof/>
          <w:sz w:val="20"/>
        </w:rPr>
        <mc:AlternateContent>
          <mc:Choice Requires="wps">
            <w:drawing>
              <wp:anchor distT="0" distB="0" distL="114300" distR="114300" simplePos="0" relativeHeight="251789312" behindDoc="0" locked="0" layoutInCell="1" allowOverlap="1" wp14:anchorId="67FD0CAC" wp14:editId="070F6BDE">
                <wp:simplePos x="0" y="0"/>
                <wp:positionH relativeFrom="column">
                  <wp:posOffset>773430</wp:posOffset>
                </wp:positionH>
                <wp:positionV relativeFrom="paragraph">
                  <wp:posOffset>2296371</wp:posOffset>
                </wp:positionV>
                <wp:extent cx="1351213" cy="800602"/>
                <wp:effectExtent l="0" t="0" r="20955" b="19050"/>
                <wp:wrapNone/>
                <wp:docPr id="1868553245" name="Rettangolo 4"/>
                <wp:cNvGraphicFramePr/>
                <a:graphic xmlns:a="http://schemas.openxmlformats.org/drawingml/2006/main">
                  <a:graphicData uri="http://schemas.microsoft.com/office/word/2010/wordprocessingShape">
                    <wps:wsp>
                      <wps:cNvSpPr/>
                      <wps:spPr>
                        <a:xfrm>
                          <a:off x="0" y="0"/>
                          <a:ext cx="1351213" cy="8006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1196E6" w14:textId="417AF04C" w:rsidR="00950138" w:rsidRDefault="00950138" w:rsidP="00950138">
                            <w:pPr>
                              <w:jc w:val="center"/>
                            </w:pPr>
                            <w:r>
                              <w:rPr>
                                <w:sz w:val="20"/>
                              </w:rPr>
                              <w:t xml:space="preserve">BSA VITA </w:t>
                            </w:r>
                            <w:r w:rsidRPr="00BA11EC">
                              <w:rPr>
                                <w:sz w:val="20"/>
                              </w:rPr>
                              <w:t>soggetti/v2.0</w:t>
                            </w:r>
                            <w:r>
                              <w:rPr>
                                <w:sz w:val="20"/>
                              </w:rPr>
                              <w:t xml:space="preserve"> </w:t>
                            </w:r>
                            <w:r w:rsidR="00E86C8E">
                              <w:rPr>
                                <w:sz w:val="20"/>
                              </w:rPr>
                              <w:t>(new)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D0CAC" id="Rettangolo 4" o:spid="_x0000_s1042" style="position:absolute;left:0;text-align:left;margin-left:60.9pt;margin-top:180.8pt;width:106.4pt;height:63.0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" fillcolor="#5b9bd5 [3204]" strokecolor="#091723 [484]" strokeweight="1pt">
                <v:textbox>
                  <w:txbxContent>
                    <w:p w14:paraId="401196E6" w14:textId="417AF04C" w:rsidR="00950138" w:rsidRDefault="00950138" w:rsidP="00950138">
                      <w:pPr>
                        <w:jc w:val="center"/>
                      </w:pPr>
                      <w:r>
                        <w:rPr>
                          <w:sz w:val="20"/>
                        </w:rPr>
                        <w:t xml:space="preserve">BSA VITA </w:t>
                      </w:r>
                      <w:r w:rsidRPr="00BA11EC">
                        <w:rPr>
                          <w:sz w:val="20"/>
                        </w:rPr>
                        <w:t>soggetti/v2.0</w:t>
                      </w:r>
                      <w:r>
                        <w:rPr>
                          <w:sz w:val="20"/>
                        </w:rPr>
                        <w:t xml:space="preserve"> </w:t>
                      </w:r>
                      <w:r w:rsidR="00E86C8E">
                        <w:rPr>
                          <w:sz w:val="20"/>
                        </w:rPr>
                        <w:t>(new)</w:t>
                      </w:r>
                    </w:p>
                  </w:txbxContent>
                </v:textbox>
              </v:rect>
            </w:pict>
          </mc:Fallback>
        </mc:AlternateContent>
      </w:r>
      <w:r w:rsidR="00624C48">
        <w:rPr>
          <w:noProof/>
          <w:sz w:val="20"/>
        </w:rPr>
        <mc:AlternateContent>
          <mc:Choice Requires="wps">
            <w:drawing>
              <wp:anchor distT="0" distB="0" distL="114300" distR="114300" simplePos="0" relativeHeight="251754496" behindDoc="0" locked="0" layoutInCell="1" allowOverlap="1" wp14:anchorId="39ED13B0" wp14:editId="780C8723">
                <wp:simplePos x="0" y="0"/>
                <wp:positionH relativeFrom="column">
                  <wp:posOffset>2105025</wp:posOffset>
                </wp:positionH>
                <wp:positionV relativeFrom="paragraph">
                  <wp:posOffset>1737043</wp:posOffset>
                </wp:positionV>
                <wp:extent cx="271463" cy="0"/>
                <wp:effectExtent l="38100" t="76200" r="14605" b="95250"/>
                <wp:wrapNone/>
                <wp:docPr id="108519805" name="Connettore 2 12"/>
                <wp:cNvGraphicFramePr/>
                <a:graphic xmlns:a="http://schemas.openxmlformats.org/drawingml/2006/main">
                  <a:graphicData uri="http://schemas.microsoft.com/office/word/2010/wordprocessingShape">
                    <wps:wsp>
                      <wps:cNvCnPr/>
                      <wps:spPr>
                        <a:xfrm>
                          <a:off x="0" y="0"/>
                          <a:ext cx="271463"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5AABCD" id="Connettore 2 12" o:spid="_x0000_s1026" type="#_x0000_t32" style="position:absolute;margin-left:165.75pt;margin-top:136.8pt;width:21.4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" strokecolor="#5b9bd5 [3204]" strokeweight=".5pt">
                <v:stroke startarrow="block" endarrow="block" joinstyle="miter"/>
              </v:shape>
            </w:pict>
          </mc:Fallback>
        </mc:AlternateContent>
      </w:r>
      <w:r w:rsidR="00624C48">
        <w:rPr>
          <w:noProof/>
          <w:sz w:val="20"/>
        </w:rPr>
        <mc:AlternateContent>
          <mc:Choice Requires="wps">
            <w:drawing>
              <wp:anchor distT="0" distB="0" distL="114300" distR="114300" simplePos="0" relativeHeight="251753472" behindDoc="0" locked="0" layoutInCell="1" allowOverlap="1" wp14:anchorId="7DA42EDC" wp14:editId="1527DFEC">
                <wp:simplePos x="0" y="0"/>
                <wp:positionH relativeFrom="column">
                  <wp:posOffset>2124075</wp:posOffset>
                </wp:positionH>
                <wp:positionV relativeFrom="paragraph">
                  <wp:posOffset>1217930</wp:posOffset>
                </wp:positionV>
                <wp:extent cx="252413" cy="0"/>
                <wp:effectExtent l="38100" t="76200" r="14605" b="95250"/>
                <wp:wrapNone/>
                <wp:docPr id="986008824" name="Connettore 2 11"/>
                <wp:cNvGraphicFramePr/>
                <a:graphic xmlns:a="http://schemas.openxmlformats.org/drawingml/2006/main">
                  <a:graphicData uri="http://schemas.microsoft.com/office/word/2010/wordprocessingShape">
                    <wps:wsp>
                      <wps:cNvCnPr/>
                      <wps:spPr>
                        <a:xfrm>
                          <a:off x="0" y="0"/>
                          <a:ext cx="252413"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A607FA" id="Connettore 2 11" o:spid="_x0000_s1026" type="#_x0000_t32" style="position:absolute;margin-left:167.25pt;margin-top:95.9pt;width:19.9pt;height:0;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" strokecolor="#5b9bd5 [3204]" strokeweight=".5pt">
                <v:stroke startarrow="block" endarrow="block" joinstyle="miter"/>
              </v:shape>
            </w:pict>
          </mc:Fallback>
        </mc:AlternateContent>
      </w:r>
      <w:r w:rsidR="00F62D74">
        <w:rPr>
          <w:noProof/>
          <w:sz w:val="20"/>
        </w:rPr>
        <mc:AlternateContent>
          <mc:Choice Requires="wps">
            <w:drawing>
              <wp:anchor distT="0" distB="0" distL="114300" distR="114300" simplePos="0" relativeHeight="251716608" behindDoc="0" locked="0" layoutInCell="1" allowOverlap="1" wp14:anchorId="3BA0F35D" wp14:editId="6367D07B">
                <wp:simplePos x="0" y="0"/>
                <wp:positionH relativeFrom="column">
                  <wp:posOffset>3914457</wp:posOffset>
                </wp:positionH>
                <wp:positionV relativeFrom="paragraph">
                  <wp:posOffset>922337</wp:posOffset>
                </wp:positionV>
                <wp:extent cx="1134110" cy="433070"/>
                <wp:effectExtent l="0" t="0" r="27940" b="24130"/>
                <wp:wrapNone/>
                <wp:docPr id="875645740" name="Rettangolo 2"/>
                <wp:cNvGraphicFramePr/>
                <a:graphic xmlns:a="http://schemas.openxmlformats.org/drawingml/2006/main">
                  <a:graphicData uri="http://schemas.microsoft.com/office/word/2010/wordprocessingShape">
                    <wps:wsp>
                      <wps:cNvSpPr/>
                      <wps:spPr>
                        <a:xfrm>
                          <a:off x="0" y="0"/>
                          <a:ext cx="1134110" cy="433070"/>
                        </a:xfrm>
                        <a:prstGeom prst="rect">
                          <a:avLst/>
                        </a:prstGeom>
                        <a:solidFill>
                          <a:srgbClr val="5B9BD5"/>
                        </a:solidFill>
                        <a:ln w="12700" cap="flat" cmpd="sng" algn="ctr">
                          <a:solidFill>
                            <a:srgbClr val="5B9BD5">
                              <a:shade val="15000"/>
                            </a:srgbClr>
                          </a:solidFill>
                          <a:prstDash val="solid"/>
                          <a:miter lim="800000"/>
                        </a:ln>
                        <a:effectLst/>
                      </wps:spPr>
                      <wps:txbx>
                        <w:txbxContent>
                          <w:p w14:paraId="2173B813" w14:textId="720ECFE0" w:rsidR="00E632B6" w:rsidRPr="00E632B6" w:rsidRDefault="00E632B6" w:rsidP="00E632B6">
                            <w:pPr>
                              <w:jc w:val="center"/>
                              <w:rPr>
                                <w:color w:val="FFFFFF" w:themeColor="background1"/>
                              </w:rPr>
                            </w:pPr>
                            <w:r>
                              <w:rPr>
                                <w:color w:val="FFFFFF" w:themeColor="background1"/>
                              </w:rPr>
                              <w:t>AU</w:t>
                            </w:r>
                            <w:r w:rsidR="00E54C6D">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0F35D" id="_x0000_s1043" style="position:absolute;left:0;text-align:left;margin-left:308.2pt;margin-top:72.6pt;width:89.3pt;height:34.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" fillcolor="#5b9bd5" strokecolor="#223f59" strokeweight="1pt">
                <v:textbox>
                  <w:txbxContent>
                    <w:p w14:paraId="2173B813" w14:textId="720ECFE0" w:rsidR="00E632B6" w:rsidRPr="00E632B6" w:rsidRDefault="00E632B6" w:rsidP="00E632B6">
                      <w:pPr>
                        <w:jc w:val="center"/>
                        <w:rPr>
                          <w:color w:val="FFFFFF" w:themeColor="background1"/>
                        </w:rPr>
                      </w:pPr>
                      <w:r>
                        <w:rPr>
                          <w:color w:val="FFFFFF" w:themeColor="background1"/>
                        </w:rPr>
                        <w:t>AU</w:t>
                      </w:r>
                      <w:r w:rsidR="00E54C6D">
                        <w:rPr>
                          <w:color w:val="FFFFFF" w:themeColor="background1"/>
                        </w:rPr>
                        <w:t xml:space="preserve"> </w:t>
                      </w:r>
                    </w:p>
                  </w:txbxContent>
                </v:textbox>
              </v:rect>
            </w:pict>
          </mc:Fallback>
        </mc:AlternateContent>
      </w:r>
      <w:r w:rsidR="00F62D74">
        <w:rPr>
          <w:noProof/>
          <w:sz w:val="20"/>
        </w:rPr>
        <mc:AlternateContent>
          <mc:Choice Requires="wps">
            <w:drawing>
              <wp:anchor distT="0" distB="0" distL="114300" distR="114300" simplePos="0" relativeHeight="251693056" behindDoc="0" locked="0" layoutInCell="1" allowOverlap="1" wp14:anchorId="3EA98A8B" wp14:editId="5B22C09A">
                <wp:simplePos x="0" y="0"/>
                <wp:positionH relativeFrom="column">
                  <wp:posOffset>2389187</wp:posOffset>
                </wp:positionH>
                <wp:positionV relativeFrom="paragraph">
                  <wp:posOffset>1578927</wp:posOffset>
                </wp:positionV>
                <wp:extent cx="1162685" cy="404812"/>
                <wp:effectExtent l="0" t="0" r="18415" b="14605"/>
                <wp:wrapNone/>
                <wp:docPr id="461412401" name="Rettangolo 10"/>
                <wp:cNvGraphicFramePr/>
                <a:graphic xmlns:a="http://schemas.openxmlformats.org/drawingml/2006/main">
                  <a:graphicData uri="http://schemas.microsoft.com/office/word/2010/wordprocessingShape">
                    <wps:wsp>
                      <wps:cNvSpPr/>
                      <wps:spPr>
                        <a:xfrm>
                          <a:off x="0" y="0"/>
                          <a:ext cx="1162685" cy="404812"/>
                        </a:xfrm>
                        <a:prstGeom prst="rect">
                          <a:avLst/>
                        </a:prstGeom>
                        <a:solidFill>
                          <a:srgbClr val="5B9BD5"/>
                        </a:solidFill>
                        <a:ln w="12700" cap="flat" cmpd="sng" algn="ctr">
                          <a:solidFill>
                            <a:srgbClr val="5B9BD5">
                              <a:shade val="15000"/>
                            </a:srgbClr>
                          </a:solidFill>
                          <a:prstDash val="solid"/>
                          <a:miter lim="800000"/>
                        </a:ln>
                        <a:effectLst/>
                      </wps:spPr>
                      <wps:txbx>
                        <w:txbxContent>
                          <w:p w14:paraId="2C95978C" w14:textId="3F37FF03" w:rsidR="004953B2" w:rsidRDefault="007A1188" w:rsidP="004953B2">
                            <w:pPr>
                              <w:jc w:val="center"/>
                            </w:pPr>
                            <w:r>
                              <w:rPr>
                                <w:color w:val="FFFFFF" w:themeColor="background1"/>
                              </w:rPr>
                              <w:t>POSITIV</w:t>
                            </w:r>
                            <w:r w:rsidR="00F62D74">
                              <w:rPr>
                                <w:color w:val="FFFFFF" w:themeColor="background1"/>
                              </w:rPr>
                              <w:t xml:space="preserve"> (ALTRI DATI VTA)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98A8B" id="Rettangolo 10" o:spid="_x0000_s1044" style="position:absolute;left:0;text-align:left;margin-left:188.1pt;margin-top:124.3pt;width:91.55pt;height:3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" fillcolor="#5b9bd5" strokecolor="#223f59" strokeweight="1pt">
                <v:textbox>
                  <w:txbxContent>
                    <w:p w14:paraId="2C95978C" w14:textId="3F37FF03" w:rsidR="004953B2" w:rsidRDefault="007A1188" w:rsidP="004953B2">
                      <w:pPr>
                        <w:jc w:val="center"/>
                      </w:pPr>
                      <w:r>
                        <w:rPr>
                          <w:color w:val="FFFFFF" w:themeColor="background1"/>
                        </w:rPr>
                        <w:t>POSITIV</w:t>
                      </w:r>
                      <w:r w:rsidR="00F62D74">
                        <w:rPr>
                          <w:color w:val="FFFFFF" w:themeColor="background1"/>
                        </w:rPr>
                        <w:t xml:space="preserve"> (ALTRI DATI VTA)</w:t>
                      </w:r>
                    </w:p>
                  </w:txbxContent>
                </v:textbox>
              </v:rect>
            </w:pict>
          </mc:Fallback>
        </mc:AlternateContent>
      </w:r>
      <w:r w:rsidR="00F62D74">
        <w:rPr>
          <w:noProof/>
          <w:sz w:val="20"/>
        </w:rPr>
        <mc:AlternateContent>
          <mc:Choice Requires="wps">
            <w:drawing>
              <wp:anchor distT="0" distB="0" distL="114300" distR="114300" simplePos="0" relativeHeight="251692032" behindDoc="0" locked="0" layoutInCell="1" allowOverlap="1" wp14:anchorId="48437AC5" wp14:editId="6DB3BDB8">
                <wp:simplePos x="0" y="0"/>
                <wp:positionH relativeFrom="column">
                  <wp:posOffset>2375535</wp:posOffset>
                </wp:positionH>
                <wp:positionV relativeFrom="paragraph">
                  <wp:posOffset>937260</wp:posOffset>
                </wp:positionV>
                <wp:extent cx="1163052" cy="433070"/>
                <wp:effectExtent l="0" t="0" r="18415" b="24130"/>
                <wp:wrapNone/>
                <wp:docPr id="567409273" name="Rettangolo 10"/>
                <wp:cNvGraphicFramePr/>
                <a:graphic xmlns:a="http://schemas.openxmlformats.org/drawingml/2006/main">
                  <a:graphicData uri="http://schemas.microsoft.com/office/word/2010/wordprocessingShape">
                    <wps:wsp>
                      <wps:cNvSpPr/>
                      <wps:spPr>
                        <a:xfrm>
                          <a:off x="0" y="0"/>
                          <a:ext cx="1163052" cy="43307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ED04D6" w14:textId="12492237" w:rsidR="004953B2" w:rsidRDefault="00D74FD2" w:rsidP="004953B2">
                            <w:pPr>
                              <w:jc w:val="center"/>
                            </w:pPr>
                            <w:r>
                              <w:t>BSA ANAGRAFE (</w:t>
                            </w:r>
                            <w:r w:rsidR="004953B2">
                              <w:t>SGU8</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437AC5" id="_x0000_s1045" style="position:absolute;left:0;text-align:left;margin-left:187.05pt;margin-top:73.8pt;width:91.6pt;height:34.1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" fillcolor="#5b9bd5 [3204]" strokecolor="#091723 [484]" strokeweight="1pt">
                <v:textbox>
                  <w:txbxContent>
                    <w:p w14:paraId="12ED04D6" w14:textId="12492237" w:rsidR="004953B2" w:rsidRDefault="00D74FD2" w:rsidP="004953B2">
                      <w:pPr>
                        <w:jc w:val="center"/>
                      </w:pPr>
                      <w:r>
                        <w:t>BSA ANAGRAFE (</w:t>
                      </w:r>
                      <w:r w:rsidR="004953B2">
                        <w:t>SGU8</w:t>
                      </w:r>
                      <w:r>
                        <w:t>)</w:t>
                      </w:r>
                    </w:p>
                  </w:txbxContent>
                </v:textbox>
              </v:rect>
            </w:pict>
          </mc:Fallback>
        </mc:AlternateContent>
      </w:r>
      <w:r w:rsidR="00905522">
        <w:rPr>
          <w:noProof/>
          <w:sz w:val="20"/>
        </w:rPr>
        <mc:AlternateContent>
          <mc:Choice Requires="wps">
            <w:drawing>
              <wp:anchor distT="0" distB="0" distL="114300" distR="114300" simplePos="0" relativeHeight="251725824" behindDoc="0" locked="0" layoutInCell="1" allowOverlap="1" wp14:anchorId="4065DF26" wp14:editId="32920586">
                <wp:simplePos x="0" y="0"/>
                <wp:positionH relativeFrom="column">
                  <wp:posOffset>1447800</wp:posOffset>
                </wp:positionH>
                <wp:positionV relativeFrom="paragraph">
                  <wp:posOffset>740778</wp:posOffset>
                </wp:positionV>
                <wp:extent cx="0" cy="340594"/>
                <wp:effectExtent l="76200" t="0" r="76200" b="59690"/>
                <wp:wrapNone/>
                <wp:docPr id="1061673861" name="Connettore 2 8"/>
                <wp:cNvGraphicFramePr/>
                <a:graphic xmlns:a="http://schemas.openxmlformats.org/drawingml/2006/main">
                  <a:graphicData uri="http://schemas.microsoft.com/office/word/2010/wordprocessingShape">
                    <wps:wsp>
                      <wps:cNvCnPr/>
                      <wps:spPr>
                        <a:xfrm>
                          <a:off x="0" y="0"/>
                          <a:ext cx="0" cy="3405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45D18B" id="Connettore 2 8" o:spid="_x0000_s1026" type="#_x0000_t32" style="position:absolute;margin-left:114pt;margin-top:58.35pt;width:0;height:26.8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" strokecolor="#5b9bd5 [3204]" strokeweight=".5pt">
                <v:stroke endarrow="block" joinstyle="miter"/>
              </v:shape>
            </w:pict>
          </mc:Fallback>
        </mc:AlternateContent>
      </w:r>
      <w:r w:rsidR="00B10C8A">
        <w:rPr>
          <w:noProof/>
          <w:sz w:val="20"/>
        </w:rPr>
        <mc:AlternateContent>
          <mc:Choice Requires="wps">
            <w:drawing>
              <wp:anchor distT="0" distB="0" distL="114300" distR="114300" simplePos="0" relativeHeight="251714560" behindDoc="0" locked="0" layoutInCell="1" allowOverlap="1" wp14:anchorId="442CD38E" wp14:editId="60E486D7">
                <wp:simplePos x="0" y="0"/>
                <wp:positionH relativeFrom="column">
                  <wp:posOffset>1447165</wp:posOffset>
                </wp:positionH>
                <wp:positionV relativeFrom="paragraph">
                  <wp:posOffset>1903229</wp:posOffset>
                </wp:positionV>
                <wp:extent cx="0" cy="365760"/>
                <wp:effectExtent l="76200" t="0" r="76200" b="53340"/>
                <wp:wrapNone/>
                <wp:docPr id="1915831847" name="Connettore 2 2"/>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0BF720" id="Connettore 2 2" o:spid="_x0000_s1026" type="#_x0000_t32" style="position:absolute;margin-left:113.95pt;margin-top:149.85pt;width:0;height:28.8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" strokecolor="#5b9bd5 [3204]" strokeweight=".5pt">
                <v:stroke endarrow="block" joinstyle="miter"/>
              </v:shape>
            </w:pict>
          </mc:Fallback>
        </mc:AlternateContent>
      </w:r>
      <w:r w:rsidR="00B10C8A">
        <w:rPr>
          <w:noProof/>
          <w:sz w:val="20"/>
        </w:rPr>
        <mc:AlternateContent>
          <mc:Choice Requires="wps">
            <w:drawing>
              <wp:anchor distT="0" distB="0" distL="114300" distR="114300" simplePos="0" relativeHeight="251689984" behindDoc="0" locked="0" layoutInCell="1" allowOverlap="1" wp14:anchorId="4B36A675" wp14:editId="6E28174C">
                <wp:simplePos x="0" y="0"/>
                <wp:positionH relativeFrom="column">
                  <wp:posOffset>753745</wp:posOffset>
                </wp:positionH>
                <wp:positionV relativeFrom="paragraph">
                  <wp:posOffset>1081171</wp:posOffset>
                </wp:positionV>
                <wp:extent cx="1351213" cy="800602"/>
                <wp:effectExtent l="0" t="0" r="20955" b="19050"/>
                <wp:wrapNone/>
                <wp:docPr id="1070079888" name="Rettangolo 4"/>
                <wp:cNvGraphicFramePr/>
                <a:graphic xmlns:a="http://schemas.openxmlformats.org/drawingml/2006/main">
                  <a:graphicData uri="http://schemas.microsoft.com/office/word/2010/wordprocessingShape">
                    <wps:wsp>
                      <wps:cNvSpPr/>
                      <wps:spPr>
                        <a:xfrm>
                          <a:off x="0" y="0"/>
                          <a:ext cx="1351213" cy="8006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634255" w14:textId="0CE52134" w:rsidR="004953B2" w:rsidRDefault="00135CF1" w:rsidP="004953B2">
                            <w:pPr>
                              <w:jc w:val="center"/>
                            </w:pPr>
                            <w:r w:rsidRPr="00FD2E73">
                              <w:rPr>
                                <w:sz w:val="20"/>
                              </w:rPr>
                              <w:t>BFF di GET soggetti</w:t>
                            </w:r>
                            <w:r w:rsidR="009F789B">
                              <w:rPr>
                                <w:sz w:val="20"/>
                              </w:rPr>
                              <w:t xml:space="preserve"> (new)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6A675" id="_x0000_s1046" style="position:absolute;left:0;text-align:left;margin-left:59.35pt;margin-top:85.15pt;width:106.4pt;height:63.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" fillcolor="#5b9bd5 [3204]" strokecolor="#091723 [484]" strokeweight="1pt">
                <v:textbox>
                  <w:txbxContent>
                    <w:p w14:paraId="76634255" w14:textId="0CE52134" w:rsidR="004953B2" w:rsidRDefault="00135CF1" w:rsidP="004953B2">
                      <w:pPr>
                        <w:jc w:val="center"/>
                      </w:pPr>
                      <w:r w:rsidRPr="00FD2E73">
                        <w:rPr>
                          <w:sz w:val="20"/>
                        </w:rPr>
                        <w:t>BFF di GET soggetti</w:t>
                      </w:r>
                      <w:r w:rsidR="009F789B">
                        <w:rPr>
                          <w:sz w:val="20"/>
                        </w:rPr>
                        <w:t xml:space="preserve"> (new)</w:t>
                      </w:r>
                    </w:p>
                  </w:txbxContent>
                </v:textbox>
              </v:rect>
            </w:pict>
          </mc:Fallback>
        </mc:AlternateContent>
      </w:r>
    </w:p>
    <w:p w14:paraId="76D31F4D" w14:textId="3BE31EB3" w:rsidR="002C057B" w:rsidRDefault="00530EB8" w:rsidP="00530EB8">
      <w:pPr>
        <w:pStyle w:val="Titolo1"/>
        <w:numPr>
          <w:ilvl w:val="0"/>
          <w:numId w:val="8"/>
        </w:numPr>
      </w:pPr>
      <w:bookmarkStart w:id="85" w:name="_Toc208504992"/>
      <w:bookmarkEnd w:id="83"/>
      <w:r>
        <w:lastRenderedPageBreak/>
        <w:t>Allegati</w:t>
      </w:r>
      <w:bookmarkEnd w:id="85"/>
    </w:p>
    <w:sectPr w:rsidR="002C057B" w:rsidSect="004B749E">
      <w:headerReference w:type="default" r:id="rId21"/>
      <w:footerReference w:type="default" r:id="rId22"/>
      <w:headerReference w:type="first" r:id="rId23"/>
      <w:footerReference w:type="first" r:id="rId24"/>
      <w:pgSz w:w="11909" w:h="16834" w:code="9"/>
      <w:pgMar w:top="1440" w:right="1080" w:bottom="1440" w:left="1080"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0E60B" w14:textId="77777777" w:rsidR="00B8677E" w:rsidRDefault="00B8677E">
      <w:r>
        <w:separator/>
      </w:r>
    </w:p>
  </w:endnote>
  <w:endnote w:type="continuationSeparator" w:id="0">
    <w:p w14:paraId="7D83E916" w14:textId="77777777" w:rsidR="00B8677E" w:rsidRDefault="00B8677E">
      <w:r>
        <w:continuationSeparator/>
      </w:r>
    </w:p>
  </w:endnote>
  <w:endnote w:type="continuationNotice" w:id="1">
    <w:p w14:paraId="1F15FCFC" w14:textId="77777777" w:rsidR="00B8677E" w:rsidRDefault="00B867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5041" w14:textId="0812A24B" w:rsidR="00DA51B8" w:rsidRDefault="00DA51B8">
    <w:pPr>
      <w:pStyle w:val="Pidipagina"/>
      <w:pBdr>
        <w:top w:val="single" w:sz="4" w:space="1" w:color="auto"/>
      </w:pBdr>
      <w:tabs>
        <w:tab w:val="clear" w:pos="4320"/>
        <w:tab w:val="clear" w:pos="8640"/>
        <w:tab w:val="right" w:pos="9720"/>
      </w:tabs>
      <w:rPr>
        <w:noProof/>
        <w:snapToGrid w:val="0"/>
      </w:rPr>
    </w:pPr>
    <w:r>
      <w:rPr>
        <w:noProof/>
        <w:snapToGrid w:val="0"/>
      </w:rPr>
      <w:tab/>
    </w:r>
    <w:bookmarkStart w:id="86" w:name="_Toc456668787"/>
    <w:bookmarkStart w:id="87" w:name="Titolo"/>
    <w:r>
      <w:rPr>
        <w:noProof/>
        <w:snapToGrid w:val="0"/>
      </w:rPr>
      <w:t xml:space="preserve">Pagina </w:t>
    </w:r>
    <w:r>
      <w:rPr>
        <w:noProof/>
        <w:snapToGrid w:val="0"/>
      </w:rPr>
      <w:fldChar w:fldCharType="begin"/>
    </w:r>
    <w:r>
      <w:rPr>
        <w:noProof/>
        <w:snapToGrid w:val="0"/>
      </w:rPr>
      <w:instrText xml:space="preserve"> PAGE </w:instrText>
    </w:r>
    <w:r>
      <w:rPr>
        <w:noProof/>
        <w:snapToGrid w:val="0"/>
      </w:rPr>
      <w:fldChar w:fldCharType="separate"/>
    </w:r>
    <w:r>
      <w:rPr>
        <w:noProof/>
        <w:snapToGrid w:val="0"/>
      </w:rPr>
      <w:t>24</w:t>
    </w:r>
    <w:r>
      <w:rPr>
        <w:noProof/>
        <w:snapToGrid w:val="0"/>
      </w:rPr>
      <w:fldChar w:fldCharType="end"/>
    </w:r>
    <w:r>
      <w:rPr>
        <w:noProof/>
        <w:snapToGrid w:val="0"/>
      </w:rPr>
      <w:t xml:space="preserve"> di </w:t>
    </w:r>
    <w:bookmarkEnd w:id="86"/>
    <w:bookmarkEnd w:id="87"/>
    <w:r w:rsidR="005D7231">
      <w:rPr>
        <w:noProof/>
        <w:snapToGrid w:val="0"/>
      </w:rPr>
      <w:fldChar w:fldCharType="begin"/>
    </w:r>
    <w:r w:rsidR="005D7231">
      <w:rPr>
        <w:noProof/>
        <w:snapToGrid w:val="0"/>
      </w:rPr>
      <w:instrText xml:space="preserve"> NUMPAGES  </w:instrText>
    </w:r>
    <w:r w:rsidR="005D7231">
      <w:rPr>
        <w:noProof/>
        <w:snapToGrid w:val="0"/>
      </w:rPr>
      <w:fldChar w:fldCharType="separate"/>
    </w:r>
    <w:r w:rsidR="005D7231">
      <w:rPr>
        <w:noProof/>
        <w:snapToGrid w:val="0"/>
      </w:rPr>
      <w:t>28</w:t>
    </w:r>
    <w:r w:rsidR="005D7231">
      <w:rPr>
        <w:noProof/>
        <w:snapToGrid w:val="0"/>
      </w:rPr>
      <w:fldChar w:fldCharType="end"/>
    </w:r>
  </w:p>
  <w:p w14:paraId="6A035042" w14:textId="77777777" w:rsidR="00DA51B8" w:rsidRDefault="00DA51B8">
    <w:pPr>
      <w:pStyle w:val="Pidipagina"/>
      <w:pBdr>
        <w:top w:val="single" w:sz="4" w:space="1" w:color="auto"/>
      </w:pBdr>
      <w:tabs>
        <w:tab w:val="clear" w:pos="4320"/>
        <w:tab w:val="clear" w:pos="8640"/>
        <w:tab w:val="right" w:pos="97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5044" w14:textId="77777777" w:rsidR="00DA51B8" w:rsidRDefault="00DA51B8">
    <w:pPr>
      <w:pStyle w:val="Pidipagina"/>
      <w:tabs>
        <w:tab w:val="clear" w:pos="4320"/>
      </w:tabs>
      <w:jc w:val="right"/>
      <w:rPr>
        <w:sz w:val="16"/>
      </w:rPr>
    </w:pPr>
    <w:r>
      <w:rPr>
        <w:sz w:val="16"/>
      </w:rPr>
      <w:t>TPL_DFU_1.0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44F7" w14:textId="77777777" w:rsidR="00B8677E" w:rsidRDefault="00B8677E">
      <w:r>
        <w:separator/>
      </w:r>
    </w:p>
  </w:footnote>
  <w:footnote w:type="continuationSeparator" w:id="0">
    <w:p w14:paraId="3528C537" w14:textId="77777777" w:rsidR="00B8677E" w:rsidRDefault="00B8677E">
      <w:r>
        <w:continuationSeparator/>
      </w:r>
    </w:p>
  </w:footnote>
  <w:footnote w:type="continuationNotice" w:id="1">
    <w:p w14:paraId="658248A6" w14:textId="77777777" w:rsidR="00B8677E" w:rsidRDefault="00B867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35" w:type="dxa"/>
      <w:tblLayout w:type="fixed"/>
      <w:tblCellMar>
        <w:left w:w="107" w:type="dxa"/>
        <w:right w:w="107" w:type="dxa"/>
      </w:tblCellMar>
      <w:tblLook w:val="0000" w:firstRow="0" w:lastRow="0" w:firstColumn="0" w:lastColumn="0" w:noHBand="0" w:noVBand="0"/>
    </w:tblPr>
    <w:tblGrid>
      <w:gridCol w:w="1560"/>
      <w:gridCol w:w="6804"/>
      <w:gridCol w:w="1701"/>
    </w:tblGrid>
    <w:tr w:rsidR="00DA51B8" w14:paraId="6A03503F" w14:textId="77777777" w:rsidTr="00190A40">
      <w:trPr>
        <w:cantSplit/>
        <w:trHeight w:val="847"/>
      </w:trPr>
      <w:tc>
        <w:tcPr>
          <w:tcW w:w="1560" w:type="dxa"/>
        </w:tcPr>
        <w:p w14:paraId="6A03503C" w14:textId="77777777" w:rsidR="00DA51B8" w:rsidRDefault="00DA51B8">
          <w:pPr>
            <w:rPr>
              <w:sz w:val="16"/>
              <w:vertAlign w:val="subscript"/>
            </w:rPr>
          </w:pPr>
          <w:r w:rsidRPr="006750CE">
            <w:rPr>
              <w:noProof/>
              <w:lang w:eastAsia="it-IT"/>
            </w:rPr>
            <w:drawing>
              <wp:inline distT="0" distB="0" distL="0" distR="0" wp14:anchorId="6A035045" wp14:editId="6A035046">
                <wp:extent cx="600075" cy="876300"/>
                <wp:effectExtent l="0" t="0" r="0" b="0"/>
                <wp:docPr id="5"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876300"/>
                        </a:xfrm>
                        <a:prstGeom prst="rect">
                          <a:avLst/>
                        </a:prstGeom>
                        <a:noFill/>
                        <a:ln>
                          <a:noFill/>
                        </a:ln>
                      </pic:spPr>
                    </pic:pic>
                  </a:graphicData>
                </a:graphic>
              </wp:inline>
            </w:drawing>
          </w:r>
        </w:p>
      </w:tc>
      <w:tc>
        <w:tcPr>
          <w:tcW w:w="6804" w:type="dxa"/>
        </w:tcPr>
        <w:p w14:paraId="6A03503D" w14:textId="7BC03AE5" w:rsidR="00DA51B8" w:rsidRPr="006F5F36" w:rsidRDefault="007B6996" w:rsidP="00BC7AE1">
          <w:pPr>
            <w:jc w:val="center"/>
            <w:rPr>
              <w:b/>
              <w:i/>
              <w:sz w:val="20"/>
            </w:rPr>
          </w:pPr>
          <w:r>
            <w:rPr>
              <w:b/>
              <w:bCs/>
            </w:rPr>
            <w:t xml:space="preserve">Piano Trasformazione </w:t>
          </w:r>
          <w:r w:rsidR="004450AB">
            <w:rPr>
              <w:b/>
              <w:bCs/>
            </w:rPr>
            <w:t>Reinvestimenti</w:t>
          </w:r>
        </w:p>
      </w:tc>
      <w:tc>
        <w:tcPr>
          <w:tcW w:w="1701" w:type="dxa"/>
        </w:tcPr>
        <w:p w14:paraId="6A03503E" w14:textId="77777777" w:rsidR="00DA51B8" w:rsidRPr="006F5F36" w:rsidRDefault="00DA51B8" w:rsidP="009712DB">
          <w:pPr>
            <w:rPr>
              <w:b/>
              <w:color w:val="008080"/>
              <w:sz w:val="20"/>
            </w:rPr>
          </w:pPr>
        </w:p>
      </w:tc>
    </w:tr>
  </w:tbl>
  <w:p w14:paraId="6A035040" w14:textId="77777777" w:rsidR="00DA51B8" w:rsidRDefault="00DA51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5043" w14:textId="77777777" w:rsidR="00DA51B8" w:rsidRDefault="00DA51B8">
    <w:pPr>
      <w:pStyle w:val="Intestazione"/>
    </w:pPr>
    <w:r w:rsidRPr="00056812">
      <w:rPr>
        <w:noProof/>
        <w:color w:val="000080"/>
        <w:lang w:eastAsia="it-IT"/>
      </w:rPr>
      <w:drawing>
        <wp:inline distT="0" distB="0" distL="0" distR="0" wp14:anchorId="6A035047" wp14:editId="6A035048">
          <wp:extent cx="600075" cy="876300"/>
          <wp:effectExtent l="0" t="0" r="0" b="0"/>
          <wp:docPr id="6"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876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4" o:spid="_x0000_i1026" type="#_x0000_t75" style="width:88.65pt;height:45pt;visibility:visible;mso-wrap-style:square" o:bullet="t">
        <v:imagedata r:id="rId1" o:title=""/>
      </v:shape>
    </w:pict>
  </w:numPicBullet>
  <w:abstractNum w:abstractNumId="0" w15:restartNumberingAfterBreak="0">
    <w:nsid w:val="03626D50"/>
    <w:multiLevelType w:val="multilevel"/>
    <w:tmpl w:val="D728BD66"/>
    <w:lvl w:ilvl="0">
      <w:start w:val="1"/>
      <w:numFmt w:val="decimal"/>
      <w:pStyle w:val="Titolo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Titolo3"/>
      <w:lvlText w:val="%1.%2.%3"/>
      <w:lvlJc w:val="left"/>
      <w:pPr>
        <w:tabs>
          <w:tab w:val="num" w:pos="1571"/>
        </w:tabs>
        <w:ind w:left="1571"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 w15:restartNumberingAfterBreak="0">
    <w:nsid w:val="0510772E"/>
    <w:multiLevelType w:val="hybridMultilevel"/>
    <w:tmpl w:val="0FC09A08"/>
    <w:lvl w:ilvl="0" w:tplc="DB7E0F8A">
      <w:start w:val="1"/>
      <w:numFmt w:val="decimalZero"/>
      <w:pStyle w:val="Entity"/>
      <w:lvlText w:val="ENT%1 –"/>
      <w:lvlJc w:val="left"/>
      <w:pPr>
        <w:tabs>
          <w:tab w:val="num" w:pos="1080"/>
        </w:tabs>
        <w:ind w:left="680" w:hanging="680"/>
      </w:pPr>
      <w:rPr>
        <w:rFonts w:hint="default"/>
      </w:rPr>
    </w:lvl>
    <w:lvl w:ilvl="1" w:tplc="7BF03C72" w:tentative="1">
      <w:start w:val="1"/>
      <w:numFmt w:val="lowerLetter"/>
      <w:lvlText w:val="%2."/>
      <w:lvlJc w:val="left"/>
      <w:pPr>
        <w:tabs>
          <w:tab w:val="num" w:pos="1440"/>
        </w:tabs>
        <w:ind w:left="1440" w:hanging="360"/>
      </w:pPr>
    </w:lvl>
    <w:lvl w:ilvl="2" w:tplc="756405F4" w:tentative="1">
      <w:start w:val="1"/>
      <w:numFmt w:val="lowerRoman"/>
      <w:lvlText w:val="%3."/>
      <w:lvlJc w:val="right"/>
      <w:pPr>
        <w:tabs>
          <w:tab w:val="num" w:pos="2160"/>
        </w:tabs>
        <w:ind w:left="2160" w:hanging="180"/>
      </w:pPr>
    </w:lvl>
    <w:lvl w:ilvl="3" w:tplc="BA0263BA" w:tentative="1">
      <w:start w:val="1"/>
      <w:numFmt w:val="decimal"/>
      <w:lvlText w:val="%4."/>
      <w:lvlJc w:val="left"/>
      <w:pPr>
        <w:tabs>
          <w:tab w:val="num" w:pos="2880"/>
        </w:tabs>
        <w:ind w:left="2880" w:hanging="360"/>
      </w:pPr>
    </w:lvl>
    <w:lvl w:ilvl="4" w:tplc="3C6E9ECA" w:tentative="1">
      <w:start w:val="1"/>
      <w:numFmt w:val="lowerLetter"/>
      <w:lvlText w:val="%5."/>
      <w:lvlJc w:val="left"/>
      <w:pPr>
        <w:tabs>
          <w:tab w:val="num" w:pos="3600"/>
        </w:tabs>
        <w:ind w:left="3600" w:hanging="360"/>
      </w:pPr>
    </w:lvl>
    <w:lvl w:ilvl="5" w:tplc="40C8AA30" w:tentative="1">
      <w:start w:val="1"/>
      <w:numFmt w:val="lowerRoman"/>
      <w:lvlText w:val="%6."/>
      <w:lvlJc w:val="right"/>
      <w:pPr>
        <w:tabs>
          <w:tab w:val="num" w:pos="4320"/>
        </w:tabs>
        <w:ind w:left="4320" w:hanging="180"/>
      </w:pPr>
    </w:lvl>
    <w:lvl w:ilvl="6" w:tplc="6002AEDC" w:tentative="1">
      <w:start w:val="1"/>
      <w:numFmt w:val="decimal"/>
      <w:lvlText w:val="%7."/>
      <w:lvlJc w:val="left"/>
      <w:pPr>
        <w:tabs>
          <w:tab w:val="num" w:pos="5040"/>
        </w:tabs>
        <w:ind w:left="5040" w:hanging="360"/>
      </w:pPr>
    </w:lvl>
    <w:lvl w:ilvl="7" w:tplc="BB541C76" w:tentative="1">
      <w:start w:val="1"/>
      <w:numFmt w:val="lowerLetter"/>
      <w:lvlText w:val="%8."/>
      <w:lvlJc w:val="left"/>
      <w:pPr>
        <w:tabs>
          <w:tab w:val="num" w:pos="5760"/>
        </w:tabs>
        <w:ind w:left="5760" w:hanging="360"/>
      </w:pPr>
    </w:lvl>
    <w:lvl w:ilvl="8" w:tplc="6268B9B8" w:tentative="1">
      <w:start w:val="1"/>
      <w:numFmt w:val="lowerRoman"/>
      <w:lvlText w:val="%9."/>
      <w:lvlJc w:val="right"/>
      <w:pPr>
        <w:tabs>
          <w:tab w:val="num" w:pos="6480"/>
        </w:tabs>
        <w:ind w:left="6480" w:hanging="180"/>
      </w:pPr>
    </w:lvl>
  </w:abstractNum>
  <w:abstractNum w:abstractNumId="2" w15:restartNumberingAfterBreak="0">
    <w:nsid w:val="06117A52"/>
    <w:multiLevelType w:val="hybridMultilevel"/>
    <w:tmpl w:val="148E0E96"/>
    <w:lvl w:ilvl="0" w:tplc="04100001">
      <w:start w:val="1"/>
      <w:numFmt w:val="bullet"/>
      <w:lvlText w:val=""/>
      <w:lvlJc w:val="left"/>
      <w:pPr>
        <w:ind w:left="1364" w:hanging="360"/>
      </w:pPr>
      <w:rPr>
        <w:rFonts w:ascii="Symbol" w:hAnsi="Symbol" w:hint="default"/>
      </w:rPr>
    </w:lvl>
    <w:lvl w:ilvl="1" w:tplc="04100003">
      <w:start w:val="1"/>
      <w:numFmt w:val="bullet"/>
      <w:lvlText w:val="o"/>
      <w:lvlJc w:val="left"/>
      <w:pPr>
        <w:ind w:left="2084" w:hanging="360"/>
      </w:pPr>
      <w:rPr>
        <w:rFonts w:ascii="Courier New" w:hAnsi="Courier New" w:cs="Courier New" w:hint="default"/>
      </w:rPr>
    </w:lvl>
    <w:lvl w:ilvl="2" w:tplc="04100005" w:tentative="1">
      <w:start w:val="1"/>
      <w:numFmt w:val="bullet"/>
      <w:lvlText w:val=""/>
      <w:lvlJc w:val="left"/>
      <w:pPr>
        <w:ind w:left="2804" w:hanging="360"/>
      </w:pPr>
      <w:rPr>
        <w:rFonts w:ascii="Wingdings" w:hAnsi="Wingdings" w:hint="default"/>
      </w:rPr>
    </w:lvl>
    <w:lvl w:ilvl="3" w:tplc="04100001" w:tentative="1">
      <w:start w:val="1"/>
      <w:numFmt w:val="bullet"/>
      <w:lvlText w:val=""/>
      <w:lvlJc w:val="left"/>
      <w:pPr>
        <w:ind w:left="3524" w:hanging="360"/>
      </w:pPr>
      <w:rPr>
        <w:rFonts w:ascii="Symbol" w:hAnsi="Symbol" w:hint="default"/>
      </w:rPr>
    </w:lvl>
    <w:lvl w:ilvl="4" w:tplc="04100003" w:tentative="1">
      <w:start w:val="1"/>
      <w:numFmt w:val="bullet"/>
      <w:lvlText w:val="o"/>
      <w:lvlJc w:val="left"/>
      <w:pPr>
        <w:ind w:left="4244" w:hanging="360"/>
      </w:pPr>
      <w:rPr>
        <w:rFonts w:ascii="Courier New" w:hAnsi="Courier New" w:cs="Courier New" w:hint="default"/>
      </w:rPr>
    </w:lvl>
    <w:lvl w:ilvl="5" w:tplc="04100005" w:tentative="1">
      <w:start w:val="1"/>
      <w:numFmt w:val="bullet"/>
      <w:lvlText w:val=""/>
      <w:lvlJc w:val="left"/>
      <w:pPr>
        <w:ind w:left="4964" w:hanging="360"/>
      </w:pPr>
      <w:rPr>
        <w:rFonts w:ascii="Wingdings" w:hAnsi="Wingdings" w:hint="default"/>
      </w:rPr>
    </w:lvl>
    <w:lvl w:ilvl="6" w:tplc="04100001" w:tentative="1">
      <w:start w:val="1"/>
      <w:numFmt w:val="bullet"/>
      <w:lvlText w:val=""/>
      <w:lvlJc w:val="left"/>
      <w:pPr>
        <w:ind w:left="5684" w:hanging="360"/>
      </w:pPr>
      <w:rPr>
        <w:rFonts w:ascii="Symbol" w:hAnsi="Symbol" w:hint="default"/>
      </w:rPr>
    </w:lvl>
    <w:lvl w:ilvl="7" w:tplc="04100003" w:tentative="1">
      <w:start w:val="1"/>
      <w:numFmt w:val="bullet"/>
      <w:lvlText w:val="o"/>
      <w:lvlJc w:val="left"/>
      <w:pPr>
        <w:ind w:left="6404" w:hanging="360"/>
      </w:pPr>
      <w:rPr>
        <w:rFonts w:ascii="Courier New" w:hAnsi="Courier New" w:cs="Courier New" w:hint="default"/>
      </w:rPr>
    </w:lvl>
    <w:lvl w:ilvl="8" w:tplc="04100005" w:tentative="1">
      <w:start w:val="1"/>
      <w:numFmt w:val="bullet"/>
      <w:lvlText w:val=""/>
      <w:lvlJc w:val="left"/>
      <w:pPr>
        <w:ind w:left="7124" w:hanging="360"/>
      </w:pPr>
      <w:rPr>
        <w:rFonts w:ascii="Wingdings" w:hAnsi="Wingdings" w:hint="default"/>
      </w:rPr>
    </w:lvl>
  </w:abstractNum>
  <w:abstractNum w:abstractNumId="3" w15:restartNumberingAfterBreak="0">
    <w:nsid w:val="0B057274"/>
    <w:multiLevelType w:val="multilevel"/>
    <w:tmpl w:val="2C4C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76E0A"/>
    <w:multiLevelType w:val="hybridMultilevel"/>
    <w:tmpl w:val="AB125F0A"/>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5" w15:restartNumberingAfterBreak="0">
    <w:nsid w:val="0D907637"/>
    <w:multiLevelType w:val="hybridMultilevel"/>
    <w:tmpl w:val="E1CAB58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EED59DB"/>
    <w:multiLevelType w:val="hybridMultilevel"/>
    <w:tmpl w:val="E3A0147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7" w15:restartNumberingAfterBreak="0">
    <w:nsid w:val="13525DC2"/>
    <w:multiLevelType w:val="hybridMultilevel"/>
    <w:tmpl w:val="3BA0C21E"/>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46E67FF"/>
    <w:multiLevelType w:val="multilevel"/>
    <w:tmpl w:val="CF1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733A00"/>
    <w:multiLevelType w:val="hybridMultilevel"/>
    <w:tmpl w:val="67EEA268"/>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8F104AE"/>
    <w:multiLevelType w:val="multilevel"/>
    <w:tmpl w:val="51D0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7519B"/>
    <w:multiLevelType w:val="hybridMultilevel"/>
    <w:tmpl w:val="E286B94E"/>
    <w:lvl w:ilvl="0" w:tplc="04100003">
      <w:start w:val="1"/>
      <w:numFmt w:val="bullet"/>
      <w:lvlText w:val="o"/>
      <w:lvlJc w:val="left"/>
      <w:pPr>
        <w:ind w:left="1212" w:hanging="360"/>
      </w:pPr>
      <w:rPr>
        <w:rFonts w:ascii="Courier New" w:hAnsi="Courier New" w:cs="Courier New" w:hint="default"/>
      </w:rPr>
    </w:lvl>
    <w:lvl w:ilvl="1" w:tplc="04100003" w:tentative="1">
      <w:start w:val="1"/>
      <w:numFmt w:val="bullet"/>
      <w:lvlText w:val="o"/>
      <w:lvlJc w:val="left"/>
      <w:pPr>
        <w:ind w:left="1932" w:hanging="360"/>
      </w:pPr>
      <w:rPr>
        <w:rFonts w:ascii="Courier New" w:hAnsi="Courier New" w:cs="Courier New" w:hint="default"/>
      </w:rPr>
    </w:lvl>
    <w:lvl w:ilvl="2" w:tplc="04100005" w:tentative="1">
      <w:start w:val="1"/>
      <w:numFmt w:val="bullet"/>
      <w:lvlText w:val=""/>
      <w:lvlJc w:val="left"/>
      <w:pPr>
        <w:ind w:left="2652" w:hanging="360"/>
      </w:pPr>
      <w:rPr>
        <w:rFonts w:ascii="Wingdings" w:hAnsi="Wingdings" w:hint="default"/>
      </w:rPr>
    </w:lvl>
    <w:lvl w:ilvl="3" w:tplc="04100001" w:tentative="1">
      <w:start w:val="1"/>
      <w:numFmt w:val="bullet"/>
      <w:lvlText w:val=""/>
      <w:lvlJc w:val="left"/>
      <w:pPr>
        <w:ind w:left="3372" w:hanging="360"/>
      </w:pPr>
      <w:rPr>
        <w:rFonts w:ascii="Symbol" w:hAnsi="Symbol" w:hint="default"/>
      </w:rPr>
    </w:lvl>
    <w:lvl w:ilvl="4" w:tplc="04100003" w:tentative="1">
      <w:start w:val="1"/>
      <w:numFmt w:val="bullet"/>
      <w:lvlText w:val="o"/>
      <w:lvlJc w:val="left"/>
      <w:pPr>
        <w:ind w:left="4092" w:hanging="360"/>
      </w:pPr>
      <w:rPr>
        <w:rFonts w:ascii="Courier New" w:hAnsi="Courier New" w:cs="Courier New" w:hint="default"/>
      </w:rPr>
    </w:lvl>
    <w:lvl w:ilvl="5" w:tplc="04100005" w:tentative="1">
      <w:start w:val="1"/>
      <w:numFmt w:val="bullet"/>
      <w:lvlText w:val=""/>
      <w:lvlJc w:val="left"/>
      <w:pPr>
        <w:ind w:left="4812" w:hanging="360"/>
      </w:pPr>
      <w:rPr>
        <w:rFonts w:ascii="Wingdings" w:hAnsi="Wingdings" w:hint="default"/>
      </w:rPr>
    </w:lvl>
    <w:lvl w:ilvl="6" w:tplc="04100001" w:tentative="1">
      <w:start w:val="1"/>
      <w:numFmt w:val="bullet"/>
      <w:lvlText w:val=""/>
      <w:lvlJc w:val="left"/>
      <w:pPr>
        <w:ind w:left="5532" w:hanging="360"/>
      </w:pPr>
      <w:rPr>
        <w:rFonts w:ascii="Symbol" w:hAnsi="Symbol" w:hint="default"/>
      </w:rPr>
    </w:lvl>
    <w:lvl w:ilvl="7" w:tplc="04100003" w:tentative="1">
      <w:start w:val="1"/>
      <w:numFmt w:val="bullet"/>
      <w:lvlText w:val="o"/>
      <w:lvlJc w:val="left"/>
      <w:pPr>
        <w:ind w:left="6252" w:hanging="360"/>
      </w:pPr>
      <w:rPr>
        <w:rFonts w:ascii="Courier New" w:hAnsi="Courier New" w:cs="Courier New" w:hint="default"/>
      </w:rPr>
    </w:lvl>
    <w:lvl w:ilvl="8" w:tplc="04100005" w:tentative="1">
      <w:start w:val="1"/>
      <w:numFmt w:val="bullet"/>
      <w:lvlText w:val=""/>
      <w:lvlJc w:val="left"/>
      <w:pPr>
        <w:ind w:left="6972" w:hanging="360"/>
      </w:pPr>
      <w:rPr>
        <w:rFonts w:ascii="Wingdings" w:hAnsi="Wingdings" w:hint="default"/>
      </w:rPr>
    </w:lvl>
  </w:abstractNum>
  <w:abstractNum w:abstractNumId="12" w15:restartNumberingAfterBreak="0">
    <w:nsid w:val="1A7B11EF"/>
    <w:multiLevelType w:val="hybridMultilevel"/>
    <w:tmpl w:val="47AE63F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3" w15:restartNumberingAfterBreak="0">
    <w:nsid w:val="1EDB6A49"/>
    <w:multiLevelType w:val="hybridMultilevel"/>
    <w:tmpl w:val="6726A12E"/>
    <w:lvl w:ilvl="0" w:tplc="0410000B">
      <w:start w:val="1"/>
      <w:numFmt w:val="bullet"/>
      <w:lvlText w:val=""/>
      <w:lvlJc w:val="left"/>
      <w:pPr>
        <w:ind w:left="1004" w:hanging="360"/>
      </w:pPr>
      <w:rPr>
        <w:rFonts w:ascii="Wingdings" w:hAnsi="Wingding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1EE856FC"/>
    <w:multiLevelType w:val="hybridMultilevel"/>
    <w:tmpl w:val="86A288C6"/>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5" w15:restartNumberingAfterBreak="0">
    <w:nsid w:val="26901DBF"/>
    <w:multiLevelType w:val="hybridMultilevel"/>
    <w:tmpl w:val="91088148"/>
    <w:lvl w:ilvl="0" w:tplc="9A7E679E">
      <w:start w:val="1"/>
      <w:numFmt w:val="decimal"/>
      <w:lvlText w:val="%1)"/>
      <w:lvlJc w:val="left"/>
      <w:pPr>
        <w:ind w:left="644" w:hanging="360"/>
      </w:pPr>
      <w:rPr>
        <w:rFonts w:hint="default"/>
      </w:rPr>
    </w:lvl>
    <w:lvl w:ilvl="1" w:tplc="04100019">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6" w15:restartNumberingAfterBreak="0">
    <w:nsid w:val="2DDD2DC9"/>
    <w:multiLevelType w:val="hybridMultilevel"/>
    <w:tmpl w:val="62BEAD44"/>
    <w:lvl w:ilvl="0" w:tplc="04100001">
      <w:start w:val="1"/>
      <w:numFmt w:val="bullet"/>
      <w:lvlText w:val=""/>
      <w:lvlJc w:val="left"/>
      <w:pPr>
        <w:ind w:left="1724" w:hanging="360"/>
      </w:pPr>
      <w:rPr>
        <w:rFonts w:ascii="Symbol" w:hAnsi="Symbol" w:hint="default"/>
      </w:rPr>
    </w:lvl>
    <w:lvl w:ilvl="1" w:tplc="04100003" w:tentative="1">
      <w:start w:val="1"/>
      <w:numFmt w:val="bullet"/>
      <w:lvlText w:val="o"/>
      <w:lvlJc w:val="left"/>
      <w:pPr>
        <w:ind w:left="2444" w:hanging="360"/>
      </w:pPr>
      <w:rPr>
        <w:rFonts w:ascii="Courier New" w:hAnsi="Courier New" w:cs="Courier New" w:hint="default"/>
      </w:rPr>
    </w:lvl>
    <w:lvl w:ilvl="2" w:tplc="04100005" w:tentative="1">
      <w:start w:val="1"/>
      <w:numFmt w:val="bullet"/>
      <w:lvlText w:val=""/>
      <w:lvlJc w:val="left"/>
      <w:pPr>
        <w:ind w:left="3164" w:hanging="360"/>
      </w:pPr>
      <w:rPr>
        <w:rFonts w:ascii="Wingdings" w:hAnsi="Wingdings" w:hint="default"/>
      </w:rPr>
    </w:lvl>
    <w:lvl w:ilvl="3" w:tplc="04100001" w:tentative="1">
      <w:start w:val="1"/>
      <w:numFmt w:val="bullet"/>
      <w:lvlText w:val=""/>
      <w:lvlJc w:val="left"/>
      <w:pPr>
        <w:ind w:left="3884" w:hanging="360"/>
      </w:pPr>
      <w:rPr>
        <w:rFonts w:ascii="Symbol" w:hAnsi="Symbol" w:hint="default"/>
      </w:rPr>
    </w:lvl>
    <w:lvl w:ilvl="4" w:tplc="04100003" w:tentative="1">
      <w:start w:val="1"/>
      <w:numFmt w:val="bullet"/>
      <w:lvlText w:val="o"/>
      <w:lvlJc w:val="left"/>
      <w:pPr>
        <w:ind w:left="4604" w:hanging="360"/>
      </w:pPr>
      <w:rPr>
        <w:rFonts w:ascii="Courier New" w:hAnsi="Courier New" w:cs="Courier New" w:hint="default"/>
      </w:rPr>
    </w:lvl>
    <w:lvl w:ilvl="5" w:tplc="04100005" w:tentative="1">
      <w:start w:val="1"/>
      <w:numFmt w:val="bullet"/>
      <w:lvlText w:val=""/>
      <w:lvlJc w:val="left"/>
      <w:pPr>
        <w:ind w:left="5324" w:hanging="360"/>
      </w:pPr>
      <w:rPr>
        <w:rFonts w:ascii="Wingdings" w:hAnsi="Wingdings" w:hint="default"/>
      </w:rPr>
    </w:lvl>
    <w:lvl w:ilvl="6" w:tplc="04100001" w:tentative="1">
      <w:start w:val="1"/>
      <w:numFmt w:val="bullet"/>
      <w:lvlText w:val=""/>
      <w:lvlJc w:val="left"/>
      <w:pPr>
        <w:ind w:left="6044" w:hanging="360"/>
      </w:pPr>
      <w:rPr>
        <w:rFonts w:ascii="Symbol" w:hAnsi="Symbol" w:hint="default"/>
      </w:rPr>
    </w:lvl>
    <w:lvl w:ilvl="7" w:tplc="04100003" w:tentative="1">
      <w:start w:val="1"/>
      <w:numFmt w:val="bullet"/>
      <w:lvlText w:val="o"/>
      <w:lvlJc w:val="left"/>
      <w:pPr>
        <w:ind w:left="6764" w:hanging="360"/>
      </w:pPr>
      <w:rPr>
        <w:rFonts w:ascii="Courier New" w:hAnsi="Courier New" w:cs="Courier New" w:hint="default"/>
      </w:rPr>
    </w:lvl>
    <w:lvl w:ilvl="8" w:tplc="04100005" w:tentative="1">
      <w:start w:val="1"/>
      <w:numFmt w:val="bullet"/>
      <w:lvlText w:val=""/>
      <w:lvlJc w:val="left"/>
      <w:pPr>
        <w:ind w:left="7484" w:hanging="360"/>
      </w:pPr>
      <w:rPr>
        <w:rFonts w:ascii="Wingdings" w:hAnsi="Wingdings" w:hint="default"/>
      </w:rPr>
    </w:lvl>
  </w:abstractNum>
  <w:abstractNum w:abstractNumId="17" w15:restartNumberingAfterBreak="0">
    <w:nsid w:val="2EF81BEA"/>
    <w:multiLevelType w:val="hybridMultilevel"/>
    <w:tmpl w:val="B84CCCDA"/>
    <w:lvl w:ilvl="0" w:tplc="F8580158">
      <w:start w:val="1"/>
      <w:numFmt w:val="decimalZero"/>
      <w:pStyle w:val="Event"/>
      <w:lvlText w:val="EVN%1 –"/>
      <w:lvlJc w:val="left"/>
      <w:pPr>
        <w:tabs>
          <w:tab w:val="num" w:pos="1080"/>
        </w:tabs>
        <w:ind w:left="680" w:hanging="680"/>
      </w:pPr>
      <w:rPr>
        <w:rFonts w:hint="default"/>
      </w:rPr>
    </w:lvl>
    <w:lvl w:ilvl="1" w:tplc="02B6557A" w:tentative="1">
      <w:start w:val="1"/>
      <w:numFmt w:val="lowerLetter"/>
      <w:lvlText w:val="%2."/>
      <w:lvlJc w:val="left"/>
      <w:pPr>
        <w:tabs>
          <w:tab w:val="num" w:pos="1440"/>
        </w:tabs>
        <w:ind w:left="1440" w:hanging="360"/>
      </w:pPr>
    </w:lvl>
    <w:lvl w:ilvl="2" w:tplc="A8704E5C" w:tentative="1">
      <w:start w:val="1"/>
      <w:numFmt w:val="lowerRoman"/>
      <w:lvlText w:val="%3."/>
      <w:lvlJc w:val="right"/>
      <w:pPr>
        <w:tabs>
          <w:tab w:val="num" w:pos="2160"/>
        </w:tabs>
        <w:ind w:left="2160" w:hanging="180"/>
      </w:pPr>
    </w:lvl>
    <w:lvl w:ilvl="3" w:tplc="94AC19B6" w:tentative="1">
      <w:start w:val="1"/>
      <w:numFmt w:val="decimal"/>
      <w:lvlText w:val="%4."/>
      <w:lvlJc w:val="left"/>
      <w:pPr>
        <w:tabs>
          <w:tab w:val="num" w:pos="2880"/>
        </w:tabs>
        <w:ind w:left="2880" w:hanging="360"/>
      </w:pPr>
    </w:lvl>
    <w:lvl w:ilvl="4" w:tplc="DEE81070" w:tentative="1">
      <w:start w:val="1"/>
      <w:numFmt w:val="lowerLetter"/>
      <w:lvlText w:val="%5."/>
      <w:lvlJc w:val="left"/>
      <w:pPr>
        <w:tabs>
          <w:tab w:val="num" w:pos="3600"/>
        </w:tabs>
        <w:ind w:left="3600" w:hanging="360"/>
      </w:pPr>
    </w:lvl>
    <w:lvl w:ilvl="5" w:tplc="DBCEE6A2" w:tentative="1">
      <w:start w:val="1"/>
      <w:numFmt w:val="lowerRoman"/>
      <w:lvlText w:val="%6."/>
      <w:lvlJc w:val="right"/>
      <w:pPr>
        <w:tabs>
          <w:tab w:val="num" w:pos="4320"/>
        </w:tabs>
        <w:ind w:left="4320" w:hanging="180"/>
      </w:pPr>
    </w:lvl>
    <w:lvl w:ilvl="6" w:tplc="8606FBFA" w:tentative="1">
      <w:start w:val="1"/>
      <w:numFmt w:val="decimal"/>
      <w:lvlText w:val="%7."/>
      <w:lvlJc w:val="left"/>
      <w:pPr>
        <w:tabs>
          <w:tab w:val="num" w:pos="5040"/>
        </w:tabs>
        <w:ind w:left="5040" w:hanging="360"/>
      </w:pPr>
    </w:lvl>
    <w:lvl w:ilvl="7" w:tplc="46A0F6EC" w:tentative="1">
      <w:start w:val="1"/>
      <w:numFmt w:val="lowerLetter"/>
      <w:lvlText w:val="%8."/>
      <w:lvlJc w:val="left"/>
      <w:pPr>
        <w:tabs>
          <w:tab w:val="num" w:pos="5760"/>
        </w:tabs>
        <w:ind w:left="5760" w:hanging="360"/>
      </w:pPr>
    </w:lvl>
    <w:lvl w:ilvl="8" w:tplc="6C8243E4" w:tentative="1">
      <w:start w:val="1"/>
      <w:numFmt w:val="lowerRoman"/>
      <w:lvlText w:val="%9."/>
      <w:lvlJc w:val="right"/>
      <w:pPr>
        <w:tabs>
          <w:tab w:val="num" w:pos="6480"/>
        </w:tabs>
        <w:ind w:left="6480" w:hanging="180"/>
      </w:pPr>
    </w:lvl>
  </w:abstractNum>
  <w:abstractNum w:abstractNumId="18" w15:restartNumberingAfterBreak="0">
    <w:nsid w:val="37BA14C9"/>
    <w:multiLevelType w:val="hybridMultilevel"/>
    <w:tmpl w:val="1F4E5F9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A395B77"/>
    <w:multiLevelType w:val="hybridMultilevel"/>
    <w:tmpl w:val="7C6014F0"/>
    <w:lvl w:ilvl="0" w:tplc="B5AADA1E">
      <w:numFmt w:val="bullet"/>
      <w:lvlText w:val="-"/>
      <w:lvlJc w:val="left"/>
      <w:pPr>
        <w:ind w:left="1004" w:hanging="360"/>
      </w:pPr>
      <w:rPr>
        <w:rFonts w:ascii="Aptos" w:eastAsiaTheme="minorHAnsi" w:hAnsi="Aptos" w:cstheme="minorBid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0" w15:restartNumberingAfterBreak="0">
    <w:nsid w:val="448851BB"/>
    <w:multiLevelType w:val="hybridMultilevel"/>
    <w:tmpl w:val="7CB22D8A"/>
    <w:lvl w:ilvl="0" w:tplc="FD30B014">
      <w:start w:val="1"/>
      <w:numFmt w:val="decimalZero"/>
      <w:pStyle w:val="Relationship"/>
      <w:lvlText w:val="REL%1 –"/>
      <w:lvlJc w:val="left"/>
      <w:pPr>
        <w:tabs>
          <w:tab w:val="num" w:pos="1080"/>
        </w:tabs>
        <w:ind w:left="680" w:hanging="680"/>
      </w:pPr>
      <w:rPr>
        <w:rFonts w:hint="default"/>
      </w:rPr>
    </w:lvl>
    <w:lvl w:ilvl="1" w:tplc="688891CA" w:tentative="1">
      <w:start w:val="1"/>
      <w:numFmt w:val="lowerLetter"/>
      <w:lvlText w:val="%2."/>
      <w:lvlJc w:val="left"/>
      <w:pPr>
        <w:tabs>
          <w:tab w:val="num" w:pos="1440"/>
        </w:tabs>
        <w:ind w:left="1440" w:hanging="360"/>
      </w:pPr>
    </w:lvl>
    <w:lvl w:ilvl="2" w:tplc="900C8480" w:tentative="1">
      <w:start w:val="1"/>
      <w:numFmt w:val="lowerRoman"/>
      <w:lvlText w:val="%3."/>
      <w:lvlJc w:val="right"/>
      <w:pPr>
        <w:tabs>
          <w:tab w:val="num" w:pos="2160"/>
        </w:tabs>
        <w:ind w:left="2160" w:hanging="180"/>
      </w:pPr>
    </w:lvl>
    <w:lvl w:ilvl="3" w:tplc="8DC8B7A6" w:tentative="1">
      <w:start w:val="1"/>
      <w:numFmt w:val="decimal"/>
      <w:lvlText w:val="%4."/>
      <w:lvlJc w:val="left"/>
      <w:pPr>
        <w:tabs>
          <w:tab w:val="num" w:pos="2880"/>
        </w:tabs>
        <w:ind w:left="2880" w:hanging="360"/>
      </w:pPr>
    </w:lvl>
    <w:lvl w:ilvl="4" w:tplc="1502707C" w:tentative="1">
      <w:start w:val="1"/>
      <w:numFmt w:val="lowerLetter"/>
      <w:lvlText w:val="%5."/>
      <w:lvlJc w:val="left"/>
      <w:pPr>
        <w:tabs>
          <w:tab w:val="num" w:pos="3600"/>
        </w:tabs>
        <w:ind w:left="3600" w:hanging="360"/>
      </w:pPr>
    </w:lvl>
    <w:lvl w:ilvl="5" w:tplc="C7A6D860" w:tentative="1">
      <w:start w:val="1"/>
      <w:numFmt w:val="lowerRoman"/>
      <w:lvlText w:val="%6."/>
      <w:lvlJc w:val="right"/>
      <w:pPr>
        <w:tabs>
          <w:tab w:val="num" w:pos="4320"/>
        </w:tabs>
        <w:ind w:left="4320" w:hanging="180"/>
      </w:pPr>
    </w:lvl>
    <w:lvl w:ilvl="6" w:tplc="702242C6" w:tentative="1">
      <w:start w:val="1"/>
      <w:numFmt w:val="decimal"/>
      <w:lvlText w:val="%7."/>
      <w:lvlJc w:val="left"/>
      <w:pPr>
        <w:tabs>
          <w:tab w:val="num" w:pos="5040"/>
        </w:tabs>
        <w:ind w:left="5040" w:hanging="360"/>
      </w:pPr>
    </w:lvl>
    <w:lvl w:ilvl="7" w:tplc="FECC8168" w:tentative="1">
      <w:start w:val="1"/>
      <w:numFmt w:val="lowerLetter"/>
      <w:lvlText w:val="%8."/>
      <w:lvlJc w:val="left"/>
      <w:pPr>
        <w:tabs>
          <w:tab w:val="num" w:pos="5760"/>
        </w:tabs>
        <w:ind w:left="5760" w:hanging="360"/>
      </w:pPr>
    </w:lvl>
    <w:lvl w:ilvl="8" w:tplc="1972892C" w:tentative="1">
      <w:start w:val="1"/>
      <w:numFmt w:val="lowerRoman"/>
      <w:lvlText w:val="%9."/>
      <w:lvlJc w:val="right"/>
      <w:pPr>
        <w:tabs>
          <w:tab w:val="num" w:pos="6480"/>
        </w:tabs>
        <w:ind w:left="6480" w:hanging="180"/>
      </w:pPr>
    </w:lvl>
  </w:abstractNum>
  <w:abstractNum w:abstractNumId="21" w15:restartNumberingAfterBreak="0">
    <w:nsid w:val="44EC606E"/>
    <w:multiLevelType w:val="hybridMultilevel"/>
    <w:tmpl w:val="46E406E8"/>
    <w:lvl w:ilvl="0" w:tplc="04100001">
      <w:start w:val="1"/>
      <w:numFmt w:val="bullet"/>
      <w:lvlText w:val=""/>
      <w:lvlJc w:val="left"/>
      <w:pPr>
        <w:ind w:left="1724" w:hanging="360"/>
      </w:pPr>
      <w:rPr>
        <w:rFonts w:ascii="Symbol" w:hAnsi="Symbol" w:hint="default"/>
      </w:rPr>
    </w:lvl>
    <w:lvl w:ilvl="1" w:tplc="04100003" w:tentative="1">
      <w:start w:val="1"/>
      <w:numFmt w:val="bullet"/>
      <w:lvlText w:val="o"/>
      <w:lvlJc w:val="left"/>
      <w:pPr>
        <w:ind w:left="2444" w:hanging="360"/>
      </w:pPr>
      <w:rPr>
        <w:rFonts w:ascii="Courier New" w:hAnsi="Courier New" w:cs="Courier New" w:hint="default"/>
      </w:rPr>
    </w:lvl>
    <w:lvl w:ilvl="2" w:tplc="04100005" w:tentative="1">
      <w:start w:val="1"/>
      <w:numFmt w:val="bullet"/>
      <w:lvlText w:val=""/>
      <w:lvlJc w:val="left"/>
      <w:pPr>
        <w:ind w:left="3164" w:hanging="360"/>
      </w:pPr>
      <w:rPr>
        <w:rFonts w:ascii="Wingdings" w:hAnsi="Wingdings" w:hint="default"/>
      </w:rPr>
    </w:lvl>
    <w:lvl w:ilvl="3" w:tplc="04100001" w:tentative="1">
      <w:start w:val="1"/>
      <w:numFmt w:val="bullet"/>
      <w:lvlText w:val=""/>
      <w:lvlJc w:val="left"/>
      <w:pPr>
        <w:ind w:left="3884" w:hanging="360"/>
      </w:pPr>
      <w:rPr>
        <w:rFonts w:ascii="Symbol" w:hAnsi="Symbol" w:hint="default"/>
      </w:rPr>
    </w:lvl>
    <w:lvl w:ilvl="4" w:tplc="04100003" w:tentative="1">
      <w:start w:val="1"/>
      <w:numFmt w:val="bullet"/>
      <w:lvlText w:val="o"/>
      <w:lvlJc w:val="left"/>
      <w:pPr>
        <w:ind w:left="4604" w:hanging="360"/>
      </w:pPr>
      <w:rPr>
        <w:rFonts w:ascii="Courier New" w:hAnsi="Courier New" w:cs="Courier New" w:hint="default"/>
      </w:rPr>
    </w:lvl>
    <w:lvl w:ilvl="5" w:tplc="04100005" w:tentative="1">
      <w:start w:val="1"/>
      <w:numFmt w:val="bullet"/>
      <w:lvlText w:val=""/>
      <w:lvlJc w:val="left"/>
      <w:pPr>
        <w:ind w:left="5324" w:hanging="360"/>
      </w:pPr>
      <w:rPr>
        <w:rFonts w:ascii="Wingdings" w:hAnsi="Wingdings" w:hint="default"/>
      </w:rPr>
    </w:lvl>
    <w:lvl w:ilvl="6" w:tplc="04100001" w:tentative="1">
      <w:start w:val="1"/>
      <w:numFmt w:val="bullet"/>
      <w:lvlText w:val=""/>
      <w:lvlJc w:val="left"/>
      <w:pPr>
        <w:ind w:left="6044" w:hanging="360"/>
      </w:pPr>
      <w:rPr>
        <w:rFonts w:ascii="Symbol" w:hAnsi="Symbol" w:hint="default"/>
      </w:rPr>
    </w:lvl>
    <w:lvl w:ilvl="7" w:tplc="04100003" w:tentative="1">
      <w:start w:val="1"/>
      <w:numFmt w:val="bullet"/>
      <w:lvlText w:val="o"/>
      <w:lvlJc w:val="left"/>
      <w:pPr>
        <w:ind w:left="6764" w:hanging="360"/>
      </w:pPr>
      <w:rPr>
        <w:rFonts w:ascii="Courier New" w:hAnsi="Courier New" w:cs="Courier New" w:hint="default"/>
      </w:rPr>
    </w:lvl>
    <w:lvl w:ilvl="8" w:tplc="04100005" w:tentative="1">
      <w:start w:val="1"/>
      <w:numFmt w:val="bullet"/>
      <w:lvlText w:val=""/>
      <w:lvlJc w:val="left"/>
      <w:pPr>
        <w:ind w:left="7484" w:hanging="360"/>
      </w:pPr>
      <w:rPr>
        <w:rFonts w:ascii="Wingdings" w:hAnsi="Wingdings" w:hint="default"/>
      </w:rPr>
    </w:lvl>
  </w:abstractNum>
  <w:abstractNum w:abstractNumId="22" w15:restartNumberingAfterBreak="0">
    <w:nsid w:val="4ECD57E1"/>
    <w:multiLevelType w:val="hybridMultilevel"/>
    <w:tmpl w:val="1254A2EE"/>
    <w:lvl w:ilvl="0" w:tplc="0410000B">
      <w:start w:val="1"/>
      <w:numFmt w:val="bullet"/>
      <w:lvlText w:val=""/>
      <w:lvlJc w:val="left"/>
      <w:pPr>
        <w:ind w:left="1004" w:hanging="360"/>
      </w:pPr>
      <w:rPr>
        <w:rFonts w:ascii="Wingdings" w:hAnsi="Wingding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3" w15:restartNumberingAfterBreak="0">
    <w:nsid w:val="5466191E"/>
    <w:multiLevelType w:val="hybridMultilevel"/>
    <w:tmpl w:val="B41C4E60"/>
    <w:lvl w:ilvl="0" w:tplc="E604C7C6">
      <w:start w:val="1"/>
      <w:numFmt w:val="upperLetter"/>
      <w:pStyle w:val="Enclosed"/>
      <w:lvlText w:val="ALLEGATO %1"/>
      <w:lvlJc w:val="left"/>
      <w:pPr>
        <w:tabs>
          <w:tab w:val="num" w:pos="2160"/>
        </w:tabs>
        <w:ind w:left="720" w:hanging="720"/>
      </w:pPr>
      <w:rPr>
        <w:rFonts w:hint="default"/>
      </w:rPr>
    </w:lvl>
    <w:lvl w:ilvl="1" w:tplc="A686E552" w:tentative="1">
      <w:start w:val="1"/>
      <w:numFmt w:val="lowerLetter"/>
      <w:lvlText w:val="%2."/>
      <w:lvlJc w:val="left"/>
      <w:pPr>
        <w:tabs>
          <w:tab w:val="num" w:pos="1440"/>
        </w:tabs>
        <w:ind w:left="1440" w:hanging="360"/>
      </w:pPr>
    </w:lvl>
    <w:lvl w:ilvl="2" w:tplc="0C046DAA" w:tentative="1">
      <w:start w:val="1"/>
      <w:numFmt w:val="lowerRoman"/>
      <w:lvlText w:val="%3."/>
      <w:lvlJc w:val="right"/>
      <w:pPr>
        <w:tabs>
          <w:tab w:val="num" w:pos="2160"/>
        </w:tabs>
        <w:ind w:left="2160" w:hanging="180"/>
      </w:pPr>
    </w:lvl>
    <w:lvl w:ilvl="3" w:tplc="9E84A276" w:tentative="1">
      <w:start w:val="1"/>
      <w:numFmt w:val="decimal"/>
      <w:lvlText w:val="%4."/>
      <w:lvlJc w:val="left"/>
      <w:pPr>
        <w:tabs>
          <w:tab w:val="num" w:pos="2880"/>
        </w:tabs>
        <w:ind w:left="2880" w:hanging="360"/>
      </w:pPr>
    </w:lvl>
    <w:lvl w:ilvl="4" w:tplc="33ACCF4C" w:tentative="1">
      <w:start w:val="1"/>
      <w:numFmt w:val="lowerLetter"/>
      <w:lvlText w:val="%5."/>
      <w:lvlJc w:val="left"/>
      <w:pPr>
        <w:tabs>
          <w:tab w:val="num" w:pos="3600"/>
        </w:tabs>
        <w:ind w:left="3600" w:hanging="360"/>
      </w:pPr>
    </w:lvl>
    <w:lvl w:ilvl="5" w:tplc="0F324D5C" w:tentative="1">
      <w:start w:val="1"/>
      <w:numFmt w:val="lowerRoman"/>
      <w:lvlText w:val="%6."/>
      <w:lvlJc w:val="right"/>
      <w:pPr>
        <w:tabs>
          <w:tab w:val="num" w:pos="4320"/>
        </w:tabs>
        <w:ind w:left="4320" w:hanging="180"/>
      </w:pPr>
    </w:lvl>
    <w:lvl w:ilvl="6" w:tplc="5192A352" w:tentative="1">
      <w:start w:val="1"/>
      <w:numFmt w:val="decimal"/>
      <w:lvlText w:val="%7."/>
      <w:lvlJc w:val="left"/>
      <w:pPr>
        <w:tabs>
          <w:tab w:val="num" w:pos="5040"/>
        </w:tabs>
        <w:ind w:left="5040" w:hanging="360"/>
      </w:pPr>
    </w:lvl>
    <w:lvl w:ilvl="7" w:tplc="21AAC114" w:tentative="1">
      <w:start w:val="1"/>
      <w:numFmt w:val="lowerLetter"/>
      <w:lvlText w:val="%8."/>
      <w:lvlJc w:val="left"/>
      <w:pPr>
        <w:tabs>
          <w:tab w:val="num" w:pos="5760"/>
        </w:tabs>
        <w:ind w:left="5760" w:hanging="360"/>
      </w:pPr>
    </w:lvl>
    <w:lvl w:ilvl="8" w:tplc="A7224C50" w:tentative="1">
      <w:start w:val="1"/>
      <w:numFmt w:val="lowerRoman"/>
      <w:lvlText w:val="%9."/>
      <w:lvlJc w:val="right"/>
      <w:pPr>
        <w:tabs>
          <w:tab w:val="num" w:pos="6480"/>
        </w:tabs>
        <w:ind w:left="6480" w:hanging="180"/>
      </w:pPr>
    </w:lvl>
  </w:abstractNum>
  <w:abstractNum w:abstractNumId="24" w15:restartNumberingAfterBreak="0">
    <w:nsid w:val="572332B9"/>
    <w:multiLevelType w:val="hybridMultilevel"/>
    <w:tmpl w:val="3620D3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8CC5D3C"/>
    <w:multiLevelType w:val="multilevel"/>
    <w:tmpl w:val="3C586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60136"/>
    <w:multiLevelType w:val="hybridMultilevel"/>
    <w:tmpl w:val="8DF0B3CA"/>
    <w:lvl w:ilvl="0" w:tplc="64824A9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5F67402D"/>
    <w:multiLevelType w:val="multilevel"/>
    <w:tmpl w:val="7FA0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F33103"/>
    <w:multiLevelType w:val="multilevel"/>
    <w:tmpl w:val="08889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A59FE"/>
    <w:multiLevelType w:val="multilevel"/>
    <w:tmpl w:val="652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B477CE"/>
    <w:multiLevelType w:val="multilevel"/>
    <w:tmpl w:val="F198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BB2561"/>
    <w:multiLevelType w:val="hybridMultilevel"/>
    <w:tmpl w:val="73B43ABE"/>
    <w:lvl w:ilvl="0" w:tplc="04100003">
      <w:start w:val="1"/>
      <w:numFmt w:val="bullet"/>
      <w:lvlText w:val="o"/>
      <w:lvlJc w:val="left"/>
      <w:pPr>
        <w:ind w:left="2160" w:hanging="360"/>
      </w:pPr>
      <w:rPr>
        <w:rFonts w:ascii="Courier New" w:hAnsi="Courier New" w:cs="Courier New"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2" w15:restartNumberingAfterBreak="0">
    <w:nsid w:val="6E143711"/>
    <w:multiLevelType w:val="hybridMultilevel"/>
    <w:tmpl w:val="C91CE800"/>
    <w:lvl w:ilvl="0" w:tplc="9CE68B84">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56733C0"/>
    <w:multiLevelType w:val="hybridMultilevel"/>
    <w:tmpl w:val="D436A23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4" w15:restartNumberingAfterBreak="0">
    <w:nsid w:val="757B3680"/>
    <w:multiLevelType w:val="hybridMultilevel"/>
    <w:tmpl w:val="133C6A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7890421"/>
    <w:multiLevelType w:val="hybridMultilevel"/>
    <w:tmpl w:val="C91CE800"/>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ADA5774"/>
    <w:multiLevelType w:val="hybridMultilevel"/>
    <w:tmpl w:val="36560D20"/>
    <w:lvl w:ilvl="0" w:tplc="B5AADA1E">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88772303">
    <w:abstractNumId w:val="23"/>
  </w:num>
  <w:num w:numId="2" w16cid:durableId="1206140575">
    <w:abstractNumId w:val="1"/>
  </w:num>
  <w:num w:numId="3" w16cid:durableId="2132551437">
    <w:abstractNumId w:val="17"/>
  </w:num>
  <w:num w:numId="4" w16cid:durableId="901065226">
    <w:abstractNumId w:val="20"/>
  </w:num>
  <w:num w:numId="5" w16cid:durableId="1968782138">
    <w:abstractNumId w:val="0"/>
  </w:num>
  <w:num w:numId="6" w16cid:durableId="64378849">
    <w:abstractNumId w:val="9"/>
  </w:num>
  <w:num w:numId="7" w16cid:durableId="274487187">
    <w:abstractNumId w:val="36"/>
  </w:num>
  <w:num w:numId="8" w16cid:durableId="1598755806">
    <w:abstractNumId w:val="32"/>
  </w:num>
  <w:num w:numId="9" w16cid:durableId="807355295">
    <w:abstractNumId w:val="25"/>
  </w:num>
  <w:num w:numId="10" w16cid:durableId="1905290028">
    <w:abstractNumId w:val="15"/>
  </w:num>
  <w:num w:numId="11" w16cid:durableId="1897428527">
    <w:abstractNumId w:val="26"/>
  </w:num>
  <w:num w:numId="12" w16cid:durableId="628515270">
    <w:abstractNumId w:val="35"/>
  </w:num>
  <w:num w:numId="13" w16cid:durableId="656421689">
    <w:abstractNumId w:val="28"/>
  </w:num>
  <w:num w:numId="14" w16cid:durableId="645744912">
    <w:abstractNumId w:val="19"/>
  </w:num>
  <w:num w:numId="15" w16cid:durableId="1315259037">
    <w:abstractNumId w:val="27"/>
  </w:num>
  <w:num w:numId="16" w16cid:durableId="1468937948">
    <w:abstractNumId w:val="3"/>
  </w:num>
  <w:num w:numId="17" w16cid:durableId="1286473021">
    <w:abstractNumId w:val="30"/>
  </w:num>
  <w:num w:numId="18" w16cid:durableId="1504196758">
    <w:abstractNumId w:val="8"/>
  </w:num>
  <w:num w:numId="19" w16cid:durableId="2138334812">
    <w:abstractNumId w:val="29"/>
  </w:num>
  <w:num w:numId="20" w16cid:durableId="384834741">
    <w:abstractNumId w:val="10"/>
  </w:num>
  <w:num w:numId="21" w16cid:durableId="1102844635">
    <w:abstractNumId w:val="2"/>
  </w:num>
  <w:num w:numId="22" w16cid:durableId="1918903676">
    <w:abstractNumId w:val="0"/>
  </w:num>
  <w:num w:numId="23" w16cid:durableId="1077551949">
    <w:abstractNumId w:val="31"/>
  </w:num>
  <w:num w:numId="24" w16cid:durableId="1173567004">
    <w:abstractNumId w:val="11"/>
  </w:num>
  <w:num w:numId="25" w16cid:durableId="767653937">
    <w:abstractNumId w:val="22"/>
  </w:num>
  <w:num w:numId="26" w16cid:durableId="1382553694">
    <w:abstractNumId w:val="7"/>
  </w:num>
  <w:num w:numId="27" w16cid:durableId="609552972">
    <w:abstractNumId w:val="18"/>
  </w:num>
  <w:num w:numId="28" w16cid:durableId="1289242762">
    <w:abstractNumId w:val="5"/>
  </w:num>
  <w:num w:numId="29" w16cid:durableId="1815559706">
    <w:abstractNumId w:val="13"/>
  </w:num>
  <w:num w:numId="30" w16cid:durableId="255094231">
    <w:abstractNumId w:val="12"/>
  </w:num>
  <w:num w:numId="31" w16cid:durableId="224683178">
    <w:abstractNumId w:val="14"/>
  </w:num>
  <w:num w:numId="32" w16cid:durableId="638655326">
    <w:abstractNumId w:val="6"/>
  </w:num>
  <w:num w:numId="33" w16cid:durableId="108089989">
    <w:abstractNumId w:val="33"/>
  </w:num>
  <w:num w:numId="34" w16cid:durableId="1846363558">
    <w:abstractNumId w:val="16"/>
  </w:num>
  <w:num w:numId="35" w16cid:durableId="1164079606">
    <w:abstractNumId w:val="21"/>
  </w:num>
  <w:num w:numId="36" w16cid:durableId="1513371307">
    <w:abstractNumId w:val="4"/>
  </w:num>
  <w:num w:numId="37" w16cid:durableId="623003637">
    <w:abstractNumId w:val="24"/>
  </w:num>
  <w:num w:numId="38" w16cid:durableId="719406737">
    <w:abstractNumId w:val="3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it-IT" w:vendorID="3" w:dllVersion="512" w:checkStyle="1"/>
  <w:activeWritingStyle w:appName="MSWord" w:lang="en-US" w:vendorID="8" w:dllVersion="513" w:checkStyle="1"/>
  <w:activeWritingStyle w:appName="MSWord" w:lang="it-IT" w:vendorID="3" w:dllVersion="517"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283"/>
  <w:displayHorizontalDrawingGridEvery w:val="0"/>
  <w:displayVerticalDrawingGridEvery w:val="0"/>
  <w:doNotUseMarginsForDrawingGridOrigin/>
  <w:noPunctuationKerning/>
  <w:characterSpacingControl w:val="doNotCompress"/>
  <w:hdrShapeDefaults>
    <o:shapedefaults v:ext="edit" spidmax="3073" fillcolor="white">
      <v:fill color="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67"/>
    <w:rsid w:val="000002C7"/>
    <w:rsid w:val="000002D1"/>
    <w:rsid w:val="00000469"/>
    <w:rsid w:val="00000F37"/>
    <w:rsid w:val="0000132C"/>
    <w:rsid w:val="00001E2E"/>
    <w:rsid w:val="000021FA"/>
    <w:rsid w:val="0000231B"/>
    <w:rsid w:val="000026B7"/>
    <w:rsid w:val="00002A09"/>
    <w:rsid w:val="00002B56"/>
    <w:rsid w:val="00002D08"/>
    <w:rsid w:val="00002E3E"/>
    <w:rsid w:val="00002EC9"/>
    <w:rsid w:val="000030B3"/>
    <w:rsid w:val="000042C8"/>
    <w:rsid w:val="00004A57"/>
    <w:rsid w:val="000052D3"/>
    <w:rsid w:val="0000540A"/>
    <w:rsid w:val="00005547"/>
    <w:rsid w:val="00005967"/>
    <w:rsid w:val="00006D11"/>
    <w:rsid w:val="00006E41"/>
    <w:rsid w:val="000072B9"/>
    <w:rsid w:val="000076AC"/>
    <w:rsid w:val="000078BE"/>
    <w:rsid w:val="00007A52"/>
    <w:rsid w:val="00007B7A"/>
    <w:rsid w:val="00010303"/>
    <w:rsid w:val="00010B85"/>
    <w:rsid w:val="00010D15"/>
    <w:rsid w:val="000115F0"/>
    <w:rsid w:val="000116F4"/>
    <w:rsid w:val="000118C0"/>
    <w:rsid w:val="0001194E"/>
    <w:rsid w:val="00011D99"/>
    <w:rsid w:val="00011DD1"/>
    <w:rsid w:val="0001233E"/>
    <w:rsid w:val="00012558"/>
    <w:rsid w:val="00012646"/>
    <w:rsid w:val="00012A5D"/>
    <w:rsid w:val="00012C88"/>
    <w:rsid w:val="00012C8B"/>
    <w:rsid w:val="00012EC0"/>
    <w:rsid w:val="0001332D"/>
    <w:rsid w:val="00013684"/>
    <w:rsid w:val="0001384C"/>
    <w:rsid w:val="00014138"/>
    <w:rsid w:val="000149C8"/>
    <w:rsid w:val="000151AB"/>
    <w:rsid w:val="000155EA"/>
    <w:rsid w:val="00015853"/>
    <w:rsid w:val="00015959"/>
    <w:rsid w:val="00015B59"/>
    <w:rsid w:val="00015C78"/>
    <w:rsid w:val="00015E97"/>
    <w:rsid w:val="000162DE"/>
    <w:rsid w:val="0001632B"/>
    <w:rsid w:val="00016586"/>
    <w:rsid w:val="000165E8"/>
    <w:rsid w:val="00016B31"/>
    <w:rsid w:val="00017674"/>
    <w:rsid w:val="000177C2"/>
    <w:rsid w:val="000177C7"/>
    <w:rsid w:val="000178E8"/>
    <w:rsid w:val="00017A28"/>
    <w:rsid w:val="00017AD2"/>
    <w:rsid w:val="00017B29"/>
    <w:rsid w:val="00017D2F"/>
    <w:rsid w:val="000205FB"/>
    <w:rsid w:val="000208EF"/>
    <w:rsid w:val="000209E3"/>
    <w:rsid w:val="00020B7C"/>
    <w:rsid w:val="00020FE3"/>
    <w:rsid w:val="000212D5"/>
    <w:rsid w:val="0002178C"/>
    <w:rsid w:val="00021C45"/>
    <w:rsid w:val="00021C4C"/>
    <w:rsid w:val="00021E13"/>
    <w:rsid w:val="0002211E"/>
    <w:rsid w:val="000222F8"/>
    <w:rsid w:val="00022925"/>
    <w:rsid w:val="00022E9D"/>
    <w:rsid w:val="00023084"/>
    <w:rsid w:val="00023878"/>
    <w:rsid w:val="00023F85"/>
    <w:rsid w:val="000240DA"/>
    <w:rsid w:val="00024740"/>
    <w:rsid w:val="0002504B"/>
    <w:rsid w:val="00025114"/>
    <w:rsid w:val="000256C0"/>
    <w:rsid w:val="0002586C"/>
    <w:rsid w:val="00025973"/>
    <w:rsid w:val="00026CD8"/>
    <w:rsid w:val="000271AB"/>
    <w:rsid w:val="00027459"/>
    <w:rsid w:val="00027919"/>
    <w:rsid w:val="00027B47"/>
    <w:rsid w:val="00027E25"/>
    <w:rsid w:val="00027FAE"/>
    <w:rsid w:val="0003018F"/>
    <w:rsid w:val="000309D6"/>
    <w:rsid w:val="00030C47"/>
    <w:rsid w:val="00030D29"/>
    <w:rsid w:val="00030D2D"/>
    <w:rsid w:val="000321C4"/>
    <w:rsid w:val="000322E9"/>
    <w:rsid w:val="000325C5"/>
    <w:rsid w:val="00032A3A"/>
    <w:rsid w:val="00032A50"/>
    <w:rsid w:val="00032C23"/>
    <w:rsid w:val="00032DAE"/>
    <w:rsid w:val="00032DB7"/>
    <w:rsid w:val="0003338F"/>
    <w:rsid w:val="00033476"/>
    <w:rsid w:val="0003360F"/>
    <w:rsid w:val="000336B9"/>
    <w:rsid w:val="00033766"/>
    <w:rsid w:val="0003383D"/>
    <w:rsid w:val="00033F33"/>
    <w:rsid w:val="00033FA6"/>
    <w:rsid w:val="00034092"/>
    <w:rsid w:val="00034CA4"/>
    <w:rsid w:val="00034E8C"/>
    <w:rsid w:val="00034F8B"/>
    <w:rsid w:val="000356BC"/>
    <w:rsid w:val="00035CB6"/>
    <w:rsid w:val="00035EC5"/>
    <w:rsid w:val="00036266"/>
    <w:rsid w:val="000364A3"/>
    <w:rsid w:val="00036752"/>
    <w:rsid w:val="0003681E"/>
    <w:rsid w:val="000368A5"/>
    <w:rsid w:val="00036AC6"/>
    <w:rsid w:val="00036C57"/>
    <w:rsid w:val="00036F79"/>
    <w:rsid w:val="0003724C"/>
    <w:rsid w:val="000374FA"/>
    <w:rsid w:val="00037627"/>
    <w:rsid w:val="000376F6"/>
    <w:rsid w:val="0003785D"/>
    <w:rsid w:val="00037D05"/>
    <w:rsid w:val="00037E01"/>
    <w:rsid w:val="00037EFD"/>
    <w:rsid w:val="000406D3"/>
    <w:rsid w:val="00040D30"/>
    <w:rsid w:val="00041304"/>
    <w:rsid w:val="000414B4"/>
    <w:rsid w:val="00041614"/>
    <w:rsid w:val="00041970"/>
    <w:rsid w:val="00042235"/>
    <w:rsid w:val="000422BD"/>
    <w:rsid w:val="000425F8"/>
    <w:rsid w:val="00042681"/>
    <w:rsid w:val="00042FF1"/>
    <w:rsid w:val="0004338A"/>
    <w:rsid w:val="000433DD"/>
    <w:rsid w:val="000436B7"/>
    <w:rsid w:val="00044368"/>
    <w:rsid w:val="00044937"/>
    <w:rsid w:val="00044DF7"/>
    <w:rsid w:val="00044EE8"/>
    <w:rsid w:val="0004524C"/>
    <w:rsid w:val="00045309"/>
    <w:rsid w:val="0004544A"/>
    <w:rsid w:val="000455AD"/>
    <w:rsid w:val="00045E3B"/>
    <w:rsid w:val="00045E98"/>
    <w:rsid w:val="00045F4B"/>
    <w:rsid w:val="00046331"/>
    <w:rsid w:val="00046362"/>
    <w:rsid w:val="00046369"/>
    <w:rsid w:val="000467E8"/>
    <w:rsid w:val="000472CB"/>
    <w:rsid w:val="00047BC2"/>
    <w:rsid w:val="0005030D"/>
    <w:rsid w:val="000508C7"/>
    <w:rsid w:val="000510B2"/>
    <w:rsid w:val="0005137E"/>
    <w:rsid w:val="0005172F"/>
    <w:rsid w:val="000518F5"/>
    <w:rsid w:val="00051A9D"/>
    <w:rsid w:val="00051BF7"/>
    <w:rsid w:val="00051FFE"/>
    <w:rsid w:val="000523AA"/>
    <w:rsid w:val="0005281D"/>
    <w:rsid w:val="00052F87"/>
    <w:rsid w:val="00052FEC"/>
    <w:rsid w:val="000532B9"/>
    <w:rsid w:val="000533FF"/>
    <w:rsid w:val="0005345C"/>
    <w:rsid w:val="000536E3"/>
    <w:rsid w:val="00053790"/>
    <w:rsid w:val="00053BF9"/>
    <w:rsid w:val="00053C80"/>
    <w:rsid w:val="00053DBC"/>
    <w:rsid w:val="000541CD"/>
    <w:rsid w:val="000544BD"/>
    <w:rsid w:val="0005478A"/>
    <w:rsid w:val="00054CCD"/>
    <w:rsid w:val="00054D33"/>
    <w:rsid w:val="00054E1F"/>
    <w:rsid w:val="000550D5"/>
    <w:rsid w:val="0005576A"/>
    <w:rsid w:val="00055A09"/>
    <w:rsid w:val="00055EBE"/>
    <w:rsid w:val="0005602D"/>
    <w:rsid w:val="000560ED"/>
    <w:rsid w:val="0005666D"/>
    <w:rsid w:val="00056812"/>
    <w:rsid w:val="00056DB3"/>
    <w:rsid w:val="00057130"/>
    <w:rsid w:val="000574F8"/>
    <w:rsid w:val="0005777B"/>
    <w:rsid w:val="00057883"/>
    <w:rsid w:val="00057C12"/>
    <w:rsid w:val="00057C2A"/>
    <w:rsid w:val="00057E21"/>
    <w:rsid w:val="00060441"/>
    <w:rsid w:val="00060510"/>
    <w:rsid w:val="00060550"/>
    <w:rsid w:val="00060E5D"/>
    <w:rsid w:val="00060F2B"/>
    <w:rsid w:val="00060FE0"/>
    <w:rsid w:val="0006153E"/>
    <w:rsid w:val="00061DC9"/>
    <w:rsid w:val="00062101"/>
    <w:rsid w:val="0006230B"/>
    <w:rsid w:val="000624A7"/>
    <w:rsid w:val="000626AF"/>
    <w:rsid w:val="00062C63"/>
    <w:rsid w:val="00062C9F"/>
    <w:rsid w:val="00062CEE"/>
    <w:rsid w:val="00062E70"/>
    <w:rsid w:val="00063354"/>
    <w:rsid w:val="00063425"/>
    <w:rsid w:val="00063492"/>
    <w:rsid w:val="00063F2F"/>
    <w:rsid w:val="00064097"/>
    <w:rsid w:val="00064771"/>
    <w:rsid w:val="000647F4"/>
    <w:rsid w:val="00064815"/>
    <w:rsid w:val="00065815"/>
    <w:rsid w:val="000660D4"/>
    <w:rsid w:val="0006613A"/>
    <w:rsid w:val="00066589"/>
    <w:rsid w:val="00066ACB"/>
    <w:rsid w:val="00066AE7"/>
    <w:rsid w:val="00066C12"/>
    <w:rsid w:val="00066D86"/>
    <w:rsid w:val="00066E00"/>
    <w:rsid w:val="00067038"/>
    <w:rsid w:val="000672D3"/>
    <w:rsid w:val="0006734D"/>
    <w:rsid w:val="00067656"/>
    <w:rsid w:val="00070621"/>
    <w:rsid w:val="00070A5A"/>
    <w:rsid w:val="00070AC9"/>
    <w:rsid w:val="00070AEF"/>
    <w:rsid w:val="00070B00"/>
    <w:rsid w:val="00070F0F"/>
    <w:rsid w:val="00071321"/>
    <w:rsid w:val="000715F5"/>
    <w:rsid w:val="00071635"/>
    <w:rsid w:val="000716AE"/>
    <w:rsid w:val="00071C36"/>
    <w:rsid w:val="00071D97"/>
    <w:rsid w:val="0007210C"/>
    <w:rsid w:val="00072425"/>
    <w:rsid w:val="000725AB"/>
    <w:rsid w:val="00072924"/>
    <w:rsid w:val="00073390"/>
    <w:rsid w:val="0007414F"/>
    <w:rsid w:val="000748BB"/>
    <w:rsid w:val="00075117"/>
    <w:rsid w:val="000751FB"/>
    <w:rsid w:val="00075843"/>
    <w:rsid w:val="00075F97"/>
    <w:rsid w:val="0007622F"/>
    <w:rsid w:val="00076275"/>
    <w:rsid w:val="000770EE"/>
    <w:rsid w:val="00077F63"/>
    <w:rsid w:val="000800A6"/>
    <w:rsid w:val="0008072A"/>
    <w:rsid w:val="000807B8"/>
    <w:rsid w:val="0008092C"/>
    <w:rsid w:val="000809B0"/>
    <w:rsid w:val="00080B45"/>
    <w:rsid w:val="00080D9F"/>
    <w:rsid w:val="00081951"/>
    <w:rsid w:val="00081A57"/>
    <w:rsid w:val="00081AE5"/>
    <w:rsid w:val="00081C5E"/>
    <w:rsid w:val="00081CDB"/>
    <w:rsid w:val="000823C8"/>
    <w:rsid w:val="0008268A"/>
    <w:rsid w:val="00082F2C"/>
    <w:rsid w:val="0008311A"/>
    <w:rsid w:val="00083B1D"/>
    <w:rsid w:val="00084491"/>
    <w:rsid w:val="00084CF2"/>
    <w:rsid w:val="000854C4"/>
    <w:rsid w:val="00085559"/>
    <w:rsid w:val="000868B4"/>
    <w:rsid w:val="0008695A"/>
    <w:rsid w:val="00086A33"/>
    <w:rsid w:val="00086F2A"/>
    <w:rsid w:val="0008784A"/>
    <w:rsid w:val="00087ECE"/>
    <w:rsid w:val="0009033D"/>
    <w:rsid w:val="000909CB"/>
    <w:rsid w:val="00090A7D"/>
    <w:rsid w:val="0009202F"/>
    <w:rsid w:val="0009229A"/>
    <w:rsid w:val="0009234F"/>
    <w:rsid w:val="000929E5"/>
    <w:rsid w:val="00092D1C"/>
    <w:rsid w:val="00093087"/>
    <w:rsid w:val="00093623"/>
    <w:rsid w:val="00093D45"/>
    <w:rsid w:val="00093FA5"/>
    <w:rsid w:val="000957F6"/>
    <w:rsid w:val="000958B7"/>
    <w:rsid w:val="00095DFC"/>
    <w:rsid w:val="00095E30"/>
    <w:rsid w:val="000960A2"/>
    <w:rsid w:val="00096296"/>
    <w:rsid w:val="00096375"/>
    <w:rsid w:val="00096E8D"/>
    <w:rsid w:val="000979C6"/>
    <w:rsid w:val="000A05B1"/>
    <w:rsid w:val="000A0EC9"/>
    <w:rsid w:val="000A1081"/>
    <w:rsid w:val="000A12DB"/>
    <w:rsid w:val="000A203B"/>
    <w:rsid w:val="000A21C2"/>
    <w:rsid w:val="000A29CA"/>
    <w:rsid w:val="000A2B3F"/>
    <w:rsid w:val="000A31A8"/>
    <w:rsid w:val="000A371B"/>
    <w:rsid w:val="000A38E9"/>
    <w:rsid w:val="000A3C00"/>
    <w:rsid w:val="000A3D1C"/>
    <w:rsid w:val="000A3E1C"/>
    <w:rsid w:val="000A3E25"/>
    <w:rsid w:val="000A40B6"/>
    <w:rsid w:val="000A4115"/>
    <w:rsid w:val="000A4D90"/>
    <w:rsid w:val="000A4E87"/>
    <w:rsid w:val="000A537C"/>
    <w:rsid w:val="000A5FEA"/>
    <w:rsid w:val="000A65FB"/>
    <w:rsid w:val="000A68D9"/>
    <w:rsid w:val="000A6E24"/>
    <w:rsid w:val="000A728C"/>
    <w:rsid w:val="000A76B4"/>
    <w:rsid w:val="000A7779"/>
    <w:rsid w:val="000A7975"/>
    <w:rsid w:val="000B0633"/>
    <w:rsid w:val="000B0751"/>
    <w:rsid w:val="000B0FA4"/>
    <w:rsid w:val="000B25C7"/>
    <w:rsid w:val="000B28FB"/>
    <w:rsid w:val="000B298D"/>
    <w:rsid w:val="000B2CB9"/>
    <w:rsid w:val="000B32C9"/>
    <w:rsid w:val="000B3645"/>
    <w:rsid w:val="000B3C64"/>
    <w:rsid w:val="000B3E52"/>
    <w:rsid w:val="000B428D"/>
    <w:rsid w:val="000B43B1"/>
    <w:rsid w:val="000B485F"/>
    <w:rsid w:val="000B4DDF"/>
    <w:rsid w:val="000B538D"/>
    <w:rsid w:val="000B553A"/>
    <w:rsid w:val="000B5646"/>
    <w:rsid w:val="000B5656"/>
    <w:rsid w:val="000B5AD5"/>
    <w:rsid w:val="000B5C55"/>
    <w:rsid w:val="000B5CFC"/>
    <w:rsid w:val="000B5DF3"/>
    <w:rsid w:val="000B6426"/>
    <w:rsid w:val="000B67AE"/>
    <w:rsid w:val="000B69D5"/>
    <w:rsid w:val="000B6AD9"/>
    <w:rsid w:val="000B6CAD"/>
    <w:rsid w:val="000B7163"/>
    <w:rsid w:val="000B74D9"/>
    <w:rsid w:val="000B76EC"/>
    <w:rsid w:val="000B7C48"/>
    <w:rsid w:val="000C00BF"/>
    <w:rsid w:val="000C06DF"/>
    <w:rsid w:val="000C0CD5"/>
    <w:rsid w:val="000C1305"/>
    <w:rsid w:val="000C14F0"/>
    <w:rsid w:val="000C1A11"/>
    <w:rsid w:val="000C23C1"/>
    <w:rsid w:val="000C2E5F"/>
    <w:rsid w:val="000C3202"/>
    <w:rsid w:val="000C394F"/>
    <w:rsid w:val="000C3C04"/>
    <w:rsid w:val="000C3D4B"/>
    <w:rsid w:val="000C4748"/>
    <w:rsid w:val="000C490B"/>
    <w:rsid w:val="000C4E2E"/>
    <w:rsid w:val="000C57D0"/>
    <w:rsid w:val="000C59CB"/>
    <w:rsid w:val="000C5C36"/>
    <w:rsid w:val="000C5CF0"/>
    <w:rsid w:val="000C5F7C"/>
    <w:rsid w:val="000C667F"/>
    <w:rsid w:val="000C676F"/>
    <w:rsid w:val="000C683B"/>
    <w:rsid w:val="000C6BAC"/>
    <w:rsid w:val="000C6FBF"/>
    <w:rsid w:val="000C77F4"/>
    <w:rsid w:val="000C79C1"/>
    <w:rsid w:val="000D019E"/>
    <w:rsid w:val="000D06ED"/>
    <w:rsid w:val="000D07CD"/>
    <w:rsid w:val="000D0D21"/>
    <w:rsid w:val="000D101C"/>
    <w:rsid w:val="000D12A0"/>
    <w:rsid w:val="000D13C2"/>
    <w:rsid w:val="000D1590"/>
    <w:rsid w:val="000D1844"/>
    <w:rsid w:val="000D1967"/>
    <w:rsid w:val="000D19F1"/>
    <w:rsid w:val="000D1C5A"/>
    <w:rsid w:val="000D1E89"/>
    <w:rsid w:val="000D24D3"/>
    <w:rsid w:val="000D25FF"/>
    <w:rsid w:val="000D2728"/>
    <w:rsid w:val="000D28E5"/>
    <w:rsid w:val="000D3351"/>
    <w:rsid w:val="000D3470"/>
    <w:rsid w:val="000D38C5"/>
    <w:rsid w:val="000D42B8"/>
    <w:rsid w:val="000D47B0"/>
    <w:rsid w:val="000D4AE3"/>
    <w:rsid w:val="000D526C"/>
    <w:rsid w:val="000D58BB"/>
    <w:rsid w:val="000D5BF4"/>
    <w:rsid w:val="000D5E41"/>
    <w:rsid w:val="000D6B96"/>
    <w:rsid w:val="000D6C13"/>
    <w:rsid w:val="000D6EED"/>
    <w:rsid w:val="000D748E"/>
    <w:rsid w:val="000D76C5"/>
    <w:rsid w:val="000D7C89"/>
    <w:rsid w:val="000E04FF"/>
    <w:rsid w:val="000E06CD"/>
    <w:rsid w:val="000E0B01"/>
    <w:rsid w:val="000E1080"/>
    <w:rsid w:val="000E17F0"/>
    <w:rsid w:val="000E18C6"/>
    <w:rsid w:val="000E24B5"/>
    <w:rsid w:val="000E25D3"/>
    <w:rsid w:val="000E2A28"/>
    <w:rsid w:val="000E2A3D"/>
    <w:rsid w:val="000E2C4A"/>
    <w:rsid w:val="000E2E85"/>
    <w:rsid w:val="000E38C5"/>
    <w:rsid w:val="000E3E5A"/>
    <w:rsid w:val="000E3E71"/>
    <w:rsid w:val="000E41AB"/>
    <w:rsid w:val="000E4FB4"/>
    <w:rsid w:val="000E5281"/>
    <w:rsid w:val="000E531A"/>
    <w:rsid w:val="000E5E2B"/>
    <w:rsid w:val="000E5F55"/>
    <w:rsid w:val="000E6202"/>
    <w:rsid w:val="000E64F8"/>
    <w:rsid w:val="000E6CF9"/>
    <w:rsid w:val="000E7019"/>
    <w:rsid w:val="000E7491"/>
    <w:rsid w:val="000E75E8"/>
    <w:rsid w:val="000E7C51"/>
    <w:rsid w:val="000F00F6"/>
    <w:rsid w:val="000F066F"/>
    <w:rsid w:val="000F0E79"/>
    <w:rsid w:val="000F19EB"/>
    <w:rsid w:val="000F1B20"/>
    <w:rsid w:val="000F1B7E"/>
    <w:rsid w:val="000F2775"/>
    <w:rsid w:val="000F2851"/>
    <w:rsid w:val="000F37E4"/>
    <w:rsid w:val="000F39F3"/>
    <w:rsid w:val="000F3CB1"/>
    <w:rsid w:val="000F3DE6"/>
    <w:rsid w:val="000F3F8A"/>
    <w:rsid w:val="000F445D"/>
    <w:rsid w:val="000F4793"/>
    <w:rsid w:val="000F4C2A"/>
    <w:rsid w:val="000F52A0"/>
    <w:rsid w:val="000F59E9"/>
    <w:rsid w:val="000F5A81"/>
    <w:rsid w:val="000F5AFB"/>
    <w:rsid w:val="000F5C1F"/>
    <w:rsid w:val="000F5C36"/>
    <w:rsid w:val="000F5D8B"/>
    <w:rsid w:val="000F6175"/>
    <w:rsid w:val="000F6C30"/>
    <w:rsid w:val="000F6DE7"/>
    <w:rsid w:val="000F7124"/>
    <w:rsid w:val="000F7E8C"/>
    <w:rsid w:val="00100116"/>
    <w:rsid w:val="0010078E"/>
    <w:rsid w:val="00100D9F"/>
    <w:rsid w:val="00100E5D"/>
    <w:rsid w:val="00100E86"/>
    <w:rsid w:val="00101193"/>
    <w:rsid w:val="001011E9"/>
    <w:rsid w:val="00101798"/>
    <w:rsid w:val="001017F5"/>
    <w:rsid w:val="00101CC6"/>
    <w:rsid w:val="00101DD4"/>
    <w:rsid w:val="001021EA"/>
    <w:rsid w:val="0010236D"/>
    <w:rsid w:val="001035B8"/>
    <w:rsid w:val="001038DA"/>
    <w:rsid w:val="00103924"/>
    <w:rsid w:val="00103A9F"/>
    <w:rsid w:val="0010439F"/>
    <w:rsid w:val="00104C67"/>
    <w:rsid w:val="00104E23"/>
    <w:rsid w:val="001057E5"/>
    <w:rsid w:val="00105934"/>
    <w:rsid w:val="0010595D"/>
    <w:rsid w:val="00105DE4"/>
    <w:rsid w:val="00106591"/>
    <w:rsid w:val="0010670D"/>
    <w:rsid w:val="00106ADD"/>
    <w:rsid w:val="00106B6D"/>
    <w:rsid w:val="00106E09"/>
    <w:rsid w:val="00106FCD"/>
    <w:rsid w:val="0010705C"/>
    <w:rsid w:val="00107BF8"/>
    <w:rsid w:val="00107E74"/>
    <w:rsid w:val="00107EB8"/>
    <w:rsid w:val="001100CD"/>
    <w:rsid w:val="00110A49"/>
    <w:rsid w:val="00111065"/>
    <w:rsid w:val="00111620"/>
    <w:rsid w:val="00111859"/>
    <w:rsid w:val="0011191F"/>
    <w:rsid w:val="001119E2"/>
    <w:rsid w:val="00111A8D"/>
    <w:rsid w:val="00111B95"/>
    <w:rsid w:val="00111DAF"/>
    <w:rsid w:val="0011273C"/>
    <w:rsid w:val="00112ADE"/>
    <w:rsid w:val="00112BC5"/>
    <w:rsid w:val="00112C99"/>
    <w:rsid w:val="0011350D"/>
    <w:rsid w:val="00113670"/>
    <w:rsid w:val="00114705"/>
    <w:rsid w:val="0011473D"/>
    <w:rsid w:val="001149C8"/>
    <w:rsid w:val="00114C9A"/>
    <w:rsid w:val="00115135"/>
    <w:rsid w:val="0011521D"/>
    <w:rsid w:val="00115BDE"/>
    <w:rsid w:val="00115DB4"/>
    <w:rsid w:val="00116116"/>
    <w:rsid w:val="001166B7"/>
    <w:rsid w:val="00117C4B"/>
    <w:rsid w:val="0012065D"/>
    <w:rsid w:val="00120A60"/>
    <w:rsid w:val="00120D01"/>
    <w:rsid w:val="00121058"/>
    <w:rsid w:val="00121AD5"/>
    <w:rsid w:val="00122138"/>
    <w:rsid w:val="00122714"/>
    <w:rsid w:val="00122A0E"/>
    <w:rsid w:val="00122AE1"/>
    <w:rsid w:val="00123AFF"/>
    <w:rsid w:val="001240D6"/>
    <w:rsid w:val="0012413E"/>
    <w:rsid w:val="00124393"/>
    <w:rsid w:val="00124A7E"/>
    <w:rsid w:val="0012504F"/>
    <w:rsid w:val="0012512E"/>
    <w:rsid w:val="00125CB0"/>
    <w:rsid w:val="00126145"/>
    <w:rsid w:val="001266E0"/>
    <w:rsid w:val="00126862"/>
    <w:rsid w:val="00126A6D"/>
    <w:rsid w:val="0012775E"/>
    <w:rsid w:val="00130047"/>
    <w:rsid w:val="00130B9F"/>
    <w:rsid w:val="0013181D"/>
    <w:rsid w:val="00131958"/>
    <w:rsid w:val="00131C67"/>
    <w:rsid w:val="00131EE8"/>
    <w:rsid w:val="0013206D"/>
    <w:rsid w:val="0013211F"/>
    <w:rsid w:val="001326EF"/>
    <w:rsid w:val="0013309C"/>
    <w:rsid w:val="00133A67"/>
    <w:rsid w:val="00133D69"/>
    <w:rsid w:val="00133EE8"/>
    <w:rsid w:val="00134286"/>
    <w:rsid w:val="001342AB"/>
    <w:rsid w:val="00134F7F"/>
    <w:rsid w:val="00135A96"/>
    <w:rsid w:val="00135CF1"/>
    <w:rsid w:val="00135FE8"/>
    <w:rsid w:val="0013704E"/>
    <w:rsid w:val="001373DF"/>
    <w:rsid w:val="00137887"/>
    <w:rsid w:val="001378F1"/>
    <w:rsid w:val="0013793F"/>
    <w:rsid w:val="00137AF2"/>
    <w:rsid w:val="00137B5B"/>
    <w:rsid w:val="001405C6"/>
    <w:rsid w:val="00140613"/>
    <w:rsid w:val="0014146F"/>
    <w:rsid w:val="00141AA5"/>
    <w:rsid w:val="00141F8E"/>
    <w:rsid w:val="00142404"/>
    <w:rsid w:val="00142A8F"/>
    <w:rsid w:val="00142B35"/>
    <w:rsid w:val="00142C1F"/>
    <w:rsid w:val="00143430"/>
    <w:rsid w:val="001435C2"/>
    <w:rsid w:val="00143913"/>
    <w:rsid w:val="00143B20"/>
    <w:rsid w:val="00143BF6"/>
    <w:rsid w:val="00143E27"/>
    <w:rsid w:val="0014414E"/>
    <w:rsid w:val="00144447"/>
    <w:rsid w:val="00144740"/>
    <w:rsid w:val="001449F7"/>
    <w:rsid w:val="00145BD8"/>
    <w:rsid w:val="00145CEB"/>
    <w:rsid w:val="00145E4A"/>
    <w:rsid w:val="0014605D"/>
    <w:rsid w:val="00146170"/>
    <w:rsid w:val="00146EFD"/>
    <w:rsid w:val="00147059"/>
    <w:rsid w:val="0014793A"/>
    <w:rsid w:val="001479A3"/>
    <w:rsid w:val="00147CD1"/>
    <w:rsid w:val="00147D65"/>
    <w:rsid w:val="00150AA4"/>
    <w:rsid w:val="00151543"/>
    <w:rsid w:val="00151701"/>
    <w:rsid w:val="001518CF"/>
    <w:rsid w:val="00151BC2"/>
    <w:rsid w:val="00151CEB"/>
    <w:rsid w:val="00151F53"/>
    <w:rsid w:val="001526FC"/>
    <w:rsid w:val="00152EEA"/>
    <w:rsid w:val="0015300A"/>
    <w:rsid w:val="001531D1"/>
    <w:rsid w:val="001533A8"/>
    <w:rsid w:val="00153A9C"/>
    <w:rsid w:val="00153C43"/>
    <w:rsid w:val="00153DB2"/>
    <w:rsid w:val="0015581C"/>
    <w:rsid w:val="00156039"/>
    <w:rsid w:val="00156163"/>
    <w:rsid w:val="00156276"/>
    <w:rsid w:val="0015686D"/>
    <w:rsid w:val="001568D1"/>
    <w:rsid w:val="00156B87"/>
    <w:rsid w:val="00156DDF"/>
    <w:rsid w:val="001571B2"/>
    <w:rsid w:val="001572E6"/>
    <w:rsid w:val="00157B0F"/>
    <w:rsid w:val="00157B88"/>
    <w:rsid w:val="0016000F"/>
    <w:rsid w:val="0016025B"/>
    <w:rsid w:val="00160ADD"/>
    <w:rsid w:val="00160D3F"/>
    <w:rsid w:val="00160D77"/>
    <w:rsid w:val="001611CA"/>
    <w:rsid w:val="0016208B"/>
    <w:rsid w:val="001624F6"/>
    <w:rsid w:val="00162C60"/>
    <w:rsid w:val="00162CD7"/>
    <w:rsid w:val="001630FB"/>
    <w:rsid w:val="0016349E"/>
    <w:rsid w:val="00164080"/>
    <w:rsid w:val="001648E1"/>
    <w:rsid w:val="00164FB2"/>
    <w:rsid w:val="00165812"/>
    <w:rsid w:val="00165C27"/>
    <w:rsid w:val="00165FC1"/>
    <w:rsid w:val="0016604B"/>
    <w:rsid w:val="001660C3"/>
    <w:rsid w:val="00166192"/>
    <w:rsid w:val="001672D8"/>
    <w:rsid w:val="001677F0"/>
    <w:rsid w:val="00167BE9"/>
    <w:rsid w:val="00167EEB"/>
    <w:rsid w:val="0017028B"/>
    <w:rsid w:val="001702C0"/>
    <w:rsid w:val="001703E7"/>
    <w:rsid w:val="00170AA2"/>
    <w:rsid w:val="00170C9E"/>
    <w:rsid w:val="00170D62"/>
    <w:rsid w:val="00170EB8"/>
    <w:rsid w:val="00171443"/>
    <w:rsid w:val="00171461"/>
    <w:rsid w:val="00171915"/>
    <w:rsid w:val="00171993"/>
    <w:rsid w:val="00171C27"/>
    <w:rsid w:val="00171DEC"/>
    <w:rsid w:val="00171E46"/>
    <w:rsid w:val="00172033"/>
    <w:rsid w:val="00172127"/>
    <w:rsid w:val="00172196"/>
    <w:rsid w:val="00172643"/>
    <w:rsid w:val="0017264A"/>
    <w:rsid w:val="00172D64"/>
    <w:rsid w:val="00173A18"/>
    <w:rsid w:val="00173DD1"/>
    <w:rsid w:val="00173F9E"/>
    <w:rsid w:val="00174330"/>
    <w:rsid w:val="0017484C"/>
    <w:rsid w:val="00174D97"/>
    <w:rsid w:val="00175A35"/>
    <w:rsid w:val="001760F6"/>
    <w:rsid w:val="00176411"/>
    <w:rsid w:val="00176613"/>
    <w:rsid w:val="00176C2E"/>
    <w:rsid w:val="00176D2E"/>
    <w:rsid w:val="00177081"/>
    <w:rsid w:val="00177805"/>
    <w:rsid w:val="00177A93"/>
    <w:rsid w:val="00177AA8"/>
    <w:rsid w:val="001802CE"/>
    <w:rsid w:val="00180D10"/>
    <w:rsid w:val="001812F6"/>
    <w:rsid w:val="001818B8"/>
    <w:rsid w:val="00181A35"/>
    <w:rsid w:val="00181CDA"/>
    <w:rsid w:val="00181F59"/>
    <w:rsid w:val="0018253A"/>
    <w:rsid w:val="001826A8"/>
    <w:rsid w:val="0018289A"/>
    <w:rsid w:val="00183052"/>
    <w:rsid w:val="001833C5"/>
    <w:rsid w:val="00183716"/>
    <w:rsid w:val="00183BF5"/>
    <w:rsid w:val="00183E3E"/>
    <w:rsid w:val="0018459C"/>
    <w:rsid w:val="0018467A"/>
    <w:rsid w:val="001847E7"/>
    <w:rsid w:val="0018496D"/>
    <w:rsid w:val="00184E86"/>
    <w:rsid w:val="001850DA"/>
    <w:rsid w:val="001851C5"/>
    <w:rsid w:val="00185375"/>
    <w:rsid w:val="00185803"/>
    <w:rsid w:val="00185873"/>
    <w:rsid w:val="00185E05"/>
    <w:rsid w:val="00185E8C"/>
    <w:rsid w:val="00186FB7"/>
    <w:rsid w:val="001877AC"/>
    <w:rsid w:val="00190262"/>
    <w:rsid w:val="00190564"/>
    <w:rsid w:val="001905AF"/>
    <w:rsid w:val="00190A40"/>
    <w:rsid w:val="00191A4D"/>
    <w:rsid w:val="00191A76"/>
    <w:rsid w:val="00191E2E"/>
    <w:rsid w:val="00192233"/>
    <w:rsid w:val="00192289"/>
    <w:rsid w:val="00192390"/>
    <w:rsid w:val="00192E86"/>
    <w:rsid w:val="00192F73"/>
    <w:rsid w:val="001936DC"/>
    <w:rsid w:val="00193C6E"/>
    <w:rsid w:val="0019404D"/>
    <w:rsid w:val="0019435B"/>
    <w:rsid w:val="00194539"/>
    <w:rsid w:val="0019475B"/>
    <w:rsid w:val="00194B48"/>
    <w:rsid w:val="00195A6A"/>
    <w:rsid w:val="00195B7B"/>
    <w:rsid w:val="00195C51"/>
    <w:rsid w:val="00195D14"/>
    <w:rsid w:val="00195E80"/>
    <w:rsid w:val="0019611B"/>
    <w:rsid w:val="00196DBB"/>
    <w:rsid w:val="00196E0D"/>
    <w:rsid w:val="001970E1"/>
    <w:rsid w:val="0019711C"/>
    <w:rsid w:val="00197F3D"/>
    <w:rsid w:val="001A0017"/>
    <w:rsid w:val="001A025B"/>
    <w:rsid w:val="001A03B2"/>
    <w:rsid w:val="001A05E1"/>
    <w:rsid w:val="001A0688"/>
    <w:rsid w:val="001A06C0"/>
    <w:rsid w:val="001A07D0"/>
    <w:rsid w:val="001A0921"/>
    <w:rsid w:val="001A094E"/>
    <w:rsid w:val="001A0E66"/>
    <w:rsid w:val="001A0ED0"/>
    <w:rsid w:val="001A1320"/>
    <w:rsid w:val="001A25E2"/>
    <w:rsid w:val="001A2FBB"/>
    <w:rsid w:val="001A3642"/>
    <w:rsid w:val="001A3917"/>
    <w:rsid w:val="001A3F58"/>
    <w:rsid w:val="001A4506"/>
    <w:rsid w:val="001A488A"/>
    <w:rsid w:val="001A5226"/>
    <w:rsid w:val="001A553F"/>
    <w:rsid w:val="001A557C"/>
    <w:rsid w:val="001A5FC6"/>
    <w:rsid w:val="001A621B"/>
    <w:rsid w:val="001A68A5"/>
    <w:rsid w:val="001A6BE7"/>
    <w:rsid w:val="001A6F29"/>
    <w:rsid w:val="001A717B"/>
    <w:rsid w:val="001A7839"/>
    <w:rsid w:val="001A7D3C"/>
    <w:rsid w:val="001A7ECA"/>
    <w:rsid w:val="001B083A"/>
    <w:rsid w:val="001B0CA1"/>
    <w:rsid w:val="001B0CEF"/>
    <w:rsid w:val="001B0E9E"/>
    <w:rsid w:val="001B0F5F"/>
    <w:rsid w:val="001B1F98"/>
    <w:rsid w:val="001B3974"/>
    <w:rsid w:val="001B3C54"/>
    <w:rsid w:val="001B456B"/>
    <w:rsid w:val="001B4EE5"/>
    <w:rsid w:val="001B4FA0"/>
    <w:rsid w:val="001B5D75"/>
    <w:rsid w:val="001B634D"/>
    <w:rsid w:val="001B64D6"/>
    <w:rsid w:val="001B6A7E"/>
    <w:rsid w:val="001B6E1D"/>
    <w:rsid w:val="001B7333"/>
    <w:rsid w:val="001B7990"/>
    <w:rsid w:val="001B7FC3"/>
    <w:rsid w:val="001C0806"/>
    <w:rsid w:val="001C0CEE"/>
    <w:rsid w:val="001C215D"/>
    <w:rsid w:val="001C2644"/>
    <w:rsid w:val="001C27AD"/>
    <w:rsid w:val="001C38A1"/>
    <w:rsid w:val="001C39FF"/>
    <w:rsid w:val="001C3E4A"/>
    <w:rsid w:val="001C40A5"/>
    <w:rsid w:val="001C4342"/>
    <w:rsid w:val="001C4B32"/>
    <w:rsid w:val="001C4B54"/>
    <w:rsid w:val="001C5520"/>
    <w:rsid w:val="001C5F63"/>
    <w:rsid w:val="001C6116"/>
    <w:rsid w:val="001C699A"/>
    <w:rsid w:val="001C6BD0"/>
    <w:rsid w:val="001C7143"/>
    <w:rsid w:val="001C733A"/>
    <w:rsid w:val="001C73AF"/>
    <w:rsid w:val="001C74AC"/>
    <w:rsid w:val="001C7586"/>
    <w:rsid w:val="001C7780"/>
    <w:rsid w:val="001C7932"/>
    <w:rsid w:val="001D04F1"/>
    <w:rsid w:val="001D1264"/>
    <w:rsid w:val="001D1B76"/>
    <w:rsid w:val="001D1BB2"/>
    <w:rsid w:val="001D1C94"/>
    <w:rsid w:val="001D1E22"/>
    <w:rsid w:val="001D1F2A"/>
    <w:rsid w:val="001D22F3"/>
    <w:rsid w:val="001D2477"/>
    <w:rsid w:val="001D27BD"/>
    <w:rsid w:val="001D2B0E"/>
    <w:rsid w:val="001D2F88"/>
    <w:rsid w:val="001D3076"/>
    <w:rsid w:val="001D33A5"/>
    <w:rsid w:val="001D380F"/>
    <w:rsid w:val="001D398C"/>
    <w:rsid w:val="001D3BA8"/>
    <w:rsid w:val="001D3CAC"/>
    <w:rsid w:val="001D3FBD"/>
    <w:rsid w:val="001D4107"/>
    <w:rsid w:val="001D45B3"/>
    <w:rsid w:val="001D47B5"/>
    <w:rsid w:val="001D47DE"/>
    <w:rsid w:val="001D49FF"/>
    <w:rsid w:val="001D4F73"/>
    <w:rsid w:val="001D523A"/>
    <w:rsid w:val="001D58F5"/>
    <w:rsid w:val="001D5A67"/>
    <w:rsid w:val="001D5B4B"/>
    <w:rsid w:val="001D66EB"/>
    <w:rsid w:val="001D690C"/>
    <w:rsid w:val="001D6B7A"/>
    <w:rsid w:val="001D7910"/>
    <w:rsid w:val="001D7A6C"/>
    <w:rsid w:val="001D7B95"/>
    <w:rsid w:val="001D7CBA"/>
    <w:rsid w:val="001D7D11"/>
    <w:rsid w:val="001E076C"/>
    <w:rsid w:val="001E07D9"/>
    <w:rsid w:val="001E0C13"/>
    <w:rsid w:val="001E1014"/>
    <w:rsid w:val="001E1990"/>
    <w:rsid w:val="001E19BB"/>
    <w:rsid w:val="001E1B8C"/>
    <w:rsid w:val="001E1C04"/>
    <w:rsid w:val="001E1C95"/>
    <w:rsid w:val="001E1C96"/>
    <w:rsid w:val="001E2BBD"/>
    <w:rsid w:val="001E2D6E"/>
    <w:rsid w:val="001E2F67"/>
    <w:rsid w:val="001E3253"/>
    <w:rsid w:val="001E32E8"/>
    <w:rsid w:val="001E35A3"/>
    <w:rsid w:val="001E361F"/>
    <w:rsid w:val="001E3681"/>
    <w:rsid w:val="001E3DC8"/>
    <w:rsid w:val="001E3E04"/>
    <w:rsid w:val="001E3E70"/>
    <w:rsid w:val="001E4222"/>
    <w:rsid w:val="001E4529"/>
    <w:rsid w:val="001E476E"/>
    <w:rsid w:val="001E485D"/>
    <w:rsid w:val="001E4CEC"/>
    <w:rsid w:val="001E4E7F"/>
    <w:rsid w:val="001E5238"/>
    <w:rsid w:val="001E5854"/>
    <w:rsid w:val="001E5EA4"/>
    <w:rsid w:val="001E66F1"/>
    <w:rsid w:val="001E6AC1"/>
    <w:rsid w:val="001E6FF9"/>
    <w:rsid w:val="001E7BFB"/>
    <w:rsid w:val="001F0084"/>
    <w:rsid w:val="001F0AB2"/>
    <w:rsid w:val="001F0B61"/>
    <w:rsid w:val="001F0BEE"/>
    <w:rsid w:val="001F0EDA"/>
    <w:rsid w:val="001F1324"/>
    <w:rsid w:val="001F1E5B"/>
    <w:rsid w:val="001F1F99"/>
    <w:rsid w:val="001F2A78"/>
    <w:rsid w:val="001F2C07"/>
    <w:rsid w:val="001F2D58"/>
    <w:rsid w:val="001F3187"/>
    <w:rsid w:val="001F373B"/>
    <w:rsid w:val="001F39BE"/>
    <w:rsid w:val="001F3B73"/>
    <w:rsid w:val="001F4401"/>
    <w:rsid w:val="001F44EA"/>
    <w:rsid w:val="001F4D40"/>
    <w:rsid w:val="001F4DBF"/>
    <w:rsid w:val="001F509A"/>
    <w:rsid w:val="001F5365"/>
    <w:rsid w:val="001F556E"/>
    <w:rsid w:val="001F557A"/>
    <w:rsid w:val="001F559C"/>
    <w:rsid w:val="001F586A"/>
    <w:rsid w:val="001F5B24"/>
    <w:rsid w:val="001F5C75"/>
    <w:rsid w:val="001F5DA9"/>
    <w:rsid w:val="001F5F93"/>
    <w:rsid w:val="001F6003"/>
    <w:rsid w:val="001F60BC"/>
    <w:rsid w:val="001F61AB"/>
    <w:rsid w:val="001F6E04"/>
    <w:rsid w:val="001F702A"/>
    <w:rsid w:val="001F7595"/>
    <w:rsid w:val="001F785C"/>
    <w:rsid w:val="001F7999"/>
    <w:rsid w:val="001F7B18"/>
    <w:rsid w:val="001F7DD1"/>
    <w:rsid w:val="002001A6"/>
    <w:rsid w:val="002001D9"/>
    <w:rsid w:val="00200415"/>
    <w:rsid w:val="00200631"/>
    <w:rsid w:val="00200715"/>
    <w:rsid w:val="00200787"/>
    <w:rsid w:val="002007ED"/>
    <w:rsid w:val="0020112B"/>
    <w:rsid w:val="002019A4"/>
    <w:rsid w:val="002021B6"/>
    <w:rsid w:val="00202688"/>
    <w:rsid w:val="00202717"/>
    <w:rsid w:val="00202919"/>
    <w:rsid w:val="00202A0E"/>
    <w:rsid w:val="00203516"/>
    <w:rsid w:val="0020363E"/>
    <w:rsid w:val="002036BD"/>
    <w:rsid w:val="002037F1"/>
    <w:rsid w:val="00203964"/>
    <w:rsid w:val="00204529"/>
    <w:rsid w:val="0020491D"/>
    <w:rsid w:val="00204D96"/>
    <w:rsid w:val="00205280"/>
    <w:rsid w:val="00205526"/>
    <w:rsid w:val="0020583C"/>
    <w:rsid w:val="00205A6D"/>
    <w:rsid w:val="00205C6F"/>
    <w:rsid w:val="00205E3C"/>
    <w:rsid w:val="00205FA7"/>
    <w:rsid w:val="00206008"/>
    <w:rsid w:val="00206157"/>
    <w:rsid w:val="0020624A"/>
    <w:rsid w:val="002062EF"/>
    <w:rsid w:val="00206693"/>
    <w:rsid w:val="00206969"/>
    <w:rsid w:val="0020738E"/>
    <w:rsid w:val="00207607"/>
    <w:rsid w:val="00207FD3"/>
    <w:rsid w:val="002106C9"/>
    <w:rsid w:val="00210884"/>
    <w:rsid w:val="002118DE"/>
    <w:rsid w:val="00211B80"/>
    <w:rsid w:val="00211E64"/>
    <w:rsid w:val="00212BE0"/>
    <w:rsid w:val="00212CE8"/>
    <w:rsid w:val="00212F20"/>
    <w:rsid w:val="00213160"/>
    <w:rsid w:val="0021376C"/>
    <w:rsid w:val="00213B17"/>
    <w:rsid w:val="00213E9A"/>
    <w:rsid w:val="00214C72"/>
    <w:rsid w:val="00214F9C"/>
    <w:rsid w:val="002156EF"/>
    <w:rsid w:val="0021570D"/>
    <w:rsid w:val="002157BD"/>
    <w:rsid w:val="00215B59"/>
    <w:rsid w:val="00215D3E"/>
    <w:rsid w:val="00215FA3"/>
    <w:rsid w:val="00215FD6"/>
    <w:rsid w:val="00216734"/>
    <w:rsid w:val="002178B3"/>
    <w:rsid w:val="00217A89"/>
    <w:rsid w:val="00217A96"/>
    <w:rsid w:val="00217AFA"/>
    <w:rsid w:val="00217CE0"/>
    <w:rsid w:val="00220853"/>
    <w:rsid w:val="002208A2"/>
    <w:rsid w:val="002211DB"/>
    <w:rsid w:val="002212C6"/>
    <w:rsid w:val="0022150A"/>
    <w:rsid w:val="00221577"/>
    <w:rsid w:val="0022158F"/>
    <w:rsid w:val="00221E13"/>
    <w:rsid w:val="00221E83"/>
    <w:rsid w:val="00222A79"/>
    <w:rsid w:val="00222D55"/>
    <w:rsid w:val="00222E6D"/>
    <w:rsid w:val="00223290"/>
    <w:rsid w:val="00223336"/>
    <w:rsid w:val="00223371"/>
    <w:rsid w:val="00223454"/>
    <w:rsid w:val="00223664"/>
    <w:rsid w:val="00223ABE"/>
    <w:rsid w:val="00223E32"/>
    <w:rsid w:val="00223E91"/>
    <w:rsid w:val="002242BB"/>
    <w:rsid w:val="0022432B"/>
    <w:rsid w:val="0022438C"/>
    <w:rsid w:val="0022440F"/>
    <w:rsid w:val="00224727"/>
    <w:rsid w:val="00224D72"/>
    <w:rsid w:val="00224EAA"/>
    <w:rsid w:val="0022572F"/>
    <w:rsid w:val="00225957"/>
    <w:rsid w:val="00225D00"/>
    <w:rsid w:val="00226776"/>
    <w:rsid w:val="002276CC"/>
    <w:rsid w:val="002278AF"/>
    <w:rsid w:val="00227B1D"/>
    <w:rsid w:val="00230352"/>
    <w:rsid w:val="00230466"/>
    <w:rsid w:val="0023061E"/>
    <w:rsid w:val="002306D3"/>
    <w:rsid w:val="00230972"/>
    <w:rsid w:val="00230976"/>
    <w:rsid w:val="00230CA4"/>
    <w:rsid w:val="00230D17"/>
    <w:rsid w:val="0023113A"/>
    <w:rsid w:val="00231E8D"/>
    <w:rsid w:val="0023227D"/>
    <w:rsid w:val="002325B2"/>
    <w:rsid w:val="002325E6"/>
    <w:rsid w:val="00232EF9"/>
    <w:rsid w:val="002330B5"/>
    <w:rsid w:val="00233447"/>
    <w:rsid w:val="002346A3"/>
    <w:rsid w:val="00234934"/>
    <w:rsid w:val="00235161"/>
    <w:rsid w:val="0023527C"/>
    <w:rsid w:val="002353DF"/>
    <w:rsid w:val="00235BED"/>
    <w:rsid w:val="00235DF7"/>
    <w:rsid w:val="00237024"/>
    <w:rsid w:val="00237451"/>
    <w:rsid w:val="002378BA"/>
    <w:rsid w:val="00237A76"/>
    <w:rsid w:val="00237C96"/>
    <w:rsid w:val="00240139"/>
    <w:rsid w:val="00240186"/>
    <w:rsid w:val="0024023C"/>
    <w:rsid w:val="002408D0"/>
    <w:rsid w:val="00240954"/>
    <w:rsid w:val="00240BE8"/>
    <w:rsid w:val="0024108B"/>
    <w:rsid w:val="0024113D"/>
    <w:rsid w:val="00241160"/>
    <w:rsid w:val="00241CA7"/>
    <w:rsid w:val="00241E0C"/>
    <w:rsid w:val="00242190"/>
    <w:rsid w:val="002424C0"/>
    <w:rsid w:val="00242569"/>
    <w:rsid w:val="00242A02"/>
    <w:rsid w:val="00242A8F"/>
    <w:rsid w:val="00242AE1"/>
    <w:rsid w:val="002432D4"/>
    <w:rsid w:val="002434CA"/>
    <w:rsid w:val="00243579"/>
    <w:rsid w:val="002435C9"/>
    <w:rsid w:val="00243B64"/>
    <w:rsid w:val="00243F6D"/>
    <w:rsid w:val="00244458"/>
    <w:rsid w:val="00244C0B"/>
    <w:rsid w:val="00244D50"/>
    <w:rsid w:val="0024569E"/>
    <w:rsid w:val="00245D3D"/>
    <w:rsid w:val="00245DDA"/>
    <w:rsid w:val="002461C4"/>
    <w:rsid w:val="00246D00"/>
    <w:rsid w:val="002471C5"/>
    <w:rsid w:val="00247326"/>
    <w:rsid w:val="00247C53"/>
    <w:rsid w:val="0025016A"/>
    <w:rsid w:val="00250807"/>
    <w:rsid w:val="002508C7"/>
    <w:rsid w:val="0025091C"/>
    <w:rsid w:val="00250BAB"/>
    <w:rsid w:val="0025116E"/>
    <w:rsid w:val="0025145D"/>
    <w:rsid w:val="00251994"/>
    <w:rsid w:val="002519C5"/>
    <w:rsid w:val="00251B2F"/>
    <w:rsid w:val="002521BE"/>
    <w:rsid w:val="002527DB"/>
    <w:rsid w:val="00252C34"/>
    <w:rsid w:val="00252FF9"/>
    <w:rsid w:val="002530CB"/>
    <w:rsid w:val="0025325C"/>
    <w:rsid w:val="0025332F"/>
    <w:rsid w:val="002534D3"/>
    <w:rsid w:val="002535B0"/>
    <w:rsid w:val="00253791"/>
    <w:rsid w:val="00253CBB"/>
    <w:rsid w:val="00253F94"/>
    <w:rsid w:val="00253FE2"/>
    <w:rsid w:val="002546D9"/>
    <w:rsid w:val="00254EDF"/>
    <w:rsid w:val="00255125"/>
    <w:rsid w:val="002564C4"/>
    <w:rsid w:val="0025659B"/>
    <w:rsid w:val="002574A1"/>
    <w:rsid w:val="0025770D"/>
    <w:rsid w:val="00260CD9"/>
    <w:rsid w:val="00260E96"/>
    <w:rsid w:val="00261581"/>
    <w:rsid w:val="0026160F"/>
    <w:rsid w:val="002616BE"/>
    <w:rsid w:val="00261D9E"/>
    <w:rsid w:val="00261F39"/>
    <w:rsid w:val="00262094"/>
    <w:rsid w:val="002624FD"/>
    <w:rsid w:val="0026257B"/>
    <w:rsid w:val="0026292A"/>
    <w:rsid w:val="00262BE2"/>
    <w:rsid w:val="00262D1C"/>
    <w:rsid w:val="002631BA"/>
    <w:rsid w:val="002634CD"/>
    <w:rsid w:val="00263654"/>
    <w:rsid w:val="002639C8"/>
    <w:rsid w:val="00263C67"/>
    <w:rsid w:val="00263DA9"/>
    <w:rsid w:val="00263E09"/>
    <w:rsid w:val="00263F20"/>
    <w:rsid w:val="0026420D"/>
    <w:rsid w:val="00264D8C"/>
    <w:rsid w:val="00264F10"/>
    <w:rsid w:val="002655BB"/>
    <w:rsid w:val="0026569D"/>
    <w:rsid w:val="002659D4"/>
    <w:rsid w:val="00265D2D"/>
    <w:rsid w:val="00265EBD"/>
    <w:rsid w:val="002661AA"/>
    <w:rsid w:val="00266B73"/>
    <w:rsid w:val="00266E63"/>
    <w:rsid w:val="00266EA9"/>
    <w:rsid w:val="0026756F"/>
    <w:rsid w:val="00267624"/>
    <w:rsid w:val="0026774E"/>
    <w:rsid w:val="00267A0B"/>
    <w:rsid w:val="00267CB3"/>
    <w:rsid w:val="00270AE7"/>
    <w:rsid w:val="00270CC0"/>
    <w:rsid w:val="00270D60"/>
    <w:rsid w:val="00270D6F"/>
    <w:rsid w:val="00271062"/>
    <w:rsid w:val="00271380"/>
    <w:rsid w:val="002718A4"/>
    <w:rsid w:val="00272170"/>
    <w:rsid w:val="002721CE"/>
    <w:rsid w:val="00272D3D"/>
    <w:rsid w:val="00272E63"/>
    <w:rsid w:val="0027372C"/>
    <w:rsid w:val="00273D7E"/>
    <w:rsid w:val="002740C2"/>
    <w:rsid w:val="00274697"/>
    <w:rsid w:val="00274F60"/>
    <w:rsid w:val="00275142"/>
    <w:rsid w:val="00275A1C"/>
    <w:rsid w:val="00275B30"/>
    <w:rsid w:val="00275BAA"/>
    <w:rsid w:val="00275BF1"/>
    <w:rsid w:val="00275D0B"/>
    <w:rsid w:val="002764FD"/>
    <w:rsid w:val="002766AC"/>
    <w:rsid w:val="00276BB3"/>
    <w:rsid w:val="00276C60"/>
    <w:rsid w:val="00276C6B"/>
    <w:rsid w:val="002773A5"/>
    <w:rsid w:val="00277A49"/>
    <w:rsid w:val="00280A1D"/>
    <w:rsid w:val="0028116A"/>
    <w:rsid w:val="002811BD"/>
    <w:rsid w:val="0028136C"/>
    <w:rsid w:val="002816A6"/>
    <w:rsid w:val="00281B9C"/>
    <w:rsid w:val="00281DBC"/>
    <w:rsid w:val="00281E01"/>
    <w:rsid w:val="002823B8"/>
    <w:rsid w:val="0028272A"/>
    <w:rsid w:val="00282FAD"/>
    <w:rsid w:val="0028316E"/>
    <w:rsid w:val="00283272"/>
    <w:rsid w:val="002833AF"/>
    <w:rsid w:val="0028341C"/>
    <w:rsid w:val="0028346E"/>
    <w:rsid w:val="0028379B"/>
    <w:rsid w:val="00284552"/>
    <w:rsid w:val="00284793"/>
    <w:rsid w:val="00284D09"/>
    <w:rsid w:val="002857C7"/>
    <w:rsid w:val="0028624A"/>
    <w:rsid w:val="0028655C"/>
    <w:rsid w:val="00286651"/>
    <w:rsid w:val="00286AFF"/>
    <w:rsid w:val="00286C73"/>
    <w:rsid w:val="00286E71"/>
    <w:rsid w:val="00287302"/>
    <w:rsid w:val="00287A36"/>
    <w:rsid w:val="00287F41"/>
    <w:rsid w:val="002909AE"/>
    <w:rsid w:val="00290A90"/>
    <w:rsid w:val="00291036"/>
    <w:rsid w:val="002913D2"/>
    <w:rsid w:val="0029205B"/>
    <w:rsid w:val="0029246C"/>
    <w:rsid w:val="00292CB0"/>
    <w:rsid w:val="00292DBC"/>
    <w:rsid w:val="00293063"/>
    <w:rsid w:val="002931B6"/>
    <w:rsid w:val="0029356E"/>
    <w:rsid w:val="00293C05"/>
    <w:rsid w:val="00294BF2"/>
    <w:rsid w:val="00294C98"/>
    <w:rsid w:val="00294DE9"/>
    <w:rsid w:val="00294EFF"/>
    <w:rsid w:val="0029529D"/>
    <w:rsid w:val="002958A2"/>
    <w:rsid w:val="0029597C"/>
    <w:rsid w:val="002959C0"/>
    <w:rsid w:val="0029603D"/>
    <w:rsid w:val="00296042"/>
    <w:rsid w:val="002961A6"/>
    <w:rsid w:val="002968BA"/>
    <w:rsid w:val="00296A00"/>
    <w:rsid w:val="00296E09"/>
    <w:rsid w:val="00296F45"/>
    <w:rsid w:val="00297CC8"/>
    <w:rsid w:val="00297ED8"/>
    <w:rsid w:val="00297EF2"/>
    <w:rsid w:val="002A01D1"/>
    <w:rsid w:val="002A0916"/>
    <w:rsid w:val="002A0A6F"/>
    <w:rsid w:val="002A0C1D"/>
    <w:rsid w:val="002A11CA"/>
    <w:rsid w:val="002A1552"/>
    <w:rsid w:val="002A1C29"/>
    <w:rsid w:val="002A1DE1"/>
    <w:rsid w:val="002A271E"/>
    <w:rsid w:val="002A29AF"/>
    <w:rsid w:val="002A31FD"/>
    <w:rsid w:val="002A3E46"/>
    <w:rsid w:val="002A3E55"/>
    <w:rsid w:val="002A425D"/>
    <w:rsid w:val="002A499B"/>
    <w:rsid w:val="002A5554"/>
    <w:rsid w:val="002A5765"/>
    <w:rsid w:val="002A6303"/>
    <w:rsid w:val="002A677A"/>
    <w:rsid w:val="002A6E20"/>
    <w:rsid w:val="002A6F69"/>
    <w:rsid w:val="002A7A39"/>
    <w:rsid w:val="002A7CBF"/>
    <w:rsid w:val="002A7D33"/>
    <w:rsid w:val="002A7E73"/>
    <w:rsid w:val="002A7FF2"/>
    <w:rsid w:val="002B00CF"/>
    <w:rsid w:val="002B0209"/>
    <w:rsid w:val="002B0378"/>
    <w:rsid w:val="002B0551"/>
    <w:rsid w:val="002B0567"/>
    <w:rsid w:val="002B0D7F"/>
    <w:rsid w:val="002B0DB9"/>
    <w:rsid w:val="002B1097"/>
    <w:rsid w:val="002B12A6"/>
    <w:rsid w:val="002B199F"/>
    <w:rsid w:val="002B2124"/>
    <w:rsid w:val="002B2162"/>
    <w:rsid w:val="002B25D6"/>
    <w:rsid w:val="002B3B10"/>
    <w:rsid w:val="002B46FE"/>
    <w:rsid w:val="002B49F6"/>
    <w:rsid w:val="002B53D1"/>
    <w:rsid w:val="002B5544"/>
    <w:rsid w:val="002B5560"/>
    <w:rsid w:val="002B56EB"/>
    <w:rsid w:val="002B5ED8"/>
    <w:rsid w:val="002B60BB"/>
    <w:rsid w:val="002B7507"/>
    <w:rsid w:val="002B7E9E"/>
    <w:rsid w:val="002C0243"/>
    <w:rsid w:val="002C057B"/>
    <w:rsid w:val="002C0E60"/>
    <w:rsid w:val="002C14C8"/>
    <w:rsid w:val="002C1703"/>
    <w:rsid w:val="002C1F46"/>
    <w:rsid w:val="002C2550"/>
    <w:rsid w:val="002C29BE"/>
    <w:rsid w:val="002C2A8D"/>
    <w:rsid w:val="002C30EA"/>
    <w:rsid w:val="002C3582"/>
    <w:rsid w:val="002C376A"/>
    <w:rsid w:val="002C3B48"/>
    <w:rsid w:val="002C436D"/>
    <w:rsid w:val="002C454E"/>
    <w:rsid w:val="002C4847"/>
    <w:rsid w:val="002C4F20"/>
    <w:rsid w:val="002C50D9"/>
    <w:rsid w:val="002C52F4"/>
    <w:rsid w:val="002C5572"/>
    <w:rsid w:val="002C5586"/>
    <w:rsid w:val="002C579F"/>
    <w:rsid w:val="002C5825"/>
    <w:rsid w:val="002C5B33"/>
    <w:rsid w:val="002C5BAA"/>
    <w:rsid w:val="002C5BD2"/>
    <w:rsid w:val="002C5C2C"/>
    <w:rsid w:val="002C5C9E"/>
    <w:rsid w:val="002C6561"/>
    <w:rsid w:val="002C6B0F"/>
    <w:rsid w:val="002C7C32"/>
    <w:rsid w:val="002C7F56"/>
    <w:rsid w:val="002D0504"/>
    <w:rsid w:val="002D0542"/>
    <w:rsid w:val="002D12FC"/>
    <w:rsid w:val="002D1AC2"/>
    <w:rsid w:val="002D1DAD"/>
    <w:rsid w:val="002D1E42"/>
    <w:rsid w:val="002D1FBD"/>
    <w:rsid w:val="002D235B"/>
    <w:rsid w:val="002D2468"/>
    <w:rsid w:val="002D2B4A"/>
    <w:rsid w:val="002D2E1B"/>
    <w:rsid w:val="002D368A"/>
    <w:rsid w:val="002D435A"/>
    <w:rsid w:val="002D442C"/>
    <w:rsid w:val="002D48D2"/>
    <w:rsid w:val="002D5001"/>
    <w:rsid w:val="002D5190"/>
    <w:rsid w:val="002D5302"/>
    <w:rsid w:val="002D5CC1"/>
    <w:rsid w:val="002D6198"/>
    <w:rsid w:val="002D6349"/>
    <w:rsid w:val="002D6457"/>
    <w:rsid w:val="002D6818"/>
    <w:rsid w:val="002D6BC5"/>
    <w:rsid w:val="002D7DB4"/>
    <w:rsid w:val="002D7E65"/>
    <w:rsid w:val="002E013C"/>
    <w:rsid w:val="002E090A"/>
    <w:rsid w:val="002E0D3B"/>
    <w:rsid w:val="002E0D65"/>
    <w:rsid w:val="002E0E76"/>
    <w:rsid w:val="002E10D0"/>
    <w:rsid w:val="002E1586"/>
    <w:rsid w:val="002E1D61"/>
    <w:rsid w:val="002E1F6F"/>
    <w:rsid w:val="002E2099"/>
    <w:rsid w:val="002E2102"/>
    <w:rsid w:val="002E29F8"/>
    <w:rsid w:val="002E421C"/>
    <w:rsid w:val="002E4284"/>
    <w:rsid w:val="002E4987"/>
    <w:rsid w:val="002E4A90"/>
    <w:rsid w:val="002E52A1"/>
    <w:rsid w:val="002E557F"/>
    <w:rsid w:val="002E55D9"/>
    <w:rsid w:val="002E6244"/>
    <w:rsid w:val="002E671D"/>
    <w:rsid w:val="002E699C"/>
    <w:rsid w:val="002E6AC8"/>
    <w:rsid w:val="002E6B80"/>
    <w:rsid w:val="002E6C63"/>
    <w:rsid w:val="002E6ED2"/>
    <w:rsid w:val="002E7413"/>
    <w:rsid w:val="002E7446"/>
    <w:rsid w:val="002E78AD"/>
    <w:rsid w:val="002F007F"/>
    <w:rsid w:val="002F0175"/>
    <w:rsid w:val="002F066C"/>
    <w:rsid w:val="002F13AE"/>
    <w:rsid w:val="002F14A7"/>
    <w:rsid w:val="002F14F1"/>
    <w:rsid w:val="002F1851"/>
    <w:rsid w:val="002F19E5"/>
    <w:rsid w:val="002F1A42"/>
    <w:rsid w:val="002F1E1E"/>
    <w:rsid w:val="002F1E5D"/>
    <w:rsid w:val="002F2994"/>
    <w:rsid w:val="002F310C"/>
    <w:rsid w:val="002F3279"/>
    <w:rsid w:val="002F3E16"/>
    <w:rsid w:val="002F4390"/>
    <w:rsid w:val="002F473A"/>
    <w:rsid w:val="002F48F9"/>
    <w:rsid w:val="002F4F69"/>
    <w:rsid w:val="002F57B0"/>
    <w:rsid w:val="002F59C6"/>
    <w:rsid w:val="002F5B05"/>
    <w:rsid w:val="002F6A42"/>
    <w:rsid w:val="002F74D8"/>
    <w:rsid w:val="002F7D39"/>
    <w:rsid w:val="003006BF"/>
    <w:rsid w:val="00300741"/>
    <w:rsid w:val="00300AB2"/>
    <w:rsid w:val="00300DE1"/>
    <w:rsid w:val="00301FFC"/>
    <w:rsid w:val="003025D5"/>
    <w:rsid w:val="0030295A"/>
    <w:rsid w:val="003039A6"/>
    <w:rsid w:val="00303C4D"/>
    <w:rsid w:val="00304203"/>
    <w:rsid w:val="00304BE1"/>
    <w:rsid w:val="00304D56"/>
    <w:rsid w:val="00304F8B"/>
    <w:rsid w:val="00305121"/>
    <w:rsid w:val="003059B9"/>
    <w:rsid w:val="00305BF3"/>
    <w:rsid w:val="00305E8D"/>
    <w:rsid w:val="003063FD"/>
    <w:rsid w:val="00306503"/>
    <w:rsid w:val="0030656D"/>
    <w:rsid w:val="00306AA9"/>
    <w:rsid w:val="00306B3E"/>
    <w:rsid w:val="00306D62"/>
    <w:rsid w:val="00306F72"/>
    <w:rsid w:val="00307031"/>
    <w:rsid w:val="003072D6"/>
    <w:rsid w:val="0030776B"/>
    <w:rsid w:val="0030782C"/>
    <w:rsid w:val="00307959"/>
    <w:rsid w:val="00307AB8"/>
    <w:rsid w:val="003102D6"/>
    <w:rsid w:val="0031030F"/>
    <w:rsid w:val="00310517"/>
    <w:rsid w:val="003108B5"/>
    <w:rsid w:val="00310AE7"/>
    <w:rsid w:val="00310BFF"/>
    <w:rsid w:val="00310F51"/>
    <w:rsid w:val="00311385"/>
    <w:rsid w:val="003113B5"/>
    <w:rsid w:val="00311B36"/>
    <w:rsid w:val="00311B9A"/>
    <w:rsid w:val="00311E29"/>
    <w:rsid w:val="00312070"/>
    <w:rsid w:val="00312312"/>
    <w:rsid w:val="003126BF"/>
    <w:rsid w:val="00312A3F"/>
    <w:rsid w:val="00312BBE"/>
    <w:rsid w:val="00312F2F"/>
    <w:rsid w:val="00313847"/>
    <w:rsid w:val="00313D34"/>
    <w:rsid w:val="003140F3"/>
    <w:rsid w:val="00314716"/>
    <w:rsid w:val="003152DA"/>
    <w:rsid w:val="00315799"/>
    <w:rsid w:val="00315AA8"/>
    <w:rsid w:val="00315B79"/>
    <w:rsid w:val="00316119"/>
    <w:rsid w:val="00316CFF"/>
    <w:rsid w:val="00316FE0"/>
    <w:rsid w:val="00317A7C"/>
    <w:rsid w:val="00317AA2"/>
    <w:rsid w:val="00317DAF"/>
    <w:rsid w:val="00320AD1"/>
    <w:rsid w:val="00320AD6"/>
    <w:rsid w:val="00321D5A"/>
    <w:rsid w:val="00321D9D"/>
    <w:rsid w:val="00322884"/>
    <w:rsid w:val="00322DB4"/>
    <w:rsid w:val="00323A3F"/>
    <w:rsid w:val="00323D0A"/>
    <w:rsid w:val="003240E0"/>
    <w:rsid w:val="003241CF"/>
    <w:rsid w:val="003242A5"/>
    <w:rsid w:val="00324539"/>
    <w:rsid w:val="00324CC2"/>
    <w:rsid w:val="00324CD4"/>
    <w:rsid w:val="00325195"/>
    <w:rsid w:val="003255D4"/>
    <w:rsid w:val="003256E5"/>
    <w:rsid w:val="00325DDF"/>
    <w:rsid w:val="00325F6E"/>
    <w:rsid w:val="00326433"/>
    <w:rsid w:val="0032696D"/>
    <w:rsid w:val="00326C47"/>
    <w:rsid w:val="0032787C"/>
    <w:rsid w:val="0033035B"/>
    <w:rsid w:val="00331619"/>
    <w:rsid w:val="00331968"/>
    <w:rsid w:val="003319FD"/>
    <w:rsid w:val="003320CD"/>
    <w:rsid w:val="003328ED"/>
    <w:rsid w:val="00332B1F"/>
    <w:rsid w:val="00332BF1"/>
    <w:rsid w:val="00332E1D"/>
    <w:rsid w:val="0033381D"/>
    <w:rsid w:val="00333B92"/>
    <w:rsid w:val="00333FEA"/>
    <w:rsid w:val="003340F3"/>
    <w:rsid w:val="003341C5"/>
    <w:rsid w:val="0033426F"/>
    <w:rsid w:val="00334283"/>
    <w:rsid w:val="0033432B"/>
    <w:rsid w:val="00334661"/>
    <w:rsid w:val="00334CC8"/>
    <w:rsid w:val="00334F41"/>
    <w:rsid w:val="00335735"/>
    <w:rsid w:val="003363B5"/>
    <w:rsid w:val="00336D71"/>
    <w:rsid w:val="00336E3F"/>
    <w:rsid w:val="00337201"/>
    <w:rsid w:val="00337A99"/>
    <w:rsid w:val="00337B43"/>
    <w:rsid w:val="00337BB4"/>
    <w:rsid w:val="00337C11"/>
    <w:rsid w:val="0034022B"/>
    <w:rsid w:val="0034046A"/>
    <w:rsid w:val="00340600"/>
    <w:rsid w:val="00340C94"/>
    <w:rsid w:val="00341398"/>
    <w:rsid w:val="003418C1"/>
    <w:rsid w:val="00341A6E"/>
    <w:rsid w:val="00341DE7"/>
    <w:rsid w:val="0034204A"/>
    <w:rsid w:val="0034205B"/>
    <w:rsid w:val="003420C4"/>
    <w:rsid w:val="00342423"/>
    <w:rsid w:val="0034246F"/>
    <w:rsid w:val="00342632"/>
    <w:rsid w:val="003429FB"/>
    <w:rsid w:val="00342C2B"/>
    <w:rsid w:val="00343405"/>
    <w:rsid w:val="003434B9"/>
    <w:rsid w:val="00344276"/>
    <w:rsid w:val="0034486C"/>
    <w:rsid w:val="0034488D"/>
    <w:rsid w:val="00344ACD"/>
    <w:rsid w:val="00345294"/>
    <w:rsid w:val="003452AB"/>
    <w:rsid w:val="0034554F"/>
    <w:rsid w:val="00345A67"/>
    <w:rsid w:val="003462AF"/>
    <w:rsid w:val="0034645B"/>
    <w:rsid w:val="00346D3B"/>
    <w:rsid w:val="00346E94"/>
    <w:rsid w:val="0034764C"/>
    <w:rsid w:val="0034775A"/>
    <w:rsid w:val="00347A64"/>
    <w:rsid w:val="00347D4D"/>
    <w:rsid w:val="00347EDC"/>
    <w:rsid w:val="00350212"/>
    <w:rsid w:val="00350217"/>
    <w:rsid w:val="00350A21"/>
    <w:rsid w:val="00350B45"/>
    <w:rsid w:val="003512EB"/>
    <w:rsid w:val="003517D3"/>
    <w:rsid w:val="00351C63"/>
    <w:rsid w:val="00353064"/>
    <w:rsid w:val="00353359"/>
    <w:rsid w:val="003534C9"/>
    <w:rsid w:val="00354085"/>
    <w:rsid w:val="00354422"/>
    <w:rsid w:val="00354B17"/>
    <w:rsid w:val="0035517C"/>
    <w:rsid w:val="0035546C"/>
    <w:rsid w:val="00355BB4"/>
    <w:rsid w:val="00355F0C"/>
    <w:rsid w:val="0035601C"/>
    <w:rsid w:val="0035604E"/>
    <w:rsid w:val="00356588"/>
    <w:rsid w:val="00356655"/>
    <w:rsid w:val="003573CA"/>
    <w:rsid w:val="0035748A"/>
    <w:rsid w:val="00357770"/>
    <w:rsid w:val="00357FAD"/>
    <w:rsid w:val="00360591"/>
    <w:rsid w:val="0036088B"/>
    <w:rsid w:val="003608CC"/>
    <w:rsid w:val="00361A91"/>
    <w:rsid w:val="00361C72"/>
    <w:rsid w:val="00361F3D"/>
    <w:rsid w:val="00362076"/>
    <w:rsid w:val="0036218C"/>
    <w:rsid w:val="003627C6"/>
    <w:rsid w:val="0036285A"/>
    <w:rsid w:val="00362AFE"/>
    <w:rsid w:val="00362B67"/>
    <w:rsid w:val="00362C11"/>
    <w:rsid w:val="0036365C"/>
    <w:rsid w:val="003637AB"/>
    <w:rsid w:val="00363D98"/>
    <w:rsid w:val="00364B48"/>
    <w:rsid w:val="0036593E"/>
    <w:rsid w:val="00365957"/>
    <w:rsid w:val="00365B4F"/>
    <w:rsid w:val="00365D92"/>
    <w:rsid w:val="00365E2D"/>
    <w:rsid w:val="003671CC"/>
    <w:rsid w:val="003672BA"/>
    <w:rsid w:val="00367829"/>
    <w:rsid w:val="00367BDA"/>
    <w:rsid w:val="00367C7D"/>
    <w:rsid w:val="00367F06"/>
    <w:rsid w:val="003700CA"/>
    <w:rsid w:val="00370557"/>
    <w:rsid w:val="00370835"/>
    <w:rsid w:val="0037099A"/>
    <w:rsid w:val="00370DD0"/>
    <w:rsid w:val="003713E9"/>
    <w:rsid w:val="00371B00"/>
    <w:rsid w:val="00371F55"/>
    <w:rsid w:val="00372090"/>
    <w:rsid w:val="003722BF"/>
    <w:rsid w:val="00372D47"/>
    <w:rsid w:val="0037318D"/>
    <w:rsid w:val="00374093"/>
    <w:rsid w:val="0037438A"/>
    <w:rsid w:val="00374447"/>
    <w:rsid w:val="00374547"/>
    <w:rsid w:val="0037460E"/>
    <w:rsid w:val="0037481E"/>
    <w:rsid w:val="00374FB0"/>
    <w:rsid w:val="003750F5"/>
    <w:rsid w:val="0037553C"/>
    <w:rsid w:val="0037565A"/>
    <w:rsid w:val="003759A3"/>
    <w:rsid w:val="00375DE8"/>
    <w:rsid w:val="0037634A"/>
    <w:rsid w:val="003764A3"/>
    <w:rsid w:val="00376A3A"/>
    <w:rsid w:val="00376DBB"/>
    <w:rsid w:val="0037705D"/>
    <w:rsid w:val="00377809"/>
    <w:rsid w:val="00377B9F"/>
    <w:rsid w:val="003805A0"/>
    <w:rsid w:val="003807BF"/>
    <w:rsid w:val="00381371"/>
    <w:rsid w:val="0038153E"/>
    <w:rsid w:val="00381E3C"/>
    <w:rsid w:val="003822B3"/>
    <w:rsid w:val="003824D7"/>
    <w:rsid w:val="003824E6"/>
    <w:rsid w:val="003825AF"/>
    <w:rsid w:val="00382C86"/>
    <w:rsid w:val="0038318D"/>
    <w:rsid w:val="003831A8"/>
    <w:rsid w:val="00383ECF"/>
    <w:rsid w:val="00384005"/>
    <w:rsid w:val="00384E1C"/>
    <w:rsid w:val="0038533F"/>
    <w:rsid w:val="00385536"/>
    <w:rsid w:val="00385A9F"/>
    <w:rsid w:val="00385B23"/>
    <w:rsid w:val="00386427"/>
    <w:rsid w:val="00386AC4"/>
    <w:rsid w:val="00386DB4"/>
    <w:rsid w:val="003870B0"/>
    <w:rsid w:val="00387603"/>
    <w:rsid w:val="00390A18"/>
    <w:rsid w:val="00390D36"/>
    <w:rsid w:val="00390ECD"/>
    <w:rsid w:val="00391184"/>
    <w:rsid w:val="00391778"/>
    <w:rsid w:val="003917B8"/>
    <w:rsid w:val="00391B41"/>
    <w:rsid w:val="0039270F"/>
    <w:rsid w:val="00392952"/>
    <w:rsid w:val="00392A58"/>
    <w:rsid w:val="00392D07"/>
    <w:rsid w:val="00392F43"/>
    <w:rsid w:val="0039350A"/>
    <w:rsid w:val="003935D6"/>
    <w:rsid w:val="00393F78"/>
    <w:rsid w:val="00394228"/>
    <w:rsid w:val="003942C2"/>
    <w:rsid w:val="00394342"/>
    <w:rsid w:val="0039436D"/>
    <w:rsid w:val="0039477E"/>
    <w:rsid w:val="00394F8B"/>
    <w:rsid w:val="0039515B"/>
    <w:rsid w:val="003956AC"/>
    <w:rsid w:val="0039577B"/>
    <w:rsid w:val="00395C2A"/>
    <w:rsid w:val="00395E01"/>
    <w:rsid w:val="003963E1"/>
    <w:rsid w:val="003967C1"/>
    <w:rsid w:val="00396853"/>
    <w:rsid w:val="00396BE7"/>
    <w:rsid w:val="00397143"/>
    <w:rsid w:val="003971C5"/>
    <w:rsid w:val="00397BFA"/>
    <w:rsid w:val="00397D78"/>
    <w:rsid w:val="00397F62"/>
    <w:rsid w:val="003A058A"/>
    <w:rsid w:val="003A0A14"/>
    <w:rsid w:val="003A0E69"/>
    <w:rsid w:val="003A2451"/>
    <w:rsid w:val="003A24C1"/>
    <w:rsid w:val="003A25DE"/>
    <w:rsid w:val="003A297E"/>
    <w:rsid w:val="003A2BE0"/>
    <w:rsid w:val="003A2C38"/>
    <w:rsid w:val="003A2E87"/>
    <w:rsid w:val="003A3051"/>
    <w:rsid w:val="003A378E"/>
    <w:rsid w:val="003A3B19"/>
    <w:rsid w:val="003A42F1"/>
    <w:rsid w:val="003A4413"/>
    <w:rsid w:val="003A4B88"/>
    <w:rsid w:val="003A4ED6"/>
    <w:rsid w:val="003A4F0B"/>
    <w:rsid w:val="003A6297"/>
    <w:rsid w:val="003A6324"/>
    <w:rsid w:val="003A6D9A"/>
    <w:rsid w:val="003A712F"/>
    <w:rsid w:val="003A7207"/>
    <w:rsid w:val="003A7739"/>
    <w:rsid w:val="003A7A0E"/>
    <w:rsid w:val="003A7B51"/>
    <w:rsid w:val="003B0017"/>
    <w:rsid w:val="003B009B"/>
    <w:rsid w:val="003B0114"/>
    <w:rsid w:val="003B03D0"/>
    <w:rsid w:val="003B0690"/>
    <w:rsid w:val="003B0AF9"/>
    <w:rsid w:val="003B0F10"/>
    <w:rsid w:val="003B1155"/>
    <w:rsid w:val="003B1159"/>
    <w:rsid w:val="003B12BE"/>
    <w:rsid w:val="003B1B1D"/>
    <w:rsid w:val="003B2D8F"/>
    <w:rsid w:val="003B2EA6"/>
    <w:rsid w:val="003B3766"/>
    <w:rsid w:val="003B3B5F"/>
    <w:rsid w:val="003B4137"/>
    <w:rsid w:val="003B42F2"/>
    <w:rsid w:val="003B48A2"/>
    <w:rsid w:val="003B4A31"/>
    <w:rsid w:val="003B4B90"/>
    <w:rsid w:val="003B4C07"/>
    <w:rsid w:val="003B5804"/>
    <w:rsid w:val="003B5CB4"/>
    <w:rsid w:val="003B5FA7"/>
    <w:rsid w:val="003B5FAD"/>
    <w:rsid w:val="003B6A30"/>
    <w:rsid w:val="003B6C2F"/>
    <w:rsid w:val="003B6E03"/>
    <w:rsid w:val="003B7AB7"/>
    <w:rsid w:val="003C04E8"/>
    <w:rsid w:val="003C08ED"/>
    <w:rsid w:val="003C0E0A"/>
    <w:rsid w:val="003C1CCE"/>
    <w:rsid w:val="003C1ECD"/>
    <w:rsid w:val="003C2491"/>
    <w:rsid w:val="003C29B3"/>
    <w:rsid w:val="003C2A55"/>
    <w:rsid w:val="003C2C08"/>
    <w:rsid w:val="003C3124"/>
    <w:rsid w:val="003C32BC"/>
    <w:rsid w:val="003C42AD"/>
    <w:rsid w:val="003C4826"/>
    <w:rsid w:val="003C4A5C"/>
    <w:rsid w:val="003C4DCB"/>
    <w:rsid w:val="003C4E76"/>
    <w:rsid w:val="003C5235"/>
    <w:rsid w:val="003C54FC"/>
    <w:rsid w:val="003C5768"/>
    <w:rsid w:val="003C5AC7"/>
    <w:rsid w:val="003C5D95"/>
    <w:rsid w:val="003C688B"/>
    <w:rsid w:val="003C7295"/>
    <w:rsid w:val="003C74BA"/>
    <w:rsid w:val="003C769B"/>
    <w:rsid w:val="003C7AB6"/>
    <w:rsid w:val="003C7DAD"/>
    <w:rsid w:val="003D0296"/>
    <w:rsid w:val="003D058B"/>
    <w:rsid w:val="003D05A9"/>
    <w:rsid w:val="003D0A54"/>
    <w:rsid w:val="003D0B8C"/>
    <w:rsid w:val="003D102E"/>
    <w:rsid w:val="003D10C9"/>
    <w:rsid w:val="003D1181"/>
    <w:rsid w:val="003D1929"/>
    <w:rsid w:val="003D1AF3"/>
    <w:rsid w:val="003D1B14"/>
    <w:rsid w:val="003D2081"/>
    <w:rsid w:val="003D2246"/>
    <w:rsid w:val="003D2540"/>
    <w:rsid w:val="003D3AE0"/>
    <w:rsid w:val="003D3E6C"/>
    <w:rsid w:val="003D3F08"/>
    <w:rsid w:val="003D4401"/>
    <w:rsid w:val="003D44A2"/>
    <w:rsid w:val="003D4BAC"/>
    <w:rsid w:val="003D56D0"/>
    <w:rsid w:val="003D5A3A"/>
    <w:rsid w:val="003D5A90"/>
    <w:rsid w:val="003D5B76"/>
    <w:rsid w:val="003D5C60"/>
    <w:rsid w:val="003D609D"/>
    <w:rsid w:val="003D61AA"/>
    <w:rsid w:val="003D663F"/>
    <w:rsid w:val="003D674F"/>
    <w:rsid w:val="003D6EB9"/>
    <w:rsid w:val="003D6F7A"/>
    <w:rsid w:val="003D7C02"/>
    <w:rsid w:val="003D7E9F"/>
    <w:rsid w:val="003D7F17"/>
    <w:rsid w:val="003E02B3"/>
    <w:rsid w:val="003E0455"/>
    <w:rsid w:val="003E0504"/>
    <w:rsid w:val="003E08D1"/>
    <w:rsid w:val="003E0AE5"/>
    <w:rsid w:val="003E0AFE"/>
    <w:rsid w:val="003E1481"/>
    <w:rsid w:val="003E16C1"/>
    <w:rsid w:val="003E1B4B"/>
    <w:rsid w:val="003E1D54"/>
    <w:rsid w:val="003E21C1"/>
    <w:rsid w:val="003E25E7"/>
    <w:rsid w:val="003E2CF3"/>
    <w:rsid w:val="003E3031"/>
    <w:rsid w:val="003E3312"/>
    <w:rsid w:val="003E3D04"/>
    <w:rsid w:val="003E3FB9"/>
    <w:rsid w:val="003E4776"/>
    <w:rsid w:val="003E478D"/>
    <w:rsid w:val="003E48FE"/>
    <w:rsid w:val="003E4C60"/>
    <w:rsid w:val="003E4D6F"/>
    <w:rsid w:val="003E4DE3"/>
    <w:rsid w:val="003E50C9"/>
    <w:rsid w:val="003E5899"/>
    <w:rsid w:val="003E58B8"/>
    <w:rsid w:val="003E5AA3"/>
    <w:rsid w:val="003E60C1"/>
    <w:rsid w:val="003E60E0"/>
    <w:rsid w:val="003E6970"/>
    <w:rsid w:val="003E6CAA"/>
    <w:rsid w:val="003E6F47"/>
    <w:rsid w:val="003E71F2"/>
    <w:rsid w:val="003E76E7"/>
    <w:rsid w:val="003E7889"/>
    <w:rsid w:val="003E7956"/>
    <w:rsid w:val="003E7D5C"/>
    <w:rsid w:val="003F0C55"/>
    <w:rsid w:val="003F20EC"/>
    <w:rsid w:val="003F28A5"/>
    <w:rsid w:val="003F2A18"/>
    <w:rsid w:val="003F30B4"/>
    <w:rsid w:val="003F3964"/>
    <w:rsid w:val="003F3FAF"/>
    <w:rsid w:val="003F4FEF"/>
    <w:rsid w:val="003F509F"/>
    <w:rsid w:val="003F5139"/>
    <w:rsid w:val="003F519E"/>
    <w:rsid w:val="003F5A72"/>
    <w:rsid w:val="003F5C2F"/>
    <w:rsid w:val="003F6C87"/>
    <w:rsid w:val="003F6D7F"/>
    <w:rsid w:val="00400214"/>
    <w:rsid w:val="004003FD"/>
    <w:rsid w:val="0040086B"/>
    <w:rsid w:val="00400BF1"/>
    <w:rsid w:val="0040133B"/>
    <w:rsid w:val="00401838"/>
    <w:rsid w:val="004019B4"/>
    <w:rsid w:val="00401EC2"/>
    <w:rsid w:val="00401FFC"/>
    <w:rsid w:val="004020C5"/>
    <w:rsid w:val="00402BA2"/>
    <w:rsid w:val="00402FBE"/>
    <w:rsid w:val="00402FCA"/>
    <w:rsid w:val="004032CC"/>
    <w:rsid w:val="00403338"/>
    <w:rsid w:val="004040E8"/>
    <w:rsid w:val="004049B7"/>
    <w:rsid w:val="00404D98"/>
    <w:rsid w:val="00404F01"/>
    <w:rsid w:val="00405055"/>
    <w:rsid w:val="00405416"/>
    <w:rsid w:val="00405445"/>
    <w:rsid w:val="0040571C"/>
    <w:rsid w:val="004059EC"/>
    <w:rsid w:val="00405B82"/>
    <w:rsid w:val="00405DCC"/>
    <w:rsid w:val="00406EDF"/>
    <w:rsid w:val="0040735C"/>
    <w:rsid w:val="00407561"/>
    <w:rsid w:val="00407D85"/>
    <w:rsid w:val="00407E99"/>
    <w:rsid w:val="00410973"/>
    <w:rsid w:val="00410A3E"/>
    <w:rsid w:val="00410AEA"/>
    <w:rsid w:val="0041191B"/>
    <w:rsid w:val="00411B01"/>
    <w:rsid w:val="004121C6"/>
    <w:rsid w:val="004121CC"/>
    <w:rsid w:val="00412BFC"/>
    <w:rsid w:val="00412E6C"/>
    <w:rsid w:val="004138DF"/>
    <w:rsid w:val="00414401"/>
    <w:rsid w:val="004146D7"/>
    <w:rsid w:val="00414C9B"/>
    <w:rsid w:val="00414D6E"/>
    <w:rsid w:val="0041544E"/>
    <w:rsid w:val="0041550A"/>
    <w:rsid w:val="00415804"/>
    <w:rsid w:val="00415934"/>
    <w:rsid w:val="00415E7E"/>
    <w:rsid w:val="00415FB1"/>
    <w:rsid w:val="004162C3"/>
    <w:rsid w:val="004164A2"/>
    <w:rsid w:val="0041680B"/>
    <w:rsid w:val="00416AD8"/>
    <w:rsid w:val="00416AFF"/>
    <w:rsid w:val="00417141"/>
    <w:rsid w:val="00417179"/>
    <w:rsid w:val="00417292"/>
    <w:rsid w:val="00417586"/>
    <w:rsid w:val="004179D6"/>
    <w:rsid w:val="00417B54"/>
    <w:rsid w:val="00420A0D"/>
    <w:rsid w:val="00420A69"/>
    <w:rsid w:val="0042193C"/>
    <w:rsid w:val="00422016"/>
    <w:rsid w:val="004224A9"/>
    <w:rsid w:val="00423098"/>
    <w:rsid w:val="0042375B"/>
    <w:rsid w:val="0042397A"/>
    <w:rsid w:val="00423CD5"/>
    <w:rsid w:val="00423EC4"/>
    <w:rsid w:val="0042400F"/>
    <w:rsid w:val="00424308"/>
    <w:rsid w:val="00424D1C"/>
    <w:rsid w:val="00425014"/>
    <w:rsid w:val="004251A9"/>
    <w:rsid w:val="004254DD"/>
    <w:rsid w:val="004255E8"/>
    <w:rsid w:val="00425AE5"/>
    <w:rsid w:val="00425FD0"/>
    <w:rsid w:val="004261B2"/>
    <w:rsid w:val="004264A1"/>
    <w:rsid w:val="00426903"/>
    <w:rsid w:val="00426A3E"/>
    <w:rsid w:val="00426E7B"/>
    <w:rsid w:val="004277FF"/>
    <w:rsid w:val="00427A89"/>
    <w:rsid w:val="00427B82"/>
    <w:rsid w:val="00427B95"/>
    <w:rsid w:val="00427BAE"/>
    <w:rsid w:val="00427C2E"/>
    <w:rsid w:val="00427D4E"/>
    <w:rsid w:val="00427E6F"/>
    <w:rsid w:val="00427FED"/>
    <w:rsid w:val="004309AF"/>
    <w:rsid w:val="00430C21"/>
    <w:rsid w:val="00431210"/>
    <w:rsid w:val="004312F2"/>
    <w:rsid w:val="004320BC"/>
    <w:rsid w:val="0043222F"/>
    <w:rsid w:val="00432DA6"/>
    <w:rsid w:val="00433714"/>
    <w:rsid w:val="004338A2"/>
    <w:rsid w:val="00434002"/>
    <w:rsid w:val="0043469B"/>
    <w:rsid w:val="00434BDB"/>
    <w:rsid w:val="0043512D"/>
    <w:rsid w:val="00435527"/>
    <w:rsid w:val="00435F35"/>
    <w:rsid w:val="004360CA"/>
    <w:rsid w:val="0043631C"/>
    <w:rsid w:val="0043648C"/>
    <w:rsid w:val="004372EA"/>
    <w:rsid w:val="00437673"/>
    <w:rsid w:val="0043784C"/>
    <w:rsid w:val="0043792D"/>
    <w:rsid w:val="00437A7C"/>
    <w:rsid w:val="00437AC2"/>
    <w:rsid w:val="00437F64"/>
    <w:rsid w:val="00440447"/>
    <w:rsid w:val="004404D0"/>
    <w:rsid w:val="00440D1B"/>
    <w:rsid w:val="00440F8B"/>
    <w:rsid w:val="004422D5"/>
    <w:rsid w:val="00442426"/>
    <w:rsid w:val="004429DE"/>
    <w:rsid w:val="00442E8F"/>
    <w:rsid w:val="00442EC9"/>
    <w:rsid w:val="00442F4E"/>
    <w:rsid w:val="004432E1"/>
    <w:rsid w:val="0044336E"/>
    <w:rsid w:val="0044380D"/>
    <w:rsid w:val="00443ADA"/>
    <w:rsid w:val="00444482"/>
    <w:rsid w:val="004445EA"/>
    <w:rsid w:val="00444A8F"/>
    <w:rsid w:val="00444A9F"/>
    <w:rsid w:val="00444E1C"/>
    <w:rsid w:val="004450AB"/>
    <w:rsid w:val="0044565C"/>
    <w:rsid w:val="004460F4"/>
    <w:rsid w:val="0044621D"/>
    <w:rsid w:val="00446285"/>
    <w:rsid w:val="00446368"/>
    <w:rsid w:val="00446E9E"/>
    <w:rsid w:val="00446FD8"/>
    <w:rsid w:val="004471E3"/>
    <w:rsid w:val="004505E5"/>
    <w:rsid w:val="00450687"/>
    <w:rsid w:val="004506EE"/>
    <w:rsid w:val="00450A98"/>
    <w:rsid w:val="00450D7A"/>
    <w:rsid w:val="004510A7"/>
    <w:rsid w:val="004511F2"/>
    <w:rsid w:val="00452658"/>
    <w:rsid w:val="0045294F"/>
    <w:rsid w:val="00452D3A"/>
    <w:rsid w:val="00452E57"/>
    <w:rsid w:val="004532E4"/>
    <w:rsid w:val="00453359"/>
    <w:rsid w:val="00453A66"/>
    <w:rsid w:val="0045498D"/>
    <w:rsid w:val="00454CD1"/>
    <w:rsid w:val="00455819"/>
    <w:rsid w:val="00455BF9"/>
    <w:rsid w:val="00455E1E"/>
    <w:rsid w:val="00455E50"/>
    <w:rsid w:val="00456053"/>
    <w:rsid w:val="00456172"/>
    <w:rsid w:val="00456488"/>
    <w:rsid w:val="004565C9"/>
    <w:rsid w:val="00456DE4"/>
    <w:rsid w:val="00456DE8"/>
    <w:rsid w:val="00457C02"/>
    <w:rsid w:val="004600C8"/>
    <w:rsid w:val="004602D5"/>
    <w:rsid w:val="00460F00"/>
    <w:rsid w:val="00461118"/>
    <w:rsid w:val="004618EA"/>
    <w:rsid w:val="004620AC"/>
    <w:rsid w:val="0046370F"/>
    <w:rsid w:val="004637C3"/>
    <w:rsid w:val="004637F5"/>
    <w:rsid w:val="00463DAE"/>
    <w:rsid w:val="00463EF5"/>
    <w:rsid w:val="00464858"/>
    <w:rsid w:val="004648AB"/>
    <w:rsid w:val="004649D1"/>
    <w:rsid w:val="0046556A"/>
    <w:rsid w:val="004661AA"/>
    <w:rsid w:val="00466597"/>
    <w:rsid w:val="00466964"/>
    <w:rsid w:val="00467002"/>
    <w:rsid w:val="00467352"/>
    <w:rsid w:val="0046783D"/>
    <w:rsid w:val="00470494"/>
    <w:rsid w:val="00470850"/>
    <w:rsid w:val="0047145D"/>
    <w:rsid w:val="00471937"/>
    <w:rsid w:val="00471D49"/>
    <w:rsid w:val="0047228C"/>
    <w:rsid w:val="00472832"/>
    <w:rsid w:val="004729FA"/>
    <w:rsid w:val="00472BF3"/>
    <w:rsid w:val="00472EA5"/>
    <w:rsid w:val="00472F3E"/>
    <w:rsid w:val="004734EC"/>
    <w:rsid w:val="00473766"/>
    <w:rsid w:val="0047389E"/>
    <w:rsid w:val="0047415F"/>
    <w:rsid w:val="00474213"/>
    <w:rsid w:val="004749CE"/>
    <w:rsid w:val="00474DE2"/>
    <w:rsid w:val="00474F29"/>
    <w:rsid w:val="004753D1"/>
    <w:rsid w:val="0047569B"/>
    <w:rsid w:val="00475A01"/>
    <w:rsid w:val="0047627F"/>
    <w:rsid w:val="00476538"/>
    <w:rsid w:val="00476603"/>
    <w:rsid w:val="00476E76"/>
    <w:rsid w:val="004772DA"/>
    <w:rsid w:val="00477725"/>
    <w:rsid w:val="00477A33"/>
    <w:rsid w:val="00477FBA"/>
    <w:rsid w:val="00480084"/>
    <w:rsid w:val="00480803"/>
    <w:rsid w:val="00480860"/>
    <w:rsid w:val="00480BBB"/>
    <w:rsid w:val="0048104E"/>
    <w:rsid w:val="004814CA"/>
    <w:rsid w:val="00481516"/>
    <w:rsid w:val="0048152E"/>
    <w:rsid w:val="00481D33"/>
    <w:rsid w:val="004823BD"/>
    <w:rsid w:val="00482471"/>
    <w:rsid w:val="0048254C"/>
    <w:rsid w:val="00482815"/>
    <w:rsid w:val="00482A19"/>
    <w:rsid w:val="00482A60"/>
    <w:rsid w:val="00482A62"/>
    <w:rsid w:val="00482C5C"/>
    <w:rsid w:val="00482EA4"/>
    <w:rsid w:val="0048385C"/>
    <w:rsid w:val="0048386B"/>
    <w:rsid w:val="00484334"/>
    <w:rsid w:val="00484612"/>
    <w:rsid w:val="00484619"/>
    <w:rsid w:val="004851AF"/>
    <w:rsid w:val="00485238"/>
    <w:rsid w:val="00485B77"/>
    <w:rsid w:val="00485FB6"/>
    <w:rsid w:val="0048602C"/>
    <w:rsid w:val="004867FC"/>
    <w:rsid w:val="00486B3C"/>
    <w:rsid w:val="00486D7A"/>
    <w:rsid w:val="0048739D"/>
    <w:rsid w:val="0048759D"/>
    <w:rsid w:val="00487BDA"/>
    <w:rsid w:val="004903E8"/>
    <w:rsid w:val="0049054E"/>
    <w:rsid w:val="0049061E"/>
    <w:rsid w:val="00490704"/>
    <w:rsid w:val="00490A11"/>
    <w:rsid w:val="00491142"/>
    <w:rsid w:val="00491569"/>
    <w:rsid w:val="0049161E"/>
    <w:rsid w:val="00491E44"/>
    <w:rsid w:val="00491FFF"/>
    <w:rsid w:val="004928BC"/>
    <w:rsid w:val="004935A3"/>
    <w:rsid w:val="00493736"/>
    <w:rsid w:val="00494130"/>
    <w:rsid w:val="004944AC"/>
    <w:rsid w:val="004947AD"/>
    <w:rsid w:val="00494C83"/>
    <w:rsid w:val="0049513E"/>
    <w:rsid w:val="004951D4"/>
    <w:rsid w:val="004953B2"/>
    <w:rsid w:val="004954E2"/>
    <w:rsid w:val="004957D1"/>
    <w:rsid w:val="004959DF"/>
    <w:rsid w:val="004960F4"/>
    <w:rsid w:val="004962B3"/>
    <w:rsid w:val="00496E40"/>
    <w:rsid w:val="004970B8"/>
    <w:rsid w:val="004970E8"/>
    <w:rsid w:val="004971F9"/>
    <w:rsid w:val="00497589"/>
    <w:rsid w:val="004975A0"/>
    <w:rsid w:val="00497785"/>
    <w:rsid w:val="004A0468"/>
    <w:rsid w:val="004A0554"/>
    <w:rsid w:val="004A0587"/>
    <w:rsid w:val="004A0FB8"/>
    <w:rsid w:val="004A1056"/>
    <w:rsid w:val="004A122E"/>
    <w:rsid w:val="004A14ED"/>
    <w:rsid w:val="004A19B0"/>
    <w:rsid w:val="004A19CD"/>
    <w:rsid w:val="004A1BC0"/>
    <w:rsid w:val="004A2420"/>
    <w:rsid w:val="004A25F8"/>
    <w:rsid w:val="004A2B1D"/>
    <w:rsid w:val="004A2B86"/>
    <w:rsid w:val="004A34BB"/>
    <w:rsid w:val="004A378C"/>
    <w:rsid w:val="004A3AC0"/>
    <w:rsid w:val="004A3F90"/>
    <w:rsid w:val="004A430C"/>
    <w:rsid w:val="004A44E4"/>
    <w:rsid w:val="004A4BF5"/>
    <w:rsid w:val="004A5BAF"/>
    <w:rsid w:val="004A5C94"/>
    <w:rsid w:val="004A61AD"/>
    <w:rsid w:val="004A68B0"/>
    <w:rsid w:val="004A6F4D"/>
    <w:rsid w:val="004A7269"/>
    <w:rsid w:val="004A7777"/>
    <w:rsid w:val="004A7DDA"/>
    <w:rsid w:val="004B00B8"/>
    <w:rsid w:val="004B048D"/>
    <w:rsid w:val="004B0496"/>
    <w:rsid w:val="004B0E88"/>
    <w:rsid w:val="004B0EED"/>
    <w:rsid w:val="004B1256"/>
    <w:rsid w:val="004B1DF8"/>
    <w:rsid w:val="004B217D"/>
    <w:rsid w:val="004B220A"/>
    <w:rsid w:val="004B233E"/>
    <w:rsid w:val="004B266D"/>
    <w:rsid w:val="004B27A8"/>
    <w:rsid w:val="004B2C65"/>
    <w:rsid w:val="004B342C"/>
    <w:rsid w:val="004B36B3"/>
    <w:rsid w:val="004B3754"/>
    <w:rsid w:val="004B3880"/>
    <w:rsid w:val="004B39AF"/>
    <w:rsid w:val="004B418B"/>
    <w:rsid w:val="004B46D3"/>
    <w:rsid w:val="004B49A9"/>
    <w:rsid w:val="004B4A71"/>
    <w:rsid w:val="004B4C17"/>
    <w:rsid w:val="004B5856"/>
    <w:rsid w:val="004B5DD3"/>
    <w:rsid w:val="004B642E"/>
    <w:rsid w:val="004B6601"/>
    <w:rsid w:val="004B660D"/>
    <w:rsid w:val="004B6637"/>
    <w:rsid w:val="004B6A49"/>
    <w:rsid w:val="004B749E"/>
    <w:rsid w:val="004B75CB"/>
    <w:rsid w:val="004B7869"/>
    <w:rsid w:val="004B7FCC"/>
    <w:rsid w:val="004C01F1"/>
    <w:rsid w:val="004C056D"/>
    <w:rsid w:val="004C0735"/>
    <w:rsid w:val="004C0FD9"/>
    <w:rsid w:val="004C1344"/>
    <w:rsid w:val="004C187B"/>
    <w:rsid w:val="004C19AD"/>
    <w:rsid w:val="004C1CCB"/>
    <w:rsid w:val="004C1E93"/>
    <w:rsid w:val="004C232B"/>
    <w:rsid w:val="004C2456"/>
    <w:rsid w:val="004C26C6"/>
    <w:rsid w:val="004C26E0"/>
    <w:rsid w:val="004C3B23"/>
    <w:rsid w:val="004C3DD1"/>
    <w:rsid w:val="004C3F07"/>
    <w:rsid w:val="004C40C1"/>
    <w:rsid w:val="004C4395"/>
    <w:rsid w:val="004C44F2"/>
    <w:rsid w:val="004C528A"/>
    <w:rsid w:val="004C560F"/>
    <w:rsid w:val="004C6ACD"/>
    <w:rsid w:val="004C7479"/>
    <w:rsid w:val="004C76CA"/>
    <w:rsid w:val="004D0A32"/>
    <w:rsid w:val="004D0C0D"/>
    <w:rsid w:val="004D0E57"/>
    <w:rsid w:val="004D1034"/>
    <w:rsid w:val="004D13FE"/>
    <w:rsid w:val="004D14D7"/>
    <w:rsid w:val="004D1679"/>
    <w:rsid w:val="004D1F5C"/>
    <w:rsid w:val="004D23E2"/>
    <w:rsid w:val="004D2A9F"/>
    <w:rsid w:val="004D2ADE"/>
    <w:rsid w:val="004D338F"/>
    <w:rsid w:val="004D34A2"/>
    <w:rsid w:val="004D352D"/>
    <w:rsid w:val="004D3848"/>
    <w:rsid w:val="004D3EB8"/>
    <w:rsid w:val="004D3FC1"/>
    <w:rsid w:val="004D45FD"/>
    <w:rsid w:val="004D4B50"/>
    <w:rsid w:val="004D4C75"/>
    <w:rsid w:val="004D536F"/>
    <w:rsid w:val="004D5972"/>
    <w:rsid w:val="004D6413"/>
    <w:rsid w:val="004D66A6"/>
    <w:rsid w:val="004D6F4A"/>
    <w:rsid w:val="004D7DF6"/>
    <w:rsid w:val="004E0004"/>
    <w:rsid w:val="004E0125"/>
    <w:rsid w:val="004E043B"/>
    <w:rsid w:val="004E0AC6"/>
    <w:rsid w:val="004E0C5B"/>
    <w:rsid w:val="004E1059"/>
    <w:rsid w:val="004E1173"/>
    <w:rsid w:val="004E12C4"/>
    <w:rsid w:val="004E1336"/>
    <w:rsid w:val="004E1654"/>
    <w:rsid w:val="004E1A56"/>
    <w:rsid w:val="004E1D4C"/>
    <w:rsid w:val="004E3136"/>
    <w:rsid w:val="004E33D8"/>
    <w:rsid w:val="004E34FA"/>
    <w:rsid w:val="004E38CD"/>
    <w:rsid w:val="004E3A3E"/>
    <w:rsid w:val="004E3E4E"/>
    <w:rsid w:val="004E3E92"/>
    <w:rsid w:val="004E4167"/>
    <w:rsid w:val="004E421B"/>
    <w:rsid w:val="004E4987"/>
    <w:rsid w:val="004E5EAA"/>
    <w:rsid w:val="004E6007"/>
    <w:rsid w:val="004E6090"/>
    <w:rsid w:val="004E61DB"/>
    <w:rsid w:val="004E64C8"/>
    <w:rsid w:val="004E6602"/>
    <w:rsid w:val="004E7473"/>
    <w:rsid w:val="004E76D3"/>
    <w:rsid w:val="004E77D1"/>
    <w:rsid w:val="004E7873"/>
    <w:rsid w:val="004E7C07"/>
    <w:rsid w:val="004E7ECC"/>
    <w:rsid w:val="004F0261"/>
    <w:rsid w:val="004F04E7"/>
    <w:rsid w:val="004F055A"/>
    <w:rsid w:val="004F0812"/>
    <w:rsid w:val="004F0823"/>
    <w:rsid w:val="004F115C"/>
    <w:rsid w:val="004F1179"/>
    <w:rsid w:val="004F1443"/>
    <w:rsid w:val="004F1577"/>
    <w:rsid w:val="004F1FF7"/>
    <w:rsid w:val="004F20F7"/>
    <w:rsid w:val="004F2141"/>
    <w:rsid w:val="004F2FA6"/>
    <w:rsid w:val="004F3033"/>
    <w:rsid w:val="004F36E4"/>
    <w:rsid w:val="004F3B53"/>
    <w:rsid w:val="004F3BD1"/>
    <w:rsid w:val="004F4ED7"/>
    <w:rsid w:val="004F5060"/>
    <w:rsid w:val="004F511F"/>
    <w:rsid w:val="004F523D"/>
    <w:rsid w:val="004F5336"/>
    <w:rsid w:val="004F5882"/>
    <w:rsid w:val="004F6317"/>
    <w:rsid w:val="004F679C"/>
    <w:rsid w:val="004F6B48"/>
    <w:rsid w:val="004F6BB5"/>
    <w:rsid w:val="004F6DB1"/>
    <w:rsid w:val="004F72A7"/>
    <w:rsid w:val="004F77B5"/>
    <w:rsid w:val="004F784F"/>
    <w:rsid w:val="004F7875"/>
    <w:rsid w:val="004F788C"/>
    <w:rsid w:val="004F790D"/>
    <w:rsid w:val="004F7E2A"/>
    <w:rsid w:val="0050016A"/>
    <w:rsid w:val="00500D52"/>
    <w:rsid w:val="00501100"/>
    <w:rsid w:val="005015DF"/>
    <w:rsid w:val="00501BC2"/>
    <w:rsid w:val="00501ED0"/>
    <w:rsid w:val="00501F69"/>
    <w:rsid w:val="00502609"/>
    <w:rsid w:val="00503400"/>
    <w:rsid w:val="00503730"/>
    <w:rsid w:val="00503AF3"/>
    <w:rsid w:val="00503B49"/>
    <w:rsid w:val="00503F0B"/>
    <w:rsid w:val="005046DB"/>
    <w:rsid w:val="005046FC"/>
    <w:rsid w:val="00504D28"/>
    <w:rsid w:val="0050504B"/>
    <w:rsid w:val="00505CB1"/>
    <w:rsid w:val="00505F9E"/>
    <w:rsid w:val="00506934"/>
    <w:rsid w:val="00506B31"/>
    <w:rsid w:val="00506E0B"/>
    <w:rsid w:val="00506FCB"/>
    <w:rsid w:val="00507068"/>
    <w:rsid w:val="00507078"/>
    <w:rsid w:val="005077CB"/>
    <w:rsid w:val="00507C24"/>
    <w:rsid w:val="00507DE7"/>
    <w:rsid w:val="00510135"/>
    <w:rsid w:val="00510442"/>
    <w:rsid w:val="005105E8"/>
    <w:rsid w:val="0051086A"/>
    <w:rsid w:val="00510F62"/>
    <w:rsid w:val="00511237"/>
    <w:rsid w:val="00511A20"/>
    <w:rsid w:val="00511D6A"/>
    <w:rsid w:val="00511DFA"/>
    <w:rsid w:val="005121DF"/>
    <w:rsid w:val="00512A0E"/>
    <w:rsid w:val="00512A57"/>
    <w:rsid w:val="00512EB5"/>
    <w:rsid w:val="00513152"/>
    <w:rsid w:val="0051379D"/>
    <w:rsid w:val="005137A8"/>
    <w:rsid w:val="005139D1"/>
    <w:rsid w:val="005140ED"/>
    <w:rsid w:val="005141E9"/>
    <w:rsid w:val="005143E3"/>
    <w:rsid w:val="00514844"/>
    <w:rsid w:val="0051494E"/>
    <w:rsid w:val="00514A26"/>
    <w:rsid w:val="00514D02"/>
    <w:rsid w:val="00514DE4"/>
    <w:rsid w:val="005159BA"/>
    <w:rsid w:val="00515C0C"/>
    <w:rsid w:val="00515ED6"/>
    <w:rsid w:val="005160AC"/>
    <w:rsid w:val="005160C0"/>
    <w:rsid w:val="005160DB"/>
    <w:rsid w:val="0051611F"/>
    <w:rsid w:val="00516732"/>
    <w:rsid w:val="00516B57"/>
    <w:rsid w:val="00517D47"/>
    <w:rsid w:val="00520080"/>
    <w:rsid w:val="005203B6"/>
    <w:rsid w:val="005204FF"/>
    <w:rsid w:val="005206B0"/>
    <w:rsid w:val="005208C9"/>
    <w:rsid w:val="00520FAF"/>
    <w:rsid w:val="00521379"/>
    <w:rsid w:val="005214E5"/>
    <w:rsid w:val="00521857"/>
    <w:rsid w:val="00521CF5"/>
    <w:rsid w:val="00521D1E"/>
    <w:rsid w:val="00521E26"/>
    <w:rsid w:val="00521ECE"/>
    <w:rsid w:val="00521F63"/>
    <w:rsid w:val="00522750"/>
    <w:rsid w:val="00522DE0"/>
    <w:rsid w:val="0052308C"/>
    <w:rsid w:val="005239C4"/>
    <w:rsid w:val="005240BA"/>
    <w:rsid w:val="00524144"/>
    <w:rsid w:val="00524192"/>
    <w:rsid w:val="00524399"/>
    <w:rsid w:val="005243C8"/>
    <w:rsid w:val="005248A0"/>
    <w:rsid w:val="00524A60"/>
    <w:rsid w:val="00524B9F"/>
    <w:rsid w:val="00524E12"/>
    <w:rsid w:val="00525138"/>
    <w:rsid w:val="0052598A"/>
    <w:rsid w:val="00526731"/>
    <w:rsid w:val="00526D83"/>
    <w:rsid w:val="00527481"/>
    <w:rsid w:val="00527576"/>
    <w:rsid w:val="005278AC"/>
    <w:rsid w:val="00527BB9"/>
    <w:rsid w:val="00527C15"/>
    <w:rsid w:val="00527DF5"/>
    <w:rsid w:val="00527FB6"/>
    <w:rsid w:val="00530334"/>
    <w:rsid w:val="00530414"/>
    <w:rsid w:val="0053082E"/>
    <w:rsid w:val="00530C46"/>
    <w:rsid w:val="00530EB8"/>
    <w:rsid w:val="00531229"/>
    <w:rsid w:val="005312F4"/>
    <w:rsid w:val="00531501"/>
    <w:rsid w:val="0053185D"/>
    <w:rsid w:val="00531AF7"/>
    <w:rsid w:val="00531BBA"/>
    <w:rsid w:val="0053214B"/>
    <w:rsid w:val="0053268A"/>
    <w:rsid w:val="0053296D"/>
    <w:rsid w:val="00533852"/>
    <w:rsid w:val="00533C5E"/>
    <w:rsid w:val="00533E52"/>
    <w:rsid w:val="0053433D"/>
    <w:rsid w:val="005347C5"/>
    <w:rsid w:val="005348D5"/>
    <w:rsid w:val="00534932"/>
    <w:rsid w:val="00534DFA"/>
    <w:rsid w:val="00534E17"/>
    <w:rsid w:val="0053521C"/>
    <w:rsid w:val="00535223"/>
    <w:rsid w:val="0053528F"/>
    <w:rsid w:val="005353DA"/>
    <w:rsid w:val="00535538"/>
    <w:rsid w:val="005357B0"/>
    <w:rsid w:val="005362F6"/>
    <w:rsid w:val="0053640D"/>
    <w:rsid w:val="0053650A"/>
    <w:rsid w:val="0053666F"/>
    <w:rsid w:val="00536D42"/>
    <w:rsid w:val="005375E1"/>
    <w:rsid w:val="00537760"/>
    <w:rsid w:val="00537A43"/>
    <w:rsid w:val="005401BC"/>
    <w:rsid w:val="005409FA"/>
    <w:rsid w:val="005415D8"/>
    <w:rsid w:val="00541782"/>
    <w:rsid w:val="00541A00"/>
    <w:rsid w:val="00541B0B"/>
    <w:rsid w:val="00541BF8"/>
    <w:rsid w:val="00541E1A"/>
    <w:rsid w:val="00542114"/>
    <w:rsid w:val="0054242C"/>
    <w:rsid w:val="00542702"/>
    <w:rsid w:val="005435C8"/>
    <w:rsid w:val="00543604"/>
    <w:rsid w:val="00543B7C"/>
    <w:rsid w:val="00543D4C"/>
    <w:rsid w:val="00544580"/>
    <w:rsid w:val="00544A6E"/>
    <w:rsid w:val="00544C3A"/>
    <w:rsid w:val="00544D6B"/>
    <w:rsid w:val="00545133"/>
    <w:rsid w:val="00545286"/>
    <w:rsid w:val="0054592A"/>
    <w:rsid w:val="00545AC9"/>
    <w:rsid w:val="00545BF1"/>
    <w:rsid w:val="0054654A"/>
    <w:rsid w:val="0054688B"/>
    <w:rsid w:val="00546C9B"/>
    <w:rsid w:val="00546DB8"/>
    <w:rsid w:val="005471CD"/>
    <w:rsid w:val="0054744B"/>
    <w:rsid w:val="005476F7"/>
    <w:rsid w:val="00547FD2"/>
    <w:rsid w:val="00550B58"/>
    <w:rsid w:val="00550C57"/>
    <w:rsid w:val="00550FC3"/>
    <w:rsid w:val="005510A3"/>
    <w:rsid w:val="005518EA"/>
    <w:rsid w:val="00551AA4"/>
    <w:rsid w:val="00551B59"/>
    <w:rsid w:val="00551C0E"/>
    <w:rsid w:val="00551C56"/>
    <w:rsid w:val="005525E3"/>
    <w:rsid w:val="0055265F"/>
    <w:rsid w:val="00552C32"/>
    <w:rsid w:val="00552CA8"/>
    <w:rsid w:val="00552FCA"/>
    <w:rsid w:val="0055336A"/>
    <w:rsid w:val="00553727"/>
    <w:rsid w:val="00553D9C"/>
    <w:rsid w:val="005552A1"/>
    <w:rsid w:val="00555621"/>
    <w:rsid w:val="00556147"/>
    <w:rsid w:val="005561FF"/>
    <w:rsid w:val="005563AC"/>
    <w:rsid w:val="005563CF"/>
    <w:rsid w:val="005567D2"/>
    <w:rsid w:val="00556A7C"/>
    <w:rsid w:val="00556A9E"/>
    <w:rsid w:val="00556C80"/>
    <w:rsid w:val="00556E25"/>
    <w:rsid w:val="0055728E"/>
    <w:rsid w:val="005572A4"/>
    <w:rsid w:val="005572C3"/>
    <w:rsid w:val="005576E7"/>
    <w:rsid w:val="005577B5"/>
    <w:rsid w:val="00557925"/>
    <w:rsid w:val="00557C32"/>
    <w:rsid w:val="00557EDF"/>
    <w:rsid w:val="00560239"/>
    <w:rsid w:val="00560658"/>
    <w:rsid w:val="005610E9"/>
    <w:rsid w:val="005610F3"/>
    <w:rsid w:val="0056119E"/>
    <w:rsid w:val="00561BB6"/>
    <w:rsid w:val="00561C43"/>
    <w:rsid w:val="00561CB0"/>
    <w:rsid w:val="00562384"/>
    <w:rsid w:val="00562C0B"/>
    <w:rsid w:val="0056331C"/>
    <w:rsid w:val="0056335E"/>
    <w:rsid w:val="0056343C"/>
    <w:rsid w:val="00563466"/>
    <w:rsid w:val="005638D3"/>
    <w:rsid w:val="00563907"/>
    <w:rsid w:val="00563A3D"/>
    <w:rsid w:val="00563AB7"/>
    <w:rsid w:val="00563AE8"/>
    <w:rsid w:val="00563C50"/>
    <w:rsid w:val="005640A6"/>
    <w:rsid w:val="00564915"/>
    <w:rsid w:val="00564BD2"/>
    <w:rsid w:val="00564E86"/>
    <w:rsid w:val="00565424"/>
    <w:rsid w:val="00565C45"/>
    <w:rsid w:val="005662D5"/>
    <w:rsid w:val="005666F1"/>
    <w:rsid w:val="00566BAD"/>
    <w:rsid w:val="00566EE5"/>
    <w:rsid w:val="00566FF5"/>
    <w:rsid w:val="005678B7"/>
    <w:rsid w:val="005679F2"/>
    <w:rsid w:val="00567C3B"/>
    <w:rsid w:val="00567C6D"/>
    <w:rsid w:val="005702DB"/>
    <w:rsid w:val="00570969"/>
    <w:rsid w:val="00570CB9"/>
    <w:rsid w:val="005718E4"/>
    <w:rsid w:val="00571ABA"/>
    <w:rsid w:val="00571C58"/>
    <w:rsid w:val="00571E9B"/>
    <w:rsid w:val="0057249C"/>
    <w:rsid w:val="0057274F"/>
    <w:rsid w:val="0057282A"/>
    <w:rsid w:val="00572A71"/>
    <w:rsid w:val="0057321E"/>
    <w:rsid w:val="00573A4A"/>
    <w:rsid w:val="00574014"/>
    <w:rsid w:val="0057418B"/>
    <w:rsid w:val="00574B7C"/>
    <w:rsid w:val="00574C2A"/>
    <w:rsid w:val="00574E03"/>
    <w:rsid w:val="00575189"/>
    <w:rsid w:val="0057519F"/>
    <w:rsid w:val="0057530B"/>
    <w:rsid w:val="0057537E"/>
    <w:rsid w:val="0057545B"/>
    <w:rsid w:val="005766F0"/>
    <w:rsid w:val="0057699B"/>
    <w:rsid w:val="00576B95"/>
    <w:rsid w:val="005770D5"/>
    <w:rsid w:val="005772B3"/>
    <w:rsid w:val="005774D7"/>
    <w:rsid w:val="005775B7"/>
    <w:rsid w:val="00577CD6"/>
    <w:rsid w:val="00577DFF"/>
    <w:rsid w:val="00580066"/>
    <w:rsid w:val="005802A5"/>
    <w:rsid w:val="005802FA"/>
    <w:rsid w:val="00580305"/>
    <w:rsid w:val="00580592"/>
    <w:rsid w:val="00580731"/>
    <w:rsid w:val="005808BB"/>
    <w:rsid w:val="00580924"/>
    <w:rsid w:val="00580EB5"/>
    <w:rsid w:val="005816EA"/>
    <w:rsid w:val="005817DF"/>
    <w:rsid w:val="00581813"/>
    <w:rsid w:val="00581C4B"/>
    <w:rsid w:val="0058204C"/>
    <w:rsid w:val="005824FA"/>
    <w:rsid w:val="0058252C"/>
    <w:rsid w:val="00582726"/>
    <w:rsid w:val="00582829"/>
    <w:rsid w:val="00582D92"/>
    <w:rsid w:val="00582E3D"/>
    <w:rsid w:val="00582FE5"/>
    <w:rsid w:val="00583442"/>
    <w:rsid w:val="005836FC"/>
    <w:rsid w:val="00583E0A"/>
    <w:rsid w:val="00584528"/>
    <w:rsid w:val="00584725"/>
    <w:rsid w:val="005847F2"/>
    <w:rsid w:val="00584A3F"/>
    <w:rsid w:val="00584D5D"/>
    <w:rsid w:val="0058527F"/>
    <w:rsid w:val="005854E5"/>
    <w:rsid w:val="0058558A"/>
    <w:rsid w:val="005855B5"/>
    <w:rsid w:val="0058582E"/>
    <w:rsid w:val="00585F11"/>
    <w:rsid w:val="005868C7"/>
    <w:rsid w:val="00586972"/>
    <w:rsid w:val="00587610"/>
    <w:rsid w:val="00587A72"/>
    <w:rsid w:val="00587DE1"/>
    <w:rsid w:val="00587FFB"/>
    <w:rsid w:val="00590283"/>
    <w:rsid w:val="005902BB"/>
    <w:rsid w:val="0059050E"/>
    <w:rsid w:val="005910F4"/>
    <w:rsid w:val="00591D7A"/>
    <w:rsid w:val="00591E98"/>
    <w:rsid w:val="00591FFB"/>
    <w:rsid w:val="0059203A"/>
    <w:rsid w:val="0059274E"/>
    <w:rsid w:val="005927E0"/>
    <w:rsid w:val="005928BF"/>
    <w:rsid w:val="005939BB"/>
    <w:rsid w:val="005940C9"/>
    <w:rsid w:val="00594386"/>
    <w:rsid w:val="00594463"/>
    <w:rsid w:val="005945EC"/>
    <w:rsid w:val="00594736"/>
    <w:rsid w:val="00594B09"/>
    <w:rsid w:val="00595268"/>
    <w:rsid w:val="005952BD"/>
    <w:rsid w:val="005952C0"/>
    <w:rsid w:val="00595612"/>
    <w:rsid w:val="00596925"/>
    <w:rsid w:val="00596E34"/>
    <w:rsid w:val="00597010"/>
    <w:rsid w:val="005971A9"/>
    <w:rsid w:val="005972CF"/>
    <w:rsid w:val="0059748A"/>
    <w:rsid w:val="005A0192"/>
    <w:rsid w:val="005A01B6"/>
    <w:rsid w:val="005A01E6"/>
    <w:rsid w:val="005A020B"/>
    <w:rsid w:val="005A0301"/>
    <w:rsid w:val="005A070B"/>
    <w:rsid w:val="005A0C52"/>
    <w:rsid w:val="005A0EF8"/>
    <w:rsid w:val="005A11C5"/>
    <w:rsid w:val="005A133A"/>
    <w:rsid w:val="005A14D9"/>
    <w:rsid w:val="005A150D"/>
    <w:rsid w:val="005A1E97"/>
    <w:rsid w:val="005A214D"/>
    <w:rsid w:val="005A250E"/>
    <w:rsid w:val="005A29F1"/>
    <w:rsid w:val="005A2F61"/>
    <w:rsid w:val="005A3105"/>
    <w:rsid w:val="005A32C2"/>
    <w:rsid w:val="005A335D"/>
    <w:rsid w:val="005A3795"/>
    <w:rsid w:val="005A3B49"/>
    <w:rsid w:val="005A3C35"/>
    <w:rsid w:val="005A3C9A"/>
    <w:rsid w:val="005A4451"/>
    <w:rsid w:val="005A49D3"/>
    <w:rsid w:val="005A4D22"/>
    <w:rsid w:val="005A4F2D"/>
    <w:rsid w:val="005A4F79"/>
    <w:rsid w:val="005A50F7"/>
    <w:rsid w:val="005A58BC"/>
    <w:rsid w:val="005A5C70"/>
    <w:rsid w:val="005A5F1C"/>
    <w:rsid w:val="005A67F6"/>
    <w:rsid w:val="005A6902"/>
    <w:rsid w:val="005A73C0"/>
    <w:rsid w:val="005A7978"/>
    <w:rsid w:val="005B02CC"/>
    <w:rsid w:val="005B07CF"/>
    <w:rsid w:val="005B0A87"/>
    <w:rsid w:val="005B1515"/>
    <w:rsid w:val="005B15C1"/>
    <w:rsid w:val="005B167A"/>
    <w:rsid w:val="005B1A82"/>
    <w:rsid w:val="005B2427"/>
    <w:rsid w:val="005B2522"/>
    <w:rsid w:val="005B2E14"/>
    <w:rsid w:val="005B30BC"/>
    <w:rsid w:val="005B317C"/>
    <w:rsid w:val="005B3509"/>
    <w:rsid w:val="005B3710"/>
    <w:rsid w:val="005B376A"/>
    <w:rsid w:val="005B3D5E"/>
    <w:rsid w:val="005B4310"/>
    <w:rsid w:val="005B4331"/>
    <w:rsid w:val="005B4CCC"/>
    <w:rsid w:val="005B53D9"/>
    <w:rsid w:val="005B549D"/>
    <w:rsid w:val="005B5626"/>
    <w:rsid w:val="005B5973"/>
    <w:rsid w:val="005B5EEB"/>
    <w:rsid w:val="005B6031"/>
    <w:rsid w:val="005B69DD"/>
    <w:rsid w:val="005B6E3F"/>
    <w:rsid w:val="005B6F0A"/>
    <w:rsid w:val="005B73E9"/>
    <w:rsid w:val="005B7AF0"/>
    <w:rsid w:val="005B7CF8"/>
    <w:rsid w:val="005B7D40"/>
    <w:rsid w:val="005B7D96"/>
    <w:rsid w:val="005B7DC7"/>
    <w:rsid w:val="005C07CB"/>
    <w:rsid w:val="005C0B3F"/>
    <w:rsid w:val="005C0CA9"/>
    <w:rsid w:val="005C0CAB"/>
    <w:rsid w:val="005C14CD"/>
    <w:rsid w:val="005C16DC"/>
    <w:rsid w:val="005C1D16"/>
    <w:rsid w:val="005C1EA5"/>
    <w:rsid w:val="005C200F"/>
    <w:rsid w:val="005C2139"/>
    <w:rsid w:val="005C241B"/>
    <w:rsid w:val="005C2617"/>
    <w:rsid w:val="005C2641"/>
    <w:rsid w:val="005C26AF"/>
    <w:rsid w:val="005C28C4"/>
    <w:rsid w:val="005C3019"/>
    <w:rsid w:val="005C370A"/>
    <w:rsid w:val="005C3713"/>
    <w:rsid w:val="005C3C5F"/>
    <w:rsid w:val="005C3F6B"/>
    <w:rsid w:val="005C4316"/>
    <w:rsid w:val="005C431E"/>
    <w:rsid w:val="005C4429"/>
    <w:rsid w:val="005C49EA"/>
    <w:rsid w:val="005C4E14"/>
    <w:rsid w:val="005C4E6D"/>
    <w:rsid w:val="005C526B"/>
    <w:rsid w:val="005C5A61"/>
    <w:rsid w:val="005C5ECB"/>
    <w:rsid w:val="005C62FC"/>
    <w:rsid w:val="005C6DAD"/>
    <w:rsid w:val="005C6FCA"/>
    <w:rsid w:val="005C7789"/>
    <w:rsid w:val="005C77AF"/>
    <w:rsid w:val="005D0386"/>
    <w:rsid w:val="005D1229"/>
    <w:rsid w:val="005D19A2"/>
    <w:rsid w:val="005D2446"/>
    <w:rsid w:val="005D2931"/>
    <w:rsid w:val="005D2B23"/>
    <w:rsid w:val="005D309C"/>
    <w:rsid w:val="005D3D84"/>
    <w:rsid w:val="005D3DC2"/>
    <w:rsid w:val="005D3EF1"/>
    <w:rsid w:val="005D47B1"/>
    <w:rsid w:val="005D48AE"/>
    <w:rsid w:val="005D4C06"/>
    <w:rsid w:val="005D4EDA"/>
    <w:rsid w:val="005D5312"/>
    <w:rsid w:val="005D575D"/>
    <w:rsid w:val="005D59E9"/>
    <w:rsid w:val="005D5B14"/>
    <w:rsid w:val="005D5FF6"/>
    <w:rsid w:val="005D60B9"/>
    <w:rsid w:val="005D6364"/>
    <w:rsid w:val="005D64C5"/>
    <w:rsid w:val="005D6657"/>
    <w:rsid w:val="005D68C3"/>
    <w:rsid w:val="005D6C23"/>
    <w:rsid w:val="005D7231"/>
    <w:rsid w:val="005D73CF"/>
    <w:rsid w:val="005D74AB"/>
    <w:rsid w:val="005D7738"/>
    <w:rsid w:val="005D7DD4"/>
    <w:rsid w:val="005E07C3"/>
    <w:rsid w:val="005E0B2B"/>
    <w:rsid w:val="005E0C09"/>
    <w:rsid w:val="005E18B3"/>
    <w:rsid w:val="005E1F59"/>
    <w:rsid w:val="005E2029"/>
    <w:rsid w:val="005E2380"/>
    <w:rsid w:val="005E2A02"/>
    <w:rsid w:val="005E3644"/>
    <w:rsid w:val="005E377B"/>
    <w:rsid w:val="005E3A05"/>
    <w:rsid w:val="005E4045"/>
    <w:rsid w:val="005E4552"/>
    <w:rsid w:val="005E5B14"/>
    <w:rsid w:val="005E6087"/>
    <w:rsid w:val="005E617F"/>
    <w:rsid w:val="005E67AE"/>
    <w:rsid w:val="005E69B6"/>
    <w:rsid w:val="005E6E3E"/>
    <w:rsid w:val="005E723F"/>
    <w:rsid w:val="005E7A9B"/>
    <w:rsid w:val="005E7D48"/>
    <w:rsid w:val="005F0A91"/>
    <w:rsid w:val="005F14F4"/>
    <w:rsid w:val="005F16F8"/>
    <w:rsid w:val="005F1FF8"/>
    <w:rsid w:val="005F2513"/>
    <w:rsid w:val="005F2703"/>
    <w:rsid w:val="005F3D1B"/>
    <w:rsid w:val="005F3E56"/>
    <w:rsid w:val="005F44AC"/>
    <w:rsid w:val="005F44E3"/>
    <w:rsid w:val="005F44EE"/>
    <w:rsid w:val="005F4CBB"/>
    <w:rsid w:val="005F5ACB"/>
    <w:rsid w:val="005F5C41"/>
    <w:rsid w:val="005F64EA"/>
    <w:rsid w:val="005F691B"/>
    <w:rsid w:val="005F6999"/>
    <w:rsid w:val="005F6BB8"/>
    <w:rsid w:val="005F6F20"/>
    <w:rsid w:val="005F7167"/>
    <w:rsid w:val="005F737E"/>
    <w:rsid w:val="005F7A1A"/>
    <w:rsid w:val="005F7CC9"/>
    <w:rsid w:val="005F7EB4"/>
    <w:rsid w:val="005F7ED8"/>
    <w:rsid w:val="006006C3"/>
    <w:rsid w:val="00600D70"/>
    <w:rsid w:val="00600E27"/>
    <w:rsid w:val="00600FF4"/>
    <w:rsid w:val="00601000"/>
    <w:rsid w:val="00601AD8"/>
    <w:rsid w:val="00602127"/>
    <w:rsid w:val="0060216B"/>
    <w:rsid w:val="00602273"/>
    <w:rsid w:val="0060264B"/>
    <w:rsid w:val="0060285C"/>
    <w:rsid w:val="00602A03"/>
    <w:rsid w:val="00602BC6"/>
    <w:rsid w:val="006030FC"/>
    <w:rsid w:val="00603276"/>
    <w:rsid w:val="00603E5C"/>
    <w:rsid w:val="00604D35"/>
    <w:rsid w:val="006053E1"/>
    <w:rsid w:val="0060578B"/>
    <w:rsid w:val="006058A1"/>
    <w:rsid w:val="00605B45"/>
    <w:rsid w:val="00605EBE"/>
    <w:rsid w:val="00606232"/>
    <w:rsid w:val="0060624B"/>
    <w:rsid w:val="00606513"/>
    <w:rsid w:val="00606BA4"/>
    <w:rsid w:val="00606C4A"/>
    <w:rsid w:val="00607355"/>
    <w:rsid w:val="0060770B"/>
    <w:rsid w:val="0060789C"/>
    <w:rsid w:val="00607D40"/>
    <w:rsid w:val="0061000B"/>
    <w:rsid w:val="0061091D"/>
    <w:rsid w:val="00610968"/>
    <w:rsid w:val="00610BBF"/>
    <w:rsid w:val="0061114C"/>
    <w:rsid w:val="00611848"/>
    <w:rsid w:val="00611899"/>
    <w:rsid w:val="00611B2E"/>
    <w:rsid w:val="00611BCF"/>
    <w:rsid w:val="00611CA4"/>
    <w:rsid w:val="00611F02"/>
    <w:rsid w:val="0061204E"/>
    <w:rsid w:val="006120D4"/>
    <w:rsid w:val="00612333"/>
    <w:rsid w:val="006123F9"/>
    <w:rsid w:val="00612991"/>
    <w:rsid w:val="00612E44"/>
    <w:rsid w:val="00612FF4"/>
    <w:rsid w:val="006132CC"/>
    <w:rsid w:val="0061334C"/>
    <w:rsid w:val="006139BA"/>
    <w:rsid w:val="00613D86"/>
    <w:rsid w:val="006143DC"/>
    <w:rsid w:val="00614B63"/>
    <w:rsid w:val="006155B8"/>
    <w:rsid w:val="0061647A"/>
    <w:rsid w:val="00616D38"/>
    <w:rsid w:val="00616D7E"/>
    <w:rsid w:val="00617D27"/>
    <w:rsid w:val="006201FB"/>
    <w:rsid w:val="00620392"/>
    <w:rsid w:val="006206A8"/>
    <w:rsid w:val="006207EC"/>
    <w:rsid w:val="006208AF"/>
    <w:rsid w:val="00620BB0"/>
    <w:rsid w:val="006211D3"/>
    <w:rsid w:val="00621300"/>
    <w:rsid w:val="00621D14"/>
    <w:rsid w:val="00621E3E"/>
    <w:rsid w:val="00622985"/>
    <w:rsid w:val="00622FCE"/>
    <w:rsid w:val="00623207"/>
    <w:rsid w:val="00623240"/>
    <w:rsid w:val="006237CC"/>
    <w:rsid w:val="00623E7D"/>
    <w:rsid w:val="00623FDC"/>
    <w:rsid w:val="0062405C"/>
    <w:rsid w:val="00624205"/>
    <w:rsid w:val="006246B7"/>
    <w:rsid w:val="00624C48"/>
    <w:rsid w:val="00624C69"/>
    <w:rsid w:val="0062508E"/>
    <w:rsid w:val="006251EE"/>
    <w:rsid w:val="006253BB"/>
    <w:rsid w:val="0062558D"/>
    <w:rsid w:val="00625910"/>
    <w:rsid w:val="00625972"/>
    <w:rsid w:val="00625EE0"/>
    <w:rsid w:val="00625FA8"/>
    <w:rsid w:val="00626187"/>
    <w:rsid w:val="00626C68"/>
    <w:rsid w:val="00626E2F"/>
    <w:rsid w:val="00627068"/>
    <w:rsid w:val="00627343"/>
    <w:rsid w:val="00627C22"/>
    <w:rsid w:val="00627DF0"/>
    <w:rsid w:val="00627FD3"/>
    <w:rsid w:val="00630064"/>
    <w:rsid w:val="006310A8"/>
    <w:rsid w:val="0063117E"/>
    <w:rsid w:val="0063176C"/>
    <w:rsid w:val="00632796"/>
    <w:rsid w:val="00632922"/>
    <w:rsid w:val="00632A7A"/>
    <w:rsid w:val="00632E01"/>
    <w:rsid w:val="00633CED"/>
    <w:rsid w:val="00634889"/>
    <w:rsid w:val="00634F8C"/>
    <w:rsid w:val="0063585F"/>
    <w:rsid w:val="00636250"/>
    <w:rsid w:val="00636392"/>
    <w:rsid w:val="0063685D"/>
    <w:rsid w:val="006374EC"/>
    <w:rsid w:val="00637742"/>
    <w:rsid w:val="006378D2"/>
    <w:rsid w:val="00640279"/>
    <w:rsid w:val="006408B2"/>
    <w:rsid w:val="00640BA8"/>
    <w:rsid w:val="006412D8"/>
    <w:rsid w:val="006417D8"/>
    <w:rsid w:val="00641869"/>
    <w:rsid w:val="00641C3D"/>
    <w:rsid w:val="00641E8F"/>
    <w:rsid w:val="006422EE"/>
    <w:rsid w:val="006426C4"/>
    <w:rsid w:val="00642986"/>
    <w:rsid w:val="00642B00"/>
    <w:rsid w:val="00642EDD"/>
    <w:rsid w:val="00643073"/>
    <w:rsid w:val="006436E7"/>
    <w:rsid w:val="0064376F"/>
    <w:rsid w:val="00643815"/>
    <w:rsid w:val="00643882"/>
    <w:rsid w:val="006438D1"/>
    <w:rsid w:val="006443BD"/>
    <w:rsid w:val="00644E4E"/>
    <w:rsid w:val="006450C7"/>
    <w:rsid w:val="00645137"/>
    <w:rsid w:val="00645AE9"/>
    <w:rsid w:val="00645EFC"/>
    <w:rsid w:val="00646CB3"/>
    <w:rsid w:val="00646DF7"/>
    <w:rsid w:val="00646E24"/>
    <w:rsid w:val="0064749B"/>
    <w:rsid w:val="00647816"/>
    <w:rsid w:val="0064782C"/>
    <w:rsid w:val="00647D2A"/>
    <w:rsid w:val="00650659"/>
    <w:rsid w:val="00650BA2"/>
    <w:rsid w:val="00652184"/>
    <w:rsid w:val="00652BFB"/>
    <w:rsid w:val="00652EE9"/>
    <w:rsid w:val="00652F3A"/>
    <w:rsid w:val="006532E4"/>
    <w:rsid w:val="006533CF"/>
    <w:rsid w:val="00653555"/>
    <w:rsid w:val="006536CF"/>
    <w:rsid w:val="00653766"/>
    <w:rsid w:val="006538D1"/>
    <w:rsid w:val="00654298"/>
    <w:rsid w:val="0065436C"/>
    <w:rsid w:val="006547C5"/>
    <w:rsid w:val="00654935"/>
    <w:rsid w:val="0065508C"/>
    <w:rsid w:val="006553E4"/>
    <w:rsid w:val="00655CC8"/>
    <w:rsid w:val="00655DC8"/>
    <w:rsid w:val="00655E49"/>
    <w:rsid w:val="006565AF"/>
    <w:rsid w:val="00656844"/>
    <w:rsid w:val="00656A41"/>
    <w:rsid w:val="00656D2A"/>
    <w:rsid w:val="00656F4C"/>
    <w:rsid w:val="0065712A"/>
    <w:rsid w:val="006572C1"/>
    <w:rsid w:val="00657ED5"/>
    <w:rsid w:val="00660F2E"/>
    <w:rsid w:val="00661952"/>
    <w:rsid w:val="00661D16"/>
    <w:rsid w:val="00662328"/>
    <w:rsid w:val="00662B58"/>
    <w:rsid w:val="00662E67"/>
    <w:rsid w:val="00662F5C"/>
    <w:rsid w:val="00663066"/>
    <w:rsid w:val="0066313D"/>
    <w:rsid w:val="0066362B"/>
    <w:rsid w:val="00663977"/>
    <w:rsid w:val="00664498"/>
    <w:rsid w:val="0066454F"/>
    <w:rsid w:val="00664C35"/>
    <w:rsid w:val="00664D2D"/>
    <w:rsid w:val="0066512D"/>
    <w:rsid w:val="006657E5"/>
    <w:rsid w:val="00665D41"/>
    <w:rsid w:val="00665D7D"/>
    <w:rsid w:val="006662FC"/>
    <w:rsid w:val="00666332"/>
    <w:rsid w:val="00666370"/>
    <w:rsid w:val="006671C9"/>
    <w:rsid w:val="0066736F"/>
    <w:rsid w:val="006676CF"/>
    <w:rsid w:val="006676FD"/>
    <w:rsid w:val="00667781"/>
    <w:rsid w:val="00667943"/>
    <w:rsid w:val="00667967"/>
    <w:rsid w:val="00667B33"/>
    <w:rsid w:val="00667EE5"/>
    <w:rsid w:val="0067012C"/>
    <w:rsid w:val="00670414"/>
    <w:rsid w:val="00670C9F"/>
    <w:rsid w:val="0067123B"/>
    <w:rsid w:val="00671407"/>
    <w:rsid w:val="0067156D"/>
    <w:rsid w:val="00671C29"/>
    <w:rsid w:val="00671E14"/>
    <w:rsid w:val="00671EE5"/>
    <w:rsid w:val="00672224"/>
    <w:rsid w:val="00672E2D"/>
    <w:rsid w:val="00672ED8"/>
    <w:rsid w:val="0067337D"/>
    <w:rsid w:val="006733F8"/>
    <w:rsid w:val="006736C4"/>
    <w:rsid w:val="00673865"/>
    <w:rsid w:val="00673954"/>
    <w:rsid w:val="006739E6"/>
    <w:rsid w:val="00673CB3"/>
    <w:rsid w:val="00673D7E"/>
    <w:rsid w:val="00674EA8"/>
    <w:rsid w:val="0067523D"/>
    <w:rsid w:val="006752AB"/>
    <w:rsid w:val="006752FD"/>
    <w:rsid w:val="00675392"/>
    <w:rsid w:val="0067549D"/>
    <w:rsid w:val="0067601D"/>
    <w:rsid w:val="0067611B"/>
    <w:rsid w:val="00676AF2"/>
    <w:rsid w:val="00677CE8"/>
    <w:rsid w:val="00680206"/>
    <w:rsid w:val="00680654"/>
    <w:rsid w:val="00680CA0"/>
    <w:rsid w:val="00680F8D"/>
    <w:rsid w:val="006815E1"/>
    <w:rsid w:val="00681F47"/>
    <w:rsid w:val="00682BFC"/>
    <w:rsid w:val="0068306B"/>
    <w:rsid w:val="00683623"/>
    <w:rsid w:val="00683D19"/>
    <w:rsid w:val="00683E12"/>
    <w:rsid w:val="00683E63"/>
    <w:rsid w:val="00684259"/>
    <w:rsid w:val="006846F6"/>
    <w:rsid w:val="006849C2"/>
    <w:rsid w:val="00684A77"/>
    <w:rsid w:val="00684B12"/>
    <w:rsid w:val="00684C28"/>
    <w:rsid w:val="00685DBC"/>
    <w:rsid w:val="006861FD"/>
    <w:rsid w:val="0068692B"/>
    <w:rsid w:val="00686D98"/>
    <w:rsid w:val="00686E84"/>
    <w:rsid w:val="00687605"/>
    <w:rsid w:val="00687644"/>
    <w:rsid w:val="00687DB0"/>
    <w:rsid w:val="00687F4D"/>
    <w:rsid w:val="00690544"/>
    <w:rsid w:val="0069130A"/>
    <w:rsid w:val="006913E5"/>
    <w:rsid w:val="0069198C"/>
    <w:rsid w:val="00692172"/>
    <w:rsid w:val="00692276"/>
    <w:rsid w:val="00692692"/>
    <w:rsid w:val="00692A41"/>
    <w:rsid w:val="00692A4A"/>
    <w:rsid w:val="00692BA4"/>
    <w:rsid w:val="00692D3F"/>
    <w:rsid w:val="00692E3F"/>
    <w:rsid w:val="00693131"/>
    <w:rsid w:val="00694304"/>
    <w:rsid w:val="006946C0"/>
    <w:rsid w:val="0069476F"/>
    <w:rsid w:val="0069480F"/>
    <w:rsid w:val="00694A1F"/>
    <w:rsid w:val="00694DF3"/>
    <w:rsid w:val="00695056"/>
    <w:rsid w:val="0069509C"/>
    <w:rsid w:val="006951D5"/>
    <w:rsid w:val="0069539E"/>
    <w:rsid w:val="006953D3"/>
    <w:rsid w:val="006954C5"/>
    <w:rsid w:val="00696805"/>
    <w:rsid w:val="006969B3"/>
    <w:rsid w:val="00696A25"/>
    <w:rsid w:val="006971EE"/>
    <w:rsid w:val="0069724E"/>
    <w:rsid w:val="00697400"/>
    <w:rsid w:val="00697784"/>
    <w:rsid w:val="00697C02"/>
    <w:rsid w:val="00697F17"/>
    <w:rsid w:val="006A006C"/>
    <w:rsid w:val="006A0641"/>
    <w:rsid w:val="006A06B9"/>
    <w:rsid w:val="006A09A5"/>
    <w:rsid w:val="006A0B01"/>
    <w:rsid w:val="006A1D0A"/>
    <w:rsid w:val="006A1DBA"/>
    <w:rsid w:val="006A2037"/>
    <w:rsid w:val="006A20FE"/>
    <w:rsid w:val="006A2A44"/>
    <w:rsid w:val="006A2C63"/>
    <w:rsid w:val="006A2E9F"/>
    <w:rsid w:val="006A3124"/>
    <w:rsid w:val="006A3499"/>
    <w:rsid w:val="006A34AF"/>
    <w:rsid w:val="006A3C54"/>
    <w:rsid w:val="006A3E33"/>
    <w:rsid w:val="006A3F38"/>
    <w:rsid w:val="006A46BD"/>
    <w:rsid w:val="006A5076"/>
    <w:rsid w:val="006A53F7"/>
    <w:rsid w:val="006A5670"/>
    <w:rsid w:val="006A58C7"/>
    <w:rsid w:val="006A5BB0"/>
    <w:rsid w:val="006A5EA1"/>
    <w:rsid w:val="006A5FCF"/>
    <w:rsid w:val="006A62AD"/>
    <w:rsid w:val="006A647B"/>
    <w:rsid w:val="006A66B2"/>
    <w:rsid w:val="006A672E"/>
    <w:rsid w:val="006A6744"/>
    <w:rsid w:val="006A6968"/>
    <w:rsid w:val="006A6A9E"/>
    <w:rsid w:val="006A6E0A"/>
    <w:rsid w:val="006A6E92"/>
    <w:rsid w:val="006A6F4C"/>
    <w:rsid w:val="006A7359"/>
    <w:rsid w:val="006A7AA4"/>
    <w:rsid w:val="006B010B"/>
    <w:rsid w:val="006B011F"/>
    <w:rsid w:val="006B01CA"/>
    <w:rsid w:val="006B0578"/>
    <w:rsid w:val="006B0995"/>
    <w:rsid w:val="006B0A10"/>
    <w:rsid w:val="006B0B21"/>
    <w:rsid w:val="006B0F0A"/>
    <w:rsid w:val="006B1184"/>
    <w:rsid w:val="006B1440"/>
    <w:rsid w:val="006B148A"/>
    <w:rsid w:val="006B1733"/>
    <w:rsid w:val="006B23D5"/>
    <w:rsid w:val="006B248B"/>
    <w:rsid w:val="006B26D0"/>
    <w:rsid w:val="006B2A39"/>
    <w:rsid w:val="006B2E53"/>
    <w:rsid w:val="006B328D"/>
    <w:rsid w:val="006B36B9"/>
    <w:rsid w:val="006B38BA"/>
    <w:rsid w:val="006B3A08"/>
    <w:rsid w:val="006B3B44"/>
    <w:rsid w:val="006B3EDA"/>
    <w:rsid w:val="006B3FB5"/>
    <w:rsid w:val="006B3FC2"/>
    <w:rsid w:val="006B40E0"/>
    <w:rsid w:val="006B49DC"/>
    <w:rsid w:val="006B51C8"/>
    <w:rsid w:val="006B5224"/>
    <w:rsid w:val="006B53C9"/>
    <w:rsid w:val="006B56C1"/>
    <w:rsid w:val="006B5D40"/>
    <w:rsid w:val="006B6363"/>
    <w:rsid w:val="006B676D"/>
    <w:rsid w:val="006B6A1D"/>
    <w:rsid w:val="006B722D"/>
    <w:rsid w:val="006C0781"/>
    <w:rsid w:val="006C0AFC"/>
    <w:rsid w:val="006C0D60"/>
    <w:rsid w:val="006C1162"/>
    <w:rsid w:val="006C1797"/>
    <w:rsid w:val="006C1B31"/>
    <w:rsid w:val="006C29FF"/>
    <w:rsid w:val="006C2C0F"/>
    <w:rsid w:val="006C2EB3"/>
    <w:rsid w:val="006C353F"/>
    <w:rsid w:val="006C355F"/>
    <w:rsid w:val="006C3C79"/>
    <w:rsid w:val="006C4071"/>
    <w:rsid w:val="006C44B8"/>
    <w:rsid w:val="006C458C"/>
    <w:rsid w:val="006C4B00"/>
    <w:rsid w:val="006C4D59"/>
    <w:rsid w:val="006C4EDD"/>
    <w:rsid w:val="006C5523"/>
    <w:rsid w:val="006C591F"/>
    <w:rsid w:val="006C5B45"/>
    <w:rsid w:val="006C5C20"/>
    <w:rsid w:val="006C5ED7"/>
    <w:rsid w:val="006C6020"/>
    <w:rsid w:val="006C622F"/>
    <w:rsid w:val="006C6910"/>
    <w:rsid w:val="006C6BC3"/>
    <w:rsid w:val="006C6E6C"/>
    <w:rsid w:val="006C7DF9"/>
    <w:rsid w:val="006D0B75"/>
    <w:rsid w:val="006D13DA"/>
    <w:rsid w:val="006D2711"/>
    <w:rsid w:val="006D30E3"/>
    <w:rsid w:val="006D3602"/>
    <w:rsid w:val="006D3A36"/>
    <w:rsid w:val="006D3EDE"/>
    <w:rsid w:val="006D4497"/>
    <w:rsid w:val="006D46E5"/>
    <w:rsid w:val="006D4865"/>
    <w:rsid w:val="006D4D9B"/>
    <w:rsid w:val="006D4E63"/>
    <w:rsid w:val="006D4F59"/>
    <w:rsid w:val="006D5022"/>
    <w:rsid w:val="006D5173"/>
    <w:rsid w:val="006D5191"/>
    <w:rsid w:val="006D5AE2"/>
    <w:rsid w:val="006D5C25"/>
    <w:rsid w:val="006D608C"/>
    <w:rsid w:val="006D6799"/>
    <w:rsid w:val="006D69E0"/>
    <w:rsid w:val="006D71DF"/>
    <w:rsid w:val="006D730B"/>
    <w:rsid w:val="006D7400"/>
    <w:rsid w:val="006D7478"/>
    <w:rsid w:val="006D77C2"/>
    <w:rsid w:val="006D79DB"/>
    <w:rsid w:val="006D7BB7"/>
    <w:rsid w:val="006D7DB1"/>
    <w:rsid w:val="006D7EC0"/>
    <w:rsid w:val="006E029E"/>
    <w:rsid w:val="006E069D"/>
    <w:rsid w:val="006E1135"/>
    <w:rsid w:val="006E12A9"/>
    <w:rsid w:val="006E17DB"/>
    <w:rsid w:val="006E1CC4"/>
    <w:rsid w:val="006E1F4B"/>
    <w:rsid w:val="006E20F2"/>
    <w:rsid w:val="006E2128"/>
    <w:rsid w:val="006E252A"/>
    <w:rsid w:val="006E295A"/>
    <w:rsid w:val="006E35C7"/>
    <w:rsid w:val="006E43A6"/>
    <w:rsid w:val="006E44C5"/>
    <w:rsid w:val="006E454D"/>
    <w:rsid w:val="006E4693"/>
    <w:rsid w:val="006E4762"/>
    <w:rsid w:val="006E48B8"/>
    <w:rsid w:val="006E4F62"/>
    <w:rsid w:val="006E5099"/>
    <w:rsid w:val="006E5306"/>
    <w:rsid w:val="006E59BE"/>
    <w:rsid w:val="006E5B4B"/>
    <w:rsid w:val="006E5C3E"/>
    <w:rsid w:val="006E5CE1"/>
    <w:rsid w:val="006E6241"/>
    <w:rsid w:val="006E65D3"/>
    <w:rsid w:val="006E66C7"/>
    <w:rsid w:val="006E6727"/>
    <w:rsid w:val="006E6774"/>
    <w:rsid w:val="006E69AC"/>
    <w:rsid w:val="006E69B8"/>
    <w:rsid w:val="006E701F"/>
    <w:rsid w:val="006E73CF"/>
    <w:rsid w:val="006E78FE"/>
    <w:rsid w:val="006E7999"/>
    <w:rsid w:val="006E79B5"/>
    <w:rsid w:val="006F0052"/>
    <w:rsid w:val="006F0757"/>
    <w:rsid w:val="006F0DFE"/>
    <w:rsid w:val="006F17DA"/>
    <w:rsid w:val="006F2434"/>
    <w:rsid w:val="006F29EE"/>
    <w:rsid w:val="006F2CC6"/>
    <w:rsid w:val="006F33CD"/>
    <w:rsid w:val="006F385D"/>
    <w:rsid w:val="006F3BAC"/>
    <w:rsid w:val="006F3F0F"/>
    <w:rsid w:val="006F48E2"/>
    <w:rsid w:val="006F494F"/>
    <w:rsid w:val="006F4A46"/>
    <w:rsid w:val="006F5403"/>
    <w:rsid w:val="006F5418"/>
    <w:rsid w:val="006F5781"/>
    <w:rsid w:val="006F5DD9"/>
    <w:rsid w:val="006F5F36"/>
    <w:rsid w:val="006F65FD"/>
    <w:rsid w:val="006F6AE7"/>
    <w:rsid w:val="006F6DDA"/>
    <w:rsid w:val="006F6E33"/>
    <w:rsid w:val="006F6FE5"/>
    <w:rsid w:val="006F709B"/>
    <w:rsid w:val="006F71A1"/>
    <w:rsid w:val="006F723E"/>
    <w:rsid w:val="006F76D4"/>
    <w:rsid w:val="006F77FB"/>
    <w:rsid w:val="00700153"/>
    <w:rsid w:val="0070044D"/>
    <w:rsid w:val="0070121D"/>
    <w:rsid w:val="00701707"/>
    <w:rsid w:val="00701AD5"/>
    <w:rsid w:val="007022AF"/>
    <w:rsid w:val="00702930"/>
    <w:rsid w:val="00702D4C"/>
    <w:rsid w:val="00703262"/>
    <w:rsid w:val="0070356F"/>
    <w:rsid w:val="00703634"/>
    <w:rsid w:val="00704398"/>
    <w:rsid w:val="00704BBD"/>
    <w:rsid w:val="007051AB"/>
    <w:rsid w:val="0070543D"/>
    <w:rsid w:val="007066D7"/>
    <w:rsid w:val="007066EE"/>
    <w:rsid w:val="00706C49"/>
    <w:rsid w:val="00707586"/>
    <w:rsid w:val="00707604"/>
    <w:rsid w:val="00707BE6"/>
    <w:rsid w:val="00710394"/>
    <w:rsid w:val="00710CE5"/>
    <w:rsid w:val="00711903"/>
    <w:rsid w:val="00711925"/>
    <w:rsid w:val="00711968"/>
    <w:rsid w:val="00712218"/>
    <w:rsid w:val="00712582"/>
    <w:rsid w:val="007126A2"/>
    <w:rsid w:val="00712DE4"/>
    <w:rsid w:val="00712E45"/>
    <w:rsid w:val="00713115"/>
    <w:rsid w:val="00713962"/>
    <w:rsid w:val="007139AF"/>
    <w:rsid w:val="00713B3C"/>
    <w:rsid w:val="00713D59"/>
    <w:rsid w:val="00713EF5"/>
    <w:rsid w:val="00713FA4"/>
    <w:rsid w:val="007141BC"/>
    <w:rsid w:val="0071453E"/>
    <w:rsid w:val="007147DA"/>
    <w:rsid w:val="00714AF4"/>
    <w:rsid w:val="00714C30"/>
    <w:rsid w:val="00715007"/>
    <w:rsid w:val="007154B0"/>
    <w:rsid w:val="00715605"/>
    <w:rsid w:val="00715B8E"/>
    <w:rsid w:val="007160A1"/>
    <w:rsid w:val="0071663D"/>
    <w:rsid w:val="00716CF6"/>
    <w:rsid w:val="00716E28"/>
    <w:rsid w:val="00716E31"/>
    <w:rsid w:val="0071718F"/>
    <w:rsid w:val="007174C8"/>
    <w:rsid w:val="0071791C"/>
    <w:rsid w:val="007200E0"/>
    <w:rsid w:val="007206CD"/>
    <w:rsid w:val="007207D9"/>
    <w:rsid w:val="007210B3"/>
    <w:rsid w:val="0072142D"/>
    <w:rsid w:val="00721688"/>
    <w:rsid w:val="00721BC1"/>
    <w:rsid w:val="00721F09"/>
    <w:rsid w:val="007225B3"/>
    <w:rsid w:val="00722753"/>
    <w:rsid w:val="00723513"/>
    <w:rsid w:val="007239C6"/>
    <w:rsid w:val="00724486"/>
    <w:rsid w:val="00724E85"/>
    <w:rsid w:val="0072533D"/>
    <w:rsid w:val="007253FF"/>
    <w:rsid w:val="00725482"/>
    <w:rsid w:val="007256A0"/>
    <w:rsid w:val="00725B5A"/>
    <w:rsid w:val="00725EB5"/>
    <w:rsid w:val="00726612"/>
    <w:rsid w:val="00726AD2"/>
    <w:rsid w:val="00726B69"/>
    <w:rsid w:val="00726B99"/>
    <w:rsid w:val="00726D14"/>
    <w:rsid w:val="00726DAD"/>
    <w:rsid w:val="00726E52"/>
    <w:rsid w:val="00727A9B"/>
    <w:rsid w:val="00730E6F"/>
    <w:rsid w:val="0073132C"/>
    <w:rsid w:val="00731336"/>
    <w:rsid w:val="00731B7E"/>
    <w:rsid w:val="00731E8C"/>
    <w:rsid w:val="0073270D"/>
    <w:rsid w:val="007328C8"/>
    <w:rsid w:val="00732A87"/>
    <w:rsid w:val="00732AC2"/>
    <w:rsid w:val="007331D2"/>
    <w:rsid w:val="0073349F"/>
    <w:rsid w:val="00733846"/>
    <w:rsid w:val="00733E94"/>
    <w:rsid w:val="00734339"/>
    <w:rsid w:val="00734551"/>
    <w:rsid w:val="007348A1"/>
    <w:rsid w:val="00734C4A"/>
    <w:rsid w:val="00735370"/>
    <w:rsid w:val="007354CA"/>
    <w:rsid w:val="00735750"/>
    <w:rsid w:val="00735758"/>
    <w:rsid w:val="00735AEB"/>
    <w:rsid w:val="00735F04"/>
    <w:rsid w:val="00736709"/>
    <w:rsid w:val="00736766"/>
    <w:rsid w:val="007369A1"/>
    <w:rsid w:val="00736A88"/>
    <w:rsid w:val="00736ABF"/>
    <w:rsid w:val="00736FCA"/>
    <w:rsid w:val="0073790A"/>
    <w:rsid w:val="007379B0"/>
    <w:rsid w:val="007379E9"/>
    <w:rsid w:val="00737E9C"/>
    <w:rsid w:val="00737EE5"/>
    <w:rsid w:val="00740686"/>
    <w:rsid w:val="007409C5"/>
    <w:rsid w:val="00740B08"/>
    <w:rsid w:val="00740D5C"/>
    <w:rsid w:val="007411A5"/>
    <w:rsid w:val="00741297"/>
    <w:rsid w:val="007412F9"/>
    <w:rsid w:val="007413F8"/>
    <w:rsid w:val="00741779"/>
    <w:rsid w:val="00741C7A"/>
    <w:rsid w:val="00741E58"/>
    <w:rsid w:val="007425A0"/>
    <w:rsid w:val="00742B08"/>
    <w:rsid w:val="00742BBD"/>
    <w:rsid w:val="007433EB"/>
    <w:rsid w:val="007437A0"/>
    <w:rsid w:val="00743824"/>
    <w:rsid w:val="007439CB"/>
    <w:rsid w:val="007439E3"/>
    <w:rsid w:val="007441D0"/>
    <w:rsid w:val="007443DF"/>
    <w:rsid w:val="00744757"/>
    <w:rsid w:val="007453F4"/>
    <w:rsid w:val="00745D2D"/>
    <w:rsid w:val="00746B36"/>
    <w:rsid w:val="007471E5"/>
    <w:rsid w:val="00747692"/>
    <w:rsid w:val="00747A60"/>
    <w:rsid w:val="00747B8C"/>
    <w:rsid w:val="00747D21"/>
    <w:rsid w:val="00750051"/>
    <w:rsid w:val="00750223"/>
    <w:rsid w:val="00751044"/>
    <w:rsid w:val="00751477"/>
    <w:rsid w:val="007518B9"/>
    <w:rsid w:val="00751B92"/>
    <w:rsid w:val="00752951"/>
    <w:rsid w:val="00752FB0"/>
    <w:rsid w:val="00753403"/>
    <w:rsid w:val="007546D2"/>
    <w:rsid w:val="00754BA1"/>
    <w:rsid w:val="00754FBF"/>
    <w:rsid w:val="007551C0"/>
    <w:rsid w:val="007555DA"/>
    <w:rsid w:val="0075577F"/>
    <w:rsid w:val="00755872"/>
    <w:rsid w:val="00755BF1"/>
    <w:rsid w:val="0075626C"/>
    <w:rsid w:val="00756B9E"/>
    <w:rsid w:val="00756D50"/>
    <w:rsid w:val="00756F88"/>
    <w:rsid w:val="007573ED"/>
    <w:rsid w:val="0075750C"/>
    <w:rsid w:val="00757563"/>
    <w:rsid w:val="00757824"/>
    <w:rsid w:val="00757AE2"/>
    <w:rsid w:val="00757DE9"/>
    <w:rsid w:val="00757EF0"/>
    <w:rsid w:val="007607ED"/>
    <w:rsid w:val="00760CF4"/>
    <w:rsid w:val="00760E70"/>
    <w:rsid w:val="00761A4D"/>
    <w:rsid w:val="007620C6"/>
    <w:rsid w:val="007623BA"/>
    <w:rsid w:val="00762601"/>
    <w:rsid w:val="0076268A"/>
    <w:rsid w:val="0076302D"/>
    <w:rsid w:val="007630C4"/>
    <w:rsid w:val="00763A2C"/>
    <w:rsid w:val="00763B4D"/>
    <w:rsid w:val="00763D34"/>
    <w:rsid w:val="007643C5"/>
    <w:rsid w:val="00764D21"/>
    <w:rsid w:val="00764F4A"/>
    <w:rsid w:val="0076506D"/>
    <w:rsid w:val="007652B8"/>
    <w:rsid w:val="00765B59"/>
    <w:rsid w:val="00765CCF"/>
    <w:rsid w:val="00765EC6"/>
    <w:rsid w:val="00766287"/>
    <w:rsid w:val="00766312"/>
    <w:rsid w:val="00766FF0"/>
    <w:rsid w:val="00770110"/>
    <w:rsid w:val="00770645"/>
    <w:rsid w:val="00770705"/>
    <w:rsid w:val="0077079B"/>
    <w:rsid w:val="00770A55"/>
    <w:rsid w:val="00771ACA"/>
    <w:rsid w:val="00771C0F"/>
    <w:rsid w:val="00771C5E"/>
    <w:rsid w:val="00771CC2"/>
    <w:rsid w:val="00772913"/>
    <w:rsid w:val="00772A04"/>
    <w:rsid w:val="00772BE5"/>
    <w:rsid w:val="00772F27"/>
    <w:rsid w:val="00772FE9"/>
    <w:rsid w:val="00773462"/>
    <w:rsid w:val="007734A5"/>
    <w:rsid w:val="00773C3D"/>
    <w:rsid w:val="0077412D"/>
    <w:rsid w:val="00774436"/>
    <w:rsid w:val="007745B5"/>
    <w:rsid w:val="007746F7"/>
    <w:rsid w:val="007748ED"/>
    <w:rsid w:val="00774C4A"/>
    <w:rsid w:val="00774EBE"/>
    <w:rsid w:val="00774FB3"/>
    <w:rsid w:val="0077506D"/>
    <w:rsid w:val="007750E4"/>
    <w:rsid w:val="00775135"/>
    <w:rsid w:val="00775255"/>
    <w:rsid w:val="0077534F"/>
    <w:rsid w:val="0077562E"/>
    <w:rsid w:val="007756D1"/>
    <w:rsid w:val="007757A0"/>
    <w:rsid w:val="007758D0"/>
    <w:rsid w:val="00775E25"/>
    <w:rsid w:val="00776F48"/>
    <w:rsid w:val="00777162"/>
    <w:rsid w:val="0078007E"/>
    <w:rsid w:val="007805C9"/>
    <w:rsid w:val="00780958"/>
    <w:rsid w:val="00781374"/>
    <w:rsid w:val="0078142D"/>
    <w:rsid w:val="007818A8"/>
    <w:rsid w:val="00781B88"/>
    <w:rsid w:val="00782529"/>
    <w:rsid w:val="00782888"/>
    <w:rsid w:val="0078325F"/>
    <w:rsid w:val="00783369"/>
    <w:rsid w:val="0078374E"/>
    <w:rsid w:val="007844AE"/>
    <w:rsid w:val="007844E1"/>
    <w:rsid w:val="0078461D"/>
    <w:rsid w:val="0078484A"/>
    <w:rsid w:val="00784CCD"/>
    <w:rsid w:val="0078551F"/>
    <w:rsid w:val="007860FC"/>
    <w:rsid w:val="00786663"/>
    <w:rsid w:val="007868E1"/>
    <w:rsid w:val="00786973"/>
    <w:rsid w:val="00786D5A"/>
    <w:rsid w:val="00786E1B"/>
    <w:rsid w:val="00786F29"/>
    <w:rsid w:val="00787730"/>
    <w:rsid w:val="007878F0"/>
    <w:rsid w:val="00787C8E"/>
    <w:rsid w:val="00787F6B"/>
    <w:rsid w:val="007905BE"/>
    <w:rsid w:val="007906E0"/>
    <w:rsid w:val="007907B4"/>
    <w:rsid w:val="00790B1C"/>
    <w:rsid w:val="00790D4E"/>
    <w:rsid w:val="00791A9E"/>
    <w:rsid w:val="00791E1C"/>
    <w:rsid w:val="00791E5E"/>
    <w:rsid w:val="00791F27"/>
    <w:rsid w:val="0079257E"/>
    <w:rsid w:val="0079292D"/>
    <w:rsid w:val="00792F05"/>
    <w:rsid w:val="00792FB9"/>
    <w:rsid w:val="00793CB3"/>
    <w:rsid w:val="0079494A"/>
    <w:rsid w:val="0079506D"/>
    <w:rsid w:val="0079576E"/>
    <w:rsid w:val="00795BCE"/>
    <w:rsid w:val="00795CD5"/>
    <w:rsid w:val="0079633C"/>
    <w:rsid w:val="0079637D"/>
    <w:rsid w:val="00796397"/>
    <w:rsid w:val="00796418"/>
    <w:rsid w:val="007967EB"/>
    <w:rsid w:val="007968DC"/>
    <w:rsid w:val="00796EAC"/>
    <w:rsid w:val="00797418"/>
    <w:rsid w:val="00797454"/>
    <w:rsid w:val="00797665"/>
    <w:rsid w:val="00797FBC"/>
    <w:rsid w:val="007A0505"/>
    <w:rsid w:val="007A0ABA"/>
    <w:rsid w:val="007A0B6F"/>
    <w:rsid w:val="007A1188"/>
    <w:rsid w:val="007A174D"/>
    <w:rsid w:val="007A225C"/>
    <w:rsid w:val="007A2656"/>
    <w:rsid w:val="007A2700"/>
    <w:rsid w:val="007A28B1"/>
    <w:rsid w:val="007A2AF3"/>
    <w:rsid w:val="007A2F2E"/>
    <w:rsid w:val="007A313F"/>
    <w:rsid w:val="007A315A"/>
    <w:rsid w:val="007A3201"/>
    <w:rsid w:val="007A342E"/>
    <w:rsid w:val="007A3668"/>
    <w:rsid w:val="007A3E92"/>
    <w:rsid w:val="007A442F"/>
    <w:rsid w:val="007A4FA1"/>
    <w:rsid w:val="007A5583"/>
    <w:rsid w:val="007A5A93"/>
    <w:rsid w:val="007A5BDA"/>
    <w:rsid w:val="007A5C1C"/>
    <w:rsid w:val="007A5E06"/>
    <w:rsid w:val="007A5E9A"/>
    <w:rsid w:val="007A62CB"/>
    <w:rsid w:val="007A6714"/>
    <w:rsid w:val="007A6B61"/>
    <w:rsid w:val="007A7C14"/>
    <w:rsid w:val="007B0639"/>
    <w:rsid w:val="007B0C6F"/>
    <w:rsid w:val="007B0D3E"/>
    <w:rsid w:val="007B1551"/>
    <w:rsid w:val="007B16AB"/>
    <w:rsid w:val="007B1794"/>
    <w:rsid w:val="007B1889"/>
    <w:rsid w:val="007B18D3"/>
    <w:rsid w:val="007B2512"/>
    <w:rsid w:val="007B2895"/>
    <w:rsid w:val="007B39F3"/>
    <w:rsid w:val="007B3CFC"/>
    <w:rsid w:val="007B3CFD"/>
    <w:rsid w:val="007B4588"/>
    <w:rsid w:val="007B469A"/>
    <w:rsid w:val="007B4982"/>
    <w:rsid w:val="007B499E"/>
    <w:rsid w:val="007B4AAB"/>
    <w:rsid w:val="007B4DDF"/>
    <w:rsid w:val="007B5282"/>
    <w:rsid w:val="007B559C"/>
    <w:rsid w:val="007B577E"/>
    <w:rsid w:val="007B585E"/>
    <w:rsid w:val="007B58EF"/>
    <w:rsid w:val="007B5F5F"/>
    <w:rsid w:val="007B6996"/>
    <w:rsid w:val="007B6998"/>
    <w:rsid w:val="007B7150"/>
    <w:rsid w:val="007C0BF6"/>
    <w:rsid w:val="007C0D37"/>
    <w:rsid w:val="007C1B3D"/>
    <w:rsid w:val="007C1FD3"/>
    <w:rsid w:val="007C219E"/>
    <w:rsid w:val="007C2722"/>
    <w:rsid w:val="007C298C"/>
    <w:rsid w:val="007C2B10"/>
    <w:rsid w:val="007C31A6"/>
    <w:rsid w:val="007C32E6"/>
    <w:rsid w:val="007C4A34"/>
    <w:rsid w:val="007C5049"/>
    <w:rsid w:val="007C5223"/>
    <w:rsid w:val="007C5439"/>
    <w:rsid w:val="007C5499"/>
    <w:rsid w:val="007C5AF7"/>
    <w:rsid w:val="007C615F"/>
    <w:rsid w:val="007C619E"/>
    <w:rsid w:val="007C61F8"/>
    <w:rsid w:val="007C622E"/>
    <w:rsid w:val="007C65E4"/>
    <w:rsid w:val="007C66D6"/>
    <w:rsid w:val="007C78C6"/>
    <w:rsid w:val="007C7B4B"/>
    <w:rsid w:val="007C7BEE"/>
    <w:rsid w:val="007C7FB8"/>
    <w:rsid w:val="007D0213"/>
    <w:rsid w:val="007D044A"/>
    <w:rsid w:val="007D07FE"/>
    <w:rsid w:val="007D08A1"/>
    <w:rsid w:val="007D0D3F"/>
    <w:rsid w:val="007D0DD3"/>
    <w:rsid w:val="007D1052"/>
    <w:rsid w:val="007D114E"/>
    <w:rsid w:val="007D150F"/>
    <w:rsid w:val="007D1F4A"/>
    <w:rsid w:val="007D20FD"/>
    <w:rsid w:val="007D23BE"/>
    <w:rsid w:val="007D2898"/>
    <w:rsid w:val="007D29DB"/>
    <w:rsid w:val="007D2DC8"/>
    <w:rsid w:val="007D3618"/>
    <w:rsid w:val="007D3E03"/>
    <w:rsid w:val="007D5BDC"/>
    <w:rsid w:val="007D662B"/>
    <w:rsid w:val="007D6C4F"/>
    <w:rsid w:val="007D743B"/>
    <w:rsid w:val="007D755D"/>
    <w:rsid w:val="007D76EA"/>
    <w:rsid w:val="007D7B75"/>
    <w:rsid w:val="007D7E8D"/>
    <w:rsid w:val="007E0240"/>
    <w:rsid w:val="007E0246"/>
    <w:rsid w:val="007E0443"/>
    <w:rsid w:val="007E0481"/>
    <w:rsid w:val="007E0A4F"/>
    <w:rsid w:val="007E0EAA"/>
    <w:rsid w:val="007E0FC6"/>
    <w:rsid w:val="007E129F"/>
    <w:rsid w:val="007E1719"/>
    <w:rsid w:val="007E207F"/>
    <w:rsid w:val="007E2300"/>
    <w:rsid w:val="007E232B"/>
    <w:rsid w:val="007E236A"/>
    <w:rsid w:val="007E24AD"/>
    <w:rsid w:val="007E31B2"/>
    <w:rsid w:val="007E336C"/>
    <w:rsid w:val="007E348B"/>
    <w:rsid w:val="007E434D"/>
    <w:rsid w:val="007E4DD6"/>
    <w:rsid w:val="007E4F7E"/>
    <w:rsid w:val="007E58B2"/>
    <w:rsid w:val="007E5BA4"/>
    <w:rsid w:val="007E5EFC"/>
    <w:rsid w:val="007E6243"/>
    <w:rsid w:val="007E6402"/>
    <w:rsid w:val="007E6A23"/>
    <w:rsid w:val="007E6B29"/>
    <w:rsid w:val="007E6E83"/>
    <w:rsid w:val="007E6F8E"/>
    <w:rsid w:val="007E757C"/>
    <w:rsid w:val="007E7C8B"/>
    <w:rsid w:val="007E7D4D"/>
    <w:rsid w:val="007F0A35"/>
    <w:rsid w:val="007F0A5E"/>
    <w:rsid w:val="007F1065"/>
    <w:rsid w:val="007F180A"/>
    <w:rsid w:val="007F1B74"/>
    <w:rsid w:val="007F1FBE"/>
    <w:rsid w:val="007F226C"/>
    <w:rsid w:val="007F24A4"/>
    <w:rsid w:val="007F2F4B"/>
    <w:rsid w:val="007F3838"/>
    <w:rsid w:val="007F420E"/>
    <w:rsid w:val="007F444E"/>
    <w:rsid w:val="007F481B"/>
    <w:rsid w:val="007F48F5"/>
    <w:rsid w:val="007F4AE1"/>
    <w:rsid w:val="007F4F3A"/>
    <w:rsid w:val="007F4F6C"/>
    <w:rsid w:val="007F50C0"/>
    <w:rsid w:val="007F5250"/>
    <w:rsid w:val="007F526A"/>
    <w:rsid w:val="007F5BF0"/>
    <w:rsid w:val="007F61A4"/>
    <w:rsid w:val="007F625C"/>
    <w:rsid w:val="007F65DD"/>
    <w:rsid w:val="007F6924"/>
    <w:rsid w:val="007F6B61"/>
    <w:rsid w:val="007F6D95"/>
    <w:rsid w:val="007F71FF"/>
    <w:rsid w:val="007F75E6"/>
    <w:rsid w:val="007F78A4"/>
    <w:rsid w:val="00800098"/>
    <w:rsid w:val="008000E5"/>
    <w:rsid w:val="008008C2"/>
    <w:rsid w:val="00800904"/>
    <w:rsid w:val="00800B06"/>
    <w:rsid w:val="00800B68"/>
    <w:rsid w:val="00801759"/>
    <w:rsid w:val="00801873"/>
    <w:rsid w:val="0080197A"/>
    <w:rsid w:val="00801E68"/>
    <w:rsid w:val="00801E6F"/>
    <w:rsid w:val="008026E5"/>
    <w:rsid w:val="0080277A"/>
    <w:rsid w:val="008027F5"/>
    <w:rsid w:val="00802EBB"/>
    <w:rsid w:val="00803725"/>
    <w:rsid w:val="008040C6"/>
    <w:rsid w:val="008042D2"/>
    <w:rsid w:val="00804D59"/>
    <w:rsid w:val="00805088"/>
    <w:rsid w:val="00805375"/>
    <w:rsid w:val="0080550B"/>
    <w:rsid w:val="00805702"/>
    <w:rsid w:val="00805A04"/>
    <w:rsid w:val="00805A1A"/>
    <w:rsid w:val="00805DAA"/>
    <w:rsid w:val="00806571"/>
    <w:rsid w:val="00806845"/>
    <w:rsid w:val="00806900"/>
    <w:rsid w:val="00806D81"/>
    <w:rsid w:val="00806FB4"/>
    <w:rsid w:val="008070AA"/>
    <w:rsid w:val="008073E8"/>
    <w:rsid w:val="008073FE"/>
    <w:rsid w:val="0080754F"/>
    <w:rsid w:val="00807561"/>
    <w:rsid w:val="008102A7"/>
    <w:rsid w:val="0081040F"/>
    <w:rsid w:val="0081066C"/>
    <w:rsid w:val="00810E49"/>
    <w:rsid w:val="00810F1B"/>
    <w:rsid w:val="008110E3"/>
    <w:rsid w:val="008118B8"/>
    <w:rsid w:val="00811E7E"/>
    <w:rsid w:val="00812119"/>
    <w:rsid w:val="00812403"/>
    <w:rsid w:val="008124AB"/>
    <w:rsid w:val="00812748"/>
    <w:rsid w:val="00812E60"/>
    <w:rsid w:val="00812E6B"/>
    <w:rsid w:val="008135A9"/>
    <w:rsid w:val="00813728"/>
    <w:rsid w:val="00813D0F"/>
    <w:rsid w:val="008140D7"/>
    <w:rsid w:val="008143AA"/>
    <w:rsid w:val="00814551"/>
    <w:rsid w:val="00814886"/>
    <w:rsid w:val="00814D3C"/>
    <w:rsid w:val="00814F97"/>
    <w:rsid w:val="00815190"/>
    <w:rsid w:val="00815403"/>
    <w:rsid w:val="008158E0"/>
    <w:rsid w:val="00815D99"/>
    <w:rsid w:val="00816287"/>
    <w:rsid w:val="00816504"/>
    <w:rsid w:val="008165F8"/>
    <w:rsid w:val="008169AF"/>
    <w:rsid w:val="00816A54"/>
    <w:rsid w:val="00816A71"/>
    <w:rsid w:val="00816ECA"/>
    <w:rsid w:val="00816F1C"/>
    <w:rsid w:val="0081716B"/>
    <w:rsid w:val="008178C2"/>
    <w:rsid w:val="0082005D"/>
    <w:rsid w:val="0082026D"/>
    <w:rsid w:val="00820B96"/>
    <w:rsid w:val="008212A9"/>
    <w:rsid w:val="00821B6B"/>
    <w:rsid w:val="00821BC7"/>
    <w:rsid w:val="008221A7"/>
    <w:rsid w:val="00822D01"/>
    <w:rsid w:val="00822E8D"/>
    <w:rsid w:val="0082365F"/>
    <w:rsid w:val="00823663"/>
    <w:rsid w:val="00823F20"/>
    <w:rsid w:val="00824128"/>
    <w:rsid w:val="00824389"/>
    <w:rsid w:val="00824A82"/>
    <w:rsid w:val="00825CFD"/>
    <w:rsid w:val="00826199"/>
    <w:rsid w:val="00826B85"/>
    <w:rsid w:val="008270FE"/>
    <w:rsid w:val="0082728A"/>
    <w:rsid w:val="00827707"/>
    <w:rsid w:val="00827C52"/>
    <w:rsid w:val="00827CA1"/>
    <w:rsid w:val="00827F34"/>
    <w:rsid w:val="00827FBF"/>
    <w:rsid w:val="00830815"/>
    <w:rsid w:val="00830D6E"/>
    <w:rsid w:val="00831280"/>
    <w:rsid w:val="00831446"/>
    <w:rsid w:val="00831594"/>
    <w:rsid w:val="00831A69"/>
    <w:rsid w:val="00831B33"/>
    <w:rsid w:val="0083219F"/>
    <w:rsid w:val="00832332"/>
    <w:rsid w:val="00832717"/>
    <w:rsid w:val="00832E49"/>
    <w:rsid w:val="008337D2"/>
    <w:rsid w:val="00833AAB"/>
    <w:rsid w:val="00833B07"/>
    <w:rsid w:val="0083410C"/>
    <w:rsid w:val="00835384"/>
    <w:rsid w:val="00835CCD"/>
    <w:rsid w:val="00835EC2"/>
    <w:rsid w:val="00835FF6"/>
    <w:rsid w:val="00836701"/>
    <w:rsid w:val="008367E1"/>
    <w:rsid w:val="00836876"/>
    <w:rsid w:val="008377F8"/>
    <w:rsid w:val="008378CB"/>
    <w:rsid w:val="00837F22"/>
    <w:rsid w:val="00840087"/>
    <w:rsid w:val="00840635"/>
    <w:rsid w:val="00840667"/>
    <w:rsid w:val="008409A0"/>
    <w:rsid w:val="008409F7"/>
    <w:rsid w:val="00840A97"/>
    <w:rsid w:val="00840C1B"/>
    <w:rsid w:val="00840DFA"/>
    <w:rsid w:val="0084107D"/>
    <w:rsid w:val="008413A3"/>
    <w:rsid w:val="00841F78"/>
    <w:rsid w:val="00841F79"/>
    <w:rsid w:val="00842958"/>
    <w:rsid w:val="00842E8E"/>
    <w:rsid w:val="00843097"/>
    <w:rsid w:val="008451A1"/>
    <w:rsid w:val="00845845"/>
    <w:rsid w:val="008463D5"/>
    <w:rsid w:val="00846549"/>
    <w:rsid w:val="00846705"/>
    <w:rsid w:val="0084676E"/>
    <w:rsid w:val="0084774F"/>
    <w:rsid w:val="00847B1B"/>
    <w:rsid w:val="00847DFC"/>
    <w:rsid w:val="00847DFF"/>
    <w:rsid w:val="00850323"/>
    <w:rsid w:val="00850466"/>
    <w:rsid w:val="0085068A"/>
    <w:rsid w:val="00850C39"/>
    <w:rsid w:val="00851376"/>
    <w:rsid w:val="00851DE5"/>
    <w:rsid w:val="0085203D"/>
    <w:rsid w:val="0085224B"/>
    <w:rsid w:val="008530B9"/>
    <w:rsid w:val="0085375A"/>
    <w:rsid w:val="00853C7D"/>
    <w:rsid w:val="00853D5B"/>
    <w:rsid w:val="00853D64"/>
    <w:rsid w:val="00853FE3"/>
    <w:rsid w:val="00854442"/>
    <w:rsid w:val="0085452F"/>
    <w:rsid w:val="008548C9"/>
    <w:rsid w:val="00854BF3"/>
    <w:rsid w:val="00855B60"/>
    <w:rsid w:val="00855DE9"/>
    <w:rsid w:val="00855FB3"/>
    <w:rsid w:val="00856627"/>
    <w:rsid w:val="00856628"/>
    <w:rsid w:val="008570E9"/>
    <w:rsid w:val="008578A7"/>
    <w:rsid w:val="008578F7"/>
    <w:rsid w:val="00857DC2"/>
    <w:rsid w:val="00860B74"/>
    <w:rsid w:val="00860D83"/>
    <w:rsid w:val="00860EED"/>
    <w:rsid w:val="00861069"/>
    <w:rsid w:val="0086113F"/>
    <w:rsid w:val="0086129C"/>
    <w:rsid w:val="00861581"/>
    <w:rsid w:val="00861609"/>
    <w:rsid w:val="00861CA7"/>
    <w:rsid w:val="00862790"/>
    <w:rsid w:val="008628F8"/>
    <w:rsid w:val="008637EF"/>
    <w:rsid w:val="0086393A"/>
    <w:rsid w:val="00863B92"/>
    <w:rsid w:val="00863D21"/>
    <w:rsid w:val="00864044"/>
    <w:rsid w:val="008640AC"/>
    <w:rsid w:val="00864128"/>
    <w:rsid w:val="00864FD1"/>
    <w:rsid w:val="008650E9"/>
    <w:rsid w:val="008654DE"/>
    <w:rsid w:val="00865916"/>
    <w:rsid w:val="00866258"/>
    <w:rsid w:val="008666C7"/>
    <w:rsid w:val="008669C3"/>
    <w:rsid w:val="00866A27"/>
    <w:rsid w:val="00866C43"/>
    <w:rsid w:val="00866E7B"/>
    <w:rsid w:val="00867DC0"/>
    <w:rsid w:val="00870240"/>
    <w:rsid w:val="0087052F"/>
    <w:rsid w:val="0087067C"/>
    <w:rsid w:val="00870B2F"/>
    <w:rsid w:val="00871028"/>
    <w:rsid w:val="008717CA"/>
    <w:rsid w:val="00871A58"/>
    <w:rsid w:val="00871DDD"/>
    <w:rsid w:val="00872588"/>
    <w:rsid w:val="0087280A"/>
    <w:rsid w:val="00872BE3"/>
    <w:rsid w:val="00872D53"/>
    <w:rsid w:val="00873016"/>
    <w:rsid w:val="0087313F"/>
    <w:rsid w:val="0087320A"/>
    <w:rsid w:val="00873704"/>
    <w:rsid w:val="00873707"/>
    <w:rsid w:val="00873BB8"/>
    <w:rsid w:val="00873F03"/>
    <w:rsid w:val="00874353"/>
    <w:rsid w:val="00874416"/>
    <w:rsid w:val="0087466A"/>
    <w:rsid w:val="00874A60"/>
    <w:rsid w:val="00874B89"/>
    <w:rsid w:val="00874D57"/>
    <w:rsid w:val="00875085"/>
    <w:rsid w:val="008757CA"/>
    <w:rsid w:val="008759D0"/>
    <w:rsid w:val="00875B97"/>
    <w:rsid w:val="00875C47"/>
    <w:rsid w:val="00876304"/>
    <w:rsid w:val="0087648A"/>
    <w:rsid w:val="0087667A"/>
    <w:rsid w:val="00876C1A"/>
    <w:rsid w:val="00876E19"/>
    <w:rsid w:val="008770C8"/>
    <w:rsid w:val="00877207"/>
    <w:rsid w:val="008772D3"/>
    <w:rsid w:val="008772F8"/>
    <w:rsid w:val="0088084E"/>
    <w:rsid w:val="00881072"/>
    <w:rsid w:val="00881378"/>
    <w:rsid w:val="008819BD"/>
    <w:rsid w:val="00881AB5"/>
    <w:rsid w:val="00881E57"/>
    <w:rsid w:val="00881EFD"/>
    <w:rsid w:val="00882441"/>
    <w:rsid w:val="00882879"/>
    <w:rsid w:val="008828A7"/>
    <w:rsid w:val="0088317B"/>
    <w:rsid w:val="00883A90"/>
    <w:rsid w:val="00883AB3"/>
    <w:rsid w:val="00883B08"/>
    <w:rsid w:val="00883F12"/>
    <w:rsid w:val="0088468F"/>
    <w:rsid w:val="00884994"/>
    <w:rsid w:val="00884D00"/>
    <w:rsid w:val="00884DFF"/>
    <w:rsid w:val="00885068"/>
    <w:rsid w:val="00885179"/>
    <w:rsid w:val="00885734"/>
    <w:rsid w:val="00885C4B"/>
    <w:rsid w:val="00885FC9"/>
    <w:rsid w:val="008861D9"/>
    <w:rsid w:val="008867D3"/>
    <w:rsid w:val="00886AAC"/>
    <w:rsid w:val="00886B02"/>
    <w:rsid w:val="00886B28"/>
    <w:rsid w:val="00886BD0"/>
    <w:rsid w:val="0088725C"/>
    <w:rsid w:val="00887B0B"/>
    <w:rsid w:val="00890408"/>
    <w:rsid w:val="00890D74"/>
    <w:rsid w:val="008914B4"/>
    <w:rsid w:val="008915B4"/>
    <w:rsid w:val="00891F3F"/>
    <w:rsid w:val="00891F89"/>
    <w:rsid w:val="008921E6"/>
    <w:rsid w:val="008923C3"/>
    <w:rsid w:val="00892575"/>
    <w:rsid w:val="008929D6"/>
    <w:rsid w:val="00892C2D"/>
    <w:rsid w:val="00892F25"/>
    <w:rsid w:val="00893005"/>
    <w:rsid w:val="008932FD"/>
    <w:rsid w:val="008937D3"/>
    <w:rsid w:val="00893B05"/>
    <w:rsid w:val="00893BD3"/>
    <w:rsid w:val="00894068"/>
    <w:rsid w:val="00894445"/>
    <w:rsid w:val="00894BCD"/>
    <w:rsid w:val="0089534B"/>
    <w:rsid w:val="008966C9"/>
    <w:rsid w:val="00896DAC"/>
    <w:rsid w:val="00896EB3"/>
    <w:rsid w:val="0089711D"/>
    <w:rsid w:val="00897A69"/>
    <w:rsid w:val="00897B0C"/>
    <w:rsid w:val="00897BFA"/>
    <w:rsid w:val="00897DFA"/>
    <w:rsid w:val="00897E32"/>
    <w:rsid w:val="008A02E9"/>
    <w:rsid w:val="008A0D32"/>
    <w:rsid w:val="008A0DCC"/>
    <w:rsid w:val="008A0FD4"/>
    <w:rsid w:val="008A1763"/>
    <w:rsid w:val="008A21C9"/>
    <w:rsid w:val="008A2497"/>
    <w:rsid w:val="008A29AE"/>
    <w:rsid w:val="008A2AD0"/>
    <w:rsid w:val="008A2B55"/>
    <w:rsid w:val="008A305E"/>
    <w:rsid w:val="008A30A6"/>
    <w:rsid w:val="008A328B"/>
    <w:rsid w:val="008A39D9"/>
    <w:rsid w:val="008A45D2"/>
    <w:rsid w:val="008A47C2"/>
    <w:rsid w:val="008A48EE"/>
    <w:rsid w:val="008A4F27"/>
    <w:rsid w:val="008A532C"/>
    <w:rsid w:val="008A5396"/>
    <w:rsid w:val="008A5B79"/>
    <w:rsid w:val="008A6690"/>
    <w:rsid w:val="008A6E71"/>
    <w:rsid w:val="008A7735"/>
    <w:rsid w:val="008A7C09"/>
    <w:rsid w:val="008A7C1A"/>
    <w:rsid w:val="008B04B9"/>
    <w:rsid w:val="008B04CF"/>
    <w:rsid w:val="008B064E"/>
    <w:rsid w:val="008B0B66"/>
    <w:rsid w:val="008B0D00"/>
    <w:rsid w:val="008B0F88"/>
    <w:rsid w:val="008B190A"/>
    <w:rsid w:val="008B1940"/>
    <w:rsid w:val="008B25D2"/>
    <w:rsid w:val="008B2A46"/>
    <w:rsid w:val="008B2D56"/>
    <w:rsid w:val="008B2ECD"/>
    <w:rsid w:val="008B305E"/>
    <w:rsid w:val="008B3472"/>
    <w:rsid w:val="008B395D"/>
    <w:rsid w:val="008B3C29"/>
    <w:rsid w:val="008B3C5C"/>
    <w:rsid w:val="008B3CF6"/>
    <w:rsid w:val="008B3E55"/>
    <w:rsid w:val="008B40C3"/>
    <w:rsid w:val="008B428C"/>
    <w:rsid w:val="008B4370"/>
    <w:rsid w:val="008B4813"/>
    <w:rsid w:val="008B5248"/>
    <w:rsid w:val="008B6055"/>
    <w:rsid w:val="008B608D"/>
    <w:rsid w:val="008B686C"/>
    <w:rsid w:val="008B6A03"/>
    <w:rsid w:val="008B6B69"/>
    <w:rsid w:val="008B7009"/>
    <w:rsid w:val="008B7181"/>
    <w:rsid w:val="008B72FC"/>
    <w:rsid w:val="008B7318"/>
    <w:rsid w:val="008B77F2"/>
    <w:rsid w:val="008B7C34"/>
    <w:rsid w:val="008C022A"/>
    <w:rsid w:val="008C030D"/>
    <w:rsid w:val="008C0657"/>
    <w:rsid w:val="008C0832"/>
    <w:rsid w:val="008C0B94"/>
    <w:rsid w:val="008C0E99"/>
    <w:rsid w:val="008C10A0"/>
    <w:rsid w:val="008C1A38"/>
    <w:rsid w:val="008C22CF"/>
    <w:rsid w:val="008C2B7B"/>
    <w:rsid w:val="008C2C9A"/>
    <w:rsid w:val="008C2FDF"/>
    <w:rsid w:val="008C314C"/>
    <w:rsid w:val="008C3A2E"/>
    <w:rsid w:val="008C3FA3"/>
    <w:rsid w:val="008C456C"/>
    <w:rsid w:val="008C517E"/>
    <w:rsid w:val="008C5206"/>
    <w:rsid w:val="008C5210"/>
    <w:rsid w:val="008C53E2"/>
    <w:rsid w:val="008C55D2"/>
    <w:rsid w:val="008C5750"/>
    <w:rsid w:val="008C5986"/>
    <w:rsid w:val="008C5C69"/>
    <w:rsid w:val="008C6527"/>
    <w:rsid w:val="008C662E"/>
    <w:rsid w:val="008C69F9"/>
    <w:rsid w:val="008C6B82"/>
    <w:rsid w:val="008C6B89"/>
    <w:rsid w:val="008C7254"/>
    <w:rsid w:val="008C77E0"/>
    <w:rsid w:val="008C79F7"/>
    <w:rsid w:val="008C7A1E"/>
    <w:rsid w:val="008C7DFB"/>
    <w:rsid w:val="008C7E10"/>
    <w:rsid w:val="008C7E14"/>
    <w:rsid w:val="008D03AF"/>
    <w:rsid w:val="008D0555"/>
    <w:rsid w:val="008D05FC"/>
    <w:rsid w:val="008D118C"/>
    <w:rsid w:val="008D1322"/>
    <w:rsid w:val="008D1F59"/>
    <w:rsid w:val="008D2A1F"/>
    <w:rsid w:val="008D2B5D"/>
    <w:rsid w:val="008D38A6"/>
    <w:rsid w:val="008D3D2A"/>
    <w:rsid w:val="008D4621"/>
    <w:rsid w:val="008D4D9E"/>
    <w:rsid w:val="008D555C"/>
    <w:rsid w:val="008D57A9"/>
    <w:rsid w:val="008D5CE6"/>
    <w:rsid w:val="008D649A"/>
    <w:rsid w:val="008D674D"/>
    <w:rsid w:val="008D67A7"/>
    <w:rsid w:val="008D6940"/>
    <w:rsid w:val="008D6B75"/>
    <w:rsid w:val="008D6D4D"/>
    <w:rsid w:val="008D7107"/>
    <w:rsid w:val="008D728A"/>
    <w:rsid w:val="008D7E46"/>
    <w:rsid w:val="008E00DC"/>
    <w:rsid w:val="008E074F"/>
    <w:rsid w:val="008E08C1"/>
    <w:rsid w:val="008E0D31"/>
    <w:rsid w:val="008E0E61"/>
    <w:rsid w:val="008E0FC4"/>
    <w:rsid w:val="008E10AE"/>
    <w:rsid w:val="008E1474"/>
    <w:rsid w:val="008E176D"/>
    <w:rsid w:val="008E18D8"/>
    <w:rsid w:val="008E2569"/>
    <w:rsid w:val="008E2965"/>
    <w:rsid w:val="008E2FD8"/>
    <w:rsid w:val="008E38B4"/>
    <w:rsid w:val="008E3C4F"/>
    <w:rsid w:val="008E4585"/>
    <w:rsid w:val="008E4761"/>
    <w:rsid w:val="008E4CA7"/>
    <w:rsid w:val="008E54C6"/>
    <w:rsid w:val="008E573A"/>
    <w:rsid w:val="008E59BE"/>
    <w:rsid w:val="008E5BA0"/>
    <w:rsid w:val="008E5C4E"/>
    <w:rsid w:val="008E60AD"/>
    <w:rsid w:val="008E6B97"/>
    <w:rsid w:val="008E718E"/>
    <w:rsid w:val="008E732F"/>
    <w:rsid w:val="008E77E0"/>
    <w:rsid w:val="008E7B45"/>
    <w:rsid w:val="008F03CD"/>
    <w:rsid w:val="008F07D5"/>
    <w:rsid w:val="008F0A6E"/>
    <w:rsid w:val="008F0C55"/>
    <w:rsid w:val="008F0C64"/>
    <w:rsid w:val="008F14F1"/>
    <w:rsid w:val="008F16CD"/>
    <w:rsid w:val="008F199C"/>
    <w:rsid w:val="008F3720"/>
    <w:rsid w:val="008F3F6C"/>
    <w:rsid w:val="008F47A9"/>
    <w:rsid w:val="008F483A"/>
    <w:rsid w:val="008F6751"/>
    <w:rsid w:val="008F67A5"/>
    <w:rsid w:val="008F702C"/>
    <w:rsid w:val="008F750D"/>
    <w:rsid w:val="008F75EA"/>
    <w:rsid w:val="008F76C9"/>
    <w:rsid w:val="008F7727"/>
    <w:rsid w:val="008F7906"/>
    <w:rsid w:val="008F7A86"/>
    <w:rsid w:val="008F7BB8"/>
    <w:rsid w:val="008F7E8B"/>
    <w:rsid w:val="00900611"/>
    <w:rsid w:val="00900980"/>
    <w:rsid w:val="00900A24"/>
    <w:rsid w:val="0090139B"/>
    <w:rsid w:val="0090157C"/>
    <w:rsid w:val="00901669"/>
    <w:rsid w:val="009016FC"/>
    <w:rsid w:val="00901B67"/>
    <w:rsid w:val="00903646"/>
    <w:rsid w:val="00903AA5"/>
    <w:rsid w:val="009043A1"/>
    <w:rsid w:val="009043CB"/>
    <w:rsid w:val="0090474B"/>
    <w:rsid w:val="009047D5"/>
    <w:rsid w:val="00904D26"/>
    <w:rsid w:val="00905522"/>
    <w:rsid w:val="0090559B"/>
    <w:rsid w:val="009057B8"/>
    <w:rsid w:val="0090678A"/>
    <w:rsid w:val="00906966"/>
    <w:rsid w:val="00906C8A"/>
    <w:rsid w:val="00907019"/>
    <w:rsid w:val="009070EA"/>
    <w:rsid w:val="009074DA"/>
    <w:rsid w:val="00907513"/>
    <w:rsid w:val="009078F5"/>
    <w:rsid w:val="00907BA6"/>
    <w:rsid w:val="00907BEA"/>
    <w:rsid w:val="0091001A"/>
    <w:rsid w:val="009102FA"/>
    <w:rsid w:val="00910604"/>
    <w:rsid w:val="009106DC"/>
    <w:rsid w:val="00910879"/>
    <w:rsid w:val="00911252"/>
    <w:rsid w:val="00911BB9"/>
    <w:rsid w:val="00911F47"/>
    <w:rsid w:val="009121BE"/>
    <w:rsid w:val="00913193"/>
    <w:rsid w:val="00913EB0"/>
    <w:rsid w:val="00914107"/>
    <w:rsid w:val="0091443B"/>
    <w:rsid w:val="009158B6"/>
    <w:rsid w:val="00915D6C"/>
    <w:rsid w:val="00915E0D"/>
    <w:rsid w:val="0091622F"/>
    <w:rsid w:val="00916A6D"/>
    <w:rsid w:val="00916AF7"/>
    <w:rsid w:val="00916E72"/>
    <w:rsid w:val="0091701D"/>
    <w:rsid w:val="00917508"/>
    <w:rsid w:val="00917B5D"/>
    <w:rsid w:val="00917E13"/>
    <w:rsid w:val="00920423"/>
    <w:rsid w:val="00920E4E"/>
    <w:rsid w:val="009217EF"/>
    <w:rsid w:val="00921FCE"/>
    <w:rsid w:val="009221FA"/>
    <w:rsid w:val="00922605"/>
    <w:rsid w:val="00922DEB"/>
    <w:rsid w:val="009231A7"/>
    <w:rsid w:val="00923393"/>
    <w:rsid w:val="00924173"/>
    <w:rsid w:val="009244BA"/>
    <w:rsid w:val="00924A5F"/>
    <w:rsid w:val="009256A5"/>
    <w:rsid w:val="00925928"/>
    <w:rsid w:val="00925C00"/>
    <w:rsid w:val="00925E47"/>
    <w:rsid w:val="00926267"/>
    <w:rsid w:val="00926894"/>
    <w:rsid w:val="00926916"/>
    <w:rsid w:val="00926A10"/>
    <w:rsid w:val="00927B9E"/>
    <w:rsid w:val="00927DA7"/>
    <w:rsid w:val="00930082"/>
    <w:rsid w:val="009306CC"/>
    <w:rsid w:val="00930C04"/>
    <w:rsid w:val="00930FC7"/>
    <w:rsid w:val="00931065"/>
    <w:rsid w:val="0093160A"/>
    <w:rsid w:val="0093167C"/>
    <w:rsid w:val="00931714"/>
    <w:rsid w:val="00931B66"/>
    <w:rsid w:val="00931C60"/>
    <w:rsid w:val="0093225A"/>
    <w:rsid w:val="009322F7"/>
    <w:rsid w:val="0093254F"/>
    <w:rsid w:val="00932573"/>
    <w:rsid w:val="00932837"/>
    <w:rsid w:val="00932899"/>
    <w:rsid w:val="00932D4A"/>
    <w:rsid w:val="00933A5A"/>
    <w:rsid w:val="00933AF1"/>
    <w:rsid w:val="00933D41"/>
    <w:rsid w:val="009342E5"/>
    <w:rsid w:val="00934357"/>
    <w:rsid w:val="009346B7"/>
    <w:rsid w:val="0093491B"/>
    <w:rsid w:val="00934939"/>
    <w:rsid w:val="00934987"/>
    <w:rsid w:val="00934ABE"/>
    <w:rsid w:val="00934C4E"/>
    <w:rsid w:val="00935A85"/>
    <w:rsid w:val="00935C44"/>
    <w:rsid w:val="00935E39"/>
    <w:rsid w:val="0093616B"/>
    <w:rsid w:val="009362DD"/>
    <w:rsid w:val="00936743"/>
    <w:rsid w:val="00937583"/>
    <w:rsid w:val="009375C9"/>
    <w:rsid w:val="009376B1"/>
    <w:rsid w:val="00937923"/>
    <w:rsid w:val="00937BF6"/>
    <w:rsid w:val="00937C86"/>
    <w:rsid w:val="00937F6F"/>
    <w:rsid w:val="00941589"/>
    <w:rsid w:val="009426EE"/>
    <w:rsid w:val="00942EF7"/>
    <w:rsid w:val="00943783"/>
    <w:rsid w:val="00943BB1"/>
    <w:rsid w:val="009441D7"/>
    <w:rsid w:val="009449D3"/>
    <w:rsid w:val="00944BC0"/>
    <w:rsid w:val="00944F69"/>
    <w:rsid w:val="009450B2"/>
    <w:rsid w:val="009456A4"/>
    <w:rsid w:val="00945759"/>
    <w:rsid w:val="00945889"/>
    <w:rsid w:val="00946580"/>
    <w:rsid w:val="00946E47"/>
    <w:rsid w:val="00946F3A"/>
    <w:rsid w:val="00947942"/>
    <w:rsid w:val="00947BEB"/>
    <w:rsid w:val="00947C5B"/>
    <w:rsid w:val="00950138"/>
    <w:rsid w:val="009513B2"/>
    <w:rsid w:val="00951AA6"/>
    <w:rsid w:val="00951CD4"/>
    <w:rsid w:val="00951DB3"/>
    <w:rsid w:val="00952278"/>
    <w:rsid w:val="00952609"/>
    <w:rsid w:val="00952EE7"/>
    <w:rsid w:val="009533E2"/>
    <w:rsid w:val="009534BD"/>
    <w:rsid w:val="00953C66"/>
    <w:rsid w:val="00953CFC"/>
    <w:rsid w:val="00953FBA"/>
    <w:rsid w:val="009540F0"/>
    <w:rsid w:val="0095429E"/>
    <w:rsid w:val="009542F3"/>
    <w:rsid w:val="00954475"/>
    <w:rsid w:val="00954B31"/>
    <w:rsid w:val="00954C0C"/>
    <w:rsid w:val="009551F5"/>
    <w:rsid w:val="00955558"/>
    <w:rsid w:val="00955646"/>
    <w:rsid w:val="00955A0A"/>
    <w:rsid w:val="00955A6F"/>
    <w:rsid w:val="00955CFC"/>
    <w:rsid w:val="00955F21"/>
    <w:rsid w:val="00956005"/>
    <w:rsid w:val="00956542"/>
    <w:rsid w:val="00956543"/>
    <w:rsid w:val="0095670C"/>
    <w:rsid w:val="0095698A"/>
    <w:rsid w:val="00956D56"/>
    <w:rsid w:val="00957B52"/>
    <w:rsid w:val="00957F6E"/>
    <w:rsid w:val="00960608"/>
    <w:rsid w:val="00960983"/>
    <w:rsid w:val="00960A14"/>
    <w:rsid w:val="00961060"/>
    <w:rsid w:val="00961AFD"/>
    <w:rsid w:val="00962076"/>
    <w:rsid w:val="0096247D"/>
    <w:rsid w:val="00962729"/>
    <w:rsid w:val="009627B8"/>
    <w:rsid w:val="009627FD"/>
    <w:rsid w:val="009629C3"/>
    <w:rsid w:val="00962A4B"/>
    <w:rsid w:val="00962A7D"/>
    <w:rsid w:val="009635D6"/>
    <w:rsid w:val="00963733"/>
    <w:rsid w:val="00963D5A"/>
    <w:rsid w:val="00963E95"/>
    <w:rsid w:val="0096406D"/>
    <w:rsid w:val="00964336"/>
    <w:rsid w:val="0096439D"/>
    <w:rsid w:val="0096449B"/>
    <w:rsid w:val="00964829"/>
    <w:rsid w:val="00965A2A"/>
    <w:rsid w:val="00965B63"/>
    <w:rsid w:val="00965CED"/>
    <w:rsid w:val="00965CFF"/>
    <w:rsid w:val="00966288"/>
    <w:rsid w:val="0096669B"/>
    <w:rsid w:val="009667B6"/>
    <w:rsid w:val="00966C01"/>
    <w:rsid w:val="00966C20"/>
    <w:rsid w:val="00966D8E"/>
    <w:rsid w:val="00966EAD"/>
    <w:rsid w:val="00967032"/>
    <w:rsid w:val="009672FB"/>
    <w:rsid w:val="00967CE3"/>
    <w:rsid w:val="00970875"/>
    <w:rsid w:val="009712DB"/>
    <w:rsid w:val="009717F9"/>
    <w:rsid w:val="00971A06"/>
    <w:rsid w:val="00971D04"/>
    <w:rsid w:val="00971EBA"/>
    <w:rsid w:val="00971F40"/>
    <w:rsid w:val="009727A6"/>
    <w:rsid w:val="0097337A"/>
    <w:rsid w:val="00973938"/>
    <w:rsid w:val="00973BC6"/>
    <w:rsid w:val="00973E79"/>
    <w:rsid w:val="00974203"/>
    <w:rsid w:val="009742F1"/>
    <w:rsid w:val="00974889"/>
    <w:rsid w:val="00975205"/>
    <w:rsid w:val="009752DA"/>
    <w:rsid w:val="00975510"/>
    <w:rsid w:val="00975A02"/>
    <w:rsid w:val="00975BC2"/>
    <w:rsid w:val="00975BC5"/>
    <w:rsid w:val="00975D57"/>
    <w:rsid w:val="00975DFF"/>
    <w:rsid w:val="00975F25"/>
    <w:rsid w:val="00976259"/>
    <w:rsid w:val="009768BD"/>
    <w:rsid w:val="009768EE"/>
    <w:rsid w:val="00976DD8"/>
    <w:rsid w:val="00976E64"/>
    <w:rsid w:val="0097754E"/>
    <w:rsid w:val="00977614"/>
    <w:rsid w:val="00977750"/>
    <w:rsid w:val="009777AA"/>
    <w:rsid w:val="009778F3"/>
    <w:rsid w:val="00980286"/>
    <w:rsid w:val="00980485"/>
    <w:rsid w:val="00980560"/>
    <w:rsid w:val="00980E1B"/>
    <w:rsid w:val="00980F9A"/>
    <w:rsid w:val="0098198C"/>
    <w:rsid w:val="00981DB8"/>
    <w:rsid w:val="00981FA2"/>
    <w:rsid w:val="0098200E"/>
    <w:rsid w:val="00982471"/>
    <w:rsid w:val="00982803"/>
    <w:rsid w:val="00982DC2"/>
    <w:rsid w:val="00982FB0"/>
    <w:rsid w:val="00983012"/>
    <w:rsid w:val="00983021"/>
    <w:rsid w:val="009831F4"/>
    <w:rsid w:val="009833E3"/>
    <w:rsid w:val="00983771"/>
    <w:rsid w:val="00983A5B"/>
    <w:rsid w:val="00983BAC"/>
    <w:rsid w:val="00984124"/>
    <w:rsid w:val="009841BD"/>
    <w:rsid w:val="0098438B"/>
    <w:rsid w:val="009844B5"/>
    <w:rsid w:val="009845CB"/>
    <w:rsid w:val="00984963"/>
    <w:rsid w:val="0098498C"/>
    <w:rsid w:val="0098519B"/>
    <w:rsid w:val="009851C8"/>
    <w:rsid w:val="00985B29"/>
    <w:rsid w:val="00985F33"/>
    <w:rsid w:val="00985FED"/>
    <w:rsid w:val="0098621A"/>
    <w:rsid w:val="00986470"/>
    <w:rsid w:val="00986CA1"/>
    <w:rsid w:val="00986D86"/>
    <w:rsid w:val="00987251"/>
    <w:rsid w:val="00987397"/>
    <w:rsid w:val="00987F34"/>
    <w:rsid w:val="00990195"/>
    <w:rsid w:val="0099039E"/>
    <w:rsid w:val="00990481"/>
    <w:rsid w:val="00990822"/>
    <w:rsid w:val="00990B14"/>
    <w:rsid w:val="009919C2"/>
    <w:rsid w:val="00991ADF"/>
    <w:rsid w:val="00991CEB"/>
    <w:rsid w:val="009924D6"/>
    <w:rsid w:val="009925B0"/>
    <w:rsid w:val="00992813"/>
    <w:rsid w:val="00992C9D"/>
    <w:rsid w:val="00992E50"/>
    <w:rsid w:val="009937F1"/>
    <w:rsid w:val="009938E0"/>
    <w:rsid w:val="00993948"/>
    <w:rsid w:val="009939BC"/>
    <w:rsid w:val="009946A5"/>
    <w:rsid w:val="009947EB"/>
    <w:rsid w:val="009948FF"/>
    <w:rsid w:val="009955CF"/>
    <w:rsid w:val="00995CBC"/>
    <w:rsid w:val="00996E95"/>
    <w:rsid w:val="00997643"/>
    <w:rsid w:val="00997A5F"/>
    <w:rsid w:val="00997CDB"/>
    <w:rsid w:val="009A055A"/>
    <w:rsid w:val="009A0645"/>
    <w:rsid w:val="009A09C1"/>
    <w:rsid w:val="009A0AE0"/>
    <w:rsid w:val="009A0C2B"/>
    <w:rsid w:val="009A0D79"/>
    <w:rsid w:val="009A0DD8"/>
    <w:rsid w:val="009A0F97"/>
    <w:rsid w:val="009A138A"/>
    <w:rsid w:val="009A15F4"/>
    <w:rsid w:val="009A1952"/>
    <w:rsid w:val="009A2227"/>
    <w:rsid w:val="009A242B"/>
    <w:rsid w:val="009A27DB"/>
    <w:rsid w:val="009A2E0A"/>
    <w:rsid w:val="009A2E3D"/>
    <w:rsid w:val="009A2F65"/>
    <w:rsid w:val="009A301D"/>
    <w:rsid w:val="009A345F"/>
    <w:rsid w:val="009A349D"/>
    <w:rsid w:val="009A3C2C"/>
    <w:rsid w:val="009A48A6"/>
    <w:rsid w:val="009A4976"/>
    <w:rsid w:val="009A4F33"/>
    <w:rsid w:val="009A5541"/>
    <w:rsid w:val="009A555F"/>
    <w:rsid w:val="009A57F4"/>
    <w:rsid w:val="009A5A5E"/>
    <w:rsid w:val="009A5F2A"/>
    <w:rsid w:val="009A602D"/>
    <w:rsid w:val="009A67EF"/>
    <w:rsid w:val="009A7032"/>
    <w:rsid w:val="009A7413"/>
    <w:rsid w:val="009A76EB"/>
    <w:rsid w:val="009A7CC6"/>
    <w:rsid w:val="009B07F6"/>
    <w:rsid w:val="009B0A41"/>
    <w:rsid w:val="009B0E4C"/>
    <w:rsid w:val="009B0EAE"/>
    <w:rsid w:val="009B0ED6"/>
    <w:rsid w:val="009B15C0"/>
    <w:rsid w:val="009B1E5A"/>
    <w:rsid w:val="009B1F1B"/>
    <w:rsid w:val="009B2DD5"/>
    <w:rsid w:val="009B2FD4"/>
    <w:rsid w:val="009B30DB"/>
    <w:rsid w:val="009B346B"/>
    <w:rsid w:val="009B3A20"/>
    <w:rsid w:val="009B3C47"/>
    <w:rsid w:val="009B41BE"/>
    <w:rsid w:val="009B44B4"/>
    <w:rsid w:val="009B44E1"/>
    <w:rsid w:val="009B4901"/>
    <w:rsid w:val="009B4AA8"/>
    <w:rsid w:val="009B4B35"/>
    <w:rsid w:val="009B4B41"/>
    <w:rsid w:val="009B4C22"/>
    <w:rsid w:val="009B4CFD"/>
    <w:rsid w:val="009B583C"/>
    <w:rsid w:val="009B59B6"/>
    <w:rsid w:val="009B5AE8"/>
    <w:rsid w:val="009B5F25"/>
    <w:rsid w:val="009B603B"/>
    <w:rsid w:val="009B670B"/>
    <w:rsid w:val="009B6971"/>
    <w:rsid w:val="009B6F6F"/>
    <w:rsid w:val="009B71B8"/>
    <w:rsid w:val="009B7233"/>
    <w:rsid w:val="009B72EC"/>
    <w:rsid w:val="009B767F"/>
    <w:rsid w:val="009B7A54"/>
    <w:rsid w:val="009B7C19"/>
    <w:rsid w:val="009C001C"/>
    <w:rsid w:val="009C05AC"/>
    <w:rsid w:val="009C08EA"/>
    <w:rsid w:val="009C103D"/>
    <w:rsid w:val="009C1080"/>
    <w:rsid w:val="009C1634"/>
    <w:rsid w:val="009C17DC"/>
    <w:rsid w:val="009C1A00"/>
    <w:rsid w:val="009C2148"/>
    <w:rsid w:val="009C22D3"/>
    <w:rsid w:val="009C3300"/>
    <w:rsid w:val="009C3775"/>
    <w:rsid w:val="009C388E"/>
    <w:rsid w:val="009C38A4"/>
    <w:rsid w:val="009C3F65"/>
    <w:rsid w:val="009C413D"/>
    <w:rsid w:val="009C4CAB"/>
    <w:rsid w:val="009C5653"/>
    <w:rsid w:val="009C56C1"/>
    <w:rsid w:val="009C688A"/>
    <w:rsid w:val="009C709F"/>
    <w:rsid w:val="009C717A"/>
    <w:rsid w:val="009C74B1"/>
    <w:rsid w:val="009C7B74"/>
    <w:rsid w:val="009C7C3A"/>
    <w:rsid w:val="009C7EB2"/>
    <w:rsid w:val="009D01EC"/>
    <w:rsid w:val="009D077F"/>
    <w:rsid w:val="009D0BDD"/>
    <w:rsid w:val="009D15E5"/>
    <w:rsid w:val="009D24BD"/>
    <w:rsid w:val="009D29A6"/>
    <w:rsid w:val="009D3460"/>
    <w:rsid w:val="009D3C03"/>
    <w:rsid w:val="009D4215"/>
    <w:rsid w:val="009D4864"/>
    <w:rsid w:val="009D4EB3"/>
    <w:rsid w:val="009D50DB"/>
    <w:rsid w:val="009D5189"/>
    <w:rsid w:val="009D5345"/>
    <w:rsid w:val="009D591B"/>
    <w:rsid w:val="009D596A"/>
    <w:rsid w:val="009D5A3B"/>
    <w:rsid w:val="009D5F07"/>
    <w:rsid w:val="009D5FAD"/>
    <w:rsid w:val="009D6068"/>
    <w:rsid w:val="009D612A"/>
    <w:rsid w:val="009D64C3"/>
    <w:rsid w:val="009D64C7"/>
    <w:rsid w:val="009D6678"/>
    <w:rsid w:val="009D6BAB"/>
    <w:rsid w:val="009D6D31"/>
    <w:rsid w:val="009D7716"/>
    <w:rsid w:val="009D79E0"/>
    <w:rsid w:val="009D7D14"/>
    <w:rsid w:val="009E068A"/>
    <w:rsid w:val="009E090C"/>
    <w:rsid w:val="009E1084"/>
    <w:rsid w:val="009E1445"/>
    <w:rsid w:val="009E14E6"/>
    <w:rsid w:val="009E15A0"/>
    <w:rsid w:val="009E15A8"/>
    <w:rsid w:val="009E1890"/>
    <w:rsid w:val="009E191B"/>
    <w:rsid w:val="009E19C4"/>
    <w:rsid w:val="009E1ABD"/>
    <w:rsid w:val="009E1F0C"/>
    <w:rsid w:val="009E2167"/>
    <w:rsid w:val="009E2294"/>
    <w:rsid w:val="009E268A"/>
    <w:rsid w:val="009E2EE7"/>
    <w:rsid w:val="009E355C"/>
    <w:rsid w:val="009E367C"/>
    <w:rsid w:val="009E3C9C"/>
    <w:rsid w:val="009E3E65"/>
    <w:rsid w:val="009E41B4"/>
    <w:rsid w:val="009E4269"/>
    <w:rsid w:val="009E42D4"/>
    <w:rsid w:val="009E4538"/>
    <w:rsid w:val="009E4577"/>
    <w:rsid w:val="009E4726"/>
    <w:rsid w:val="009E49AE"/>
    <w:rsid w:val="009E4C72"/>
    <w:rsid w:val="009E4DB3"/>
    <w:rsid w:val="009E4DE7"/>
    <w:rsid w:val="009E4FDE"/>
    <w:rsid w:val="009E59BA"/>
    <w:rsid w:val="009E5F19"/>
    <w:rsid w:val="009E6548"/>
    <w:rsid w:val="009E6D0E"/>
    <w:rsid w:val="009E6D36"/>
    <w:rsid w:val="009E712B"/>
    <w:rsid w:val="009E7A60"/>
    <w:rsid w:val="009E7A63"/>
    <w:rsid w:val="009E7D21"/>
    <w:rsid w:val="009E7E71"/>
    <w:rsid w:val="009F0514"/>
    <w:rsid w:val="009F0533"/>
    <w:rsid w:val="009F0C08"/>
    <w:rsid w:val="009F0CEE"/>
    <w:rsid w:val="009F1109"/>
    <w:rsid w:val="009F1200"/>
    <w:rsid w:val="009F192E"/>
    <w:rsid w:val="009F1AF6"/>
    <w:rsid w:val="009F1F32"/>
    <w:rsid w:val="009F204C"/>
    <w:rsid w:val="009F29B4"/>
    <w:rsid w:val="009F2CF3"/>
    <w:rsid w:val="009F303E"/>
    <w:rsid w:val="009F3253"/>
    <w:rsid w:val="009F36BE"/>
    <w:rsid w:val="009F386F"/>
    <w:rsid w:val="009F3BFB"/>
    <w:rsid w:val="009F3FEB"/>
    <w:rsid w:val="009F4377"/>
    <w:rsid w:val="009F4826"/>
    <w:rsid w:val="009F4A5C"/>
    <w:rsid w:val="009F4B88"/>
    <w:rsid w:val="009F4CAC"/>
    <w:rsid w:val="009F50B6"/>
    <w:rsid w:val="009F5117"/>
    <w:rsid w:val="009F5CFC"/>
    <w:rsid w:val="009F6387"/>
    <w:rsid w:val="009F6B3A"/>
    <w:rsid w:val="009F7670"/>
    <w:rsid w:val="009F789B"/>
    <w:rsid w:val="009F794B"/>
    <w:rsid w:val="009F7A76"/>
    <w:rsid w:val="00A00BA9"/>
    <w:rsid w:val="00A00C92"/>
    <w:rsid w:val="00A0110F"/>
    <w:rsid w:val="00A011B3"/>
    <w:rsid w:val="00A01930"/>
    <w:rsid w:val="00A0240A"/>
    <w:rsid w:val="00A02557"/>
    <w:rsid w:val="00A02A43"/>
    <w:rsid w:val="00A02B49"/>
    <w:rsid w:val="00A0376E"/>
    <w:rsid w:val="00A041FD"/>
    <w:rsid w:val="00A042EB"/>
    <w:rsid w:val="00A045F0"/>
    <w:rsid w:val="00A04C88"/>
    <w:rsid w:val="00A052E2"/>
    <w:rsid w:val="00A05C00"/>
    <w:rsid w:val="00A05CB2"/>
    <w:rsid w:val="00A05F36"/>
    <w:rsid w:val="00A05FC8"/>
    <w:rsid w:val="00A06203"/>
    <w:rsid w:val="00A070F7"/>
    <w:rsid w:val="00A07449"/>
    <w:rsid w:val="00A07666"/>
    <w:rsid w:val="00A07A5B"/>
    <w:rsid w:val="00A1024B"/>
    <w:rsid w:val="00A103A6"/>
    <w:rsid w:val="00A10788"/>
    <w:rsid w:val="00A108FF"/>
    <w:rsid w:val="00A10D55"/>
    <w:rsid w:val="00A1120E"/>
    <w:rsid w:val="00A116FD"/>
    <w:rsid w:val="00A11D56"/>
    <w:rsid w:val="00A1212A"/>
    <w:rsid w:val="00A12470"/>
    <w:rsid w:val="00A125A6"/>
    <w:rsid w:val="00A12A78"/>
    <w:rsid w:val="00A12D06"/>
    <w:rsid w:val="00A12F66"/>
    <w:rsid w:val="00A134C6"/>
    <w:rsid w:val="00A139F8"/>
    <w:rsid w:val="00A14813"/>
    <w:rsid w:val="00A149F5"/>
    <w:rsid w:val="00A14BE6"/>
    <w:rsid w:val="00A14EFD"/>
    <w:rsid w:val="00A15446"/>
    <w:rsid w:val="00A156B7"/>
    <w:rsid w:val="00A15E49"/>
    <w:rsid w:val="00A15FF5"/>
    <w:rsid w:val="00A161C7"/>
    <w:rsid w:val="00A163A7"/>
    <w:rsid w:val="00A169FA"/>
    <w:rsid w:val="00A16CE6"/>
    <w:rsid w:val="00A16CFA"/>
    <w:rsid w:val="00A17902"/>
    <w:rsid w:val="00A207B4"/>
    <w:rsid w:val="00A20823"/>
    <w:rsid w:val="00A208F8"/>
    <w:rsid w:val="00A2204D"/>
    <w:rsid w:val="00A22794"/>
    <w:rsid w:val="00A22CB5"/>
    <w:rsid w:val="00A230D1"/>
    <w:rsid w:val="00A236E8"/>
    <w:rsid w:val="00A23A63"/>
    <w:rsid w:val="00A23AC4"/>
    <w:rsid w:val="00A241A9"/>
    <w:rsid w:val="00A24937"/>
    <w:rsid w:val="00A24D83"/>
    <w:rsid w:val="00A24E4B"/>
    <w:rsid w:val="00A24F51"/>
    <w:rsid w:val="00A253BF"/>
    <w:rsid w:val="00A258ED"/>
    <w:rsid w:val="00A25A11"/>
    <w:rsid w:val="00A25C22"/>
    <w:rsid w:val="00A260B9"/>
    <w:rsid w:val="00A260E9"/>
    <w:rsid w:val="00A267CD"/>
    <w:rsid w:val="00A27009"/>
    <w:rsid w:val="00A2708A"/>
    <w:rsid w:val="00A300FE"/>
    <w:rsid w:val="00A3011F"/>
    <w:rsid w:val="00A305AD"/>
    <w:rsid w:val="00A309A3"/>
    <w:rsid w:val="00A309BE"/>
    <w:rsid w:val="00A30C62"/>
    <w:rsid w:val="00A30C67"/>
    <w:rsid w:val="00A30D60"/>
    <w:rsid w:val="00A31E3B"/>
    <w:rsid w:val="00A3201F"/>
    <w:rsid w:val="00A324FB"/>
    <w:rsid w:val="00A328B6"/>
    <w:rsid w:val="00A32AFE"/>
    <w:rsid w:val="00A32B32"/>
    <w:rsid w:val="00A32ECA"/>
    <w:rsid w:val="00A33B40"/>
    <w:rsid w:val="00A33F1D"/>
    <w:rsid w:val="00A354A0"/>
    <w:rsid w:val="00A354C8"/>
    <w:rsid w:val="00A355DA"/>
    <w:rsid w:val="00A356F4"/>
    <w:rsid w:val="00A35837"/>
    <w:rsid w:val="00A35B06"/>
    <w:rsid w:val="00A36549"/>
    <w:rsid w:val="00A3656B"/>
    <w:rsid w:val="00A36807"/>
    <w:rsid w:val="00A36ABB"/>
    <w:rsid w:val="00A36E81"/>
    <w:rsid w:val="00A37901"/>
    <w:rsid w:val="00A37F74"/>
    <w:rsid w:val="00A40B35"/>
    <w:rsid w:val="00A4112C"/>
    <w:rsid w:val="00A4184E"/>
    <w:rsid w:val="00A41986"/>
    <w:rsid w:val="00A41B69"/>
    <w:rsid w:val="00A41BB5"/>
    <w:rsid w:val="00A41C4F"/>
    <w:rsid w:val="00A420E3"/>
    <w:rsid w:val="00A4267A"/>
    <w:rsid w:val="00A426A7"/>
    <w:rsid w:val="00A42820"/>
    <w:rsid w:val="00A430F8"/>
    <w:rsid w:val="00A433A6"/>
    <w:rsid w:val="00A43683"/>
    <w:rsid w:val="00A44150"/>
    <w:rsid w:val="00A441B8"/>
    <w:rsid w:val="00A4425E"/>
    <w:rsid w:val="00A4515D"/>
    <w:rsid w:val="00A453A8"/>
    <w:rsid w:val="00A455A9"/>
    <w:rsid w:val="00A45A2D"/>
    <w:rsid w:val="00A45FC5"/>
    <w:rsid w:val="00A466CF"/>
    <w:rsid w:val="00A47609"/>
    <w:rsid w:val="00A4763A"/>
    <w:rsid w:val="00A47C82"/>
    <w:rsid w:val="00A47E3C"/>
    <w:rsid w:val="00A47E6D"/>
    <w:rsid w:val="00A50629"/>
    <w:rsid w:val="00A5102A"/>
    <w:rsid w:val="00A51515"/>
    <w:rsid w:val="00A518EC"/>
    <w:rsid w:val="00A51A77"/>
    <w:rsid w:val="00A51D2F"/>
    <w:rsid w:val="00A52100"/>
    <w:rsid w:val="00A52633"/>
    <w:rsid w:val="00A526E6"/>
    <w:rsid w:val="00A5274B"/>
    <w:rsid w:val="00A5286D"/>
    <w:rsid w:val="00A52BCD"/>
    <w:rsid w:val="00A53592"/>
    <w:rsid w:val="00A53663"/>
    <w:rsid w:val="00A5373E"/>
    <w:rsid w:val="00A53DF8"/>
    <w:rsid w:val="00A5417F"/>
    <w:rsid w:val="00A543C2"/>
    <w:rsid w:val="00A543D1"/>
    <w:rsid w:val="00A5441B"/>
    <w:rsid w:val="00A545CB"/>
    <w:rsid w:val="00A546C7"/>
    <w:rsid w:val="00A54ADD"/>
    <w:rsid w:val="00A55CDA"/>
    <w:rsid w:val="00A561AC"/>
    <w:rsid w:val="00A561D9"/>
    <w:rsid w:val="00A564A8"/>
    <w:rsid w:val="00A56565"/>
    <w:rsid w:val="00A565A6"/>
    <w:rsid w:val="00A5664B"/>
    <w:rsid w:val="00A56924"/>
    <w:rsid w:val="00A56BC4"/>
    <w:rsid w:val="00A56BEB"/>
    <w:rsid w:val="00A56C89"/>
    <w:rsid w:val="00A577BE"/>
    <w:rsid w:val="00A57ACB"/>
    <w:rsid w:val="00A57D2C"/>
    <w:rsid w:val="00A57FEE"/>
    <w:rsid w:val="00A60099"/>
    <w:rsid w:val="00A600B1"/>
    <w:rsid w:val="00A6098D"/>
    <w:rsid w:val="00A60B4C"/>
    <w:rsid w:val="00A60FD3"/>
    <w:rsid w:val="00A612B5"/>
    <w:rsid w:val="00A6146D"/>
    <w:rsid w:val="00A61A72"/>
    <w:rsid w:val="00A61D6B"/>
    <w:rsid w:val="00A61F08"/>
    <w:rsid w:val="00A62430"/>
    <w:rsid w:val="00A625E7"/>
    <w:rsid w:val="00A627ED"/>
    <w:rsid w:val="00A62863"/>
    <w:rsid w:val="00A62CD6"/>
    <w:rsid w:val="00A63075"/>
    <w:rsid w:val="00A630F8"/>
    <w:rsid w:val="00A63233"/>
    <w:rsid w:val="00A63270"/>
    <w:rsid w:val="00A6346D"/>
    <w:rsid w:val="00A63C8D"/>
    <w:rsid w:val="00A64A7E"/>
    <w:rsid w:val="00A64C12"/>
    <w:rsid w:val="00A64CD4"/>
    <w:rsid w:val="00A64EF3"/>
    <w:rsid w:val="00A6511F"/>
    <w:rsid w:val="00A651BE"/>
    <w:rsid w:val="00A653E8"/>
    <w:rsid w:val="00A656CF"/>
    <w:rsid w:val="00A65E8D"/>
    <w:rsid w:val="00A65F6C"/>
    <w:rsid w:val="00A66BA5"/>
    <w:rsid w:val="00A66CE8"/>
    <w:rsid w:val="00A67672"/>
    <w:rsid w:val="00A6787F"/>
    <w:rsid w:val="00A679EB"/>
    <w:rsid w:val="00A67D0F"/>
    <w:rsid w:val="00A67D39"/>
    <w:rsid w:val="00A70410"/>
    <w:rsid w:val="00A704FE"/>
    <w:rsid w:val="00A70AF4"/>
    <w:rsid w:val="00A70BB7"/>
    <w:rsid w:val="00A70C03"/>
    <w:rsid w:val="00A70ED1"/>
    <w:rsid w:val="00A7109F"/>
    <w:rsid w:val="00A7112A"/>
    <w:rsid w:val="00A711F1"/>
    <w:rsid w:val="00A71348"/>
    <w:rsid w:val="00A7137A"/>
    <w:rsid w:val="00A71442"/>
    <w:rsid w:val="00A71753"/>
    <w:rsid w:val="00A7183A"/>
    <w:rsid w:val="00A71C0F"/>
    <w:rsid w:val="00A7240A"/>
    <w:rsid w:val="00A7249C"/>
    <w:rsid w:val="00A724FA"/>
    <w:rsid w:val="00A72999"/>
    <w:rsid w:val="00A72D04"/>
    <w:rsid w:val="00A72E15"/>
    <w:rsid w:val="00A735CD"/>
    <w:rsid w:val="00A73C2D"/>
    <w:rsid w:val="00A73CB3"/>
    <w:rsid w:val="00A73CFD"/>
    <w:rsid w:val="00A73E21"/>
    <w:rsid w:val="00A742D3"/>
    <w:rsid w:val="00A74509"/>
    <w:rsid w:val="00A753AC"/>
    <w:rsid w:val="00A754B7"/>
    <w:rsid w:val="00A756E5"/>
    <w:rsid w:val="00A757F0"/>
    <w:rsid w:val="00A75E54"/>
    <w:rsid w:val="00A76110"/>
    <w:rsid w:val="00A76558"/>
    <w:rsid w:val="00A765CE"/>
    <w:rsid w:val="00A765D2"/>
    <w:rsid w:val="00A76CDF"/>
    <w:rsid w:val="00A772E6"/>
    <w:rsid w:val="00A77A51"/>
    <w:rsid w:val="00A77E14"/>
    <w:rsid w:val="00A80A7C"/>
    <w:rsid w:val="00A80A8F"/>
    <w:rsid w:val="00A80B9D"/>
    <w:rsid w:val="00A80DB5"/>
    <w:rsid w:val="00A80E76"/>
    <w:rsid w:val="00A827F1"/>
    <w:rsid w:val="00A82C7B"/>
    <w:rsid w:val="00A830D8"/>
    <w:rsid w:val="00A831AD"/>
    <w:rsid w:val="00A833C1"/>
    <w:rsid w:val="00A834FE"/>
    <w:rsid w:val="00A839BA"/>
    <w:rsid w:val="00A844AF"/>
    <w:rsid w:val="00A84715"/>
    <w:rsid w:val="00A8543E"/>
    <w:rsid w:val="00A85898"/>
    <w:rsid w:val="00A85A1B"/>
    <w:rsid w:val="00A85C7E"/>
    <w:rsid w:val="00A85EE0"/>
    <w:rsid w:val="00A862CE"/>
    <w:rsid w:val="00A865A1"/>
    <w:rsid w:val="00A86A76"/>
    <w:rsid w:val="00A86DC0"/>
    <w:rsid w:val="00A86DED"/>
    <w:rsid w:val="00A87581"/>
    <w:rsid w:val="00A87982"/>
    <w:rsid w:val="00A87F53"/>
    <w:rsid w:val="00A90393"/>
    <w:rsid w:val="00A9087D"/>
    <w:rsid w:val="00A908FF"/>
    <w:rsid w:val="00A909F3"/>
    <w:rsid w:val="00A90BCE"/>
    <w:rsid w:val="00A90D86"/>
    <w:rsid w:val="00A90F90"/>
    <w:rsid w:val="00A9136E"/>
    <w:rsid w:val="00A914EC"/>
    <w:rsid w:val="00A91A0F"/>
    <w:rsid w:val="00A91BDA"/>
    <w:rsid w:val="00A91C5E"/>
    <w:rsid w:val="00A9239B"/>
    <w:rsid w:val="00A923EB"/>
    <w:rsid w:val="00A925FB"/>
    <w:rsid w:val="00A93355"/>
    <w:rsid w:val="00A934EA"/>
    <w:rsid w:val="00A934F6"/>
    <w:rsid w:val="00A93D1D"/>
    <w:rsid w:val="00A93DE6"/>
    <w:rsid w:val="00A93E20"/>
    <w:rsid w:val="00A93E3C"/>
    <w:rsid w:val="00A945BC"/>
    <w:rsid w:val="00A94657"/>
    <w:rsid w:val="00A94707"/>
    <w:rsid w:val="00A9489E"/>
    <w:rsid w:val="00A94B9D"/>
    <w:rsid w:val="00A94BD7"/>
    <w:rsid w:val="00A94DCA"/>
    <w:rsid w:val="00A9506C"/>
    <w:rsid w:val="00A9536D"/>
    <w:rsid w:val="00A9576F"/>
    <w:rsid w:val="00A95939"/>
    <w:rsid w:val="00A95C96"/>
    <w:rsid w:val="00A95CA1"/>
    <w:rsid w:val="00A95E73"/>
    <w:rsid w:val="00A960C5"/>
    <w:rsid w:val="00A96167"/>
    <w:rsid w:val="00A965C7"/>
    <w:rsid w:val="00A96A17"/>
    <w:rsid w:val="00A97797"/>
    <w:rsid w:val="00AA04D1"/>
    <w:rsid w:val="00AA05C3"/>
    <w:rsid w:val="00AA05EB"/>
    <w:rsid w:val="00AA0A0F"/>
    <w:rsid w:val="00AA0C06"/>
    <w:rsid w:val="00AA0DAB"/>
    <w:rsid w:val="00AA0FA8"/>
    <w:rsid w:val="00AA160B"/>
    <w:rsid w:val="00AA17B6"/>
    <w:rsid w:val="00AA1A77"/>
    <w:rsid w:val="00AA1D19"/>
    <w:rsid w:val="00AA1DD6"/>
    <w:rsid w:val="00AA21A6"/>
    <w:rsid w:val="00AA25E0"/>
    <w:rsid w:val="00AA2B67"/>
    <w:rsid w:val="00AA2D2A"/>
    <w:rsid w:val="00AA3331"/>
    <w:rsid w:val="00AA3588"/>
    <w:rsid w:val="00AA4481"/>
    <w:rsid w:val="00AA4887"/>
    <w:rsid w:val="00AA48AB"/>
    <w:rsid w:val="00AA4E34"/>
    <w:rsid w:val="00AA4E8E"/>
    <w:rsid w:val="00AA5109"/>
    <w:rsid w:val="00AA52F8"/>
    <w:rsid w:val="00AA5464"/>
    <w:rsid w:val="00AA58B1"/>
    <w:rsid w:val="00AA5D70"/>
    <w:rsid w:val="00AA62F6"/>
    <w:rsid w:val="00AA6352"/>
    <w:rsid w:val="00AA6F92"/>
    <w:rsid w:val="00AA731A"/>
    <w:rsid w:val="00AA77B6"/>
    <w:rsid w:val="00AA79BF"/>
    <w:rsid w:val="00AA7AF2"/>
    <w:rsid w:val="00AA7C0C"/>
    <w:rsid w:val="00AA7D2E"/>
    <w:rsid w:val="00AB0000"/>
    <w:rsid w:val="00AB0777"/>
    <w:rsid w:val="00AB18B0"/>
    <w:rsid w:val="00AB18C1"/>
    <w:rsid w:val="00AB1987"/>
    <w:rsid w:val="00AB1CE9"/>
    <w:rsid w:val="00AB1D66"/>
    <w:rsid w:val="00AB20C6"/>
    <w:rsid w:val="00AB21B1"/>
    <w:rsid w:val="00AB22AD"/>
    <w:rsid w:val="00AB25ED"/>
    <w:rsid w:val="00AB2936"/>
    <w:rsid w:val="00AB2AA0"/>
    <w:rsid w:val="00AB2D8F"/>
    <w:rsid w:val="00AB2E03"/>
    <w:rsid w:val="00AB35ED"/>
    <w:rsid w:val="00AB3C37"/>
    <w:rsid w:val="00AB3C93"/>
    <w:rsid w:val="00AB3CB5"/>
    <w:rsid w:val="00AB3D90"/>
    <w:rsid w:val="00AB4112"/>
    <w:rsid w:val="00AB4F13"/>
    <w:rsid w:val="00AB50DD"/>
    <w:rsid w:val="00AB50FC"/>
    <w:rsid w:val="00AB51A9"/>
    <w:rsid w:val="00AB5263"/>
    <w:rsid w:val="00AB593D"/>
    <w:rsid w:val="00AB5FC4"/>
    <w:rsid w:val="00AB61F9"/>
    <w:rsid w:val="00AB62D7"/>
    <w:rsid w:val="00AB64EA"/>
    <w:rsid w:val="00AB6868"/>
    <w:rsid w:val="00AB68A2"/>
    <w:rsid w:val="00AB6DD4"/>
    <w:rsid w:val="00AB77AC"/>
    <w:rsid w:val="00AB7E4C"/>
    <w:rsid w:val="00AB7E67"/>
    <w:rsid w:val="00AC0250"/>
    <w:rsid w:val="00AC078A"/>
    <w:rsid w:val="00AC0ED0"/>
    <w:rsid w:val="00AC0F93"/>
    <w:rsid w:val="00AC11F3"/>
    <w:rsid w:val="00AC16CE"/>
    <w:rsid w:val="00AC1749"/>
    <w:rsid w:val="00AC21B7"/>
    <w:rsid w:val="00AC34D7"/>
    <w:rsid w:val="00AC39B3"/>
    <w:rsid w:val="00AC3F42"/>
    <w:rsid w:val="00AC3FC1"/>
    <w:rsid w:val="00AC44B6"/>
    <w:rsid w:val="00AC4741"/>
    <w:rsid w:val="00AC48BB"/>
    <w:rsid w:val="00AC4FAA"/>
    <w:rsid w:val="00AC530A"/>
    <w:rsid w:val="00AC5656"/>
    <w:rsid w:val="00AC5939"/>
    <w:rsid w:val="00AC5CC3"/>
    <w:rsid w:val="00AC6771"/>
    <w:rsid w:val="00AC67F1"/>
    <w:rsid w:val="00AC6C27"/>
    <w:rsid w:val="00AC7572"/>
    <w:rsid w:val="00AC7904"/>
    <w:rsid w:val="00AC7C26"/>
    <w:rsid w:val="00AC7EFF"/>
    <w:rsid w:val="00AD08B5"/>
    <w:rsid w:val="00AD0C47"/>
    <w:rsid w:val="00AD11F3"/>
    <w:rsid w:val="00AD1CA6"/>
    <w:rsid w:val="00AD1FD0"/>
    <w:rsid w:val="00AD290A"/>
    <w:rsid w:val="00AD313A"/>
    <w:rsid w:val="00AD3A4B"/>
    <w:rsid w:val="00AD3F4C"/>
    <w:rsid w:val="00AD4023"/>
    <w:rsid w:val="00AD467A"/>
    <w:rsid w:val="00AD5DD5"/>
    <w:rsid w:val="00AD5DF4"/>
    <w:rsid w:val="00AD6038"/>
    <w:rsid w:val="00AD6F45"/>
    <w:rsid w:val="00AD7066"/>
    <w:rsid w:val="00AD75D7"/>
    <w:rsid w:val="00AE03E5"/>
    <w:rsid w:val="00AE0726"/>
    <w:rsid w:val="00AE0BE7"/>
    <w:rsid w:val="00AE0C18"/>
    <w:rsid w:val="00AE0E90"/>
    <w:rsid w:val="00AE1264"/>
    <w:rsid w:val="00AE17C6"/>
    <w:rsid w:val="00AE238D"/>
    <w:rsid w:val="00AE2774"/>
    <w:rsid w:val="00AE2949"/>
    <w:rsid w:val="00AE2979"/>
    <w:rsid w:val="00AE318D"/>
    <w:rsid w:val="00AE3326"/>
    <w:rsid w:val="00AE38B6"/>
    <w:rsid w:val="00AE3E79"/>
    <w:rsid w:val="00AE3ED0"/>
    <w:rsid w:val="00AE477E"/>
    <w:rsid w:val="00AE54FD"/>
    <w:rsid w:val="00AE56B8"/>
    <w:rsid w:val="00AE5A85"/>
    <w:rsid w:val="00AE5ABA"/>
    <w:rsid w:val="00AE6141"/>
    <w:rsid w:val="00AE6200"/>
    <w:rsid w:val="00AE64F7"/>
    <w:rsid w:val="00AE67A8"/>
    <w:rsid w:val="00AE6DDD"/>
    <w:rsid w:val="00AE6E96"/>
    <w:rsid w:val="00AE753A"/>
    <w:rsid w:val="00AE7789"/>
    <w:rsid w:val="00AE7CD8"/>
    <w:rsid w:val="00AE7ECB"/>
    <w:rsid w:val="00AF0206"/>
    <w:rsid w:val="00AF0501"/>
    <w:rsid w:val="00AF0E69"/>
    <w:rsid w:val="00AF15FE"/>
    <w:rsid w:val="00AF1E36"/>
    <w:rsid w:val="00AF1E73"/>
    <w:rsid w:val="00AF2113"/>
    <w:rsid w:val="00AF255D"/>
    <w:rsid w:val="00AF2D6C"/>
    <w:rsid w:val="00AF2DC1"/>
    <w:rsid w:val="00AF2EE9"/>
    <w:rsid w:val="00AF2F21"/>
    <w:rsid w:val="00AF3252"/>
    <w:rsid w:val="00AF3329"/>
    <w:rsid w:val="00AF33A6"/>
    <w:rsid w:val="00AF36B8"/>
    <w:rsid w:val="00AF37A6"/>
    <w:rsid w:val="00AF395B"/>
    <w:rsid w:val="00AF3B88"/>
    <w:rsid w:val="00AF3C3C"/>
    <w:rsid w:val="00AF3CE7"/>
    <w:rsid w:val="00AF40D1"/>
    <w:rsid w:val="00AF4599"/>
    <w:rsid w:val="00AF482C"/>
    <w:rsid w:val="00AF4F50"/>
    <w:rsid w:val="00AF5195"/>
    <w:rsid w:val="00AF5257"/>
    <w:rsid w:val="00AF5346"/>
    <w:rsid w:val="00AF5362"/>
    <w:rsid w:val="00AF557C"/>
    <w:rsid w:val="00AF625C"/>
    <w:rsid w:val="00AF67A2"/>
    <w:rsid w:val="00AF6F5C"/>
    <w:rsid w:val="00AF776F"/>
    <w:rsid w:val="00AF798B"/>
    <w:rsid w:val="00B002A0"/>
    <w:rsid w:val="00B0075A"/>
    <w:rsid w:val="00B00BF7"/>
    <w:rsid w:val="00B00CA5"/>
    <w:rsid w:val="00B010C7"/>
    <w:rsid w:val="00B0160B"/>
    <w:rsid w:val="00B01E05"/>
    <w:rsid w:val="00B0283B"/>
    <w:rsid w:val="00B02AFB"/>
    <w:rsid w:val="00B02B68"/>
    <w:rsid w:val="00B030A4"/>
    <w:rsid w:val="00B03AD6"/>
    <w:rsid w:val="00B03E12"/>
    <w:rsid w:val="00B04C88"/>
    <w:rsid w:val="00B04DA8"/>
    <w:rsid w:val="00B04E03"/>
    <w:rsid w:val="00B04E18"/>
    <w:rsid w:val="00B04ED9"/>
    <w:rsid w:val="00B04EF3"/>
    <w:rsid w:val="00B04FA3"/>
    <w:rsid w:val="00B0513E"/>
    <w:rsid w:val="00B0547E"/>
    <w:rsid w:val="00B06269"/>
    <w:rsid w:val="00B06A7C"/>
    <w:rsid w:val="00B06D1C"/>
    <w:rsid w:val="00B06E97"/>
    <w:rsid w:val="00B072CA"/>
    <w:rsid w:val="00B075E3"/>
    <w:rsid w:val="00B0767F"/>
    <w:rsid w:val="00B102D7"/>
    <w:rsid w:val="00B10A00"/>
    <w:rsid w:val="00B10A86"/>
    <w:rsid w:val="00B10C8A"/>
    <w:rsid w:val="00B113EA"/>
    <w:rsid w:val="00B11CB1"/>
    <w:rsid w:val="00B11F43"/>
    <w:rsid w:val="00B12210"/>
    <w:rsid w:val="00B131EC"/>
    <w:rsid w:val="00B133A3"/>
    <w:rsid w:val="00B13AAA"/>
    <w:rsid w:val="00B13E20"/>
    <w:rsid w:val="00B13EF7"/>
    <w:rsid w:val="00B13F4B"/>
    <w:rsid w:val="00B13FE8"/>
    <w:rsid w:val="00B1463F"/>
    <w:rsid w:val="00B14E2F"/>
    <w:rsid w:val="00B15724"/>
    <w:rsid w:val="00B15728"/>
    <w:rsid w:val="00B15899"/>
    <w:rsid w:val="00B15E72"/>
    <w:rsid w:val="00B16196"/>
    <w:rsid w:val="00B16578"/>
    <w:rsid w:val="00B17258"/>
    <w:rsid w:val="00B1730C"/>
    <w:rsid w:val="00B17A33"/>
    <w:rsid w:val="00B17E1F"/>
    <w:rsid w:val="00B200CD"/>
    <w:rsid w:val="00B2098C"/>
    <w:rsid w:val="00B21199"/>
    <w:rsid w:val="00B21408"/>
    <w:rsid w:val="00B21A31"/>
    <w:rsid w:val="00B221AD"/>
    <w:rsid w:val="00B2271E"/>
    <w:rsid w:val="00B22917"/>
    <w:rsid w:val="00B22A37"/>
    <w:rsid w:val="00B22B41"/>
    <w:rsid w:val="00B2306B"/>
    <w:rsid w:val="00B23103"/>
    <w:rsid w:val="00B231EE"/>
    <w:rsid w:val="00B23360"/>
    <w:rsid w:val="00B23520"/>
    <w:rsid w:val="00B23919"/>
    <w:rsid w:val="00B23962"/>
    <w:rsid w:val="00B23AB5"/>
    <w:rsid w:val="00B23E15"/>
    <w:rsid w:val="00B23FC0"/>
    <w:rsid w:val="00B244CC"/>
    <w:rsid w:val="00B24CC0"/>
    <w:rsid w:val="00B24DA6"/>
    <w:rsid w:val="00B258FB"/>
    <w:rsid w:val="00B25BFB"/>
    <w:rsid w:val="00B264C1"/>
    <w:rsid w:val="00B267E1"/>
    <w:rsid w:val="00B26B3A"/>
    <w:rsid w:val="00B275AC"/>
    <w:rsid w:val="00B27B99"/>
    <w:rsid w:val="00B27ECB"/>
    <w:rsid w:val="00B304A9"/>
    <w:rsid w:val="00B30E30"/>
    <w:rsid w:val="00B31397"/>
    <w:rsid w:val="00B317F3"/>
    <w:rsid w:val="00B31C86"/>
    <w:rsid w:val="00B32B1B"/>
    <w:rsid w:val="00B3374D"/>
    <w:rsid w:val="00B33C96"/>
    <w:rsid w:val="00B33EC1"/>
    <w:rsid w:val="00B34398"/>
    <w:rsid w:val="00B34EB0"/>
    <w:rsid w:val="00B3578E"/>
    <w:rsid w:val="00B35E20"/>
    <w:rsid w:val="00B36E98"/>
    <w:rsid w:val="00B37362"/>
    <w:rsid w:val="00B373D0"/>
    <w:rsid w:val="00B376BB"/>
    <w:rsid w:val="00B37995"/>
    <w:rsid w:val="00B379B7"/>
    <w:rsid w:val="00B37EC0"/>
    <w:rsid w:val="00B401D0"/>
    <w:rsid w:val="00B402BA"/>
    <w:rsid w:val="00B4038C"/>
    <w:rsid w:val="00B40526"/>
    <w:rsid w:val="00B4069F"/>
    <w:rsid w:val="00B40B19"/>
    <w:rsid w:val="00B40BA2"/>
    <w:rsid w:val="00B40D7B"/>
    <w:rsid w:val="00B41085"/>
    <w:rsid w:val="00B41199"/>
    <w:rsid w:val="00B4179F"/>
    <w:rsid w:val="00B419BC"/>
    <w:rsid w:val="00B41B78"/>
    <w:rsid w:val="00B42461"/>
    <w:rsid w:val="00B43221"/>
    <w:rsid w:val="00B432E3"/>
    <w:rsid w:val="00B43383"/>
    <w:rsid w:val="00B43662"/>
    <w:rsid w:val="00B437B3"/>
    <w:rsid w:val="00B43C8B"/>
    <w:rsid w:val="00B447CD"/>
    <w:rsid w:val="00B449C9"/>
    <w:rsid w:val="00B44CC3"/>
    <w:rsid w:val="00B45233"/>
    <w:rsid w:val="00B4542E"/>
    <w:rsid w:val="00B45828"/>
    <w:rsid w:val="00B45A9F"/>
    <w:rsid w:val="00B45B71"/>
    <w:rsid w:val="00B45D8A"/>
    <w:rsid w:val="00B46FAE"/>
    <w:rsid w:val="00B4741B"/>
    <w:rsid w:val="00B476AB"/>
    <w:rsid w:val="00B477E0"/>
    <w:rsid w:val="00B479E0"/>
    <w:rsid w:val="00B47B38"/>
    <w:rsid w:val="00B50592"/>
    <w:rsid w:val="00B505E4"/>
    <w:rsid w:val="00B50EB7"/>
    <w:rsid w:val="00B516F5"/>
    <w:rsid w:val="00B51C89"/>
    <w:rsid w:val="00B524E6"/>
    <w:rsid w:val="00B52B64"/>
    <w:rsid w:val="00B53631"/>
    <w:rsid w:val="00B53639"/>
    <w:rsid w:val="00B536E1"/>
    <w:rsid w:val="00B54564"/>
    <w:rsid w:val="00B5498C"/>
    <w:rsid w:val="00B553C5"/>
    <w:rsid w:val="00B554A6"/>
    <w:rsid w:val="00B5583F"/>
    <w:rsid w:val="00B5591A"/>
    <w:rsid w:val="00B55F7E"/>
    <w:rsid w:val="00B56679"/>
    <w:rsid w:val="00B56B63"/>
    <w:rsid w:val="00B56DF5"/>
    <w:rsid w:val="00B56FB6"/>
    <w:rsid w:val="00B56FBC"/>
    <w:rsid w:val="00B570C0"/>
    <w:rsid w:val="00B57511"/>
    <w:rsid w:val="00B578AE"/>
    <w:rsid w:val="00B57A03"/>
    <w:rsid w:val="00B60229"/>
    <w:rsid w:val="00B60813"/>
    <w:rsid w:val="00B60AA0"/>
    <w:rsid w:val="00B6104D"/>
    <w:rsid w:val="00B6133B"/>
    <w:rsid w:val="00B619EE"/>
    <w:rsid w:val="00B61EB8"/>
    <w:rsid w:val="00B61FB6"/>
    <w:rsid w:val="00B62048"/>
    <w:rsid w:val="00B62071"/>
    <w:rsid w:val="00B6241A"/>
    <w:rsid w:val="00B62D12"/>
    <w:rsid w:val="00B6345B"/>
    <w:rsid w:val="00B6385A"/>
    <w:rsid w:val="00B63987"/>
    <w:rsid w:val="00B63A9A"/>
    <w:rsid w:val="00B63B43"/>
    <w:rsid w:val="00B63B6D"/>
    <w:rsid w:val="00B63D21"/>
    <w:rsid w:val="00B6420F"/>
    <w:rsid w:val="00B648EE"/>
    <w:rsid w:val="00B64AC3"/>
    <w:rsid w:val="00B651C3"/>
    <w:rsid w:val="00B65367"/>
    <w:rsid w:val="00B65480"/>
    <w:rsid w:val="00B65C06"/>
    <w:rsid w:val="00B6767C"/>
    <w:rsid w:val="00B677BE"/>
    <w:rsid w:val="00B679EF"/>
    <w:rsid w:val="00B67C58"/>
    <w:rsid w:val="00B707D8"/>
    <w:rsid w:val="00B70C93"/>
    <w:rsid w:val="00B70CE3"/>
    <w:rsid w:val="00B70D2C"/>
    <w:rsid w:val="00B7122A"/>
    <w:rsid w:val="00B71FF5"/>
    <w:rsid w:val="00B720C7"/>
    <w:rsid w:val="00B72C24"/>
    <w:rsid w:val="00B73679"/>
    <w:rsid w:val="00B73A50"/>
    <w:rsid w:val="00B73AA6"/>
    <w:rsid w:val="00B741C1"/>
    <w:rsid w:val="00B74266"/>
    <w:rsid w:val="00B74647"/>
    <w:rsid w:val="00B748A8"/>
    <w:rsid w:val="00B74903"/>
    <w:rsid w:val="00B74B7D"/>
    <w:rsid w:val="00B74BAE"/>
    <w:rsid w:val="00B75553"/>
    <w:rsid w:val="00B75632"/>
    <w:rsid w:val="00B75E8B"/>
    <w:rsid w:val="00B762E9"/>
    <w:rsid w:val="00B764FA"/>
    <w:rsid w:val="00B76D5A"/>
    <w:rsid w:val="00B76EF0"/>
    <w:rsid w:val="00B770CD"/>
    <w:rsid w:val="00B7722E"/>
    <w:rsid w:val="00B77DE7"/>
    <w:rsid w:val="00B77F4E"/>
    <w:rsid w:val="00B77FBD"/>
    <w:rsid w:val="00B801A3"/>
    <w:rsid w:val="00B8090F"/>
    <w:rsid w:val="00B80DD5"/>
    <w:rsid w:val="00B810CC"/>
    <w:rsid w:val="00B811ED"/>
    <w:rsid w:val="00B8128A"/>
    <w:rsid w:val="00B81C55"/>
    <w:rsid w:val="00B821DE"/>
    <w:rsid w:val="00B8252E"/>
    <w:rsid w:val="00B82D0E"/>
    <w:rsid w:val="00B8301A"/>
    <w:rsid w:val="00B83282"/>
    <w:rsid w:val="00B83BC9"/>
    <w:rsid w:val="00B83F0D"/>
    <w:rsid w:val="00B84564"/>
    <w:rsid w:val="00B84FCD"/>
    <w:rsid w:val="00B85620"/>
    <w:rsid w:val="00B85DF7"/>
    <w:rsid w:val="00B860A2"/>
    <w:rsid w:val="00B863D7"/>
    <w:rsid w:val="00B8677E"/>
    <w:rsid w:val="00B86B11"/>
    <w:rsid w:val="00B87187"/>
    <w:rsid w:val="00B87273"/>
    <w:rsid w:val="00B877CD"/>
    <w:rsid w:val="00B8781F"/>
    <w:rsid w:val="00B87931"/>
    <w:rsid w:val="00B8796B"/>
    <w:rsid w:val="00B90489"/>
    <w:rsid w:val="00B905E3"/>
    <w:rsid w:val="00B90C33"/>
    <w:rsid w:val="00B90C43"/>
    <w:rsid w:val="00B90C71"/>
    <w:rsid w:val="00B90DBA"/>
    <w:rsid w:val="00B91578"/>
    <w:rsid w:val="00B9191B"/>
    <w:rsid w:val="00B91B12"/>
    <w:rsid w:val="00B91BF8"/>
    <w:rsid w:val="00B91C4D"/>
    <w:rsid w:val="00B91F2C"/>
    <w:rsid w:val="00B92EFE"/>
    <w:rsid w:val="00B93B09"/>
    <w:rsid w:val="00B93CFA"/>
    <w:rsid w:val="00B9425E"/>
    <w:rsid w:val="00B942C2"/>
    <w:rsid w:val="00B952EE"/>
    <w:rsid w:val="00B959AE"/>
    <w:rsid w:val="00B96BBC"/>
    <w:rsid w:val="00B96E7E"/>
    <w:rsid w:val="00B9719A"/>
    <w:rsid w:val="00B97933"/>
    <w:rsid w:val="00B97F75"/>
    <w:rsid w:val="00BA042C"/>
    <w:rsid w:val="00BA0568"/>
    <w:rsid w:val="00BA08E5"/>
    <w:rsid w:val="00BA11EC"/>
    <w:rsid w:val="00BA13D3"/>
    <w:rsid w:val="00BA165B"/>
    <w:rsid w:val="00BA1AF5"/>
    <w:rsid w:val="00BA1BA1"/>
    <w:rsid w:val="00BA227A"/>
    <w:rsid w:val="00BA28B7"/>
    <w:rsid w:val="00BA2DF5"/>
    <w:rsid w:val="00BA3748"/>
    <w:rsid w:val="00BA37CA"/>
    <w:rsid w:val="00BA37E3"/>
    <w:rsid w:val="00BA3C71"/>
    <w:rsid w:val="00BA3E60"/>
    <w:rsid w:val="00BA4074"/>
    <w:rsid w:val="00BA41CD"/>
    <w:rsid w:val="00BA41D2"/>
    <w:rsid w:val="00BA4674"/>
    <w:rsid w:val="00BA4B91"/>
    <w:rsid w:val="00BA4DF7"/>
    <w:rsid w:val="00BA4F97"/>
    <w:rsid w:val="00BA534D"/>
    <w:rsid w:val="00BA5697"/>
    <w:rsid w:val="00BA5A13"/>
    <w:rsid w:val="00BA5A47"/>
    <w:rsid w:val="00BA66F7"/>
    <w:rsid w:val="00BA6A0C"/>
    <w:rsid w:val="00BA6FDD"/>
    <w:rsid w:val="00BA78E0"/>
    <w:rsid w:val="00BA79F1"/>
    <w:rsid w:val="00BA7AE5"/>
    <w:rsid w:val="00BA7C92"/>
    <w:rsid w:val="00BB0562"/>
    <w:rsid w:val="00BB093A"/>
    <w:rsid w:val="00BB0A25"/>
    <w:rsid w:val="00BB0C08"/>
    <w:rsid w:val="00BB0F05"/>
    <w:rsid w:val="00BB1649"/>
    <w:rsid w:val="00BB1C8E"/>
    <w:rsid w:val="00BB206F"/>
    <w:rsid w:val="00BB262B"/>
    <w:rsid w:val="00BB2ED1"/>
    <w:rsid w:val="00BB3072"/>
    <w:rsid w:val="00BB309D"/>
    <w:rsid w:val="00BB38F5"/>
    <w:rsid w:val="00BB3D11"/>
    <w:rsid w:val="00BB4028"/>
    <w:rsid w:val="00BB43F9"/>
    <w:rsid w:val="00BB4693"/>
    <w:rsid w:val="00BB4751"/>
    <w:rsid w:val="00BB4EB0"/>
    <w:rsid w:val="00BB529A"/>
    <w:rsid w:val="00BB5368"/>
    <w:rsid w:val="00BB5447"/>
    <w:rsid w:val="00BB57E4"/>
    <w:rsid w:val="00BB5872"/>
    <w:rsid w:val="00BB5DDD"/>
    <w:rsid w:val="00BB6027"/>
    <w:rsid w:val="00BB60B3"/>
    <w:rsid w:val="00BB60F2"/>
    <w:rsid w:val="00BB628D"/>
    <w:rsid w:val="00BB6EBA"/>
    <w:rsid w:val="00BB704F"/>
    <w:rsid w:val="00BB7064"/>
    <w:rsid w:val="00BB72FC"/>
    <w:rsid w:val="00BB7610"/>
    <w:rsid w:val="00BB79B9"/>
    <w:rsid w:val="00BB7F32"/>
    <w:rsid w:val="00BC0258"/>
    <w:rsid w:val="00BC02DC"/>
    <w:rsid w:val="00BC030F"/>
    <w:rsid w:val="00BC042C"/>
    <w:rsid w:val="00BC06C5"/>
    <w:rsid w:val="00BC0892"/>
    <w:rsid w:val="00BC0904"/>
    <w:rsid w:val="00BC0A9F"/>
    <w:rsid w:val="00BC0B2B"/>
    <w:rsid w:val="00BC0CDB"/>
    <w:rsid w:val="00BC11BC"/>
    <w:rsid w:val="00BC1764"/>
    <w:rsid w:val="00BC1BAF"/>
    <w:rsid w:val="00BC1E65"/>
    <w:rsid w:val="00BC297F"/>
    <w:rsid w:val="00BC2D05"/>
    <w:rsid w:val="00BC2E42"/>
    <w:rsid w:val="00BC3322"/>
    <w:rsid w:val="00BC35B0"/>
    <w:rsid w:val="00BC377C"/>
    <w:rsid w:val="00BC37BF"/>
    <w:rsid w:val="00BC38A9"/>
    <w:rsid w:val="00BC3AEF"/>
    <w:rsid w:val="00BC406B"/>
    <w:rsid w:val="00BC4275"/>
    <w:rsid w:val="00BC433E"/>
    <w:rsid w:val="00BC48DD"/>
    <w:rsid w:val="00BC4B20"/>
    <w:rsid w:val="00BC4D2D"/>
    <w:rsid w:val="00BC4E17"/>
    <w:rsid w:val="00BC4E1B"/>
    <w:rsid w:val="00BC5164"/>
    <w:rsid w:val="00BC51CD"/>
    <w:rsid w:val="00BC5386"/>
    <w:rsid w:val="00BC57E1"/>
    <w:rsid w:val="00BC5DD4"/>
    <w:rsid w:val="00BC6A11"/>
    <w:rsid w:val="00BC6B07"/>
    <w:rsid w:val="00BC72AD"/>
    <w:rsid w:val="00BC7AE1"/>
    <w:rsid w:val="00BC7DE2"/>
    <w:rsid w:val="00BC7F1C"/>
    <w:rsid w:val="00BD006A"/>
    <w:rsid w:val="00BD0D29"/>
    <w:rsid w:val="00BD0D52"/>
    <w:rsid w:val="00BD19B3"/>
    <w:rsid w:val="00BD1AA6"/>
    <w:rsid w:val="00BD2691"/>
    <w:rsid w:val="00BD2FBC"/>
    <w:rsid w:val="00BD34B0"/>
    <w:rsid w:val="00BD3A68"/>
    <w:rsid w:val="00BD4339"/>
    <w:rsid w:val="00BD4A71"/>
    <w:rsid w:val="00BD4FBC"/>
    <w:rsid w:val="00BD52DC"/>
    <w:rsid w:val="00BD5346"/>
    <w:rsid w:val="00BD5752"/>
    <w:rsid w:val="00BD5A58"/>
    <w:rsid w:val="00BD5B51"/>
    <w:rsid w:val="00BD6442"/>
    <w:rsid w:val="00BD6481"/>
    <w:rsid w:val="00BD64B0"/>
    <w:rsid w:val="00BD67C5"/>
    <w:rsid w:val="00BD682A"/>
    <w:rsid w:val="00BD7157"/>
    <w:rsid w:val="00BD7687"/>
    <w:rsid w:val="00BD7D53"/>
    <w:rsid w:val="00BD7EBF"/>
    <w:rsid w:val="00BD7FF3"/>
    <w:rsid w:val="00BE0167"/>
    <w:rsid w:val="00BE05BF"/>
    <w:rsid w:val="00BE07CD"/>
    <w:rsid w:val="00BE0B57"/>
    <w:rsid w:val="00BE123B"/>
    <w:rsid w:val="00BE15B4"/>
    <w:rsid w:val="00BE1ACD"/>
    <w:rsid w:val="00BE1E8F"/>
    <w:rsid w:val="00BE2048"/>
    <w:rsid w:val="00BE22A0"/>
    <w:rsid w:val="00BE2477"/>
    <w:rsid w:val="00BE2B91"/>
    <w:rsid w:val="00BE2D51"/>
    <w:rsid w:val="00BE3088"/>
    <w:rsid w:val="00BE3248"/>
    <w:rsid w:val="00BE32EC"/>
    <w:rsid w:val="00BE3822"/>
    <w:rsid w:val="00BE3DA9"/>
    <w:rsid w:val="00BE3EBD"/>
    <w:rsid w:val="00BE49A5"/>
    <w:rsid w:val="00BE4A5A"/>
    <w:rsid w:val="00BE4D63"/>
    <w:rsid w:val="00BE515A"/>
    <w:rsid w:val="00BE52AD"/>
    <w:rsid w:val="00BE66C9"/>
    <w:rsid w:val="00BE66D6"/>
    <w:rsid w:val="00BE6870"/>
    <w:rsid w:val="00BE771B"/>
    <w:rsid w:val="00BE7BFE"/>
    <w:rsid w:val="00BE7DFF"/>
    <w:rsid w:val="00BF01E1"/>
    <w:rsid w:val="00BF0721"/>
    <w:rsid w:val="00BF0848"/>
    <w:rsid w:val="00BF0B66"/>
    <w:rsid w:val="00BF0BE0"/>
    <w:rsid w:val="00BF1665"/>
    <w:rsid w:val="00BF18C9"/>
    <w:rsid w:val="00BF1C69"/>
    <w:rsid w:val="00BF20A0"/>
    <w:rsid w:val="00BF21CC"/>
    <w:rsid w:val="00BF24A7"/>
    <w:rsid w:val="00BF291D"/>
    <w:rsid w:val="00BF293C"/>
    <w:rsid w:val="00BF29DE"/>
    <w:rsid w:val="00BF36B8"/>
    <w:rsid w:val="00BF3985"/>
    <w:rsid w:val="00BF39C9"/>
    <w:rsid w:val="00BF3CE0"/>
    <w:rsid w:val="00BF43E2"/>
    <w:rsid w:val="00BF501A"/>
    <w:rsid w:val="00BF5819"/>
    <w:rsid w:val="00BF5827"/>
    <w:rsid w:val="00BF672D"/>
    <w:rsid w:val="00BF68B3"/>
    <w:rsid w:val="00BF6BD8"/>
    <w:rsid w:val="00BF7108"/>
    <w:rsid w:val="00BF72C3"/>
    <w:rsid w:val="00BF7853"/>
    <w:rsid w:val="00BF7AB9"/>
    <w:rsid w:val="00BF7C13"/>
    <w:rsid w:val="00C00330"/>
    <w:rsid w:val="00C010BC"/>
    <w:rsid w:val="00C015E8"/>
    <w:rsid w:val="00C016FF"/>
    <w:rsid w:val="00C01CCD"/>
    <w:rsid w:val="00C01F53"/>
    <w:rsid w:val="00C02076"/>
    <w:rsid w:val="00C0225C"/>
    <w:rsid w:val="00C0225F"/>
    <w:rsid w:val="00C02C85"/>
    <w:rsid w:val="00C0306D"/>
    <w:rsid w:val="00C034D0"/>
    <w:rsid w:val="00C03998"/>
    <w:rsid w:val="00C03CBB"/>
    <w:rsid w:val="00C040DC"/>
    <w:rsid w:val="00C042C7"/>
    <w:rsid w:val="00C0432A"/>
    <w:rsid w:val="00C043C1"/>
    <w:rsid w:val="00C04460"/>
    <w:rsid w:val="00C04DF9"/>
    <w:rsid w:val="00C04E04"/>
    <w:rsid w:val="00C050FA"/>
    <w:rsid w:val="00C05C04"/>
    <w:rsid w:val="00C05DF8"/>
    <w:rsid w:val="00C06350"/>
    <w:rsid w:val="00C06781"/>
    <w:rsid w:val="00C06863"/>
    <w:rsid w:val="00C069C1"/>
    <w:rsid w:val="00C06EE4"/>
    <w:rsid w:val="00C0741F"/>
    <w:rsid w:val="00C10098"/>
    <w:rsid w:val="00C10681"/>
    <w:rsid w:val="00C10CF4"/>
    <w:rsid w:val="00C10EB1"/>
    <w:rsid w:val="00C11059"/>
    <w:rsid w:val="00C1175B"/>
    <w:rsid w:val="00C11830"/>
    <w:rsid w:val="00C1194A"/>
    <w:rsid w:val="00C11CE2"/>
    <w:rsid w:val="00C11F3D"/>
    <w:rsid w:val="00C121F7"/>
    <w:rsid w:val="00C125D2"/>
    <w:rsid w:val="00C12F56"/>
    <w:rsid w:val="00C131B7"/>
    <w:rsid w:val="00C13EF6"/>
    <w:rsid w:val="00C13F33"/>
    <w:rsid w:val="00C13FCD"/>
    <w:rsid w:val="00C14917"/>
    <w:rsid w:val="00C153DA"/>
    <w:rsid w:val="00C15C59"/>
    <w:rsid w:val="00C15E9C"/>
    <w:rsid w:val="00C15F9C"/>
    <w:rsid w:val="00C1632C"/>
    <w:rsid w:val="00C168BB"/>
    <w:rsid w:val="00C1711F"/>
    <w:rsid w:val="00C172A2"/>
    <w:rsid w:val="00C176A4"/>
    <w:rsid w:val="00C1772E"/>
    <w:rsid w:val="00C17B69"/>
    <w:rsid w:val="00C17E56"/>
    <w:rsid w:val="00C2051B"/>
    <w:rsid w:val="00C20CC9"/>
    <w:rsid w:val="00C21A14"/>
    <w:rsid w:val="00C21CDF"/>
    <w:rsid w:val="00C21F15"/>
    <w:rsid w:val="00C21FDB"/>
    <w:rsid w:val="00C22098"/>
    <w:rsid w:val="00C22119"/>
    <w:rsid w:val="00C2216B"/>
    <w:rsid w:val="00C230E9"/>
    <w:rsid w:val="00C23916"/>
    <w:rsid w:val="00C23B9C"/>
    <w:rsid w:val="00C24BB4"/>
    <w:rsid w:val="00C24BD5"/>
    <w:rsid w:val="00C250A5"/>
    <w:rsid w:val="00C265AA"/>
    <w:rsid w:val="00C26D45"/>
    <w:rsid w:val="00C278C0"/>
    <w:rsid w:val="00C30151"/>
    <w:rsid w:val="00C310AB"/>
    <w:rsid w:val="00C3111C"/>
    <w:rsid w:val="00C312DD"/>
    <w:rsid w:val="00C31330"/>
    <w:rsid w:val="00C32065"/>
    <w:rsid w:val="00C320B2"/>
    <w:rsid w:val="00C3267F"/>
    <w:rsid w:val="00C32AC2"/>
    <w:rsid w:val="00C32C37"/>
    <w:rsid w:val="00C32D75"/>
    <w:rsid w:val="00C336B8"/>
    <w:rsid w:val="00C3458B"/>
    <w:rsid w:val="00C3461C"/>
    <w:rsid w:val="00C3519F"/>
    <w:rsid w:val="00C353BD"/>
    <w:rsid w:val="00C3553A"/>
    <w:rsid w:val="00C35FB4"/>
    <w:rsid w:val="00C36041"/>
    <w:rsid w:val="00C366FD"/>
    <w:rsid w:val="00C37730"/>
    <w:rsid w:val="00C37954"/>
    <w:rsid w:val="00C37992"/>
    <w:rsid w:val="00C37CD7"/>
    <w:rsid w:val="00C40112"/>
    <w:rsid w:val="00C40367"/>
    <w:rsid w:val="00C4039D"/>
    <w:rsid w:val="00C4079C"/>
    <w:rsid w:val="00C40B59"/>
    <w:rsid w:val="00C41226"/>
    <w:rsid w:val="00C4188E"/>
    <w:rsid w:val="00C420BA"/>
    <w:rsid w:val="00C42659"/>
    <w:rsid w:val="00C42821"/>
    <w:rsid w:val="00C4291C"/>
    <w:rsid w:val="00C43BDC"/>
    <w:rsid w:val="00C43DC1"/>
    <w:rsid w:val="00C440CC"/>
    <w:rsid w:val="00C448EC"/>
    <w:rsid w:val="00C44C71"/>
    <w:rsid w:val="00C453CC"/>
    <w:rsid w:val="00C454A5"/>
    <w:rsid w:val="00C4562D"/>
    <w:rsid w:val="00C45789"/>
    <w:rsid w:val="00C45CD8"/>
    <w:rsid w:val="00C45F8C"/>
    <w:rsid w:val="00C45FD7"/>
    <w:rsid w:val="00C45FF2"/>
    <w:rsid w:val="00C46117"/>
    <w:rsid w:val="00C462CA"/>
    <w:rsid w:val="00C46FEF"/>
    <w:rsid w:val="00C474A5"/>
    <w:rsid w:val="00C4771A"/>
    <w:rsid w:val="00C4779A"/>
    <w:rsid w:val="00C47918"/>
    <w:rsid w:val="00C47B7C"/>
    <w:rsid w:val="00C47CA3"/>
    <w:rsid w:val="00C47E1E"/>
    <w:rsid w:val="00C50A9A"/>
    <w:rsid w:val="00C50E4A"/>
    <w:rsid w:val="00C51747"/>
    <w:rsid w:val="00C51A30"/>
    <w:rsid w:val="00C51F63"/>
    <w:rsid w:val="00C52762"/>
    <w:rsid w:val="00C527A5"/>
    <w:rsid w:val="00C52A80"/>
    <w:rsid w:val="00C52C3D"/>
    <w:rsid w:val="00C52DFA"/>
    <w:rsid w:val="00C52FEE"/>
    <w:rsid w:val="00C53B32"/>
    <w:rsid w:val="00C53DA8"/>
    <w:rsid w:val="00C54273"/>
    <w:rsid w:val="00C54559"/>
    <w:rsid w:val="00C54CD1"/>
    <w:rsid w:val="00C5597D"/>
    <w:rsid w:val="00C55AF3"/>
    <w:rsid w:val="00C55B0A"/>
    <w:rsid w:val="00C55DFC"/>
    <w:rsid w:val="00C561E1"/>
    <w:rsid w:val="00C565E6"/>
    <w:rsid w:val="00C56779"/>
    <w:rsid w:val="00C56ABA"/>
    <w:rsid w:val="00C574BB"/>
    <w:rsid w:val="00C57AA5"/>
    <w:rsid w:val="00C57BFA"/>
    <w:rsid w:val="00C6055F"/>
    <w:rsid w:val="00C60C35"/>
    <w:rsid w:val="00C60C99"/>
    <w:rsid w:val="00C60CC3"/>
    <w:rsid w:val="00C61511"/>
    <w:rsid w:val="00C61593"/>
    <w:rsid w:val="00C61F8D"/>
    <w:rsid w:val="00C625CE"/>
    <w:rsid w:val="00C62AD3"/>
    <w:rsid w:val="00C62DD4"/>
    <w:rsid w:val="00C63DC1"/>
    <w:rsid w:val="00C63EE0"/>
    <w:rsid w:val="00C6437C"/>
    <w:rsid w:val="00C64E93"/>
    <w:rsid w:val="00C65BC7"/>
    <w:rsid w:val="00C66CFA"/>
    <w:rsid w:val="00C67513"/>
    <w:rsid w:val="00C677BB"/>
    <w:rsid w:val="00C700EE"/>
    <w:rsid w:val="00C7057C"/>
    <w:rsid w:val="00C7060F"/>
    <w:rsid w:val="00C706C9"/>
    <w:rsid w:val="00C70A02"/>
    <w:rsid w:val="00C70B53"/>
    <w:rsid w:val="00C71202"/>
    <w:rsid w:val="00C71E48"/>
    <w:rsid w:val="00C7272B"/>
    <w:rsid w:val="00C72CC1"/>
    <w:rsid w:val="00C735E9"/>
    <w:rsid w:val="00C73744"/>
    <w:rsid w:val="00C73BFC"/>
    <w:rsid w:val="00C74094"/>
    <w:rsid w:val="00C741F1"/>
    <w:rsid w:val="00C743E0"/>
    <w:rsid w:val="00C74589"/>
    <w:rsid w:val="00C749FD"/>
    <w:rsid w:val="00C751E7"/>
    <w:rsid w:val="00C75909"/>
    <w:rsid w:val="00C76909"/>
    <w:rsid w:val="00C76CC7"/>
    <w:rsid w:val="00C774D2"/>
    <w:rsid w:val="00C77840"/>
    <w:rsid w:val="00C77AD4"/>
    <w:rsid w:val="00C80266"/>
    <w:rsid w:val="00C8097F"/>
    <w:rsid w:val="00C80A2B"/>
    <w:rsid w:val="00C80FA7"/>
    <w:rsid w:val="00C81127"/>
    <w:rsid w:val="00C81148"/>
    <w:rsid w:val="00C815A5"/>
    <w:rsid w:val="00C81614"/>
    <w:rsid w:val="00C8166D"/>
    <w:rsid w:val="00C81E31"/>
    <w:rsid w:val="00C8272A"/>
    <w:rsid w:val="00C82F70"/>
    <w:rsid w:val="00C830DD"/>
    <w:rsid w:val="00C8334C"/>
    <w:rsid w:val="00C836E7"/>
    <w:rsid w:val="00C841AE"/>
    <w:rsid w:val="00C8427A"/>
    <w:rsid w:val="00C84385"/>
    <w:rsid w:val="00C846E2"/>
    <w:rsid w:val="00C84853"/>
    <w:rsid w:val="00C84B94"/>
    <w:rsid w:val="00C84BCA"/>
    <w:rsid w:val="00C85187"/>
    <w:rsid w:val="00C85827"/>
    <w:rsid w:val="00C85A07"/>
    <w:rsid w:val="00C85C33"/>
    <w:rsid w:val="00C85CFD"/>
    <w:rsid w:val="00C86237"/>
    <w:rsid w:val="00C86E66"/>
    <w:rsid w:val="00C90202"/>
    <w:rsid w:val="00C9025E"/>
    <w:rsid w:val="00C90A6B"/>
    <w:rsid w:val="00C917C4"/>
    <w:rsid w:val="00C91DF1"/>
    <w:rsid w:val="00C92CD5"/>
    <w:rsid w:val="00C92D00"/>
    <w:rsid w:val="00C92EE3"/>
    <w:rsid w:val="00C9313B"/>
    <w:rsid w:val="00C93244"/>
    <w:rsid w:val="00C93526"/>
    <w:rsid w:val="00C9457C"/>
    <w:rsid w:val="00C945AA"/>
    <w:rsid w:val="00C9483F"/>
    <w:rsid w:val="00C94E6E"/>
    <w:rsid w:val="00C94FB8"/>
    <w:rsid w:val="00C95450"/>
    <w:rsid w:val="00C95B59"/>
    <w:rsid w:val="00C960DC"/>
    <w:rsid w:val="00C961E3"/>
    <w:rsid w:val="00C9636F"/>
    <w:rsid w:val="00C96886"/>
    <w:rsid w:val="00C970D9"/>
    <w:rsid w:val="00C9752F"/>
    <w:rsid w:val="00C97816"/>
    <w:rsid w:val="00C97FB3"/>
    <w:rsid w:val="00CA01B9"/>
    <w:rsid w:val="00CA0A95"/>
    <w:rsid w:val="00CA133B"/>
    <w:rsid w:val="00CA1728"/>
    <w:rsid w:val="00CA17BE"/>
    <w:rsid w:val="00CA1CC4"/>
    <w:rsid w:val="00CA1CF4"/>
    <w:rsid w:val="00CA1D4F"/>
    <w:rsid w:val="00CA1DCD"/>
    <w:rsid w:val="00CA1E4E"/>
    <w:rsid w:val="00CA2578"/>
    <w:rsid w:val="00CA287E"/>
    <w:rsid w:val="00CA29EE"/>
    <w:rsid w:val="00CA2A0C"/>
    <w:rsid w:val="00CA2A65"/>
    <w:rsid w:val="00CA2F78"/>
    <w:rsid w:val="00CA32B1"/>
    <w:rsid w:val="00CA3CB7"/>
    <w:rsid w:val="00CA46EE"/>
    <w:rsid w:val="00CA4B07"/>
    <w:rsid w:val="00CA4B18"/>
    <w:rsid w:val="00CA4B61"/>
    <w:rsid w:val="00CA4C94"/>
    <w:rsid w:val="00CA4CA6"/>
    <w:rsid w:val="00CA4FC0"/>
    <w:rsid w:val="00CA516E"/>
    <w:rsid w:val="00CA5290"/>
    <w:rsid w:val="00CA5424"/>
    <w:rsid w:val="00CA55E4"/>
    <w:rsid w:val="00CA571D"/>
    <w:rsid w:val="00CA5856"/>
    <w:rsid w:val="00CA5C9B"/>
    <w:rsid w:val="00CA5CC0"/>
    <w:rsid w:val="00CA5E77"/>
    <w:rsid w:val="00CA5F55"/>
    <w:rsid w:val="00CA610F"/>
    <w:rsid w:val="00CA69C4"/>
    <w:rsid w:val="00CA6AE6"/>
    <w:rsid w:val="00CA6E2C"/>
    <w:rsid w:val="00CA75AB"/>
    <w:rsid w:val="00CA7872"/>
    <w:rsid w:val="00CB015C"/>
    <w:rsid w:val="00CB02EC"/>
    <w:rsid w:val="00CB0371"/>
    <w:rsid w:val="00CB0764"/>
    <w:rsid w:val="00CB07B5"/>
    <w:rsid w:val="00CB07E3"/>
    <w:rsid w:val="00CB0EBF"/>
    <w:rsid w:val="00CB154C"/>
    <w:rsid w:val="00CB1B6F"/>
    <w:rsid w:val="00CB1D37"/>
    <w:rsid w:val="00CB1F02"/>
    <w:rsid w:val="00CB1FB9"/>
    <w:rsid w:val="00CB2ED8"/>
    <w:rsid w:val="00CB312F"/>
    <w:rsid w:val="00CB31D5"/>
    <w:rsid w:val="00CB3715"/>
    <w:rsid w:val="00CB3A59"/>
    <w:rsid w:val="00CB3E0A"/>
    <w:rsid w:val="00CB3E8E"/>
    <w:rsid w:val="00CB4056"/>
    <w:rsid w:val="00CB4203"/>
    <w:rsid w:val="00CB4D58"/>
    <w:rsid w:val="00CB5067"/>
    <w:rsid w:val="00CB51A1"/>
    <w:rsid w:val="00CB539E"/>
    <w:rsid w:val="00CB5458"/>
    <w:rsid w:val="00CB5876"/>
    <w:rsid w:val="00CB58E2"/>
    <w:rsid w:val="00CB5EB2"/>
    <w:rsid w:val="00CB6A1E"/>
    <w:rsid w:val="00CB6CAE"/>
    <w:rsid w:val="00CB7153"/>
    <w:rsid w:val="00CB77A1"/>
    <w:rsid w:val="00CB77F5"/>
    <w:rsid w:val="00CB7934"/>
    <w:rsid w:val="00CC02F2"/>
    <w:rsid w:val="00CC0B98"/>
    <w:rsid w:val="00CC1258"/>
    <w:rsid w:val="00CC12F5"/>
    <w:rsid w:val="00CC15CD"/>
    <w:rsid w:val="00CC163C"/>
    <w:rsid w:val="00CC1A46"/>
    <w:rsid w:val="00CC2314"/>
    <w:rsid w:val="00CC235C"/>
    <w:rsid w:val="00CC2AA1"/>
    <w:rsid w:val="00CC2C85"/>
    <w:rsid w:val="00CC32A9"/>
    <w:rsid w:val="00CC3F54"/>
    <w:rsid w:val="00CC4000"/>
    <w:rsid w:val="00CC4669"/>
    <w:rsid w:val="00CC4745"/>
    <w:rsid w:val="00CC491D"/>
    <w:rsid w:val="00CC4D89"/>
    <w:rsid w:val="00CC5D5D"/>
    <w:rsid w:val="00CC65E5"/>
    <w:rsid w:val="00CC67D0"/>
    <w:rsid w:val="00CC6F9D"/>
    <w:rsid w:val="00CC778D"/>
    <w:rsid w:val="00CC7ABE"/>
    <w:rsid w:val="00CC7BCD"/>
    <w:rsid w:val="00CC7DB5"/>
    <w:rsid w:val="00CD00B5"/>
    <w:rsid w:val="00CD03D2"/>
    <w:rsid w:val="00CD0C90"/>
    <w:rsid w:val="00CD11BA"/>
    <w:rsid w:val="00CD13FB"/>
    <w:rsid w:val="00CD1877"/>
    <w:rsid w:val="00CD1B67"/>
    <w:rsid w:val="00CD24FD"/>
    <w:rsid w:val="00CD2688"/>
    <w:rsid w:val="00CD33BC"/>
    <w:rsid w:val="00CD3524"/>
    <w:rsid w:val="00CD3777"/>
    <w:rsid w:val="00CD45E7"/>
    <w:rsid w:val="00CD47A5"/>
    <w:rsid w:val="00CD4838"/>
    <w:rsid w:val="00CD494F"/>
    <w:rsid w:val="00CD4AD8"/>
    <w:rsid w:val="00CD4C5A"/>
    <w:rsid w:val="00CD51F4"/>
    <w:rsid w:val="00CD5C12"/>
    <w:rsid w:val="00CD5D07"/>
    <w:rsid w:val="00CD6C70"/>
    <w:rsid w:val="00CD6F95"/>
    <w:rsid w:val="00CD7E74"/>
    <w:rsid w:val="00CE0B9F"/>
    <w:rsid w:val="00CE0E53"/>
    <w:rsid w:val="00CE109F"/>
    <w:rsid w:val="00CE13A2"/>
    <w:rsid w:val="00CE1E95"/>
    <w:rsid w:val="00CE1EC7"/>
    <w:rsid w:val="00CE2193"/>
    <w:rsid w:val="00CE21EB"/>
    <w:rsid w:val="00CE22FA"/>
    <w:rsid w:val="00CE2552"/>
    <w:rsid w:val="00CE26B0"/>
    <w:rsid w:val="00CE27A7"/>
    <w:rsid w:val="00CE2B79"/>
    <w:rsid w:val="00CE33AB"/>
    <w:rsid w:val="00CE350C"/>
    <w:rsid w:val="00CE393D"/>
    <w:rsid w:val="00CE3C2F"/>
    <w:rsid w:val="00CE3C61"/>
    <w:rsid w:val="00CE3E53"/>
    <w:rsid w:val="00CE3EDF"/>
    <w:rsid w:val="00CE4283"/>
    <w:rsid w:val="00CE4375"/>
    <w:rsid w:val="00CE464A"/>
    <w:rsid w:val="00CE4963"/>
    <w:rsid w:val="00CE4D97"/>
    <w:rsid w:val="00CE5069"/>
    <w:rsid w:val="00CE51E1"/>
    <w:rsid w:val="00CE5226"/>
    <w:rsid w:val="00CE543D"/>
    <w:rsid w:val="00CE56F6"/>
    <w:rsid w:val="00CE5A39"/>
    <w:rsid w:val="00CE5CDB"/>
    <w:rsid w:val="00CE5DAD"/>
    <w:rsid w:val="00CE69FA"/>
    <w:rsid w:val="00CE74CD"/>
    <w:rsid w:val="00CE75EA"/>
    <w:rsid w:val="00CF04B0"/>
    <w:rsid w:val="00CF054F"/>
    <w:rsid w:val="00CF0AD5"/>
    <w:rsid w:val="00CF0D03"/>
    <w:rsid w:val="00CF106D"/>
    <w:rsid w:val="00CF1F16"/>
    <w:rsid w:val="00CF2BA0"/>
    <w:rsid w:val="00CF3CFC"/>
    <w:rsid w:val="00CF3DB4"/>
    <w:rsid w:val="00CF421A"/>
    <w:rsid w:val="00CF4A97"/>
    <w:rsid w:val="00CF4BF2"/>
    <w:rsid w:val="00CF523C"/>
    <w:rsid w:val="00CF556D"/>
    <w:rsid w:val="00CF5F66"/>
    <w:rsid w:val="00CF6047"/>
    <w:rsid w:val="00CF6089"/>
    <w:rsid w:val="00CF6C25"/>
    <w:rsid w:val="00CF6EFF"/>
    <w:rsid w:val="00CF75FC"/>
    <w:rsid w:val="00CF76FB"/>
    <w:rsid w:val="00D004BA"/>
    <w:rsid w:val="00D00AFE"/>
    <w:rsid w:val="00D00EB5"/>
    <w:rsid w:val="00D00F48"/>
    <w:rsid w:val="00D00F54"/>
    <w:rsid w:val="00D01014"/>
    <w:rsid w:val="00D018B7"/>
    <w:rsid w:val="00D019B7"/>
    <w:rsid w:val="00D01BFD"/>
    <w:rsid w:val="00D02290"/>
    <w:rsid w:val="00D023B3"/>
    <w:rsid w:val="00D023DB"/>
    <w:rsid w:val="00D027F5"/>
    <w:rsid w:val="00D02A8E"/>
    <w:rsid w:val="00D02B18"/>
    <w:rsid w:val="00D02E0A"/>
    <w:rsid w:val="00D0357C"/>
    <w:rsid w:val="00D037BD"/>
    <w:rsid w:val="00D03918"/>
    <w:rsid w:val="00D03976"/>
    <w:rsid w:val="00D043BB"/>
    <w:rsid w:val="00D044D6"/>
    <w:rsid w:val="00D04939"/>
    <w:rsid w:val="00D04F90"/>
    <w:rsid w:val="00D05482"/>
    <w:rsid w:val="00D05699"/>
    <w:rsid w:val="00D05D1F"/>
    <w:rsid w:val="00D05FD8"/>
    <w:rsid w:val="00D0619A"/>
    <w:rsid w:val="00D06485"/>
    <w:rsid w:val="00D069F3"/>
    <w:rsid w:val="00D07279"/>
    <w:rsid w:val="00D075FE"/>
    <w:rsid w:val="00D10AE6"/>
    <w:rsid w:val="00D10B36"/>
    <w:rsid w:val="00D10CF4"/>
    <w:rsid w:val="00D10D35"/>
    <w:rsid w:val="00D1141C"/>
    <w:rsid w:val="00D117E2"/>
    <w:rsid w:val="00D1184F"/>
    <w:rsid w:val="00D11B46"/>
    <w:rsid w:val="00D11BAA"/>
    <w:rsid w:val="00D12080"/>
    <w:rsid w:val="00D129E9"/>
    <w:rsid w:val="00D130E0"/>
    <w:rsid w:val="00D134C0"/>
    <w:rsid w:val="00D138A8"/>
    <w:rsid w:val="00D1429A"/>
    <w:rsid w:val="00D1450B"/>
    <w:rsid w:val="00D14689"/>
    <w:rsid w:val="00D14A1F"/>
    <w:rsid w:val="00D15266"/>
    <w:rsid w:val="00D1529F"/>
    <w:rsid w:val="00D15ABF"/>
    <w:rsid w:val="00D15DD7"/>
    <w:rsid w:val="00D163B4"/>
    <w:rsid w:val="00D16607"/>
    <w:rsid w:val="00D167B4"/>
    <w:rsid w:val="00D176A1"/>
    <w:rsid w:val="00D20023"/>
    <w:rsid w:val="00D203A3"/>
    <w:rsid w:val="00D208CB"/>
    <w:rsid w:val="00D20DE5"/>
    <w:rsid w:val="00D20DFF"/>
    <w:rsid w:val="00D20E23"/>
    <w:rsid w:val="00D213EF"/>
    <w:rsid w:val="00D221F0"/>
    <w:rsid w:val="00D2288B"/>
    <w:rsid w:val="00D22CAD"/>
    <w:rsid w:val="00D233DE"/>
    <w:rsid w:val="00D24279"/>
    <w:rsid w:val="00D242AE"/>
    <w:rsid w:val="00D242C4"/>
    <w:rsid w:val="00D24A08"/>
    <w:rsid w:val="00D24E33"/>
    <w:rsid w:val="00D25066"/>
    <w:rsid w:val="00D250A9"/>
    <w:rsid w:val="00D252FB"/>
    <w:rsid w:val="00D253DB"/>
    <w:rsid w:val="00D25AAE"/>
    <w:rsid w:val="00D25BA7"/>
    <w:rsid w:val="00D25F96"/>
    <w:rsid w:val="00D26325"/>
    <w:rsid w:val="00D26602"/>
    <w:rsid w:val="00D267DB"/>
    <w:rsid w:val="00D269EF"/>
    <w:rsid w:val="00D26A4F"/>
    <w:rsid w:val="00D26A70"/>
    <w:rsid w:val="00D26FAE"/>
    <w:rsid w:val="00D2742A"/>
    <w:rsid w:val="00D2744C"/>
    <w:rsid w:val="00D274C3"/>
    <w:rsid w:val="00D27C39"/>
    <w:rsid w:val="00D27DE5"/>
    <w:rsid w:val="00D27F1A"/>
    <w:rsid w:val="00D27F32"/>
    <w:rsid w:val="00D300A5"/>
    <w:rsid w:val="00D30215"/>
    <w:rsid w:val="00D3038E"/>
    <w:rsid w:val="00D305D6"/>
    <w:rsid w:val="00D3070A"/>
    <w:rsid w:val="00D30744"/>
    <w:rsid w:val="00D30796"/>
    <w:rsid w:val="00D30868"/>
    <w:rsid w:val="00D30952"/>
    <w:rsid w:val="00D309B1"/>
    <w:rsid w:val="00D30AB3"/>
    <w:rsid w:val="00D3156A"/>
    <w:rsid w:val="00D31B52"/>
    <w:rsid w:val="00D3204D"/>
    <w:rsid w:val="00D320A7"/>
    <w:rsid w:val="00D3224B"/>
    <w:rsid w:val="00D32715"/>
    <w:rsid w:val="00D32BF9"/>
    <w:rsid w:val="00D32C08"/>
    <w:rsid w:val="00D3409E"/>
    <w:rsid w:val="00D3433F"/>
    <w:rsid w:val="00D3493F"/>
    <w:rsid w:val="00D34D07"/>
    <w:rsid w:val="00D34D56"/>
    <w:rsid w:val="00D35A4F"/>
    <w:rsid w:val="00D35E2F"/>
    <w:rsid w:val="00D35EEA"/>
    <w:rsid w:val="00D36849"/>
    <w:rsid w:val="00D37780"/>
    <w:rsid w:val="00D37A01"/>
    <w:rsid w:val="00D37CA5"/>
    <w:rsid w:val="00D37E94"/>
    <w:rsid w:val="00D405DA"/>
    <w:rsid w:val="00D40B62"/>
    <w:rsid w:val="00D40C47"/>
    <w:rsid w:val="00D41836"/>
    <w:rsid w:val="00D41D07"/>
    <w:rsid w:val="00D41EE1"/>
    <w:rsid w:val="00D423F7"/>
    <w:rsid w:val="00D424AA"/>
    <w:rsid w:val="00D42779"/>
    <w:rsid w:val="00D42DA0"/>
    <w:rsid w:val="00D4333D"/>
    <w:rsid w:val="00D437E5"/>
    <w:rsid w:val="00D44BBD"/>
    <w:rsid w:val="00D44C08"/>
    <w:rsid w:val="00D45159"/>
    <w:rsid w:val="00D45639"/>
    <w:rsid w:val="00D45FC1"/>
    <w:rsid w:val="00D46D4F"/>
    <w:rsid w:val="00D46F2A"/>
    <w:rsid w:val="00D47423"/>
    <w:rsid w:val="00D47FE7"/>
    <w:rsid w:val="00D51441"/>
    <w:rsid w:val="00D51482"/>
    <w:rsid w:val="00D519AF"/>
    <w:rsid w:val="00D51D5D"/>
    <w:rsid w:val="00D52025"/>
    <w:rsid w:val="00D52319"/>
    <w:rsid w:val="00D52585"/>
    <w:rsid w:val="00D52638"/>
    <w:rsid w:val="00D52670"/>
    <w:rsid w:val="00D526C5"/>
    <w:rsid w:val="00D52916"/>
    <w:rsid w:val="00D52A95"/>
    <w:rsid w:val="00D52ABE"/>
    <w:rsid w:val="00D5364A"/>
    <w:rsid w:val="00D53BEC"/>
    <w:rsid w:val="00D54087"/>
    <w:rsid w:val="00D54E98"/>
    <w:rsid w:val="00D550CE"/>
    <w:rsid w:val="00D55540"/>
    <w:rsid w:val="00D555C0"/>
    <w:rsid w:val="00D5569E"/>
    <w:rsid w:val="00D5644C"/>
    <w:rsid w:val="00D5652E"/>
    <w:rsid w:val="00D56C2A"/>
    <w:rsid w:val="00D571C6"/>
    <w:rsid w:val="00D5720E"/>
    <w:rsid w:val="00D5771A"/>
    <w:rsid w:val="00D57AB2"/>
    <w:rsid w:val="00D60422"/>
    <w:rsid w:val="00D6047E"/>
    <w:rsid w:val="00D60662"/>
    <w:rsid w:val="00D60B7E"/>
    <w:rsid w:val="00D60CAC"/>
    <w:rsid w:val="00D61015"/>
    <w:rsid w:val="00D612CD"/>
    <w:rsid w:val="00D61386"/>
    <w:rsid w:val="00D61C17"/>
    <w:rsid w:val="00D62091"/>
    <w:rsid w:val="00D62438"/>
    <w:rsid w:val="00D62B2E"/>
    <w:rsid w:val="00D62D8B"/>
    <w:rsid w:val="00D62F64"/>
    <w:rsid w:val="00D635C2"/>
    <w:rsid w:val="00D635F7"/>
    <w:rsid w:val="00D63E27"/>
    <w:rsid w:val="00D6405E"/>
    <w:rsid w:val="00D64551"/>
    <w:rsid w:val="00D64594"/>
    <w:rsid w:val="00D650DE"/>
    <w:rsid w:val="00D6583D"/>
    <w:rsid w:val="00D65AB0"/>
    <w:rsid w:val="00D65E40"/>
    <w:rsid w:val="00D660FC"/>
    <w:rsid w:val="00D6633F"/>
    <w:rsid w:val="00D664C6"/>
    <w:rsid w:val="00D668F3"/>
    <w:rsid w:val="00D66AE4"/>
    <w:rsid w:val="00D678B2"/>
    <w:rsid w:val="00D67AB9"/>
    <w:rsid w:val="00D67FB3"/>
    <w:rsid w:val="00D70660"/>
    <w:rsid w:val="00D70A5B"/>
    <w:rsid w:val="00D712B0"/>
    <w:rsid w:val="00D713DA"/>
    <w:rsid w:val="00D716BA"/>
    <w:rsid w:val="00D717B4"/>
    <w:rsid w:val="00D727C2"/>
    <w:rsid w:val="00D72D95"/>
    <w:rsid w:val="00D730A6"/>
    <w:rsid w:val="00D733A2"/>
    <w:rsid w:val="00D735DF"/>
    <w:rsid w:val="00D738FE"/>
    <w:rsid w:val="00D73AAE"/>
    <w:rsid w:val="00D7470C"/>
    <w:rsid w:val="00D74BC5"/>
    <w:rsid w:val="00D74FD2"/>
    <w:rsid w:val="00D750F5"/>
    <w:rsid w:val="00D752AF"/>
    <w:rsid w:val="00D7567E"/>
    <w:rsid w:val="00D758E8"/>
    <w:rsid w:val="00D75C7C"/>
    <w:rsid w:val="00D7601B"/>
    <w:rsid w:val="00D76AD8"/>
    <w:rsid w:val="00D76B9D"/>
    <w:rsid w:val="00D76D17"/>
    <w:rsid w:val="00D77020"/>
    <w:rsid w:val="00D770EB"/>
    <w:rsid w:val="00D774F1"/>
    <w:rsid w:val="00D7752C"/>
    <w:rsid w:val="00D7799D"/>
    <w:rsid w:val="00D77C47"/>
    <w:rsid w:val="00D80261"/>
    <w:rsid w:val="00D80D75"/>
    <w:rsid w:val="00D810E8"/>
    <w:rsid w:val="00D8153D"/>
    <w:rsid w:val="00D823B3"/>
    <w:rsid w:val="00D828A3"/>
    <w:rsid w:val="00D82B31"/>
    <w:rsid w:val="00D82D53"/>
    <w:rsid w:val="00D8307E"/>
    <w:rsid w:val="00D8340C"/>
    <w:rsid w:val="00D83791"/>
    <w:rsid w:val="00D83B12"/>
    <w:rsid w:val="00D83C94"/>
    <w:rsid w:val="00D8400D"/>
    <w:rsid w:val="00D84164"/>
    <w:rsid w:val="00D84351"/>
    <w:rsid w:val="00D849AC"/>
    <w:rsid w:val="00D84E12"/>
    <w:rsid w:val="00D85320"/>
    <w:rsid w:val="00D857D8"/>
    <w:rsid w:val="00D85B02"/>
    <w:rsid w:val="00D863FC"/>
    <w:rsid w:val="00D870A9"/>
    <w:rsid w:val="00D87411"/>
    <w:rsid w:val="00D877D0"/>
    <w:rsid w:val="00D8785E"/>
    <w:rsid w:val="00D87C46"/>
    <w:rsid w:val="00D90115"/>
    <w:rsid w:val="00D901AE"/>
    <w:rsid w:val="00D9069F"/>
    <w:rsid w:val="00D90E46"/>
    <w:rsid w:val="00D90EEA"/>
    <w:rsid w:val="00D9110E"/>
    <w:rsid w:val="00D91C00"/>
    <w:rsid w:val="00D9226A"/>
    <w:rsid w:val="00D9263A"/>
    <w:rsid w:val="00D92AA1"/>
    <w:rsid w:val="00D93C12"/>
    <w:rsid w:val="00D93FC5"/>
    <w:rsid w:val="00D94F19"/>
    <w:rsid w:val="00D95032"/>
    <w:rsid w:val="00D956C9"/>
    <w:rsid w:val="00D96EE0"/>
    <w:rsid w:val="00D97C50"/>
    <w:rsid w:val="00D97F09"/>
    <w:rsid w:val="00DA04CE"/>
    <w:rsid w:val="00DA0620"/>
    <w:rsid w:val="00DA0A91"/>
    <w:rsid w:val="00DA1959"/>
    <w:rsid w:val="00DA1EC4"/>
    <w:rsid w:val="00DA277B"/>
    <w:rsid w:val="00DA2789"/>
    <w:rsid w:val="00DA2823"/>
    <w:rsid w:val="00DA323D"/>
    <w:rsid w:val="00DA3F28"/>
    <w:rsid w:val="00DA3F39"/>
    <w:rsid w:val="00DA49E0"/>
    <w:rsid w:val="00DA4E4D"/>
    <w:rsid w:val="00DA51B8"/>
    <w:rsid w:val="00DA5DD9"/>
    <w:rsid w:val="00DA6267"/>
    <w:rsid w:val="00DA64B3"/>
    <w:rsid w:val="00DA6F57"/>
    <w:rsid w:val="00DA7520"/>
    <w:rsid w:val="00DA7C37"/>
    <w:rsid w:val="00DA7D26"/>
    <w:rsid w:val="00DA7FF1"/>
    <w:rsid w:val="00DB0321"/>
    <w:rsid w:val="00DB04A4"/>
    <w:rsid w:val="00DB102B"/>
    <w:rsid w:val="00DB1A60"/>
    <w:rsid w:val="00DB1BA3"/>
    <w:rsid w:val="00DB210C"/>
    <w:rsid w:val="00DB2716"/>
    <w:rsid w:val="00DB2D8A"/>
    <w:rsid w:val="00DB3220"/>
    <w:rsid w:val="00DB326C"/>
    <w:rsid w:val="00DB3D54"/>
    <w:rsid w:val="00DB3EFE"/>
    <w:rsid w:val="00DB40CE"/>
    <w:rsid w:val="00DB477A"/>
    <w:rsid w:val="00DB4A6C"/>
    <w:rsid w:val="00DB4B3B"/>
    <w:rsid w:val="00DB5225"/>
    <w:rsid w:val="00DB5A00"/>
    <w:rsid w:val="00DB5C2A"/>
    <w:rsid w:val="00DB5DC9"/>
    <w:rsid w:val="00DB5E2F"/>
    <w:rsid w:val="00DB686D"/>
    <w:rsid w:val="00DB6A16"/>
    <w:rsid w:val="00DB6D06"/>
    <w:rsid w:val="00DB6FE4"/>
    <w:rsid w:val="00DB7328"/>
    <w:rsid w:val="00DB7623"/>
    <w:rsid w:val="00DB79D0"/>
    <w:rsid w:val="00DB7A78"/>
    <w:rsid w:val="00DB7B79"/>
    <w:rsid w:val="00DC00B3"/>
    <w:rsid w:val="00DC0123"/>
    <w:rsid w:val="00DC133E"/>
    <w:rsid w:val="00DC1797"/>
    <w:rsid w:val="00DC1886"/>
    <w:rsid w:val="00DC2B99"/>
    <w:rsid w:val="00DC35D5"/>
    <w:rsid w:val="00DC3768"/>
    <w:rsid w:val="00DC3868"/>
    <w:rsid w:val="00DC4691"/>
    <w:rsid w:val="00DC4701"/>
    <w:rsid w:val="00DC4778"/>
    <w:rsid w:val="00DC557E"/>
    <w:rsid w:val="00DC59B0"/>
    <w:rsid w:val="00DC5A19"/>
    <w:rsid w:val="00DC5C6A"/>
    <w:rsid w:val="00DC5D23"/>
    <w:rsid w:val="00DC6DD8"/>
    <w:rsid w:val="00DC7245"/>
    <w:rsid w:val="00DC7305"/>
    <w:rsid w:val="00DC76CB"/>
    <w:rsid w:val="00DC7A4A"/>
    <w:rsid w:val="00DD033B"/>
    <w:rsid w:val="00DD0822"/>
    <w:rsid w:val="00DD0BBF"/>
    <w:rsid w:val="00DD0EBF"/>
    <w:rsid w:val="00DD1334"/>
    <w:rsid w:val="00DD1C74"/>
    <w:rsid w:val="00DD1CBA"/>
    <w:rsid w:val="00DD1F97"/>
    <w:rsid w:val="00DD36C2"/>
    <w:rsid w:val="00DD3752"/>
    <w:rsid w:val="00DD387F"/>
    <w:rsid w:val="00DD394E"/>
    <w:rsid w:val="00DD3F4E"/>
    <w:rsid w:val="00DD4305"/>
    <w:rsid w:val="00DD473D"/>
    <w:rsid w:val="00DD4B79"/>
    <w:rsid w:val="00DD4B95"/>
    <w:rsid w:val="00DD4C8F"/>
    <w:rsid w:val="00DD4C96"/>
    <w:rsid w:val="00DD4D45"/>
    <w:rsid w:val="00DD4F1A"/>
    <w:rsid w:val="00DD5592"/>
    <w:rsid w:val="00DD56D1"/>
    <w:rsid w:val="00DD6C85"/>
    <w:rsid w:val="00DD6DB1"/>
    <w:rsid w:val="00DD73EB"/>
    <w:rsid w:val="00DD7501"/>
    <w:rsid w:val="00DD7BBD"/>
    <w:rsid w:val="00DD7DDA"/>
    <w:rsid w:val="00DE0006"/>
    <w:rsid w:val="00DE0E36"/>
    <w:rsid w:val="00DE0ECA"/>
    <w:rsid w:val="00DE1041"/>
    <w:rsid w:val="00DE1D89"/>
    <w:rsid w:val="00DE20A5"/>
    <w:rsid w:val="00DE267D"/>
    <w:rsid w:val="00DE3F60"/>
    <w:rsid w:val="00DE43C8"/>
    <w:rsid w:val="00DE447D"/>
    <w:rsid w:val="00DE4DBA"/>
    <w:rsid w:val="00DE50D1"/>
    <w:rsid w:val="00DE5183"/>
    <w:rsid w:val="00DE519A"/>
    <w:rsid w:val="00DE5891"/>
    <w:rsid w:val="00DE6880"/>
    <w:rsid w:val="00DE69E9"/>
    <w:rsid w:val="00DE6A54"/>
    <w:rsid w:val="00DE6DB9"/>
    <w:rsid w:val="00DE77F1"/>
    <w:rsid w:val="00DE7D0E"/>
    <w:rsid w:val="00DF014D"/>
    <w:rsid w:val="00DF046A"/>
    <w:rsid w:val="00DF047A"/>
    <w:rsid w:val="00DF08FD"/>
    <w:rsid w:val="00DF09E1"/>
    <w:rsid w:val="00DF0DCC"/>
    <w:rsid w:val="00DF0FA8"/>
    <w:rsid w:val="00DF1458"/>
    <w:rsid w:val="00DF1746"/>
    <w:rsid w:val="00DF2377"/>
    <w:rsid w:val="00DF2C1F"/>
    <w:rsid w:val="00DF2CC9"/>
    <w:rsid w:val="00DF3047"/>
    <w:rsid w:val="00DF313E"/>
    <w:rsid w:val="00DF32CD"/>
    <w:rsid w:val="00DF3799"/>
    <w:rsid w:val="00DF3889"/>
    <w:rsid w:val="00DF3DCB"/>
    <w:rsid w:val="00DF4620"/>
    <w:rsid w:val="00DF4A15"/>
    <w:rsid w:val="00DF4FBC"/>
    <w:rsid w:val="00DF5191"/>
    <w:rsid w:val="00DF51B4"/>
    <w:rsid w:val="00DF53DD"/>
    <w:rsid w:val="00DF57CE"/>
    <w:rsid w:val="00DF5E5D"/>
    <w:rsid w:val="00DF652C"/>
    <w:rsid w:val="00DF6620"/>
    <w:rsid w:val="00DF6627"/>
    <w:rsid w:val="00DF67B5"/>
    <w:rsid w:val="00DF6E7F"/>
    <w:rsid w:val="00DF6E83"/>
    <w:rsid w:val="00DF7000"/>
    <w:rsid w:val="00DF703E"/>
    <w:rsid w:val="00DF75D0"/>
    <w:rsid w:val="00DF7695"/>
    <w:rsid w:val="00DF7C06"/>
    <w:rsid w:val="00E008BD"/>
    <w:rsid w:val="00E00BC5"/>
    <w:rsid w:val="00E00CFC"/>
    <w:rsid w:val="00E01025"/>
    <w:rsid w:val="00E011DF"/>
    <w:rsid w:val="00E014CF"/>
    <w:rsid w:val="00E01627"/>
    <w:rsid w:val="00E01B0F"/>
    <w:rsid w:val="00E01D36"/>
    <w:rsid w:val="00E029DB"/>
    <w:rsid w:val="00E02DD1"/>
    <w:rsid w:val="00E03265"/>
    <w:rsid w:val="00E03529"/>
    <w:rsid w:val="00E03C68"/>
    <w:rsid w:val="00E03F42"/>
    <w:rsid w:val="00E04189"/>
    <w:rsid w:val="00E0428D"/>
    <w:rsid w:val="00E04423"/>
    <w:rsid w:val="00E04E81"/>
    <w:rsid w:val="00E05136"/>
    <w:rsid w:val="00E05573"/>
    <w:rsid w:val="00E05A3B"/>
    <w:rsid w:val="00E05C50"/>
    <w:rsid w:val="00E06117"/>
    <w:rsid w:val="00E062BA"/>
    <w:rsid w:val="00E065BC"/>
    <w:rsid w:val="00E06722"/>
    <w:rsid w:val="00E069CA"/>
    <w:rsid w:val="00E06B1E"/>
    <w:rsid w:val="00E06C21"/>
    <w:rsid w:val="00E074A1"/>
    <w:rsid w:val="00E07BA9"/>
    <w:rsid w:val="00E103C2"/>
    <w:rsid w:val="00E10684"/>
    <w:rsid w:val="00E10BEA"/>
    <w:rsid w:val="00E11837"/>
    <w:rsid w:val="00E119EF"/>
    <w:rsid w:val="00E11ADD"/>
    <w:rsid w:val="00E11DBE"/>
    <w:rsid w:val="00E12E66"/>
    <w:rsid w:val="00E137B8"/>
    <w:rsid w:val="00E13FF2"/>
    <w:rsid w:val="00E1426A"/>
    <w:rsid w:val="00E146F8"/>
    <w:rsid w:val="00E15A1A"/>
    <w:rsid w:val="00E15D5F"/>
    <w:rsid w:val="00E1629C"/>
    <w:rsid w:val="00E164BE"/>
    <w:rsid w:val="00E17125"/>
    <w:rsid w:val="00E1730A"/>
    <w:rsid w:val="00E17674"/>
    <w:rsid w:val="00E17BC5"/>
    <w:rsid w:val="00E17BCC"/>
    <w:rsid w:val="00E207E8"/>
    <w:rsid w:val="00E20A3A"/>
    <w:rsid w:val="00E2127E"/>
    <w:rsid w:val="00E218F3"/>
    <w:rsid w:val="00E21F28"/>
    <w:rsid w:val="00E22B1E"/>
    <w:rsid w:val="00E22EDD"/>
    <w:rsid w:val="00E2352B"/>
    <w:rsid w:val="00E23895"/>
    <w:rsid w:val="00E23C71"/>
    <w:rsid w:val="00E24983"/>
    <w:rsid w:val="00E24CF6"/>
    <w:rsid w:val="00E259E1"/>
    <w:rsid w:val="00E25A16"/>
    <w:rsid w:val="00E25A6B"/>
    <w:rsid w:val="00E25B86"/>
    <w:rsid w:val="00E25BA4"/>
    <w:rsid w:val="00E261B0"/>
    <w:rsid w:val="00E26646"/>
    <w:rsid w:val="00E2689A"/>
    <w:rsid w:val="00E268C7"/>
    <w:rsid w:val="00E26D36"/>
    <w:rsid w:val="00E26FFE"/>
    <w:rsid w:val="00E27057"/>
    <w:rsid w:val="00E27655"/>
    <w:rsid w:val="00E27749"/>
    <w:rsid w:val="00E27815"/>
    <w:rsid w:val="00E27D14"/>
    <w:rsid w:val="00E27D16"/>
    <w:rsid w:val="00E27EA4"/>
    <w:rsid w:val="00E30587"/>
    <w:rsid w:val="00E30C2C"/>
    <w:rsid w:val="00E30C55"/>
    <w:rsid w:val="00E31400"/>
    <w:rsid w:val="00E3149E"/>
    <w:rsid w:val="00E3167E"/>
    <w:rsid w:val="00E31771"/>
    <w:rsid w:val="00E317BA"/>
    <w:rsid w:val="00E31813"/>
    <w:rsid w:val="00E318F1"/>
    <w:rsid w:val="00E31FAF"/>
    <w:rsid w:val="00E32301"/>
    <w:rsid w:val="00E323C0"/>
    <w:rsid w:val="00E32A86"/>
    <w:rsid w:val="00E32E6F"/>
    <w:rsid w:val="00E33796"/>
    <w:rsid w:val="00E33BF2"/>
    <w:rsid w:val="00E33C0C"/>
    <w:rsid w:val="00E33FB7"/>
    <w:rsid w:val="00E34088"/>
    <w:rsid w:val="00E342F4"/>
    <w:rsid w:val="00E34E83"/>
    <w:rsid w:val="00E35243"/>
    <w:rsid w:val="00E3601C"/>
    <w:rsid w:val="00E3627C"/>
    <w:rsid w:val="00E36914"/>
    <w:rsid w:val="00E36966"/>
    <w:rsid w:val="00E36B75"/>
    <w:rsid w:val="00E37932"/>
    <w:rsid w:val="00E37B85"/>
    <w:rsid w:val="00E37CA9"/>
    <w:rsid w:val="00E40193"/>
    <w:rsid w:val="00E4041E"/>
    <w:rsid w:val="00E40B34"/>
    <w:rsid w:val="00E40FB4"/>
    <w:rsid w:val="00E414AC"/>
    <w:rsid w:val="00E416E2"/>
    <w:rsid w:val="00E41AC9"/>
    <w:rsid w:val="00E41DE0"/>
    <w:rsid w:val="00E41EA4"/>
    <w:rsid w:val="00E421A8"/>
    <w:rsid w:val="00E423FA"/>
    <w:rsid w:val="00E4282A"/>
    <w:rsid w:val="00E42940"/>
    <w:rsid w:val="00E42BB7"/>
    <w:rsid w:val="00E43B1A"/>
    <w:rsid w:val="00E43CC6"/>
    <w:rsid w:val="00E44072"/>
    <w:rsid w:val="00E449AE"/>
    <w:rsid w:val="00E44A24"/>
    <w:rsid w:val="00E45A41"/>
    <w:rsid w:val="00E45E2B"/>
    <w:rsid w:val="00E45FAC"/>
    <w:rsid w:val="00E46A1E"/>
    <w:rsid w:val="00E47337"/>
    <w:rsid w:val="00E47490"/>
    <w:rsid w:val="00E477A7"/>
    <w:rsid w:val="00E4781F"/>
    <w:rsid w:val="00E505EA"/>
    <w:rsid w:val="00E5071C"/>
    <w:rsid w:val="00E5091C"/>
    <w:rsid w:val="00E50D8A"/>
    <w:rsid w:val="00E510E2"/>
    <w:rsid w:val="00E511E2"/>
    <w:rsid w:val="00E51427"/>
    <w:rsid w:val="00E51EB1"/>
    <w:rsid w:val="00E5203B"/>
    <w:rsid w:val="00E52454"/>
    <w:rsid w:val="00E5260C"/>
    <w:rsid w:val="00E5262C"/>
    <w:rsid w:val="00E52845"/>
    <w:rsid w:val="00E52A66"/>
    <w:rsid w:val="00E53705"/>
    <w:rsid w:val="00E5491E"/>
    <w:rsid w:val="00E54B22"/>
    <w:rsid w:val="00E54BE9"/>
    <w:rsid w:val="00E54C23"/>
    <w:rsid w:val="00E54C6D"/>
    <w:rsid w:val="00E55800"/>
    <w:rsid w:val="00E558D5"/>
    <w:rsid w:val="00E55A58"/>
    <w:rsid w:val="00E55D0B"/>
    <w:rsid w:val="00E56645"/>
    <w:rsid w:val="00E56B15"/>
    <w:rsid w:val="00E57706"/>
    <w:rsid w:val="00E57D29"/>
    <w:rsid w:val="00E57E4A"/>
    <w:rsid w:val="00E602A1"/>
    <w:rsid w:val="00E60D8E"/>
    <w:rsid w:val="00E60FFB"/>
    <w:rsid w:val="00E61191"/>
    <w:rsid w:val="00E612C8"/>
    <w:rsid w:val="00E61499"/>
    <w:rsid w:val="00E61832"/>
    <w:rsid w:val="00E61E64"/>
    <w:rsid w:val="00E61ED3"/>
    <w:rsid w:val="00E6208A"/>
    <w:rsid w:val="00E620E8"/>
    <w:rsid w:val="00E62372"/>
    <w:rsid w:val="00E62A89"/>
    <w:rsid w:val="00E62B41"/>
    <w:rsid w:val="00E62D49"/>
    <w:rsid w:val="00E63216"/>
    <w:rsid w:val="00E632B6"/>
    <w:rsid w:val="00E6338A"/>
    <w:rsid w:val="00E6388B"/>
    <w:rsid w:val="00E6397E"/>
    <w:rsid w:val="00E63BA7"/>
    <w:rsid w:val="00E63C14"/>
    <w:rsid w:val="00E64439"/>
    <w:rsid w:val="00E64CF5"/>
    <w:rsid w:val="00E651CA"/>
    <w:rsid w:val="00E6553E"/>
    <w:rsid w:val="00E656CE"/>
    <w:rsid w:val="00E65790"/>
    <w:rsid w:val="00E65ABA"/>
    <w:rsid w:val="00E65FB1"/>
    <w:rsid w:val="00E66111"/>
    <w:rsid w:val="00E662A1"/>
    <w:rsid w:val="00E66A69"/>
    <w:rsid w:val="00E66CD1"/>
    <w:rsid w:val="00E66DFB"/>
    <w:rsid w:val="00E66FD3"/>
    <w:rsid w:val="00E673BC"/>
    <w:rsid w:val="00E70182"/>
    <w:rsid w:val="00E7051D"/>
    <w:rsid w:val="00E70A11"/>
    <w:rsid w:val="00E70C38"/>
    <w:rsid w:val="00E70D9F"/>
    <w:rsid w:val="00E7129D"/>
    <w:rsid w:val="00E7138F"/>
    <w:rsid w:val="00E72024"/>
    <w:rsid w:val="00E72460"/>
    <w:rsid w:val="00E724AE"/>
    <w:rsid w:val="00E727E7"/>
    <w:rsid w:val="00E728CC"/>
    <w:rsid w:val="00E72E47"/>
    <w:rsid w:val="00E72F1B"/>
    <w:rsid w:val="00E7305B"/>
    <w:rsid w:val="00E73295"/>
    <w:rsid w:val="00E7353B"/>
    <w:rsid w:val="00E737A2"/>
    <w:rsid w:val="00E73D29"/>
    <w:rsid w:val="00E74452"/>
    <w:rsid w:val="00E749CF"/>
    <w:rsid w:val="00E74A8C"/>
    <w:rsid w:val="00E74C5C"/>
    <w:rsid w:val="00E75D5C"/>
    <w:rsid w:val="00E75F06"/>
    <w:rsid w:val="00E766F0"/>
    <w:rsid w:val="00E76811"/>
    <w:rsid w:val="00E76E14"/>
    <w:rsid w:val="00E76F96"/>
    <w:rsid w:val="00E77425"/>
    <w:rsid w:val="00E77616"/>
    <w:rsid w:val="00E809D6"/>
    <w:rsid w:val="00E814E6"/>
    <w:rsid w:val="00E8152C"/>
    <w:rsid w:val="00E817B0"/>
    <w:rsid w:val="00E817D4"/>
    <w:rsid w:val="00E8184E"/>
    <w:rsid w:val="00E8196C"/>
    <w:rsid w:val="00E81A79"/>
    <w:rsid w:val="00E81BDE"/>
    <w:rsid w:val="00E81CE5"/>
    <w:rsid w:val="00E81EC1"/>
    <w:rsid w:val="00E8221D"/>
    <w:rsid w:val="00E822A1"/>
    <w:rsid w:val="00E83319"/>
    <w:rsid w:val="00E833EA"/>
    <w:rsid w:val="00E835D3"/>
    <w:rsid w:val="00E835E7"/>
    <w:rsid w:val="00E839FD"/>
    <w:rsid w:val="00E83B9F"/>
    <w:rsid w:val="00E83D96"/>
    <w:rsid w:val="00E84B36"/>
    <w:rsid w:val="00E8525B"/>
    <w:rsid w:val="00E856E9"/>
    <w:rsid w:val="00E858DB"/>
    <w:rsid w:val="00E85BD6"/>
    <w:rsid w:val="00E86A9F"/>
    <w:rsid w:val="00E86C8E"/>
    <w:rsid w:val="00E87450"/>
    <w:rsid w:val="00E874A3"/>
    <w:rsid w:val="00E875B8"/>
    <w:rsid w:val="00E87DD8"/>
    <w:rsid w:val="00E91B55"/>
    <w:rsid w:val="00E91BF1"/>
    <w:rsid w:val="00E92012"/>
    <w:rsid w:val="00E92A4E"/>
    <w:rsid w:val="00E92D54"/>
    <w:rsid w:val="00E92DBC"/>
    <w:rsid w:val="00E92FF8"/>
    <w:rsid w:val="00E931CE"/>
    <w:rsid w:val="00E93A26"/>
    <w:rsid w:val="00E93B7E"/>
    <w:rsid w:val="00E9408A"/>
    <w:rsid w:val="00E942B3"/>
    <w:rsid w:val="00E94740"/>
    <w:rsid w:val="00E94842"/>
    <w:rsid w:val="00E95321"/>
    <w:rsid w:val="00E9564A"/>
    <w:rsid w:val="00E956B8"/>
    <w:rsid w:val="00E95A0F"/>
    <w:rsid w:val="00E95B70"/>
    <w:rsid w:val="00E95E32"/>
    <w:rsid w:val="00E96C45"/>
    <w:rsid w:val="00E96CA6"/>
    <w:rsid w:val="00E9741E"/>
    <w:rsid w:val="00E978A1"/>
    <w:rsid w:val="00E97AC3"/>
    <w:rsid w:val="00E97B3F"/>
    <w:rsid w:val="00E97F14"/>
    <w:rsid w:val="00EA0A18"/>
    <w:rsid w:val="00EA1297"/>
    <w:rsid w:val="00EA13BE"/>
    <w:rsid w:val="00EA19C7"/>
    <w:rsid w:val="00EA1E60"/>
    <w:rsid w:val="00EA1EAE"/>
    <w:rsid w:val="00EA29F6"/>
    <w:rsid w:val="00EA33F5"/>
    <w:rsid w:val="00EA3594"/>
    <w:rsid w:val="00EA39C7"/>
    <w:rsid w:val="00EA3A06"/>
    <w:rsid w:val="00EA3D64"/>
    <w:rsid w:val="00EA3DC4"/>
    <w:rsid w:val="00EA3EBB"/>
    <w:rsid w:val="00EA424A"/>
    <w:rsid w:val="00EA495F"/>
    <w:rsid w:val="00EA4992"/>
    <w:rsid w:val="00EA4A42"/>
    <w:rsid w:val="00EA529B"/>
    <w:rsid w:val="00EA5370"/>
    <w:rsid w:val="00EA5706"/>
    <w:rsid w:val="00EA5787"/>
    <w:rsid w:val="00EA5B26"/>
    <w:rsid w:val="00EA5C41"/>
    <w:rsid w:val="00EA5CBA"/>
    <w:rsid w:val="00EA5E63"/>
    <w:rsid w:val="00EA5F29"/>
    <w:rsid w:val="00EA62BE"/>
    <w:rsid w:val="00EA663E"/>
    <w:rsid w:val="00EA6645"/>
    <w:rsid w:val="00EA6A49"/>
    <w:rsid w:val="00EA6B79"/>
    <w:rsid w:val="00EA6D56"/>
    <w:rsid w:val="00EB02B2"/>
    <w:rsid w:val="00EB05CC"/>
    <w:rsid w:val="00EB11A6"/>
    <w:rsid w:val="00EB121F"/>
    <w:rsid w:val="00EB1683"/>
    <w:rsid w:val="00EB1C91"/>
    <w:rsid w:val="00EB1FEC"/>
    <w:rsid w:val="00EB2132"/>
    <w:rsid w:val="00EB2140"/>
    <w:rsid w:val="00EB253A"/>
    <w:rsid w:val="00EB274F"/>
    <w:rsid w:val="00EB2AAE"/>
    <w:rsid w:val="00EB2ABD"/>
    <w:rsid w:val="00EB2CCF"/>
    <w:rsid w:val="00EB2EB8"/>
    <w:rsid w:val="00EB32BC"/>
    <w:rsid w:val="00EB3606"/>
    <w:rsid w:val="00EB37C2"/>
    <w:rsid w:val="00EB3CEC"/>
    <w:rsid w:val="00EB3EE1"/>
    <w:rsid w:val="00EB45B0"/>
    <w:rsid w:val="00EB4798"/>
    <w:rsid w:val="00EB491E"/>
    <w:rsid w:val="00EB4DF7"/>
    <w:rsid w:val="00EB537D"/>
    <w:rsid w:val="00EB55B3"/>
    <w:rsid w:val="00EB57B6"/>
    <w:rsid w:val="00EB57C1"/>
    <w:rsid w:val="00EB5EE4"/>
    <w:rsid w:val="00EB7055"/>
    <w:rsid w:val="00EB705E"/>
    <w:rsid w:val="00EB7176"/>
    <w:rsid w:val="00EB748E"/>
    <w:rsid w:val="00EC08AF"/>
    <w:rsid w:val="00EC0FE6"/>
    <w:rsid w:val="00EC1012"/>
    <w:rsid w:val="00EC11B2"/>
    <w:rsid w:val="00EC13F6"/>
    <w:rsid w:val="00EC1432"/>
    <w:rsid w:val="00EC1550"/>
    <w:rsid w:val="00EC17B1"/>
    <w:rsid w:val="00EC1886"/>
    <w:rsid w:val="00EC191D"/>
    <w:rsid w:val="00EC1BDA"/>
    <w:rsid w:val="00EC27C7"/>
    <w:rsid w:val="00EC281D"/>
    <w:rsid w:val="00EC2971"/>
    <w:rsid w:val="00EC2989"/>
    <w:rsid w:val="00EC2CBC"/>
    <w:rsid w:val="00EC2D3F"/>
    <w:rsid w:val="00EC2FDB"/>
    <w:rsid w:val="00EC313D"/>
    <w:rsid w:val="00EC345A"/>
    <w:rsid w:val="00EC3840"/>
    <w:rsid w:val="00EC399A"/>
    <w:rsid w:val="00EC39B3"/>
    <w:rsid w:val="00EC3F18"/>
    <w:rsid w:val="00EC4203"/>
    <w:rsid w:val="00EC469D"/>
    <w:rsid w:val="00EC485C"/>
    <w:rsid w:val="00EC4A07"/>
    <w:rsid w:val="00EC4BFC"/>
    <w:rsid w:val="00EC4C21"/>
    <w:rsid w:val="00EC607E"/>
    <w:rsid w:val="00EC6718"/>
    <w:rsid w:val="00EC6901"/>
    <w:rsid w:val="00EC6B0A"/>
    <w:rsid w:val="00EC6B35"/>
    <w:rsid w:val="00EC6E81"/>
    <w:rsid w:val="00EC6EB9"/>
    <w:rsid w:val="00EC6F1E"/>
    <w:rsid w:val="00EC7067"/>
    <w:rsid w:val="00EC706F"/>
    <w:rsid w:val="00EC71EA"/>
    <w:rsid w:val="00EC75A8"/>
    <w:rsid w:val="00EC7763"/>
    <w:rsid w:val="00EC7916"/>
    <w:rsid w:val="00EC7AE2"/>
    <w:rsid w:val="00EC7B34"/>
    <w:rsid w:val="00ED0036"/>
    <w:rsid w:val="00ED0077"/>
    <w:rsid w:val="00ED0DAD"/>
    <w:rsid w:val="00ED0F51"/>
    <w:rsid w:val="00ED1DC2"/>
    <w:rsid w:val="00ED1DDB"/>
    <w:rsid w:val="00ED20C7"/>
    <w:rsid w:val="00ED2C12"/>
    <w:rsid w:val="00ED41AB"/>
    <w:rsid w:val="00ED4546"/>
    <w:rsid w:val="00ED4BE3"/>
    <w:rsid w:val="00ED4C60"/>
    <w:rsid w:val="00ED4E66"/>
    <w:rsid w:val="00ED4F19"/>
    <w:rsid w:val="00ED4FA8"/>
    <w:rsid w:val="00ED538F"/>
    <w:rsid w:val="00ED5804"/>
    <w:rsid w:val="00ED5C10"/>
    <w:rsid w:val="00ED5FA9"/>
    <w:rsid w:val="00ED62D7"/>
    <w:rsid w:val="00ED63A7"/>
    <w:rsid w:val="00ED67D4"/>
    <w:rsid w:val="00ED6895"/>
    <w:rsid w:val="00ED68A7"/>
    <w:rsid w:val="00ED6983"/>
    <w:rsid w:val="00ED6ECA"/>
    <w:rsid w:val="00ED7306"/>
    <w:rsid w:val="00ED7B14"/>
    <w:rsid w:val="00EE004C"/>
    <w:rsid w:val="00EE037F"/>
    <w:rsid w:val="00EE058C"/>
    <w:rsid w:val="00EE0735"/>
    <w:rsid w:val="00EE08AD"/>
    <w:rsid w:val="00EE0D4F"/>
    <w:rsid w:val="00EE0F60"/>
    <w:rsid w:val="00EE1806"/>
    <w:rsid w:val="00EE1891"/>
    <w:rsid w:val="00EE1B30"/>
    <w:rsid w:val="00EE1B76"/>
    <w:rsid w:val="00EE1CF6"/>
    <w:rsid w:val="00EE2668"/>
    <w:rsid w:val="00EE2A6D"/>
    <w:rsid w:val="00EE2BD9"/>
    <w:rsid w:val="00EE2D99"/>
    <w:rsid w:val="00EE2F9E"/>
    <w:rsid w:val="00EE30E0"/>
    <w:rsid w:val="00EE34A5"/>
    <w:rsid w:val="00EE38FB"/>
    <w:rsid w:val="00EE4011"/>
    <w:rsid w:val="00EE41B9"/>
    <w:rsid w:val="00EE444E"/>
    <w:rsid w:val="00EE485B"/>
    <w:rsid w:val="00EE502E"/>
    <w:rsid w:val="00EE5167"/>
    <w:rsid w:val="00EE5613"/>
    <w:rsid w:val="00EE57F2"/>
    <w:rsid w:val="00EE5E66"/>
    <w:rsid w:val="00EE6250"/>
    <w:rsid w:val="00EE6397"/>
    <w:rsid w:val="00EE6A6F"/>
    <w:rsid w:val="00EE6F38"/>
    <w:rsid w:val="00EE6FE7"/>
    <w:rsid w:val="00EE745A"/>
    <w:rsid w:val="00EE75FF"/>
    <w:rsid w:val="00EE7AA1"/>
    <w:rsid w:val="00EE7E7C"/>
    <w:rsid w:val="00EF038E"/>
    <w:rsid w:val="00EF0592"/>
    <w:rsid w:val="00EF05C7"/>
    <w:rsid w:val="00EF0F37"/>
    <w:rsid w:val="00EF1277"/>
    <w:rsid w:val="00EF154F"/>
    <w:rsid w:val="00EF1661"/>
    <w:rsid w:val="00EF1A89"/>
    <w:rsid w:val="00EF1AB6"/>
    <w:rsid w:val="00EF1F96"/>
    <w:rsid w:val="00EF2305"/>
    <w:rsid w:val="00EF26F7"/>
    <w:rsid w:val="00EF27A0"/>
    <w:rsid w:val="00EF2976"/>
    <w:rsid w:val="00EF297E"/>
    <w:rsid w:val="00EF32D2"/>
    <w:rsid w:val="00EF32F5"/>
    <w:rsid w:val="00EF32F9"/>
    <w:rsid w:val="00EF337B"/>
    <w:rsid w:val="00EF3D46"/>
    <w:rsid w:val="00EF40CF"/>
    <w:rsid w:val="00EF42B5"/>
    <w:rsid w:val="00EF477F"/>
    <w:rsid w:val="00EF51AF"/>
    <w:rsid w:val="00EF57D6"/>
    <w:rsid w:val="00EF6E7F"/>
    <w:rsid w:val="00EF7118"/>
    <w:rsid w:val="00EF72FC"/>
    <w:rsid w:val="00EF7544"/>
    <w:rsid w:val="00EF77AF"/>
    <w:rsid w:val="00EF77EB"/>
    <w:rsid w:val="00EF79BD"/>
    <w:rsid w:val="00EF79F5"/>
    <w:rsid w:val="00EF7CE4"/>
    <w:rsid w:val="00EF7CE7"/>
    <w:rsid w:val="00EF7FAE"/>
    <w:rsid w:val="00F0127D"/>
    <w:rsid w:val="00F01638"/>
    <w:rsid w:val="00F02272"/>
    <w:rsid w:val="00F025D2"/>
    <w:rsid w:val="00F02600"/>
    <w:rsid w:val="00F029C3"/>
    <w:rsid w:val="00F02C49"/>
    <w:rsid w:val="00F02F80"/>
    <w:rsid w:val="00F0317A"/>
    <w:rsid w:val="00F03435"/>
    <w:rsid w:val="00F03A06"/>
    <w:rsid w:val="00F03A8C"/>
    <w:rsid w:val="00F03BA1"/>
    <w:rsid w:val="00F03F10"/>
    <w:rsid w:val="00F040F4"/>
    <w:rsid w:val="00F042CB"/>
    <w:rsid w:val="00F04532"/>
    <w:rsid w:val="00F058F8"/>
    <w:rsid w:val="00F05C3B"/>
    <w:rsid w:val="00F06122"/>
    <w:rsid w:val="00F0625C"/>
    <w:rsid w:val="00F06260"/>
    <w:rsid w:val="00F0646C"/>
    <w:rsid w:val="00F067F6"/>
    <w:rsid w:val="00F06F9F"/>
    <w:rsid w:val="00F0785C"/>
    <w:rsid w:val="00F07917"/>
    <w:rsid w:val="00F07EE0"/>
    <w:rsid w:val="00F1003C"/>
    <w:rsid w:val="00F10215"/>
    <w:rsid w:val="00F103F1"/>
    <w:rsid w:val="00F111CE"/>
    <w:rsid w:val="00F11853"/>
    <w:rsid w:val="00F119AF"/>
    <w:rsid w:val="00F12192"/>
    <w:rsid w:val="00F121DF"/>
    <w:rsid w:val="00F1271D"/>
    <w:rsid w:val="00F12A64"/>
    <w:rsid w:val="00F12C66"/>
    <w:rsid w:val="00F12DA7"/>
    <w:rsid w:val="00F12E56"/>
    <w:rsid w:val="00F13E55"/>
    <w:rsid w:val="00F13F7C"/>
    <w:rsid w:val="00F14077"/>
    <w:rsid w:val="00F140E5"/>
    <w:rsid w:val="00F144D4"/>
    <w:rsid w:val="00F144EE"/>
    <w:rsid w:val="00F14C04"/>
    <w:rsid w:val="00F15914"/>
    <w:rsid w:val="00F15ACB"/>
    <w:rsid w:val="00F161B8"/>
    <w:rsid w:val="00F1782D"/>
    <w:rsid w:val="00F178CF"/>
    <w:rsid w:val="00F20022"/>
    <w:rsid w:val="00F206A6"/>
    <w:rsid w:val="00F21138"/>
    <w:rsid w:val="00F218CA"/>
    <w:rsid w:val="00F21A2E"/>
    <w:rsid w:val="00F21E99"/>
    <w:rsid w:val="00F2202D"/>
    <w:rsid w:val="00F220C0"/>
    <w:rsid w:val="00F221B3"/>
    <w:rsid w:val="00F22B36"/>
    <w:rsid w:val="00F22B92"/>
    <w:rsid w:val="00F22F7C"/>
    <w:rsid w:val="00F233C9"/>
    <w:rsid w:val="00F233CA"/>
    <w:rsid w:val="00F23725"/>
    <w:rsid w:val="00F23C5C"/>
    <w:rsid w:val="00F23EC2"/>
    <w:rsid w:val="00F24468"/>
    <w:rsid w:val="00F24546"/>
    <w:rsid w:val="00F25186"/>
    <w:rsid w:val="00F258C0"/>
    <w:rsid w:val="00F25966"/>
    <w:rsid w:val="00F2596F"/>
    <w:rsid w:val="00F25D17"/>
    <w:rsid w:val="00F262F3"/>
    <w:rsid w:val="00F264C3"/>
    <w:rsid w:val="00F26663"/>
    <w:rsid w:val="00F269A5"/>
    <w:rsid w:val="00F26BCF"/>
    <w:rsid w:val="00F26CFF"/>
    <w:rsid w:val="00F26EA5"/>
    <w:rsid w:val="00F270EF"/>
    <w:rsid w:val="00F2760A"/>
    <w:rsid w:val="00F27830"/>
    <w:rsid w:val="00F278D0"/>
    <w:rsid w:val="00F3023D"/>
    <w:rsid w:val="00F30D3E"/>
    <w:rsid w:val="00F31562"/>
    <w:rsid w:val="00F31ED2"/>
    <w:rsid w:val="00F31F8A"/>
    <w:rsid w:val="00F31FA4"/>
    <w:rsid w:val="00F32005"/>
    <w:rsid w:val="00F32274"/>
    <w:rsid w:val="00F326C9"/>
    <w:rsid w:val="00F32AAD"/>
    <w:rsid w:val="00F32EC9"/>
    <w:rsid w:val="00F330DD"/>
    <w:rsid w:val="00F33C37"/>
    <w:rsid w:val="00F33CE1"/>
    <w:rsid w:val="00F342B4"/>
    <w:rsid w:val="00F342B8"/>
    <w:rsid w:val="00F34310"/>
    <w:rsid w:val="00F3462D"/>
    <w:rsid w:val="00F3492B"/>
    <w:rsid w:val="00F3499F"/>
    <w:rsid w:val="00F34B4C"/>
    <w:rsid w:val="00F34B4D"/>
    <w:rsid w:val="00F34BD4"/>
    <w:rsid w:val="00F3516D"/>
    <w:rsid w:val="00F35353"/>
    <w:rsid w:val="00F35A91"/>
    <w:rsid w:val="00F362B7"/>
    <w:rsid w:val="00F37390"/>
    <w:rsid w:val="00F376E8"/>
    <w:rsid w:val="00F37EA7"/>
    <w:rsid w:val="00F40022"/>
    <w:rsid w:val="00F40837"/>
    <w:rsid w:val="00F40E00"/>
    <w:rsid w:val="00F40EC4"/>
    <w:rsid w:val="00F41791"/>
    <w:rsid w:val="00F41889"/>
    <w:rsid w:val="00F41EEA"/>
    <w:rsid w:val="00F41FD3"/>
    <w:rsid w:val="00F4232F"/>
    <w:rsid w:val="00F4233C"/>
    <w:rsid w:val="00F42CB3"/>
    <w:rsid w:val="00F433D6"/>
    <w:rsid w:val="00F4342F"/>
    <w:rsid w:val="00F43496"/>
    <w:rsid w:val="00F4388A"/>
    <w:rsid w:val="00F442CA"/>
    <w:rsid w:val="00F44356"/>
    <w:rsid w:val="00F44B20"/>
    <w:rsid w:val="00F44D28"/>
    <w:rsid w:val="00F44D8D"/>
    <w:rsid w:val="00F45565"/>
    <w:rsid w:val="00F4581F"/>
    <w:rsid w:val="00F459A9"/>
    <w:rsid w:val="00F45C4E"/>
    <w:rsid w:val="00F45D4A"/>
    <w:rsid w:val="00F45EDA"/>
    <w:rsid w:val="00F46AF4"/>
    <w:rsid w:val="00F46ECE"/>
    <w:rsid w:val="00F46F4D"/>
    <w:rsid w:val="00F47470"/>
    <w:rsid w:val="00F4789A"/>
    <w:rsid w:val="00F507C8"/>
    <w:rsid w:val="00F50CE7"/>
    <w:rsid w:val="00F50E90"/>
    <w:rsid w:val="00F511B6"/>
    <w:rsid w:val="00F51B08"/>
    <w:rsid w:val="00F52383"/>
    <w:rsid w:val="00F5299F"/>
    <w:rsid w:val="00F53047"/>
    <w:rsid w:val="00F53A2E"/>
    <w:rsid w:val="00F53C88"/>
    <w:rsid w:val="00F53E87"/>
    <w:rsid w:val="00F53F4A"/>
    <w:rsid w:val="00F53F57"/>
    <w:rsid w:val="00F54990"/>
    <w:rsid w:val="00F55445"/>
    <w:rsid w:val="00F55E34"/>
    <w:rsid w:val="00F55E42"/>
    <w:rsid w:val="00F56B0A"/>
    <w:rsid w:val="00F56DAE"/>
    <w:rsid w:val="00F56FAF"/>
    <w:rsid w:val="00F575D9"/>
    <w:rsid w:val="00F57EE0"/>
    <w:rsid w:val="00F60BAA"/>
    <w:rsid w:val="00F60C98"/>
    <w:rsid w:val="00F60DD2"/>
    <w:rsid w:val="00F60F26"/>
    <w:rsid w:val="00F6195D"/>
    <w:rsid w:val="00F61AD0"/>
    <w:rsid w:val="00F6215B"/>
    <w:rsid w:val="00F62376"/>
    <w:rsid w:val="00F62706"/>
    <w:rsid w:val="00F62971"/>
    <w:rsid w:val="00F62D74"/>
    <w:rsid w:val="00F62EB1"/>
    <w:rsid w:val="00F630B6"/>
    <w:rsid w:val="00F632AA"/>
    <w:rsid w:val="00F633F2"/>
    <w:rsid w:val="00F634ED"/>
    <w:rsid w:val="00F6375F"/>
    <w:rsid w:val="00F64557"/>
    <w:rsid w:val="00F64958"/>
    <w:rsid w:val="00F65267"/>
    <w:rsid w:val="00F6543D"/>
    <w:rsid w:val="00F6550E"/>
    <w:rsid w:val="00F65569"/>
    <w:rsid w:val="00F657ED"/>
    <w:rsid w:val="00F65899"/>
    <w:rsid w:val="00F65D0A"/>
    <w:rsid w:val="00F66095"/>
    <w:rsid w:val="00F66577"/>
    <w:rsid w:val="00F666EE"/>
    <w:rsid w:val="00F6704D"/>
    <w:rsid w:val="00F6727A"/>
    <w:rsid w:val="00F67E85"/>
    <w:rsid w:val="00F70152"/>
    <w:rsid w:val="00F70618"/>
    <w:rsid w:val="00F71116"/>
    <w:rsid w:val="00F7115D"/>
    <w:rsid w:val="00F71288"/>
    <w:rsid w:val="00F713A0"/>
    <w:rsid w:val="00F719C7"/>
    <w:rsid w:val="00F71E76"/>
    <w:rsid w:val="00F71FD4"/>
    <w:rsid w:val="00F7238A"/>
    <w:rsid w:val="00F7252B"/>
    <w:rsid w:val="00F72BE5"/>
    <w:rsid w:val="00F72ED8"/>
    <w:rsid w:val="00F730D9"/>
    <w:rsid w:val="00F733CD"/>
    <w:rsid w:val="00F73AE6"/>
    <w:rsid w:val="00F73B64"/>
    <w:rsid w:val="00F74440"/>
    <w:rsid w:val="00F74604"/>
    <w:rsid w:val="00F74633"/>
    <w:rsid w:val="00F74ACD"/>
    <w:rsid w:val="00F74F7F"/>
    <w:rsid w:val="00F75386"/>
    <w:rsid w:val="00F75C60"/>
    <w:rsid w:val="00F75D0C"/>
    <w:rsid w:val="00F75F63"/>
    <w:rsid w:val="00F76163"/>
    <w:rsid w:val="00F76267"/>
    <w:rsid w:val="00F76401"/>
    <w:rsid w:val="00F76439"/>
    <w:rsid w:val="00F768C8"/>
    <w:rsid w:val="00F76DAD"/>
    <w:rsid w:val="00F76F2F"/>
    <w:rsid w:val="00F770F7"/>
    <w:rsid w:val="00F771A4"/>
    <w:rsid w:val="00F775CC"/>
    <w:rsid w:val="00F77700"/>
    <w:rsid w:val="00F778E1"/>
    <w:rsid w:val="00F778EE"/>
    <w:rsid w:val="00F77ACB"/>
    <w:rsid w:val="00F77AD0"/>
    <w:rsid w:val="00F801C0"/>
    <w:rsid w:val="00F8083A"/>
    <w:rsid w:val="00F80CFB"/>
    <w:rsid w:val="00F82B26"/>
    <w:rsid w:val="00F82B34"/>
    <w:rsid w:val="00F8316D"/>
    <w:rsid w:val="00F83776"/>
    <w:rsid w:val="00F83F76"/>
    <w:rsid w:val="00F845DF"/>
    <w:rsid w:val="00F84B08"/>
    <w:rsid w:val="00F84CFE"/>
    <w:rsid w:val="00F84F7C"/>
    <w:rsid w:val="00F853B3"/>
    <w:rsid w:val="00F8593C"/>
    <w:rsid w:val="00F85DC3"/>
    <w:rsid w:val="00F866A8"/>
    <w:rsid w:val="00F86B7A"/>
    <w:rsid w:val="00F8771E"/>
    <w:rsid w:val="00F87FDA"/>
    <w:rsid w:val="00F90454"/>
    <w:rsid w:val="00F90A2F"/>
    <w:rsid w:val="00F90B44"/>
    <w:rsid w:val="00F91712"/>
    <w:rsid w:val="00F9187A"/>
    <w:rsid w:val="00F919ED"/>
    <w:rsid w:val="00F91D82"/>
    <w:rsid w:val="00F92E5C"/>
    <w:rsid w:val="00F93AF6"/>
    <w:rsid w:val="00F93C62"/>
    <w:rsid w:val="00F94263"/>
    <w:rsid w:val="00F9483B"/>
    <w:rsid w:val="00F950C6"/>
    <w:rsid w:val="00F956A5"/>
    <w:rsid w:val="00F95AE5"/>
    <w:rsid w:val="00F95C23"/>
    <w:rsid w:val="00F960BB"/>
    <w:rsid w:val="00F963A5"/>
    <w:rsid w:val="00F9737B"/>
    <w:rsid w:val="00F97896"/>
    <w:rsid w:val="00F97991"/>
    <w:rsid w:val="00F979E4"/>
    <w:rsid w:val="00FA002D"/>
    <w:rsid w:val="00FA0235"/>
    <w:rsid w:val="00FA0465"/>
    <w:rsid w:val="00FA0622"/>
    <w:rsid w:val="00FA0CF3"/>
    <w:rsid w:val="00FA13DC"/>
    <w:rsid w:val="00FA14F8"/>
    <w:rsid w:val="00FA1521"/>
    <w:rsid w:val="00FA1E8A"/>
    <w:rsid w:val="00FA2549"/>
    <w:rsid w:val="00FA2605"/>
    <w:rsid w:val="00FA2F41"/>
    <w:rsid w:val="00FA3BAE"/>
    <w:rsid w:val="00FA3CEB"/>
    <w:rsid w:val="00FA3D86"/>
    <w:rsid w:val="00FA3E12"/>
    <w:rsid w:val="00FA3E1D"/>
    <w:rsid w:val="00FA4003"/>
    <w:rsid w:val="00FA425B"/>
    <w:rsid w:val="00FA43B6"/>
    <w:rsid w:val="00FA4730"/>
    <w:rsid w:val="00FA48A7"/>
    <w:rsid w:val="00FA5017"/>
    <w:rsid w:val="00FA5643"/>
    <w:rsid w:val="00FA5EAE"/>
    <w:rsid w:val="00FA5F0C"/>
    <w:rsid w:val="00FA6C00"/>
    <w:rsid w:val="00FA79BD"/>
    <w:rsid w:val="00FA7CE7"/>
    <w:rsid w:val="00FA7DF5"/>
    <w:rsid w:val="00FA7F0E"/>
    <w:rsid w:val="00FB02BD"/>
    <w:rsid w:val="00FB0532"/>
    <w:rsid w:val="00FB0691"/>
    <w:rsid w:val="00FB0B83"/>
    <w:rsid w:val="00FB0FC0"/>
    <w:rsid w:val="00FB117F"/>
    <w:rsid w:val="00FB1627"/>
    <w:rsid w:val="00FB1707"/>
    <w:rsid w:val="00FB19A2"/>
    <w:rsid w:val="00FB1E70"/>
    <w:rsid w:val="00FB1ECB"/>
    <w:rsid w:val="00FB1F8B"/>
    <w:rsid w:val="00FB23A1"/>
    <w:rsid w:val="00FB23CF"/>
    <w:rsid w:val="00FB23DA"/>
    <w:rsid w:val="00FB25B2"/>
    <w:rsid w:val="00FB2A4C"/>
    <w:rsid w:val="00FB2BBD"/>
    <w:rsid w:val="00FB2F4A"/>
    <w:rsid w:val="00FB329B"/>
    <w:rsid w:val="00FB3B13"/>
    <w:rsid w:val="00FB3B31"/>
    <w:rsid w:val="00FB414C"/>
    <w:rsid w:val="00FB421A"/>
    <w:rsid w:val="00FB45EE"/>
    <w:rsid w:val="00FB464F"/>
    <w:rsid w:val="00FB4ECF"/>
    <w:rsid w:val="00FB588F"/>
    <w:rsid w:val="00FB597F"/>
    <w:rsid w:val="00FB5BDF"/>
    <w:rsid w:val="00FB5F2B"/>
    <w:rsid w:val="00FB6302"/>
    <w:rsid w:val="00FB6978"/>
    <w:rsid w:val="00FB73B4"/>
    <w:rsid w:val="00FB7B5B"/>
    <w:rsid w:val="00FB7C6D"/>
    <w:rsid w:val="00FB7D86"/>
    <w:rsid w:val="00FC00EE"/>
    <w:rsid w:val="00FC0277"/>
    <w:rsid w:val="00FC0863"/>
    <w:rsid w:val="00FC0958"/>
    <w:rsid w:val="00FC0CE8"/>
    <w:rsid w:val="00FC0FC0"/>
    <w:rsid w:val="00FC1926"/>
    <w:rsid w:val="00FC1931"/>
    <w:rsid w:val="00FC1D21"/>
    <w:rsid w:val="00FC1D32"/>
    <w:rsid w:val="00FC1E98"/>
    <w:rsid w:val="00FC20A3"/>
    <w:rsid w:val="00FC27A4"/>
    <w:rsid w:val="00FC2902"/>
    <w:rsid w:val="00FC29A1"/>
    <w:rsid w:val="00FC2DCC"/>
    <w:rsid w:val="00FC45D2"/>
    <w:rsid w:val="00FC5282"/>
    <w:rsid w:val="00FC576B"/>
    <w:rsid w:val="00FC5FF0"/>
    <w:rsid w:val="00FC6024"/>
    <w:rsid w:val="00FC6304"/>
    <w:rsid w:val="00FC638B"/>
    <w:rsid w:val="00FC65EF"/>
    <w:rsid w:val="00FC6F07"/>
    <w:rsid w:val="00FC7D90"/>
    <w:rsid w:val="00FC7DD9"/>
    <w:rsid w:val="00FD0207"/>
    <w:rsid w:val="00FD02F9"/>
    <w:rsid w:val="00FD05D6"/>
    <w:rsid w:val="00FD0675"/>
    <w:rsid w:val="00FD06D8"/>
    <w:rsid w:val="00FD0868"/>
    <w:rsid w:val="00FD0B4A"/>
    <w:rsid w:val="00FD0D8A"/>
    <w:rsid w:val="00FD0F00"/>
    <w:rsid w:val="00FD1019"/>
    <w:rsid w:val="00FD1106"/>
    <w:rsid w:val="00FD1D62"/>
    <w:rsid w:val="00FD1D7B"/>
    <w:rsid w:val="00FD1FE1"/>
    <w:rsid w:val="00FD2315"/>
    <w:rsid w:val="00FD2669"/>
    <w:rsid w:val="00FD274E"/>
    <w:rsid w:val="00FD2E73"/>
    <w:rsid w:val="00FD3314"/>
    <w:rsid w:val="00FD3443"/>
    <w:rsid w:val="00FD4BCB"/>
    <w:rsid w:val="00FD4D06"/>
    <w:rsid w:val="00FD56BF"/>
    <w:rsid w:val="00FD5721"/>
    <w:rsid w:val="00FD5732"/>
    <w:rsid w:val="00FD58A4"/>
    <w:rsid w:val="00FD5911"/>
    <w:rsid w:val="00FD5A6D"/>
    <w:rsid w:val="00FD6061"/>
    <w:rsid w:val="00FD61DC"/>
    <w:rsid w:val="00FD69AF"/>
    <w:rsid w:val="00FD69BE"/>
    <w:rsid w:val="00FD6EA7"/>
    <w:rsid w:val="00FD6F08"/>
    <w:rsid w:val="00FD71B3"/>
    <w:rsid w:val="00FD7410"/>
    <w:rsid w:val="00FD7728"/>
    <w:rsid w:val="00FD7987"/>
    <w:rsid w:val="00FD7BFA"/>
    <w:rsid w:val="00FE012B"/>
    <w:rsid w:val="00FE0913"/>
    <w:rsid w:val="00FE0FEC"/>
    <w:rsid w:val="00FE1133"/>
    <w:rsid w:val="00FE1362"/>
    <w:rsid w:val="00FE1415"/>
    <w:rsid w:val="00FE1883"/>
    <w:rsid w:val="00FE1DA9"/>
    <w:rsid w:val="00FE360C"/>
    <w:rsid w:val="00FE38AF"/>
    <w:rsid w:val="00FE3BD6"/>
    <w:rsid w:val="00FE3D01"/>
    <w:rsid w:val="00FE4016"/>
    <w:rsid w:val="00FE40A0"/>
    <w:rsid w:val="00FE459C"/>
    <w:rsid w:val="00FE4792"/>
    <w:rsid w:val="00FE47E5"/>
    <w:rsid w:val="00FE4997"/>
    <w:rsid w:val="00FE4A52"/>
    <w:rsid w:val="00FE4BF8"/>
    <w:rsid w:val="00FE4D27"/>
    <w:rsid w:val="00FE546E"/>
    <w:rsid w:val="00FE5828"/>
    <w:rsid w:val="00FE5BFE"/>
    <w:rsid w:val="00FE5E09"/>
    <w:rsid w:val="00FE619E"/>
    <w:rsid w:val="00FE6461"/>
    <w:rsid w:val="00FE6DF6"/>
    <w:rsid w:val="00FE6F7D"/>
    <w:rsid w:val="00FE6FEC"/>
    <w:rsid w:val="00FE7301"/>
    <w:rsid w:val="00FE7DA4"/>
    <w:rsid w:val="00FE7E65"/>
    <w:rsid w:val="00FF076B"/>
    <w:rsid w:val="00FF0D52"/>
    <w:rsid w:val="00FF0D74"/>
    <w:rsid w:val="00FF1119"/>
    <w:rsid w:val="00FF17FE"/>
    <w:rsid w:val="00FF1AA0"/>
    <w:rsid w:val="00FF1B88"/>
    <w:rsid w:val="00FF1FF1"/>
    <w:rsid w:val="00FF2532"/>
    <w:rsid w:val="00FF2620"/>
    <w:rsid w:val="00FF26F5"/>
    <w:rsid w:val="00FF26F7"/>
    <w:rsid w:val="00FF27EB"/>
    <w:rsid w:val="00FF4275"/>
    <w:rsid w:val="00FF454F"/>
    <w:rsid w:val="00FF46C7"/>
    <w:rsid w:val="00FF47CB"/>
    <w:rsid w:val="00FF4D8E"/>
    <w:rsid w:val="00FF5397"/>
    <w:rsid w:val="00FF542D"/>
    <w:rsid w:val="00FF54E3"/>
    <w:rsid w:val="00FF57E2"/>
    <w:rsid w:val="00FF6B8F"/>
    <w:rsid w:val="00FF6EC8"/>
    <w:rsid w:val="00FF70EB"/>
    <w:rsid w:val="00FF7E9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fillcolor="white">
      <v:fill color="white"/>
    </o:shapedefaults>
    <o:shapelayout v:ext="edit">
      <o:idmap v:ext="edit" data="2"/>
    </o:shapelayout>
  </w:shapeDefaults>
  <w:decimalSymbol w:val=","/>
  <w:listSeparator w:val=";"/>
  <w14:docId w14:val="6A034955"/>
  <w15:docId w15:val="{8064AD0B-094D-4C65-9EA0-991EC315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73BB8"/>
    <w:pPr>
      <w:jc w:val="both"/>
    </w:pPr>
    <w:rPr>
      <w:rFonts w:ascii="Verdana" w:hAnsi="Verdana"/>
      <w:sz w:val="18"/>
      <w:lang w:eastAsia="en-US"/>
    </w:rPr>
  </w:style>
  <w:style w:type="paragraph" w:styleId="Titolo1">
    <w:name w:val="heading 1"/>
    <w:aliases w:val="Level 1 Topic Heading,Level 1 Topic Heading1,Level 1 Topic Heading2,Level 1 Topic Heading3,Level 1 Topic Heading4,Level 1 Topic Heading5,Level 1 Topic Heading11,Level 1 Topic Heading21,Level 1 Topic Heading31,Level 1 Topic Heading41,H1,ITT i,I"/>
    <w:basedOn w:val="Normale"/>
    <w:next w:val="Corpotesto"/>
    <w:link w:val="Titolo1Carattere"/>
    <w:qFormat/>
    <w:rsid w:val="004B749E"/>
    <w:pPr>
      <w:keepNext/>
      <w:pageBreakBefore/>
      <w:numPr>
        <w:numId w:val="5"/>
      </w:numPr>
      <w:spacing w:before="240" w:after="120"/>
      <w:outlineLvl w:val="0"/>
    </w:pPr>
    <w:rPr>
      <w:b/>
      <w:kern w:val="28"/>
      <w:sz w:val="26"/>
    </w:rPr>
  </w:style>
  <w:style w:type="paragraph" w:styleId="Titolo2">
    <w:name w:val="heading 2"/>
    <w:basedOn w:val="Normale"/>
    <w:next w:val="Corpotesto"/>
    <w:autoRedefine/>
    <w:qFormat/>
    <w:rsid w:val="00ED5804"/>
    <w:pPr>
      <w:keepNext/>
      <w:spacing w:before="240" w:after="120"/>
      <w:outlineLvl w:val="1"/>
    </w:pPr>
    <w:rPr>
      <w:b/>
      <w:smallCaps/>
      <w:snapToGrid w:val="0"/>
      <w:sz w:val="20"/>
      <w:lang w:val="en-US"/>
    </w:rPr>
  </w:style>
  <w:style w:type="paragraph" w:styleId="Titolo3">
    <w:name w:val="heading 3"/>
    <w:aliases w:val="H3,Titolo del requisito"/>
    <w:basedOn w:val="Normale"/>
    <w:next w:val="Corpotesto"/>
    <w:link w:val="Titolo3Carattere"/>
    <w:qFormat/>
    <w:rsid w:val="0005777B"/>
    <w:pPr>
      <w:keepNext/>
      <w:numPr>
        <w:ilvl w:val="2"/>
        <w:numId w:val="5"/>
      </w:numPr>
      <w:spacing w:before="240" w:after="60"/>
      <w:outlineLvl w:val="2"/>
    </w:pPr>
    <w:rPr>
      <w:b/>
    </w:rPr>
  </w:style>
  <w:style w:type="paragraph" w:styleId="Titolo4">
    <w:name w:val="heading 4"/>
    <w:aliases w:val="Ref Heading 1,rh1,Heading sql,H4,h4,First Subheading,Ref Heading 11,rh11,Heading sql1,H42,h41,First Subheading1,Ref Heading 12,rh12,Heading sql2,H43,h42,First Subheading2,Ref Heading 13,rh13,Heading sql3,H44,Ref Heading 14,rh14,Heading sql4"/>
    <w:basedOn w:val="Normale"/>
    <w:next w:val="Corpotesto"/>
    <w:link w:val="Titolo4Carattere"/>
    <w:autoRedefine/>
    <w:qFormat/>
    <w:rsid w:val="00D42779"/>
    <w:pPr>
      <w:keepNext/>
      <w:numPr>
        <w:ilvl w:val="3"/>
        <w:numId w:val="5"/>
      </w:numPr>
      <w:spacing w:before="120"/>
      <w:outlineLvl w:val="3"/>
    </w:pPr>
    <w:rPr>
      <w:b/>
      <w:i/>
      <w:iCs/>
      <w:smallCaps/>
      <w:snapToGrid w:val="0"/>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H57"/>
    <w:basedOn w:val="Normale"/>
    <w:next w:val="Corpotesto"/>
    <w:qFormat/>
    <w:rsid w:val="004B749E"/>
    <w:pPr>
      <w:numPr>
        <w:ilvl w:val="4"/>
        <w:numId w:val="5"/>
      </w:numPr>
      <w:spacing w:before="240" w:after="60"/>
      <w:outlineLvl w:val="4"/>
    </w:pPr>
    <w:rPr>
      <w:sz w:val="16"/>
    </w:rPr>
  </w:style>
  <w:style w:type="paragraph" w:styleId="Titolo6">
    <w:name w:val="heading 6"/>
    <w:basedOn w:val="Normale"/>
    <w:next w:val="Normale"/>
    <w:qFormat/>
    <w:rsid w:val="004B749E"/>
    <w:pPr>
      <w:numPr>
        <w:ilvl w:val="5"/>
        <w:numId w:val="5"/>
      </w:numPr>
      <w:spacing w:before="240" w:after="60"/>
      <w:outlineLvl w:val="5"/>
    </w:pPr>
    <w:rPr>
      <w:i/>
    </w:rPr>
  </w:style>
  <w:style w:type="paragraph" w:styleId="Titolo7">
    <w:name w:val="heading 7"/>
    <w:basedOn w:val="Normale"/>
    <w:next w:val="Normale"/>
    <w:qFormat/>
    <w:rsid w:val="004B749E"/>
    <w:pPr>
      <w:numPr>
        <w:ilvl w:val="6"/>
        <w:numId w:val="5"/>
      </w:numPr>
      <w:spacing w:before="240" w:after="60"/>
      <w:outlineLvl w:val="6"/>
    </w:pPr>
  </w:style>
  <w:style w:type="paragraph" w:styleId="Titolo8">
    <w:name w:val="heading 8"/>
    <w:basedOn w:val="Normale"/>
    <w:next w:val="Normale"/>
    <w:qFormat/>
    <w:rsid w:val="004B749E"/>
    <w:pPr>
      <w:numPr>
        <w:ilvl w:val="7"/>
        <w:numId w:val="5"/>
      </w:numPr>
      <w:spacing w:before="240" w:after="60"/>
      <w:outlineLvl w:val="7"/>
    </w:pPr>
    <w:rPr>
      <w:i/>
    </w:rPr>
  </w:style>
  <w:style w:type="paragraph" w:styleId="Titolo9">
    <w:name w:val="heading 9"/>
    <w:basedOn w:val="Normale"/>
    <w:next w:val="Normale"/>
    <w:qFormat/>
    <w:rsid w:val="004B749E"/>
    <w:pPr>
      <w:numPr>
        <w:ilvl w:val="8"/>
        <w:numId w:val="5"/>
      </w:numPr>
      <w:spacing w:before="240" w:after="60"/>
      <w:outlineLvl w:val="8"/>
    </w:pPr>
    <w:rPr>
      <w:b/>
      <w:i/>
      <w:sz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99"/>
    <w:rsid w:val="004B749E"/>
    <w:pPr>
      <w:ind w:left="284"/>
    </w:pPr>
    <w:rPr>
      <w:sz w:val="16"/>
    </w:rPr>
  </w:style>
  <w:style w:type="paragraph" w:customStyle="1" w:styleId="ABLOCKPARA">
    <w:name w:val="A BLOCK PARA"/>
    <w:basedOn w:val="Normale"/>
    <w:rsid w:val="004B749E"/>
  </w:style>
  <w:style w:type="paragraph" w:customStyle="1" w:styleId="ABULLET">
    <w:name w:val="A BULLET"/>
    <w:basedOn w:val="ABLOCKPARA"/>
    <w:rsid w:val="004B749E"/>
    <w:pPr>
      <w:ind w:left="331" w:hanging="331"/>
    </w:pPr>
  </w:style>
  <w:style w:type="paragraph" w:customStyle="1" w:styleId="AINDENTEDBULLET">
    <w:name w:val="A INDENTED BULLET"/>
    <w:basedOn w:val="ABLOCKPARA"/>
    <w:rsid w:val="004B749E"/>
    <w:pPr>
      <w:tabs>
        <w:tab w:val="left" w:pos="1080"/>
      </w:tabs>
      <w:ind w:left="662" w:hanging="331"/>
    </w:pPr>
  </w:style>
  <w:style w:type="paragraph" w:customStyle="1" w:styleId="AINDENTEDPARA">
    <w:name w:val="A INDENTED PARA"/>
    <w:basedOn w:val="ABLOCKPARA"/>
    <w:rsid w:val="004B749E"/>
    <w:pPr>
      <w:ind w:left="331"/>
    </w:pPr>
  </w:style>
  <w:style w:type="paragraph" w:styleId="Pidipagina">
    <w:name w:val="footer"/>
    <w:basedOn w:val="Normale"/>
    <w:rsid w:val="004B749E"/>
    <w:pPr>
      <w:tabs>
        <w:tab w:val="center" w:pos="4320"/>
        <w:tab w:val="right" w:pos="8640"/>
      </w:tabs>
    </w:pPr>
  </w:style>
  <w:style w:type="paragraph" w:styleId="Intestazione">
    <w:name w:val="header"/>
    <w:basedOn w:val="Normale"/>
    <w:rsid w:val="004B749E"/>
    <w:pPr>
      <w:tabs>
        <w:tab w:val="center" w:pos="4320"/>
        <w:tab w:val="right" w:pos="8640"/>
      </w:tabs>
    </w:pPr>
  </w:style>
  <w:style w:type="character" w:styleId="Numeropagina">
    <w:name w:val="page number"/>
    <w:rsid w:val="004B749E"/>
    <w:rPr>
      <w:rFonts w:ascii="Verdana" w:hAnsi="Verdana"/>
      <w:sz w:val="18"/>
    </w:rPr>
  </w:style>
  <w:style w:type="paragraph" w:styleId="Rientrocorpodeltesto">
    <w:name w:val="Body Text Indent"/>
    <w:basedOn w:val="Normale"/>
    <w:rsid w:val="004B749E"/>
    <w:pPr>
      <w:ind w:left="360"/>
    </w:pPr>
  </w:style>
  <w:style w:type="paragraph" w:styleId="Sommario1">
    <w:name w:val="toc 1"/>
    <w:basedOn w:val="Normale"/>
    <w:next w:val="Normale"/>
    <w:autoRedefine/>
    <w:uiPriority w:val="39"/>
    <w:rsid w:val="001C5F63"/>
    <w:pPr>
      <w:tabs>
        <w:tab w:val="left" w:pos="440"/>
        <w:tab w:val="right" w:leader="dot" w:pos="9739"/>
      </w:tabs>
      <w:spacing w:before="120" w:after="120"/>
    </w:pPr>
    <w:rPr>
      <w:rFonts w:ascii="Times New Roman" w:hAnsi="Times New Roman"/>
      <w:b/>
      <w:caps/>
      <w:noProof/>
      <w:sz w:val="20"/>
    </w:rPr>
  </w:style>
  <w:style w:type="paragraph" w:styleId="Sommario2">
    <w:name w:val="toc 2"/>
    <w:basedOn w:val="Normale"/>
    <w:next w:val="Normale"/>
    <w:autoRedefine/>
    <w:uiPriority w:val="39"/>
    <w:rsid w:val="004B749E"/>
    <w:pPr>
      <w:ind w:left="220"/>
    </w:pPr>
    <w:rPr>
      <w:rFonts w:ascii="Times New Roman" w:hAnsi="Times New Roman"/>
      <w:smallCaps/>
      <w:sz w:val="20"/>
    </w:rPr>
  </w:style>
  <w:style w:type="paragraph" w:styleId="Sommario3">
    <w:name w:val="toc 3"/>
    <w:basedOn w:val="Normale"/>
    <w:next w:val="Normale"/>
    <w:autoRedefine/>
    <w:uiPriority w:val="39"/>
    <w:rsid w:val="004B749E"/>
    <w:pPr>
      <w:ind w:left="440"/>
    </w:pPr>
    <w:rPr>
      <w:rFonts w:ascii="Times New Roman" w:hAnsi="Times New Roman"/>
      <w:i/>
      <w:sz w:val="20"/>
    </w:rPr>
  </w:style>
  <w:style w:type="paragraph" w:styleId="Sommario4">
    <w:name w:val="toc 4"/>
    <w:basedOn w:val="Normale"/>
    <w:next w:val="Normale"/>
    <w:autoRedefine/>
    <w:semiHidden/>
    <w:rsid w:val="004B749E"/>
    <w:pPr>
      <w:ind w:left="660"/>
    </w:pPr>
    <w:rPr>
      <w:rFonts w:ascii="Times New Roman" w:hAnsi="Times New Roman"/>
    </w:rPr>
  </w:style>
  <w:style w:type="paragraph" w:styleId="Sommario5">
    <w:name w:val="toc 5"/>
    <w:basedOn w:val="Normale"/>
    <w:next w:val="Normale"/>
    <w:autoRedefine/>
    <w:semiHidden/>
    <w:rsid w:val="004B749E"/>
    <w:pPr>
      <w:ind w:left="880"/>
    </w:pPr>
    <w:rPr>
      <w:rFonts w:ascii="Times New Roman" w:hAnsi="Times New Roman"/>
    </w:rPr>
  </w:style>
  <w:style w:type="paragraph" w:styleId="Sommario6">
    <w:name w:val="toc 6"/>
    <w:basedOn w:val="Normale"/>
    <w:next w:val="Normale"/>
    <w:autoRedefine/>
    <w:semiHidden/>
    <w:rsid w:val="004B749E"/>
    <w:pPr>
      <w:ind w:left="1100"/>
    </w:pPr>
    <w:rPr>
      <w:rFonts w:ascii="Times New Roman" w:hAnsi="Times New Roman"/>
    </w:rPr>
  </w:style>
  <w:style w:type="paragraph" w:styleId="Sommario7">
    <w:name w:val="toc 7"/>
    <w:basedOn w:val="Normale"/>
    <w:next w:val="Normale"/>
    <w:autoRedefine/>
    <w:semiHidden/>
    <w:rsid w:val="004B749E"/>
    <w:pPr>
      <w:ind w:left="1320"/>
    </w:pPr>
    <w:rPr>
      <w:rFonts w:ascii="Times New Roman" w:hAnsi="Times New Roman"/>
    </w:rPr>
  </w:style>
  <w:style w:type="paragraph" w:styleId="Sommario8">
    <w:name w:val="toc 8"/>
    <w:basedOn w:val="Normale"/>
    <w:next w:val="Normale"/>
    <w:autoRedefine/>
    <w:semiHidden/>
    <w:rsid w:val="004B749E"/>
    <w:pPr>
      <w:ind w:left="1540"/>
    </w:pPr>
    <w:rPr>
      <w:rFonts w:ascii="Times New Roman" w:hAnsi="Times New Roman"/>
    </w:rPr>
  </w:style>
  <w:style w:type="paragraph" w:styleId="Sommario9">
    <w:name w:val="toc 9"/>
    <w:basedOn w:val="Normale"/>
    <w:next w:val="Normale"/>
    <w:autoRedefine/>
    <w:semiHidden/>
    <w:rsid w:val="004B749E"/>
    <w:pPr>
      <w:ind w:left="1760"/>
    </w:pPr>
    <w:rPr>
      <w:rFonts w:ascii="Times New Roman" w:hAnsi="Times New Roman"/>
    </w:rPr>
  </w:style>
  <w:style w:type="paragraph" w:styleId="Mappadocumento">
    <w:name w:val="Document Map"/>
    <w:basedOn w:val="Normale"/>
    <w:semiHidden/>
    <w:rsid w:val="004B749E"/>
    <w:pPr>
      <w:shd w:val="clear" w:color="auto" w:fill="000080"/>
    </w:pPr>
    <w:rPr>
      <w:rFonts w:ascii="Tahoma" w:hAnsi="Tahoma"/>
    </w:rPr>
  </w:style>
  <w:style w:type="character" w:styleId="Collegamentoipertestuale">
    <w:name w:val="Hyperlink"/>
    <w:rsid w:val="004B749E"/>
    <w:rPr>
      <w:rFonts w:ascii="Verdana" w:hAnsi="Verdana"/>
      <w:color w:val="0000FF"/>
      <w:sz w:val="18"/>
      <w:u w:val="single"/>
    </w:rPr>
  </w:style>
  <w:style w:type="paragraph" w:styleId="Rientrocorpodeltesto2">
    <w:name w:val="Body Text Indent 2"/>
    <w:basedOn w:val="Normale"/>
    <w:rsid w:val="004B749E"/>
    <w:pPr>
      <w:ind w:left="1260"/>
    </w:pPr>
  </w:style>
  <w:style w:type="paragraph" w:styleId="Rientrocorpodeltesto3">
    <w:name w:val="Body Text Indent 3"/>
    <w:basedOn w:val="Normale"/>
    <w:rsid w:val="004B749E"/>
    <w:pPr>
      <w:ind w:left="504"/>
    </w:pPr>
  </w:style>
  <w:style w:type="character" w:styleId="Collegamentovisitato">
    <w:name w:val="FollowedHyperlink"/>
    <w:rsid w:val="004B749E"/>
    <w:rPr>
      <w:rFonts w:ascii="Verdana" w:hAnsi="Verdana"/>
      <w:color w:val="800080"/>
      <w:sz w:val="18"/>
      <w:u w:val="single"/>
    </w:rPr>
  </w:style>
  <w:style w:type="paragraph" w:styleId="Testocommento">
    <w:name w:val="annotation text"/>
    <w:basedOn w:val="Normale"/>
    <w:link w:val="TestocommentoCarattere"/>
    <w:uiPriority w:val="99"/>
    <w:rsid w:val="004B749E"/>
    <w:rPr>
      <w:i/>
      <w:color w:val="0000FF"/>
      <w:sz w:val="16"/>
    </w:rPr>
  </w:style>
  <w:style w:type="paragraph" w:customStyle="1" w:styleId="TitoloPrincipale">
    <w:name w:val="TitoloPrincipale"/>
    <w:next w:val="Normale"/>
    <w:rsid w:val="004B749E"/>
    <w:pPr>
      <w:pBdr>
        <w:top w:val="thickThinSmallGap" w:sz="24" w:space="1" w:color="auto"/>
      </w:pBdr>
      <w:spacing w:before="3840" w:after="240"/>
      <w:jc w:val="right"/>
    </w:pPr>
    <w:rPr>
      <w:rFonts w:ascii="Verdana" w:hAnsi="Verdana"/>
      <w:b/>
      <w:i/>
      <w:noProof/>
      <w:sz w:val="60"/>
      <w:lang w:val="en-US" w:eastAsia="en-US"/>
    </w:rPr>
  </w:style>
  <w:style w:type="paragraph" w:customStyle="1" w:styleId="SottoTitolo">
    <w:name w:val="SottoTitolo"/>
    <w:next w:val="Normale"/>
    <w:rsid w:val="004B749E"/>
    <w:pPr>
      <w:spacing w:after="120"/>
      <w:jc w:val="right"/>
    </w:pPr>
    <w:rPr>
      <w:rFonts w:ascii="Verdana" w:hAnsi="Verdana"/>
      <w:b/>
      <w:noProof/>
      <w:sz w:val="30"/>
      <w:lang w:val="en-US" w:eastAsia="en-US"/>
    </w:rPr>
  </w:style>
  <w:style w:type="paragraph" w:customStyle="1" w:styleId="NsRif">
    <w:name w:val="NsRif"/>
    <w:basedOn w:val="Normale"/>
    <w:rsid w:val="004B749E"/>
    <w:pPr>
      <w:spacing w:before="960"/>
      <w:jc w:val="right"/>
    </w:pPr>
    <w:rPr>
      <w:b/>
      <w:noProof/>
      <w:sz w:val="26"/>
    </w:rPr>
  </w:style>
  <w:style w:type="paragraph" w:styleId="Revisione">
    <w:name w:val="Revision"/>
    <w:basedOn w:val="Normale"/>
    <w:next w:val="MeseAnno"/>
    <w:rsid w:val="004B749E"/>
    <w:pPr>
      <w:spacing w:before="120"/>
      <w:jc w:val="right"/>
    </w:pPr>
    <w:rPr>
      <w:noProof/>
      <w:sz w:val="26"/>
    </w:rPr>
  </w:style>
  <w:style w:type="paragraph" w:customStyle="1" w:styleId="MeseAnno">
    <w:name w:val="MeseAnno"/>
    <w:basedOn w:val="Normale"/>
    <w:next w:val="Normale"/>
    <w:rsid w:val="004B749E"/>
    <w:pPr>
      <w:spacing w:before="480"/>
      <w:jc w:val="right"/>
    </w:pPr>
    <w:rPr>
      <w:b/>
      <w:noProof/>
      <w:sz w:val="26"/>
    </w:rPr>
  </w:style>
  <w:style w:type="paragraph" w:customStyle="1" w:styleId="Enclosed">
    <w:name w:val="Enclosed"/>
    <w:basedOn w:val="Normale"/>
    <w:next w:val="Corpotesto"/>
    <w:rsid w:val="004B749E"/>
    <w:pPr>
      <w:pageBreakBefore/>
      <w:numPr>
        <w:numId w:val="1"/>
      </w:numPr>
      <w:spacing w:before="240" w:after="120"/>
    </w:pPr>
    <w:rPr>
      <w:b/>
      <w:sz w:val="26"/>
    </w:rPr>
  </w:style>
  <w:style w:type="character" w:styleId="Rimandocommento">
    <w:name w:val="annotation reference"/>
    <w:uiPriority w:val="99"/>
    <w:semiHidden/>
    <w:rsid w:val="004B749E"/>
    <w:rPr>
      <w:rFonts w:ascii="Verdana" w:hAnsi="Verdana"/>
      <w:sz w:val="16"/>
      <w:szCs w:val="16"/>
    </w:rPr>
  </w:style>
  <w:style w:type="paragraph" w:customStyle="1" w:styleId="Event">
    <w:name w:val="Event"/>
    <w:basedOn w:val="Normale"/>
    <w:next w:val="Corpotesto"/>
    <w:rsid w:val="004B749E"/>
    <w:pPr>
      <w:numPr>
        <w:numId w:val="3"/>
      </w:numPr>
      <w:tabs>
        <w:tab w:val="clear" w:pos="1080"/>
        <w:tab w:val="num" w:pos="1168"/>
      </w:tabs>
      <w:spacing w:before="120" w:after="120"/>
      <w:ind w:right="-249"/>
    </w:pPr>
    <w:rPr>
      <w:b/>
      <w:sz w:val="24"/>
    </w:rPr>
  </w:style>
  <w:style w:type="paragraph" w:styleId="Testonotaapidipagina">
    <w:name w:val="footnote text"/>
    <w:basedOn w:val="Normale"/>
    <w:semiHidden/>
    <w:rsid w:val="004B749E"/>
    <w:rPr>
      <w:sz w:val="16"/>
    </w:rPr>
  </w:style>
  <w:style w:type="character" w:styleId="Rimandonotaapidipagina">
    <w:name w:val="footnote reference"/>
    <w:semiHidden/>
    <w:rsid w:val="004B749E"/>
    <w:rPr>
      <w:rFonts w:ascii="Verdana" w:hAnsi="Verdana"/>
      <w:vertAlign w:val="superscript"/>
    </w:rPr>
  </w:style>
  <w:style w:type="paragraph" w:customStyle="1" w:styleId="Entity">
    <w:name w:val="Entity"/>
    <w:basedOn w:val="Event"/>
    <w:next w:val="Corpotesto"/>
    <w:rsid w:val="004B749E"/>
    <w:pPr>
      <w:numPr>
        <w:numId w:val="2"/>
      </w:numPr>
    </w:pPr>
    <w:rPr>
      <w:sz w:val="22"/>
    </w:rPr>
  </w:style>
  <w:style w:type="paragraph" w:customStyle="1" w:styleId="Relationship">
    <w:name w:val="Relationship"/>
    <w:basedOn w:val="Entity"/>
    <w:next w:val="Corpotesto"/>
    <w:rsid w:val="004B749E"/>
    <w:pPr>
      <w:numPr>
        <w:numId w:val="4"/>
      </w:numPr>
    </w:pPr>
  </w:style>
  <w:style w:type="paragraph" w:customStyle="1" w:styleId="Style1">
    <w:name w:val="Style1"/>
    <w:basedOn w:val="Normale"/>
    <w:rsid w:val="004B749E"/>
    <w:pPr>
      <w:pBdr>
        <w:top w:val="single" w:sz="6" w:space="1" w:color="auto"/>
        <w:bottom w:val="single" w:sz="6" w:space="1" w:color="auto"/>
      </w:pBdr>
      <w:shd w:val="pct20" w:color="auto" w:fill="auto"/>
    </w:pPr>
    <w:rPr>
      <w:i/>
      <w:snapToGrid w:val="0"/>
      <w:color w:val="000000"/>
    </w:rPr>
  </w:style>
  <w:style w:type="paragraph" w:styleId="Corpodeltesto3">
    <w:name w:val="Body Text 3"/>
    <w:basedOn w:val="Normale"/>
    <w:rsid w:val="004B749E"/>
    <w:rPr>
      <w:i/>
      <w:color w:val="0000FF"/>
    </w:rPr>
  </w:style>
  <w:style w:type="paragraph" w:customStyle="1" w:styleId="N">
    <w:name w:val="N"/>
    <w:basedOn w:val="Style1"/>
    <w:rsid w:val="004B749E"/>
  </w:style>
  <w:style w:type="paragraph" w:styleId="Rientronormale">
    <w:name w:val="Normal Indent"/>
    <w:basedOn w:val="Normale"/>
    <w:rsid w:val="004B749E"/>
    <w:pPr>
      <w:ind w:left="708"/>
    </w:pPr>
    <w:rPr>
      <w:rFonts w:ascii="Arial" w:hAnsi="Arial"/>
      <w:sz w:val="20"/>
    </w:rPr>
  </w:style>
  <w:style w:type="paragraph" w:styleId="Corpodeltesto2">
    <w:name w:val="Body Text 2"/>
    <w:basedOn w:val="Normale"/>
    <w:rsid w:val="004B749E"/>
    <w:pPr>
      <w:jc w:val="right"/>
    </w:pPr>
    <w:rPr>
      <w:lang w:val="en-US"/>
    </w:rPr>
  </w:style>
  <w:style w:type="paragraph" w:styleId="Indicedellefigure">
    <w:name w:val="table of figures"/>
    <w:basedOn w:val="Normale"/>
    <w:next w:val="Normale"/>
    <w:semiHidden/>
    <w:rsid w:val="004B749E"/>
    <w:pPr>
      <w:spacing w:after="120"/>
      <w:ind w:left="360" w:hanging="360"/>
    </w:pPr>
  </w:style>
  <w:style w:type="paragraph" w:styleId="Indice1">
    <w:name w:val="index 1"/>
    <w:basedOn w:val="Normale"/>
    <w:next w:val="Normale"/>
    <w:autoRedefine/>
    <w:semiHidden/>
    <w:rsid w:val="004B749E"/>
    <w:pPr>
      <w:ind w:left="180" w:hanging="180"/>
      <w:jc w:val="left"/>
    </w:pPr>
    <w:rPr>
      <w:rFonts w:ascii="Times New Roman" w:hAnsi="Times New Roman"/>
      <w:sz w:val="20"/>
    </w:rPr>
  </w:style>
  <w:style w:type="paragraph" w:styleId="Indice2">
    <w:name w:val="index 2"/>
    <w:basedOn w:val="Normale"/>
    <w:next w:val="Normale"/>
    <w:autoRedefine/>
    <w:semiHidden/>
    <w:rsid w:val="004B749E"/>
    <w:pPr>
      <w:ind w:left="360" w:hanging="180"/>
      <w:jc w:val="left"/>
    </w:pPr>
    <w:rPr>
      <w:rFonts w:ascii="Times New Roman" w:hAnsi="Times New Roman"/>
      <w:sz w:val="20"/>
    </w:rPr>
  </w:style>
  <w:style w:type="paragraph" w:styleId="Indice3">
    <w:name w:val="index 3"/>
    <w:basedOn w:val="Normale"/>
    <w:next w:val="Normale"/>
    <w:autoRedefine/>
    <w:semiHidden/>
    <w:rsid w:val="004B749E"/>
    <w:pPr>
      <w:ind w:left="540" w:hanging="180"/>
      <w:jc w:val="left"/>
    </w:pPr>
    <w:rPr>
      <w:rFonts w:ascii="Times New Roman" w:hAnsi="Times New Roman"/>
      <w:sz w:val="20"/>
    </w:rPr>
  </w:style>
  <w:style w:type="paragraph" w:styleId="Indice4">
    <w:name w:val="index 4"/>
    <w:basedOn w:val="Normale"/>
    <w:next w:val="Normale"/>
    <w:autoRedefine/>
    <w:semiHidden/>
    <w:rsid w:val="004B749E"/>
    <w:pPr>
      <w:ind w:left="720" w:hanging="180"/>
      <w:jc w:val="left"/>
    </w:pPr>
    <w:rPr>
      <w:rFonts w:ascii="Times New Roman" w:hAnsi="Times New Roman"/>
      <w:sz w:val="20"/>
    </w:rPr>
  </w:style>
  <w:style w:type="paragraph" w:styleId="Indice5">
    <w:name w:val="index 5"/>
    <w:basedOn w:val="Normale"/>
    <w:next w:val="Normale"/>
    <w:autoRedefine/>
    <w:semiHidden/>
    <w:rsid w:val="004B749E"/>
    <w:pPr>
      <w:ind w:left="900" w:hanging="180"/>
      <w:jc w:val="left"/>
    </w:pPr>
    <w:rPr>
      <w:rFonts w:ascii="Times New Roman" w:hAnsi="Times New Roman"/>
      <w:sz w:val="20"/>
    </w:rPr>
  </w:style>
  <w:style w:type="paragraph" w:styleId="Indice6">
    <w:name w:val="index 6"/>
    <w:basedOn w:val="Normale"/>
    <w:next w:val="Normale"/>
    <w:autoRedefine/>
    <w:semiHidden/>
    <w:rsid w:val="004B749E"/>
    <w:pPr>
      <w:ind w:left="1080" w:hanging="180"/>
      <w:jc w:val="left"/>
    </w:pPr>
    <w:rPr>
      <w:rFonts w:ascii="Times New Roman" w:hAnsi="Times New Roman"/>
      <w:sz w:val="20"/>
    </w:rPr>
  </w:style>
  <w:style w:type="paragraph" w:styleId="Indice7">
    <w:name w:val="index 7"/>
    <w:basedOn w:val="Normale"/>
    <w:next w:val="Normale"/>
    <w:autoRedefine/>
    <w:semiHidden/>
    <w:rsid w:val="004B749E"/>
    <w:pPr>
      <w:ind w:left="1260" w:hanging="180"/>
      <w:jc w:val="left"/>
    </w:pPr>
    <w:rPr>
      <w:rFonts w:ascii="Times New Roman" w:hAnsi="Times New Roman"/>
      <w:sz w:val="20"/>
    </w:rPr>
  </w:style>
  <w:style w:type="paragraph" w:styleId="Indice8">
    <w:name w:val="index 8"/>
    <w:basedOn w:val="Normale"/>
    <w:next w:val="Normale"/>
    <w:autoRedefine/>
    <w:semiHidden/>
    <w:rsid w:val="004B749E"/>
    <w:pPr>
      <w:ind w:left="1440" w:hanging="180"/>
      <w:jc w:val="left"/>
    </w:pPr>
    <w:rPr>
      <w:rFonts w:ascii="Times New Roman" w:hAnsi="Times New Roman"/>
      <w:sz w:val="20"/>
    </w:rPr>
  </w:style>
  <w:style w:type="paragraph" w:styleId="Indice9">
    <w:name w:val="index 9"/>
    <w:basedOn w:val="Normale"/>
    <w:next w:val="Normale"/>
    <w:autoRedefine/>
    <w:semiHidden/>
    <w:rsid w:val="004B749E"/>
    <w:pPr>
      <w:ind w:left="1620" w:hanging="180"/>
      <w:jc w:val="left"/>
    </w:pPr>
    <w:rPr>
      <w:rFonts w:ascii="Times New Roman" w:hAnsi="Times New Roman"/>
      <w:sz w:val="20"/>
    </w:rPr>
  </w:style>
  <w:style w:type="paragraph" w:styleId="Titoloindice">
    <w:name w:val="index heading"/>
    <w:basedOn w:val="Normale"/>
    <w:next w:val="Indice1"/>
    <w:semiHidden/>
    <w:rsid w:val="004B749E"/>
    <w:pPr>
      <w:spacing w:before="120" w:after="120"/>
      <w:jc w:val="left"/>
    </w:pPr>
    <w:rPr>
      <w:rFonts w:ascii="Times New Roman" w:hAnsi="Times New Roman"/>
      <w:b/>
      <w:i/>
      <w:sz w:val="20"/>
    </w:rPr>
  </w:style>
  <w:style w:type="character" w:styleId="Enfasicorsivo">
    <w:name w:val="Emphasis"/>
    <w:qFormat/>
    <w:rsid w:val="004B749E"/>
    <w:rPr>
      <w:i/>
    </w:rPr>
  </w:style>
  <w:style w:type="paragraph" w:customStyle="1" w:styleId="Corpodeltesto21">
    <w:name w:val="Corpo del testo 21"/>
    <w:basedOn w:val="Normale"/>
    <w:uiPriority w:val="99"/>
    <w:rsid w:val="00ED67D4"/>
    <w:pPr>
      <w:suppressAutoHyphens/>
      <w:jc w:val="left"/>
    </w:pPr>
    <w:rPr>
      <w:rFonts w:ascii="Times New Roman" w:hAnsi="Times New Roman" w:cs="Times"/>
      <w:sz w:val="24"/>
      <w:lang w:eastAsia="ar-SA"/>
    </w:rPr>
  </w:style>
  <w:style w:type="paragraph" w:customStyle="1" w:styleId="Paragrafobase">
    <w:name w:val="[Paragrafo base]"/>
    <w:basedOn w:val="Normale"/>
    <w:uiPriority w:val="99"/>
    <w:rsid w:val="003512EB"/>
    <w:pPr>
      <w:widowControl w:val="0"/>
      <w:autoSpaceDE w:val="0"/>
      <w:autoSpaceDN w:val="0"/>
      <w:adjustRightInd w:val="0"/>
      <w:spacing w:line="288" w:lineRule="auto"/>
      <w:jc w:val="left"/>
      <w:textAlignment w:val="center"/>
    </w:pPr>
    <w:rPr>
      <w:rFonts w:ascii="MinionPro-Regular" w:eastAsia="Times" w:hAnsi="MinionPro-Regular" w:cs="MinionPro-Regular"/>
      <w:color w:val="000000"/>
      <w:sz w:val="24"/>
      <w:szCs w:val="24"/>
      <w:lang w:eastAsia="it-IT"/>
    </w:rPr>
  </w:style>
  <w:style w:type="character" w:customStyle="1" w:styleId="Titolo1Carattere">
    <w:name w:val="Titolo 1 Carattere"/>
    <w:aliases w:val="Level 1 Topic Heading Carattere,Level 1 Topic Heading1 Carattere,Level 1 Topic Heading2 Carattere,Level 1 Topic Heading3 Carattere,Level 1 Topic Heading4 Carattere,Level 1 Topic Heading5 Carattere,Level 1 Topic Heading11 Carattere"/>
    <w:link w:val="Titolo1"/>
    <w:rsid w:val="00B85DF7"/>
    <w:rPr>
      <w:rFonts w:ascii="Verdana" w:hAnsi="Verdana"/>
      <w:b/>
      <w:kern w:val="28"/>
      <w:sz w:val="26"/>
      <w:lang w:eastAsia="en-US"/>
    </w:rPr>
  </w:style>
  <w:style w:type="character" w:customStyle="1" w:styleId="Titolo3Carattere">
    <w:name w:val="Titolo 3 Carattere"/>
    <w:aliases w:val="H3 Carattere,Titolo del requisito Carattere"/>
    <w:link w:val="Titolo3"/>
    <w:rsid w:val="0005777B"/>
    <w:rPr>
      <w:rFonts w:ascii="Verdana" w:hAnsi="Verdana"/>
      <w:b/>
      <w:sz w:val="18"/>
      <w:lang w:eastAsia="en-US"/>
    </w:rPr>
  </w:style>
  <w:style w:type="character" w:customStyle="1" w:styleId="Titolo4Carattere">
    <w:name w:val="Titolo 4 Carattere"/>
    <w:aliases w:val="Ref Heading 1 Carattere,rh1 Carattere,Heading sql Carattere,H4 Carattere,h4 Carattere,First Subheading Carattere,Ref Heading 11 Carattere,rh11 Carattere,Heading sql1 Carattere,H42 Carattere,h41 Carattere,First Subheading1 Carattere"/>
    <w:link w:val="Titolo4"/>
    <w:rsid w:val="00D42779"/>
    <w:rPr>
      <w:rFonts w:ascii="Verdana" w:hAnsi="Verdana"/>
      <w:b/>
      <w:i/>
      <w:iCs/>
      <w:smallCaps/>
      <w:snapToGrid w:val="0"/>
      <w:sz w:val="18"/>
      <w:lang w:eastAsia="en-US"/>
    </w:rPr>
  </w:style>
  <w:style w:type="paragraph" w:customStyle="1" w:styleId="2">
    <w:name w:val="2"/>
    <w:basedOn w:val="Normale"/>
    <w:next w:val="Corpotesto"/>
    <w:rsid w:val="00FC65EF"/>
    <w:pPr>
      <w:ind w:left="284"/>
    </w:pPr>
    <w:rPr>
      <w:sz w:val="16"/>
    </w:rPr>
  </w:style>
  <w:style w:type="paragraph" w:styleId="NormaleWeb">
    <w:name w:val="Normal (Web)"/>
    <w:basedOn w:val="Normale"/>
    <w:uiPriority w:val="99"/>
    <w:unhideWhenUsed/>
    <w:rsid w:val="00E1426A"/>
    <w:pPr>
      <w:spacing w:before="100" w:beforeAutospacing="1" w:after="100" w:afterAutospacing="1"/>
      <w:jc w:val="left"/>
    </w:pPr>
    <w:rPr>
      <w:rFonts w:ascii="Times New Roman" w:hAnsi="Times New Roman"/>
      <w:sz w:val="24"/>
      <w:szCs w:val="24"/>
      <w:lang w:eastAsia="it-IT"/>
    </w:rPr>
  </w:style>
  <w:style w:type="paragraph" w:customStyle="1" w:styleId="Stile">
    <w:name w:val="Stile"/>
    <w:basedOn w:val="Normale"/>
    <w:next w:val="Corpotesto"/>
    <w:rsid w:val="00311B36"/>
  </w:style>
  <w:style w:type="paragraph" w:styleId="Testonormale">
    <w:name w:val="Plain Text"/>
    <w:basedOn w:val="Normale"/>
    <w:link w:val="TestonormaleCarattere"/>
    <w:uiPriority w:val="99"/>
    <w:unhideWhenUsed/>
    <w:rsid w:val="0009033D"/>
    <w:pPr>
      <w:jc w:val="left"/>
    </w:pPr>
    <w:rPr>
      <w:rFonts w:ascii="Calibri" w:eastAsia="Calibri" w:hAnsi="Calibri"/>
      <w:sz w:val="22"/>
      <w:szCs w:val="21"/>
    </w:rPr>
  </w:style>
  <w:style w:type="character" w:customStyle="1" w:styleId="TestonormaleCarattere">
    <w:name w:val="Testo normale Carattere"/>
    <w:link w:val="Testonormale"/>
    <w:uiPriority w:val="99"/>
    <w:rsid w:val="0009033D"/>
    <w:rPr>
      <w:rFonts w:ascii="Calibri" w:eastAsia="Calibri" w:hAnsi="Calibri" w:cs="Consolas"/>
      <w:sz w:val="22"/>
      <w:szCs w:val="21"/>
      <w:lang w:eastAsia="en-US"/>
    </w:rPr>
  </w:style>
  <w:style w:type="paragraph" w:styleId="Paragrafoelenco">
    <w:name w:val="List Paragraph"/>
    <w:aliases w:val="text bullet,Proposal Bullet List,Bullet List,lp1,List Paragraph1,Bullet edison,List Paragraph3,List Paragraph4,Elenco in Tab,Puntato in tabella"/>
    <w:basedOn w:val="Normale"/>
    <w:link w:val="ParagrafoelencoCarattere"/>
    <w:uiPriority w:val="34"/>
    <w:qFormat/>
    <w:rsid w:val="002A7A39"/>
    <w:pPr>
      <w:ind w:left="720"/>
      <w:jc w:val="left"/>
    </w:pPr>
    <w:rPr>
      <w:rFonts w:ascii="Calibri" w:eastAsia="Calibri" w:hAnsi="Calibri"/>
      <w:sz w:val="22"/>
      <w:szCs w:val="22"/>
      <w:lang w:eastAsia="it-IT"/>
    </w:rPr>
  </w:style>
  <w:style w:type="paragraph" w:styleId="Soggettocommento">
    <w:name w:val="annotation subject"/>
    <w:basedOn w:val="Testocommento"/>
    <w:next w:val="Testocommento"/>
    <w:link w:val="SoggettocommentoCarattere"/>
    <w:rsid w:val="00A71348"/>
    <w:rPr>
      <w:b/>
      <w:bCs/>
      <w:i w:val="0"/>
      <w:color w:val="auto"/>
      <w:sz w:val="20"/>
    </w:rPr>
  </w:style>
  <w:style w:type="character" w:customStyle="1" w:styleId="TestocommentoCarattere">
    <w:name w:val="Testo commento Carattere"/>
    <w:link w:val="Testocommento"/>
    <w:uiPriority w:val="99"/>
    <w:rsid w:val="00A71348"/>
    <w:rPr>
      <w:rFonts w:ascii="Verdana" w:hAnsi="Verdana"/>
      <w:i/>
      <w:color w:val="0000FF"/>
      <w:sz w:val="16"/>
      <w:lang w:eastAsia="en-US"/>
    </w:rPr>
  </w:style>
  <w:style w:type="character" w:customStyle="1" w:styleId="SoggettocommentoCarattere">
    <w:name w:val="Soggetto commento Carattere"/>
    <w:basedOn w:val="TestocommentoCarattere"/>
    <w:link w:val="Soggettocommento"/>
    <w:rsid w:val="00A71348"/>
    <w:rPr>
      <w:rFonts w:ascii="Verdana" w:hAnsi="Verdana"/>
      <w:i/>
      <w:color w:val="0000FF"/>
      <w:sz w:val="16"/>
      <w:lang w:eastAsia="en-US"/>
    </w:rPr>
  </w:style>
  <w:style w:type="paragraph" w:styleId="Testofumetto">
    <w:name w:val="Balloon Text"/>
    <w:basedOn w:val="Normale"/>
    <w:link w:val="TestofumettoCarattere"/>
    <w:rsid w:val="00A71348"/>
    <w:rPr>
      <w:rFonts w:ascii="Tahoma" w:hAnsi="Tahoma"/>
      <w:sz w:val="16"/>
      <w:szCs w:val="16"/>
    </w:rPr>
  </w:style>
  <w:style w:type="character" w:customStyle="1" w:styleId="TestofumettoCarattere">
    <w:name w:val="Testo fumetto Carattere"/>
    <w:link w:val="Testofumetto"/>
    <w:rsid w:val="00A71348"/>
    <w:rPr>
      <w:rFonts w:ascii="Tahoma" w:hAnsi="Tahoma" w:cs="Tahoma"/>
      <w:sz w:val="16"/>
      <w:szCs w:val="16"/>
      <w:lang w:eastAsia="en-US"/>
    </w:rPr>
  </w:style>
  <w:style w:type="character" w:customStyle="1" w:styleId="CorpotestoCarattere">
    <w:name w:val="Corpo testo Carattere"/>
    <w:link w:val="Corpotesto"/>
    <w:uiPriority w:val="99"/>
    <w:rsid w:val="008640AC"/>
    <w:rPr>
      <w:rFonts w:ascii="Verdana" w:hAnsi="Verdana"/>
      <w:sz w:val="16"/>
      <w:lang w:eastAsia="en-US"/>
    </w:rPr>
  </w:style>
  <w:style w:type="paragraph" w:customStyle="1" w:styleId="1">
    <w:name w:val="1"/>
    <w:basedOn w:val="Normale"/>
    <w:next w:val="Corpotesto"/>
    <w:rsid w:val="00566BAD"/>
  </w:style>
  <w:style w:type="paragraph" w:styleId="Didascalia">
    <w:name w:val="caption"/>
    <w:basedOn w:val="Normale"/>
    <w:next w:val="Normale"/>
    <w:uiPriority w:val="35"/>
    <w:unhideWhenUsed/>
    <w:qFormat/>
    <w:rsid w:val="009016FC"/>
    <w:rPr>
      <w:b/>
      <w:bCs/>
      <w:sz w:val="20"/>
    </w:rPr>
  </w:style>
  <w:style w:type="paragraph" w:customStyle="1" w:styleId="Default">
    <w:name w:val="Default"/>
    <w:rsid w:val="00841F79"/>
    <w:pPr>
      <w:autoSpaceDE w:val="0"/>
      <w:autoSpaceDN w:val="0"/>
      <w:adjustRightInd w:val="0"/>
    </w:pPr>
    <w:rPr>
      <w:color w:val="000000"/>
      <w:sz w:val="24"/>
      <w:szCs w:val="24"/>
    </w:rPr>
  </w:style>
  <w:style w:type="table" w:customStyle="1" w:styleId="TableGrid">
    <w:name w:val="TableGrid"/>
    <w:rsid w:val="006206A8"/>
    <w:rPr>
      <w:rFonts w:asciiTheme="minorHAnsi" w:eastAsiaTheme="minorEastAsia" w:hAnsiTheme="minorHAnsi" w:cstheme="minorBidi"/>
      <w:sz w:val="22"/>
      <w:szCs w:val="22"/>
    </w:rPr>
    <w:tblPr>
      <w:tblCellMar>
        <w:top w:w="0" w:type="dxa"/>
        <w:left w:w="0" w:type="dxa"/>
        <w:bottom w:w="0" w:type="dxa"/>
        <w:right w:w="0" w:type="dxa"/>
      </w:tblCellMar>
    </w:tblPr>
  </w:style>
  <w:style w:type="table" w:styleId="Grigliatabella">
    <w:name w:val="Table Grid"/>
    <w:basedOn w:val="Tabellanormale"/>
    <w:rsid w:val="004916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nonrisolta1">
    <w:name w:val="Menzione non risolta1"/>
    <w:basedOn w:val="Carpredefinitoparagrafo"/>
    <w:uiPriority w:val="99"/>
    <w:semiHidden/>
    <w:unhideWhenUsed/>
    <w:rsid w:val="00D52638"/>
    <w:rPr>
      <w:color w:val="605E5C"/>
      <w:shd w:val="clear" w:color="auto" w:fill="E1DFDD"/>
    </w:rPr>
  </w:style>
  <w:style w:type="paragraph" w:customStyle="1" w:styleId="a">
    <w:basedOn w:val="Normale"/>
    <w:next w:val="Corpotesto"/>
    <w:link w:val="CorpodeltestoCarattere"/>
    <w:rsid w:val="00BC4D2D"/>
    <w:pPr>
      <w:ind w:left="284"/>
    </w:pPr>
    <w:rPr>
      <w:sz w:val="16"/>
    </w:rPr>
  </w:style>
  <w:style w:type="character" w:customStyle="1" w:styleId="CorpodeltestoCarattere">
    <w:name w:val="Corpo del testo Carattere"/>
    <w:link w:val="a"/>
    <w:rsid w:val="00BC4D2D"/>
    <w:rPr>
      <w:rFonts w:ascii="Verdana" w:hAnsi="Verdana"/>
      <w:sz w:val="16"/>
      <w:lang w:eastAsia="en-US"/>
    </w:rPr>
  </w:style>
  <w:style w:type="character" w:customStyle="1" w:styleId="Menzionenonrisolta2">
    <w:name w:val="Menzione non risolta2"/>
    <w:basedOn w:val="Carpredefinitoparagrafo"/>
    <w:uiPriority w:val="99"/>
    <w:semiHidden/>
    <w:unhideWhenUsed/>
    <w:rsid w:val="007471E5"/>
    <w:rPr>
      <w:color w:val="605E5C"/>
      <w:shd w:val="clear" w:color="auto" w:fill="E1DFDD"/>
    </w:rPr>
  </w:style>
  <w:style w:type="character" w:styleId="Menzionenonrisolta">
    <w:name w:val="Unresolved Mention"/>
    <w:basedOn w:val="Carpredefinitoparagrafo"/>
    <w:uiPriority w:val="99"/>
    <w:semiHidden/>
    <w:unhideWhenUsed/>
    <w:rsid w:val="001035B8"/>
    <w:rPr>
      <w:color w:val="605E5C"/>
      <w:shd w:val="clear" w:color="auto" w:fill="E1DFDD"/>
    </w:rPr>
  </w:style>
  <w:style w:type="character" w:styleId="Menzione">
    <w:name w:val="Mention"/>
    <w:basedOn w:val="Carpredefinitoparagrafo"/>
    <w:uiPriority w:val="99"/>
    <w:unhideWhenUsed/>
    <w:rsid w:val="00A309BE"/>
    <w:rPr>
      <w:color w:val="2B579A"/>
      <w:shd w:val="clear" w:color="auto" w:fill="E1DFDD"/>
    </w:rPr>
  </w:style>
  <w:style w:type="character" w:customStyle="1" w:styleId="ParagrafoelencoCarattere">
    <w:name w:val="Paragrafo elenco Carattere"/>
    <w:aliases w:val="text bullet Carattere,Proposal Bullet List Carattere,Bullet List Carattere,lp1 Carattere,List Paragraph1 Carattere,Bullet edison Carattere,List Paragraph3 Carattere,List Paragraph4 Carattere,Elenco in Tab Carattere"/>
    <w:basedOn w:val="Carpredefinitoparagrafo"/>
    <w:link w:val="Paragrafoelenco"/>
    <w:uiPriority w:val="34"/>
    <w:locked/>
    <w:rsid w:val="00957B52"/>
    <w:rPr>
      <w:rFonts w:ascii="Calibri" w:eastAsia="Calibri" w:hAnsi="Calibri"/>
      <w:sz w:val="22"/>
      <w:szCs w:val="22"/>
    </w:rPr>
  </w:style>
  <w:style w:type="paragraph" w:customStyle="1" w:styleId="Paragraph">
    <w:name w:val="Paragraph"/>
    <w:rsid w:val="0008784A"/>
    <w:pPr>
      <w:spacing w:before="120" w:line="312" w:lineRule="auto"/>
      <w:jc w:val="both"/>
    </w:pPr>
    <w:rPr>
      <w:rFonts w:ascii="Verdana" w:hAnsi="Verdana"/>
      <w:sz w:val="24"/>
    </w:rPr>
  </w:style>
  <w:style w:type="paragraph" w:customStyle="1" w:styleId="Corpodeltesto1">
    <w:name w:val="Corpo del testo1"/>
    <w:basedOn w:val="Normale"/>
    <w:rsid w:val="00507C24"/>
  </w:style>
  <w:style w:type="character" w:styleId="Enfasigrassetto">
    <w:name w:val="Strong"/>
    <w:qFormat/>
    <w:rsid w:val="00507C24"/>
    <w:rPr>
      <w:b/>
      <w:bCs/>
    </w:rPr>
  </w:style>
  <w:style w:type="table" w:styleId="Tabellagriglia1chiara">
    <w:name w:val="Grid Table 1 Light"/>
    <w:basedOn w:val="Tabellanormale"/>
    <w:uiPriority w:val="46"/>
    <w:rsid w:val="00F53F4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rpotesto1">
    <w:name w:val="Corpo testo1"/>
    <w:basedOn w:val="Normale"/>
    <w:rsid w:val="00824128"/>
    <w:rPr>
      <w:sz w:val="20"/>
    </w:rPr>
  </w:style>
  <w:style w:type="paragraph" w:styleId="Citazioneintensa">
    <w:name w:val="Intense Quote"/>
    <w:basedOn w:val="Normale"/>
    <w:next w:val="Normale"/>
    <w:link w:val="CitazioneintensaCarattere"/>
    <w:uiPriority w:val="30"/>
    <w:qFormat/>
    <w:rsid w:val="00D5364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zioneintensaCarattere">
    <w:name w:val="Citazione intensa Carattere"/>
    <w:basedOn w:val="Carpredefinitoparagrafo"/>
    <w:link w:val="Citazioneintensa"/>
    <w:uiPriority w:val="30"/>
    <w:rsid w:val="00D5364A"/>
    <w:rPr>
      <w:rFonts w:ascii="Verdana" w:hAnsi="Verdana"/>
      <w:i/>
      <w:iCs/>
      <w:color w:val="5B9BD5" w:themeColor="accent1"/>
      <w:sz w:val="18"/>
      <w:lang w:eastAsia="en-US"/>
    </w:rPr>
  </w:style>
  <w:style w:type="paragraph" w:customStyle="1" w:styleId="TableText10Double">
    <w:name w:val="*Table Text 10 Double"/>
    <w:basedOn w:val="Normale"/>
    <w:uiPriority w:val="1"/>
    <w:rsid w:val="009E2EE7"/>
    <w:pPr>
      <w:spacing w:before="60" w:after="60" w:line="260" w:lineRule="exact"/>
      <w:jc w:val="left"/>
    </w:pPr>
    <w:rPr>
      <w:rFonts w:ascii="Arial" w:eastAsia="PMingLiU" w:hAnsi="Arial"/>
      <w:color w:val="000000"/>
      <w:sz w:val="20"/>
      <w:lang w:val="en-US" w:bidi="ar-DZ"/>
    </w:rPr>
  </w:style>
  <w:style w:type="table" w:customStyle="1" w:styleId="DXCTable">
    <w:name w:val="DXC Table"/>
    <w:basedOn w:val="Tabellanormale"/>
    <w:next w:val="Grigliatabella"/>
    <w:uiPriority w:val="39"/>
    <w:rsid w:val="009E2EE7"/>
    <w:rPr>
      <w:rFonts w:ascii="Arial" w:eastAsiaTheme="minorHAnsi" w:hAnsi="Arial" w:cstheme="minorBidi"/>
      <w:szCs w:val="22"/>
      <w:lang w:val="en-US" w:eastAsia="en-US"/>
    </w:rPr>
    <w:tblPr>
      <w:tblBorders>
        <w:bottom w:val="single" w:sz="4" w:space="0" w:color="auto"/>
        <w:insideH w:val="single" w:sz="4" w:space="0" w:color="auto"/>
      </w:tblBorders>
    </w:tblPr>
    <w:tblStylePr w:type="firstRow">
      <w:tblPr/>
      <w:tcPr>
        <w:tcBorders>
          <w:top w:val="nil"/>
          <w:bottom w:val="single" w:sz="4" w:space="0" w:color="auto"/>
        </w:tcBorders>
      </w:tcPr>
    </w:tblStylePr>
  </w:style>
  <w:style w:type="paragraph" w:customStyle="1" w:styleId="TableHeading10p">
    <w:name w:val="*Table Heading 10_p"/>
    <w:basedOn w:val="Normale"/>
    <w:qFormat/>
    <w:rsid w:val="009E2EE7"/>
    <w:pPr>
      <w:spacing w:before="60" w:after="60" w:line="260" w:lineRule="exact"/>
      <w:jc w:val="left"/>
    </w:pPr>
    <w:rPr>
      <w:rFonts w:ascii="Arial" w:eastAsia="PMingLiU" w:hAnsi="Arial"/>
      <w:b/>
      <w:color w:val="44546A" w:themeColor="text2"/>
      <w:sz w:val="20"/>
      <w:lang w:val="en-US" w:bidi="ar-DZ"/>
    </w:rPr>
  </w:style>
  <w:style w:type="character" w:customStyle="1" w:styleId="Title3Char">
    <w:name w:val="Title3 Char"/>
    <w:basedOn w:val="Carpredefinitoparagrafo"/>
    <w:link w:val="Title3"/>
    <w:locked/>
    <w:rsid w:val="005D7231"/>
    <w:rPr>
      <w:rFonts w:ascii="Calibri Light" w:hAnsi="Calibri Light" w:cs="Calibri Light"/>
      <w:i/>
      <w:iCs/>
      <w:color w:val="2F5496"/>
    </w:rPr>
  </w:style>
  <w:style w:type="paragraph" w:customStyle="1" w:styleId="Title3">
    <w:name w:val="Title3"/>
    <w:basedOn w:val="Normale"/>
    <w:link w:val="Title3Char"/>
    <w:rsid w:val="005D7231"/>
    <w:pPr>
      <w:keepNext/>
      <w:spacing w:before="40"/>
    </w:pPr>
    <w:rPr>
      <w:rFonts w:ascii="Calibri Light" w:hAnsi="Calibri Light" w:cs="Calibri Light"/>
      <w:i/>
      <w:iCs/>
      <w:color w:val="2F5496"/>
      <w:sz w:val="20"/>
      <w:lang w:eastAsia="it-IT"/>
    </w:rPr>
  </w:style>
  <w:style w:type="paragraph" w:styleId="PreformattatoHTML">
    <w:name w:val="HTML Preformatted"/>
    <w:basedOn w:val="Normale"/>
    <w:link w:val="PreformattatoHTMLCarattere"/>
    <w:uiPriority w:val="99"/>
    <w:semiHidden/>
    <w:unhideWhenUsed/>
    <w:rsid w:val="005D7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heme="minorHAnsi" w:hAnsi="Courier New" w:cs="Courier New"/>
      <w:sz w:val="20"/>
      <w:lang w:eastAsia="it-IT"/>
    </w:rPr>
  </w:style>
  <w:style w:type="character" w:customStyle="1" w:styleId="PreformattatoHTMLCarattere">
    <w:name w:val="Preformattato HTML Carattere"/>
    <w:basedOn w:val="Carpredefinitoparagrafo"/>
    <w:link w:val="PreformattatoHTML"/>
    <w:uiPriority w:val="99"/>
    <w:semiHidden/>
    <w:rsid w:val="005D7231"/>
    <w:rPr>
      <w:rFonts w:ascii="Courier New" w:eastAsiaTheme="minorHAnsi" w:hAnsi="Courier New" w:cs="Courier New"/>
    </w:rPr>
  </w:style>
  <w:style w:type="character" w:customStyle="1" w:styleId="token-not-formatted">
    <w:name w:val="token-not-formatted"/>
    <w:basedOn w:val="Carpredefinitoparagrafo"/>
    <w:rsid w:val="005D7231"/>
  </w:style>
  <w:style w:type="character" w:customStyle="1" w:styleId="token-string">
    <w:name w:val="token-string"/>
    <w:basedOn w:val="Carpredefinitoparagrafo"/>
    <w:rsid w:val="005D7231"/>
  </w:style>
  <w:style w:type="table" w:styleId="Tabellasemplice-1">
    <w:name w:val="Plain Table 1"/>
    <w:basedOn w:val="Tabellanormale"/>
    <w:uiPriority w:val="41"/>
    <w:rsid w:val="001533A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5074">
      <w:bodyDiv w:val="1"/>
      <w:marLeft w:val="0"/>
      <w:marRight w:val="0"/>
      <w:marTop w:val="0"/>
      <w:marBottom w:val="0"/>
      <w:divBdr>
        <w:top w:val="none" w:sz="0" w:space="0" w:color="auto"/>
        <w:left w:val="none" w:sz="0" w:space="0" w:color="auto"/>
        <w:bottom w:val="none" w:sz="0" w:space="0" w:color="auto"/>
        <w:right w:val="none" w:sz="0" w:space="0" w:color="auto"/>
      </w:divBdr>
    </w:div>
    <w:div w:id="19597052">
      <w:bodyDiv w:val="1"/>
      <w:marLeft w:val="0"/>
      <w:marRight w:val="0"/>
      <w:marTop w:val="0"/>
      <w:marBottom w:val="0"/>
      <w:divBdr>
        <w:top w:val="none" w:sz="0" w:space="0" w:color="auto"/>
        <w:left w:val="none" w:sz="0" w:space="0" w:color="auto"/>
        <w:bottom w:val="none" w:sz="0" w:space="0" w:color="auto"/>
        <w:right w:val="none" w:sz="0" w:space="0" w:color="auto"/>
      </w:divBdr>
    </w:div>
    <w:div w:id="24528245">
      <w:bodyDiv w:val="1"/>
      <w:marLeft w:val="0"/>
      <w:marRight w:val="0"/>
      <w:marTop w:val="0"/>
      <w:marBottom w:val="0"/>
      <w:divBdr>
        <w:top w:val="none" w:sz="0" w:space="0" w:color="auto"/>
        <w:left w:val="none" w:sz="0" w:space="0" w:color="auto"/>
        <w:bottom w:val="none" w:sz="0" w:space="0" w:color="auto"/>
        <w:right w:val="none" w:sz="0" w:space="0" w:color="auto"/>
      </w:divBdr>
    </w:div>
    <w:div w:id="67113124">
      <w:bodyDiv w:val="1"/>
      <w:marLeft w:val="0"/>
      <w:marRight w:val="0"/>
      <w:marTop w:val="0"/>
      <w:marBottom w:val="0"/>
      <w:divBdr>
        <w:top w:val="none" w:sz="0" w:space="0" w:color="auto"/>
        <w:left w:val="none" w:sz="0" w:space="0" w:color="auto"/>
        <w:bottom w:val="none" w:sz="0" w:space="0" w:color="auto"/>
        <w:right w:val="none" w:sz="0" w:space="0" w:color="auto"/>
      </w:divBdr>
    </w:div>
    <w:div w:id="75980983">
      <w:bodyDiv w:val="1"/>
      <w:marLeft w:val="0"/>
      <w:marRight w:val="0"/>
      <w:marTop w:val="0"/>
      <w:marBottom w:val="0"/>
      <w:divBdr>
        <w:top w:val="none" w:sz="0" w:space="0" w:color="auto"/>
        <w:left w:val="none" w:sz="0" w:space="0" w:color="auto"/>
        <w:bottom w:val="none" w:sz="0" w:space="0" w:color="auto"/>
        <w:right w:val="none" w:sz="0" w:space="0" w:color="auto"/>
      </w:divBdr>
    </w:div>
    <w:div w:id="91822874">
      <w:bodyDiv w:val="1"/>
      <w:marLeft w:val="0"/>
      <w:marRight w:val="0"/>
      <w:marTop w:val="0"/>
      <w:marBottom w:val="0"/>
      <w:divBdr>
        <w:top w:val="none" w:sz="0" w:space="0" w:color="auto"/>
        <w:left w:val="none" w:sz="0" w:space="0" w:color="auto"/>
        <w:bottom w:val="none" w:sz="0" w:space="0" w:color="auto"/>
        <w:right w:val="none" w:sz="0" w:space="0" w:color="auto"/>
      </w:divBdr>
    </w:div>
    <w:div w:id="106243091">
      <w:bodyDiv w:val="1"/>
      <w:marLeft w:val="0"/>
      <w:marRight w:val="0"/>
      <w:marTop w:val="0"/>
      <w:marBottom w:val="0"/>
      <w:divBdr>
        <w:top w:val="none" w:sz="0" w:space="0" w:color="auto"/>
        <w:left w:val="none" w:sz="0" w:space="0" w:color="auto"/>
        <w:bottom w:val="none" w:sz="0" w:space="0" w:color="auto"/>
        <w:right w:val="none" w:sz="0" w:space="0" w:color="auto"/>
      </w:divBdr>
    </w:div>
    <w:div w:id="134572742">
      <w:bodyDiv w:val="1"/>
      <w:marLeft w:val="0"/>
      <w:marRight w:val="0"/>
      <w:marTop w:val="0"/>
      <w:marBottom w:val="0"/>
      <w:divBdr>
        <w:top w:val="none" w:sz="0" w:space="0" w:color="auto"/>
        <w:left w:val="none" w:sz="0" w:space="0" w:color="auto"/>
        <w:bottom w:val="none" w:sz="0" w:space="0" w:color="auto"/>
        <w:right w:val="none" w:sz="0" w:space="0" w:color="auto"/>
      </w:divBdr>
    </w:div>
    <w:div w:id="143593261">
      <w:bodyDiv w:val="1"/>
      <w:marLeft w:val="0"/>
      <w:marRight w:val="0"/>
      <w:marTop w:val="0"/>
      <w:marBottom w:val="0"/>
      <w:divBdr>
        <w:top w:val="none" w:sz="0" w:space="0" w:color="auto"/>
        <w:left w:val="none" w:sz="0" w:space="0" w:color="auto"/>
        <w:bottom w:val="none" w:sz="0" w:space="0" w:color="auto"/>
        <w:right w:val="none" w:sz="0" w:space="0" w:color="auto"/>
      </w:divBdr>
    </w:div>
    <w:div w:id="146748628">
      <w:bodyDiv w:val="1"/>
      <w:marLeft w:val="0"/>
      <w:marRight w:val="0"/>
      <w:marTop w:val="0"/>
      <w:marBottom w:val="0"/>
      <w:divBdr>
        <w:top w:val="none" w:sz="0" w:space="0" w:color="auto"/>
        <w:left w:val="none" w:sz="0" w:space="0" w:color="auto"/>
        <w:bottom w:val="none" w:sz="0" w:space="0" w:color="auto"/>
        <w:right w:val="none" w:sz="0" w:space="0" w:color="auto"/>
      </w:divBdr>
    </w:div>
    <w:div w:id="148138777">
      <w:bodyDiv w:val="1"/>
      <w:marLeft w:val="0"/>
      <w:marRight w:val="0"/>
      <w:marTop w:val="0"/>
      <w:marBottom w:val="0"/>
      <w:divBdr>
        <w:top w:val="none" w:sz="0" w:space="0" w:color="auto"/>
        <w:left w:val="none" w:sz="0" w:space="0" w:color="auto"/>
        <w:bottom w:val="none" w:sz="0" w:space="0" w:color="auto"/>
        <w:right w:val="none" w:sz="0" w:space="0" w:color="auto"/>
      </w:divBdr>
      <w:divsChild>
        <w:div w:id="379746663">
          <w:marLeft w:val="0"/>
          <w:marRight w:val="0"/>
          <w:marTop w:val="0"/>
          <w:marBottom w:val="0"/>
          <w:divBdr>
            <w:top w:val="none" w:sz="0" w:space="0" w:color="auto"/>
            <w:left w:val="none" w:sz="0" w:space="0" w:color="auto"/>
            <w:bottom w:val="none" w:sz="0" w:space="0" w:color="auto"/>
            <w:right w:val="none" w:sz="0" w:space="0" w:color="auto"/>
          </w:divBdr>
        </w:div>
        <w:div w:id="20397854">
          <w:marLeft w:val="0"/>
          <w:marRight w:val="0"/>
          <w:marTop w:val="0"/>
          <w:marBottom w:val="0"/>
          <w:divBdr>
            <w:top w:val="none" w:sz="0" w:space="0" w:color="auto"/>
            <w:left w:val="none" w:sz="0" w:space="0" w:color="auto"/>
            <w:bottom w:val="none" w:sz="0" w:space="0" w:color="auto"/>
            <w:right w:val="none" w:sz="0" w:space="0" w:color="auto"/>
          </w:divBdr>
        </w:div>
      </w:divsChild>
    </w:div>
    <w:div w:id="151528616">
      <w:bodyDiv w:val="1"/>
      <w:marLeft w:val="0"/>
      <w:marRight w:val="0"/>
      <w:marTop w:val="0"/>
      <w:marBottom w:val="0"/>
      <w:divBdr>
        <w:top w:val="none" w:sz="0" w:space="0" w:color="auto"/>
        <w:left w:val="none" w:sz="0" w:space="0" w:color="auto"/>
        <w:bottom w:val="none" w:sz="0" w:space="0" w:color="auto"/>
        <w:right w:val="none" w:sz="0" w:space="0" w:color="auto"/>
      </w:divBdr>
    </w:div>
    <w:div w:id="161163563">
      <w:bodyDiv w:val="1"/>
      <w:marLeft w:val="0"/>
      <w:marRight w:val="0"/>
      <w:marTop w:val="0"/>
      <w:marBottom w:val="0"/>
      <w:divBdr>
        <w:top w:val="none" w:sz="0" w:space="0" w:color="auto"/>
        <w:left w:val="none" w:sz="0" w:space="0" w:color="auto"/>
        <w:bottom w:val="none" w:sz="0" w:space="0" w:color="auto"/>
        <w:right w:val="none" w:sz="0" w:space="0" w:color="auto"/>
      </w:divBdr>
    </w:div>
    <w:div w:id="162862087">
      <w:bodyDiv w:val="1"/>
      <w:marLeft w:val="0"/>
      <w:marRight w:val="0"/>
      <w:marTop w:val="0"/>
      <w:marBottom w:val="0"/>
      <w:divBdr>
        <w:top w:val="none" w:sz="0" w:space="0" w:color="auto"/>
        <w:left w:val="none" w:sz="0" w:space="0" w:color="auto"/>
        <w:bottom w:val="none" w:sz="0" w:space="0" w:color="auto"/>
        <w:right w:val="none" w:sz="0" w:space="0" w:color="auto"/>
      </w:divBdr>
    </w:div>
    <w:div w:id="176040225">
      <w:bodyDiv w:val="1"/>
      <w:marLeft w:val="0"/>
      <w:marRight w:val="0"/>
      <w:marTop w:val="0"/>
      <w:marBottom w:val="0"/>
      <w:divBdr>
        <w:top w:val="none" w:sz="0" w:space="0" w:color="auto"/>
        <w:left w:val="none" w:sz="0" w:space="0" w:color="auto"/>
        <w:bottom w:val="none" w:sz="0" w:space="0" w:color="auto"/>
        <w:right w:val="none" w:sz="0" w:space="0" w:color="auto"/>
      </w:divBdr>
    </w:div>
    <w:div w:id="183908617">
      <w:bodyDiv w:val="1"/>
      <w:marLeft w:val="0"/>
      <w:marRight w:val="0"/>
      <w:marTop w:val="0"/>
      <w:marBottom w:val="0"/>
      <w:divBdr>
        <w:top w:val="none" w:sz="0" w:space="0" w:color="auto"/>
        <w:left w:val="none" w:sz="0" w:space="0" w:color="auto"/>
        <w:bottom w:val="none" w:sz="0" w:space="0" w:color="auto"/>
        <w:right w:val="none" w:sz="0" w:space="0" w:color="auto"/>
      </w:divBdr>
      <w:divsChild>
        <w:div w:id="951086478">
          <w:marLeft w:val="446"/>
          <w:marRight w:val="0"/>
          <w:marTop w:val="0"/>
          <w:marBottom w:val="0"/>
          <w:divBdr>
            <w:top w:val="none" w:sz="0" w:space="0" w:color="auto"/>
            <w:left w:val="none" w:sz="0" w:space="0" w:color="auto"/>
            <w:bottom w:val="none" w:sz="0" w:space="0" w:color="auto"/>
            <w:right w:val="none" w:sz="0" w:space="0" w:color="auto"/>
          </w:divBdr>
        </w:div>
        <w:div w:id="754714212">
          <w:marLeft w:val="446"/>
          <w:marRight w:val="0"/>
          <w:marTop w:val="0"/>
          <w:marBottom w:val="0"/>
          <w:divBdr>
            <w:top w:val="none" w:sz="0" w:space="0" w:color="auto"/>
            <w:left w:val="none" w:sz="0" w:space="0" w:color="auto"/>
            <w:bottom w:val="none" w:sz="0" w:space="0" w:color="auto"/>
            <w:right w:val="none" w:sz="0" w:space="0" w:color="auto"/>
          </w:divBdr>
        </w:div>
        <w:div w:id="1247613059">
          <w:marLeft w:val="446"/>
          <w:marRight w:val="0"/>
          <w:marTop w:val="0"/>
          <w:marBottom w:val="0"/>
          <w:divBdr>
            <w:top w:val="none" w:sz="0" w:space="0" w:color="auto"/>
            <w:left w:val="none" w:sz="0" w:space="0" w:color="auto"/>
            <w:bottom w:val="none" w:sz="0" w:space="0" w:color="auto"/>
            <w:right w:val="none" w:sz="0" w:space="0" w:color="auto"/>
          </w:divBdr>
        </w:div>
      </w:divsChild>
    </w:div>
    <w:div w:id="239484874">
      <w:bodyDiv w:val="1"/>
      <w:marLeft w:val="0"/>
      <w:marRight w:val="0"/>
      <w:marTop w:val="0"/>
      <w:marBottom w:val="0"/>
      <w:divBdr>
        <w:top w:val="none" w:sz="0" w:space="0" w:color="auto"/>
        <w:left w:val="none" w:sz="0" w:space="0" w:color="auto"/>
        <w:bottom w:val="none" w:sz="0" w:space="0" w:color="auto"/>
        <w:right w:val="none" w:sz="0" w:space="0" w:color="auto"/>
      </w:divBdr>
    </w:div>
    <w:div w:id="241372896">
      <w:bodyDiv w:val="1"/>
      <w:marLeft w:val="0"/>
      <w:marRight w:val="0"/>
      <w:marTop w:val="0"/>
      <w:marBottom w:val="0"/>
      <w:divBdr>
        <w:top w:val="none" w:sz="0" w:space="0" w:color="auto"/>
        <w:left w:val="none" w:sz="0" w:space="0" w:color="auto"/>
        <w:bottom w:val="none" w:sz="0" w:space="0" w:color="auto"/>
        <w:right w:val="none" w:sz="0" w:space="0" w:color="auto"/>
      </w:divBdr>
      <w:divsChild>
        <w:div w:id="2019959874">
          <w:marLeft w:val="274"/>
          <w:marRight w:val="0"/>
          <w:marTop w:val="0"/>
          <w:marBottom w:val="0"/>
          <w:divBdr>
            <w:top w:val="none" w:sz="0" w:space="0" w:color="auto"/>
            <w:left w:val="none" w:sz="0" w:space="0" w:color="auto"/>
            <w:bottom w:val="none" w:sz="0" w:space="0" w:color="auto"/>
            <w:right w:val="none" w:sz="0" w:space="0" w:color="auto"/>
          </w:divBdr>
        </w:div>
        <w:div w:id="1133712502">
          <w:marLeft w:val="274"/>
          <w:marRight w:val="0"/>
          <w:marTop w:val="0"/>
          <w:marBottom w:val="0"/>
          <w:divBdr>
            <w:top w:val="none" w:sz="0" w:space="0" w:color="auto"/>
            <w:left w:val="none" w:sz="0" w:space="0" w:color="auto"/>
            <w:bottom w:val="none" w:sz="0" w:space="0" w:color="auto"/>
            <w:right w:val="none" w:sz="0" w:space="0" w:color="auto"/>
          </w:divBdr>
        </w:div>
        <w:div w:id="1230726172">
          <w:marLeft w:val="274"/>
          <w:marRight w:val="0"/>
          <w:marTop w:val="0"/>
          <w:marBottom w:val="0"/>
          <w:divBdr>
            <w:top w:val="none" w:sz="0" w:space="0" w:color="auto"/>
            <w:left w:val="none" w:sz="0" w:space="0" w:color="auto"/>
            <w:bottom w:val="none" w:sz="0" w:space="0" w:color="auto"/>
            <w:right w:val="none" w:sz="0" w:space="0" w:color="auto"/>
          </w:divBdr>
        </w:div>
        <w:div w:id="644429678">
          <w:marLeft w:val="274"/>
          <w:marRight w:val="0"/>
          <w:marTop w:val="0"/>
          <w:marBottom w:val="0"/>
          <w:divBdr>
            <w:top w:val="none" w:sz="0" w:space="0" w:color="auto"/>
            <w:left w:val="none" w:sz="0" w:space="0" w:color="auto"/>
            <w:bottom w:val="none" w:sz="0" w:space="0" w:color="auto"/>
            <w:right w:val="none" w:sz="0" w:space="0" w:color="auto"/>
          </w:divBdr>
        </w:div>
      </w:divsChild>
    </w:div>
    <w:div w:id="246768896">
      <w:bodyDiv w:val="1"/>
      <w:marLeft w:val="0"/>
      <w:marRight w:val="0"/>
      <w:marTop w:val="0"/>
      <w:marBottom w:val="0"/>
      <w:divBdr>
        <w:top w:val="none" w:sz="0" w:space="0" w:color="auto"/>
        <w:left w:val="none" w:sz="0" w:space="0" w:color="auto"/>
        <w:bottom w:val="none" w:sz="0" w:space="0" w:color="auto"/>
        <w:right w:val="none" w:sz="0" w:space="0" w:color="auto"/>
      </w:divBdr>
    </w:div>
    <w:div w:id="300354520">
      <w:bodyDiv w:val="1"/>
      <w:marLeft w:val="0"/>
      <w:marRight w:val="0"/>
      <w:marTop w:val="0"/>
      <w:marBottom w:val="0"/>
      <w:divBdr>
        <w:top w:val="none" w:sz="0" w:space="0" w:color="auto"/>
        <w:left w:val="none" w:sz="0" w:space="0" w:color="auto"/>
        <w:bottom w:val="none" w:sz="0" w:space="0" w:color="auto"/>
        <w:right w:val="none" w:sz="0" w:space="0" w:color="auto"/>
      </w:divBdr>
    </w:div>
    <w:div w:id="329799244">
      <w:bodyDiv w:val="1"/>
      <w:marLeft w:val="0"/>
      <w:marRight w:val="0"/>
      <w:marTop w:val="0"/>
      <w:marBottom w:val="0"/>
      <w:divBdr>
        <w:top w:val="none" w:sz="0" w:space="0" w:color="auto"/>
        <w:left w:val="none" w:sz="0" w:space="0" w:color="auto"/>
        <w:bottom w:val="none" w:sz="0" w:space="0" w:color="auto"/>
        <w:right w:val="none" w:sz="0" w:space="0" w:color="auto"/>
      </w:divBdr>
    </w:div>
    <w:div w:id="342511114">
      <w:bodyDiv w:val="1"/>
      <w:marLeft w:val="0"/>
      <w:marRight w:val="0"/>
      <w:marTop w:val="0"/>
      <w:marBottom w:val="0"/>
      <w:divBdr>
        <w:top w:val="none" w:sz="0" w:space="0" w:color="auto"/>
        <w:left w:val="none" w:sz="0" w:space="0" w:color="auto"/>
        <w:bottom w:val="none" w:sz="0" w:space="0" w:color="auto"/>
        <w:right w:val="none" w:sz="0" w:space="0" w:color="auto"/>
      </w:divBdr>
    </w:div>
    <w:div w:id="360907441">
      <w:bodyDiv w:val="1"/>
      <w:marLeft w:val="0"/>
      <w:marRight w:val="0"/>
      <w:marTop w:val="0"/>
      <w:marBottom w:val="0"/>
      <w:divBdr>
        <w:top w:val="none" w:sz="0" w:space="0" w:color="auto"/>
        <w:left w:val="none" w:sz="0" w:space="0" w:color="auto"/>
        <w:bottom w:val="none" w:sz="0" w:space="0" w:color="auto"/>
        <w:right w:val="none" w:sz="0" w:space="0" w:color="auto"/>
      </w:divBdr>
    </w:div>
    <w:div w:id="363135425">
      <w:bodyDiv w:val="1"/>
      <w:marLeft w:val="0"/>
      <w:marRight w:val="0"/>
      <w:marTop w:val="0"/>
      <w:marBottom w:val="0"/>
      <w:divBdr>
        <w:top w:val="none" w:sz="0" w:space="0" w:color="auto"/>
        <w:left w:val="none" w:sz="0" w:space="0" w:color="auto"/>
        <w:bottom w:val="none" w:sz="0" w:space="0" w:color="auto"/>
        <w:right w:val="none" w:sz="0" w:space="0" w:color="auto"/>
      </w:divBdr>
    </w:div>
    <w:div w:id="374240508">
      <w:bodyDiv w:val="1"/>
      <w:marLeft w:val="0"/>
      <w:marRight w:val="0"/>
      <w:marTop w:val="0"/>
      <w:marBottom w:val="0"/>
      <w:divBdr>
        <w:top w:val="none" w:sz="0" w:space="0" w:color="auto"/>
        <w:left w:val="none" w:sz="0" w:space="0" w:color="auto"/>
        <w:bottom w:val="none" w:sz="0" w:space="0" w:color="auto"/>
        <w:right w:val="none" w:sz="0" w:space="0" w:color="auto"/>
      </w:divBdr>
    </w:div>
    <w:div w:id="411968657">
      <w:bodyDiv w:val="1"/>
      <w:marLeft w:val="0"/>
      <w:marRight w:val="0"/>
      <w:marTop w:val="0"/>
      <w:marBottom w:val="0"/>
      <w:divBdr>
        <w:top w:val="none" w:sz="0" w:space="0" w:color="auto"/>
        <w:left w:val="none" w:sz="0" w:space="0" w:color="auto"/>
        <w:bottom w:val="none" w:sz="0" w:space="0" w:color="auto"/>
        <w:right w:val="none" w:sz="0" w:space="0" w:color="auto"/>
      </w:divBdr>
    </w:div>
    <w:div w:id="417137399">
      <w:bodyDiv w:val="1"/>
      <w:marLeft w:val="0"/>
      <w:marRight w:val="0"/>
      <w:marTop w:val="0"/>
      <w:marBottom w:val="0"/>
      <w:divBdr>
        <w:top w:val="none" w:sz="0" w:space="0" w:color="auto"/>
        <w:left w:val="none" w:sz="0" w:space="0" w:color="auto"/>
        <w:bottom w:val="none" w:sz="0" w:space="0" w:color="auto"/>
        <w:right w:val="none" w:sz="0" w:space="0" w:color="auto"/>
      </w:divBdr>
    </w:div>
    <w:div w:id="421922436">
      <w:bodyDiv w:val="1"/>
      <w:marLeft w:val="0"/>
      <w:marRight w:val="0"/>
      <w:marTop w:val="0"/>
      <w:marBottom w:val="0"/>
      <w:divBdr>
        <w:top w:val="none" w:sz="0" w:space="0" w:color="auto"/>
        <w:left w:val="none" w:sz="0" w:space="0" w:color="auto"/>
        <w:bottom w:val="none" w:sz="0" w:space="0" w:color="auto"/>
        <w:right w:val="none" w:sz="0" w:space="0" w:color="auto"/>
      </w:divBdr>
    </w:div>
    <w:div w:id="440608843">
      <w:bodyDiv w:val="1"/>
      <w:marLeft w:val="0"/>
      <w:marRight w:val="0"/>
      <w:marTop w:val="0"/>
      <w:marBottom w:val="0"/>
      <w:divBdr>
        <w:top w:val="none" w:sz="0" w:space="0" w:color="auto"/>
        <w:left w:val="none" w:sz="0" w:space="0" w:color="auto"/>
        <w:bottom w:val="none" w:sz="0" w:space="0" w:color="auto"/>
        <w:right w:val="none" w:sz="0" w:space="0" w:color="auto"/>
      </w:divBdr>
    </w:div>
    <w:div w:id="456609673">
      <w:bodyDiv w:val="1"/>
      <w:marLeft w:val="0"/>
      <w:marRight w:val="0"/>
      <w:marTop w:val="0"/>
      <w:marBottom w:val="0"/>
      <w:divBdr>
        <w:top w:val="none" w:sz="0" w:space="0" w:color="auto"/>
        <w:left w:val="none" w:sz="0" w:space="0" w:color="auto"/>
        <w:bottom w:val="none" w:sz="0" w:space="0" w:color="auto"/>
        <w:right w:val="none" w:sz="0" w:space="0" w:color="auto"/>
      </w:divBdr>
    </w:div>
    <w:div w:id="464347448">
      <w:bodyDiv w:val="1"/>
      <w:marLeft w:val="0"/>
      <w:marRight w:val="0"/>
      <w:marTop w:val="0"/>
      <w:marBottom w:val="0"/>
      <w:divBdr>
        <w:top w:val="none" w:sz="0" w:space="0" w:color="auto"/>
        <w:left w:val="none" w:sz="0" w:space="0" w:color="auto"/>
        <w:bottom w:val="none" w:sz="0" w:space="0" w:color="auto"/>
        <w:right w:val="none" w:sz="0" w:space="0" w:color="auto"/>
      </w:divBdr>
    </w:div>
    <w:div w:id="471292027">
      <w:bodyDiv w:val="1"/>
      <w:marLeft w:val="0"/>
      <w:marRight w:val="0"/>
      <w:marTop w:val="0"/>
      <w:marBottom w:val="0"/>
      <w:divBdr>
        <w:top w:val="none" w:sz="0" w:space="0" w:color="auto"/>
        <w:left w:val="none" w:sz="0" w:space="0" w:color="auto"/>
        <w:bottom w:val="none" w:sz="0" w:space="0" w:color="auto"/>
        <w:right w:val="none" w:sz="0" w:space="0" w:color="auto"/>
      </w:divBdr>
    </w:div>
    <w:div w:id="477724191">
      <w:bodyDiv w:val="1"/>
      <w:marLeft w:val="0"/>
      <w:marRight w:val="0"/>
      <w:marTop w:val="0"/>
      <w:marBottom w:val="0"/>
      <w:divBdr>
        <w:top w:val="none" w:sz="0" w:space="0" w:color="auto"/>
        <w:left w:val="none" w:sz="0" w:space="0" w:color="auto"/>
        <w:bottom w:val="none" w:sz="0" w:space="0" w:color="auto"/>
        <w:right w:val="none" w:sz="0" w:space="0" w:color="auto"/>
      </w:divBdr>
    </w:div>
    <w:div w:id="488210388">
      <w:bodyDiv w:val="1"/>
      <w:marLeft w:val="0"/>
      <w:marRight w:val="0"/>
      <w:marTop w:val="0"/>
      <w:marBottom w:val="0"/>
      <w:divBdr>
        <w:top w:val="none" w:sz="0" w:space="0" w:color="auto"/>
        <w:left w:val="none" w:sz="0" w:space="0" w:color="auto"/>
        <w:bottom w:val="none" w:sz="0" w:space="0" w:color="auto"/>
        <w:right w:val="none" w:sz="0" w:space="0" w:color="auto"/>
      </w:divBdr>
      <w:divsChild>
        <w:div w:id="1628122336">
          <w:marLeft w:val="446"/>
          <w:marRight w:val="0"/>
          <w:marTop w:val="0"/>
          <w:marBottom w:val="0"/>
          <w:divBdr>
            <w:top w:val="none" w:sz="0" w:space="0" w:color="auto"/>
            <w:left w:val="none" w:sz="0" w:space="0" w:color="auto"/>
            <w:bottom w:val="none" w:sz="0" w:space="0" w:color="auto"/>
            <w:right w:val="none" w:sz="0" w:space="0" w:color="auto"/>
          </w:divBdr>
        </w:div>
        <w:div w:id="849871773">
          <w:marLeft w:val="446"/>
          <w:marRight w:val="0"/>
          <w:marTop w:val="0"/>
          <w:marBottom w:val="0"/>
          <w:divBdr>
            <w:top w:val="none" w:sz="0" w:space="0" w:color="auto"/>
            <w:left w:val="none" w:sz="0" w:space="0" w:color="auto"/>
            <w:bottom w:val="none" w:sz="0" w:space="0" w:color="auto"/>
            <w:right w:val="none" w:sz="0" w:space="0" w:color="auto"/>
          </w:divBdr>
        </w:div>
        <w:div w:id="1119953669">
          <w:marLeft w:val="446"/>
          <w:marRight w:val="0"/>
          <w:marTop w:val="0"/>
          <w:marBottom w:val="0"/>
          <w:divBdr>
            <w:top w:val="none" w:sz="0" w:space="0" w:color="auto"/>
            <w:left w:val="none" w:sz="0" w:space="0" w:color="auto"/>
            <w:bottom w:val="none" w:sz="0" w:space="0" w:color="auto"/>
            <w:right w:val="none" w:sz="0" w:space="0" w:color="auto"/>
          </w:divBdr>
        </w:div>
        <w:div w:id="1428306815">
          <w:marLeft w:val="1166"/>
          <w:marRight w:val="0"/>
          <w:marTop w:val="0"/>
          <w:marBottom w:val="0"/>
          <w:divBdr>
            <w:top w:val="none" w:sz="0" w:space="0" w:color="auto"/>
            <w:left w:val="none" w:sz="0" w:space="0" w:color="auto"/>
            <w:bottom w:val="none" w:sz="0" w:space="0" w:color="auto"/>
            <w:right w:val="none" w:sz="0" w:space="0" w:color="auto"/>
          </w:divBdr>
        </w:div>
        <w:div w:id="536892045">
          <w:marLeft w:val="1166"/>
          <w:marRight w:val="0"/>
          <w:marTop w:val="0"/>
          <w:marBottom w:val="0"/>
          <w:divBdr>
            <w:top w:val="none" w:sz="0" w:space="0" w:color="auto"/>
            <w:left w:val="none" w:sz="0" w:space="0" w:color="auto"/>
            <w:bottom w:val="none" w:sz="0" w:space="0" w:color="auto"/>
            <w:right w:val="none" w:sz="0" w:space="0" w:color="auto"/>
          </w:divBdr>
        </w:div>
      </w:divsChild>
    </w:div>
    <w:div w:id="489059608">
      <w:bodyDiv w:val="1"/>
      <w:marLeft w:val="0"/>
      <w:marRight w:val="0"/>
      <w:marTop w:val="0"/>
      <w:marBottom w:val="0"/>
      <w:divBdr>
        <w:top w:val="none" w:sz="0" w:space="0" w:color="auto"/>
        <w:left w:val="none" w:sz="0" w:space="0" w:color="auto"/>
        <w:bottom w:val="none" w:sz="0" w:space="0" w:color="auto"/>
        <w:right w:val="none" w:sz="0" w:space="0" w:color="auto"/>
      </w:divBdr>
    </w:div>
    <w:div w:id="511377650">
      <w:bodyDiv w:val="1"/>
      <w:marLeft w:val="0"/>
      <w:marRight w:val="0"/>
      <w:marTop w:val="0"/>
      <w:marBottom w:val="0"/>
      <w:divBdr>
        <w:top w:val="none" w:sz="0" w:space="0" w:color="auto"/>
        <w:left w:val="none" w:sz="0" w:space="0" w:color="auto"/>
        <w:bottom w:val="none" w:sz="0" w:space="0" w:color="auto"/>
        <w:right w:val="none" w:sz="0" w:space="0" w:color="auto"/>
      </w:divBdr>
    </w:div>
    <w:div w:id="539559411">
      <w:bodyDiv w:val="1"/>
      <w:marLeft w:val="0"/>
      <w:marRight w:val="0"/>
      <w:marTop w:val="0"/>
      <w:marBottom w:val="0"/>
      <w:divBdr>
        <w:top w:val="none" w:sz="0" w:space="0" w:color="auto"/>
        <w:left w:val="none" w:sz="0" w:space="0" w:color="auto"/>
        <w:bottom w:val="none" w:sz="0" w:space="0" w:color="auto"/>
        <w:right w:val="none" w:sz="0" w:space="0" w:color="auto"/>
      </w:divBdr>
    </w:div>
    <w:div w:id="554128114">
      <w:marLeft w:val="0"/>
      <w:marRight w:val="0"/>
      <w:marTop w:val="0"/>
      <w:marBottom w:val="0"/>
      <w:divBdr>
        <w:top w:val="none" w:sz="0" w:space="0" w:color="auto"/>
        <w:left w:val="none" w:sz="0" w:space="0" w:color="auto"/>
        <w:bottom w:val="none" w:sz="0" w:space="0" w:color="auto"/>
        <w:right w:val="none" w:sz="0" w:space="0" w:color="auto"/>
      </w:divBdr>
    </w:div>
    <w:div w:id="567887789">
      <w:bodyDiv w:val="1"/>
      <w:marLeft w:val="0"/>
      <w:marRight w:val="0"/>
      <w:marTop w:val="0"/>
      <w:marBottom w:val="0"/>
      <w:divBdr>
        <w:top w:val="none" w:sz="0" w:space="0" w:color="auto"/>
        <w:left w:val="none" w:sz="0" w:space="0" w:color="auto"/>
        <w:bottom w:val="none" w:sz="0" w:space="0" w:color="auto"/>
        <w:right w:val="none" w:sz="0" w:space="0" w:color="auto"/>
      </w:divBdr>
    </w:div>
    <w:div w:id="574248494">
      <w:bodyDiv w:val="1"/>
      <w:marLeft w:val="0"/>
      <w:marRight w:val="0"/>
      <w:marTop w:val="0"/>
      <w:marBottom w:val="0"/>
      <w:divBdr>
        <w:top w:val="none" w:sz="0" w:space="0" w:color="auto"/>
        <w:left w:val="none" w:sz="0" w:space="0" w:color="auto"/>
        <w:bottom w:val="none" w:sz="0" w:space="0" w:color="auto"/>
        <w:right w:val="none" w:sz="0" w:space="0" w:color="auto"/>
      </w:divBdr>
    </w:div>
    <w:div w:id="596601513">
      <w:bodyDiv w:val="1"/>
      <w:marLeft w:val="0"/>
      <w:marRight w:val="0"/>
      <w:marTop w:val="0"/>
      <w:marBottom w:val="0"/>
      <w:divBdr>
        <w:top w:val="none" w:sz="0" w:space="0" w:color="auto"/>
        <w:left w:val="none" w:sz="0" w:space="0" w:color="auto"/>
        <w:bottom w:val="none" w:sz="0" w:space="0" w:color="auto"/>
        <w:right w:val="none" w:sz="0" w:space="0" w:color="auto"/>
      </w:divBdr>
    </w:div>
    <w:div w:id="621959082">
      <w:bodyDiv w:val="1"/>
      <w:marLeft w:val="0"/>
      <w:marRight w:val="0"/>
      <w:marTop w:val="0"/>
      <w:marBottom w:val="0"/>
      <w:divBdr>
        <w:top w:val="none" w:sz="0" w:space="0" w:color="auto"/>
        <w:left w:val="none" w:sz="0" w:space="0" w:color="auto"/>
        <w:bottom w:val="none" w:sz="0" w:space="0" w:color="auto"/>
        <w:right w:val="none" w:sz="0" w:space="0" w:color="auto"/>
      </w:divBdr>
    </w:div>
    <w:div w:id="653879643">
      <w:bodyDiv w:val="1"/>
      <w:marLeft w:val="0"/>
      <w:marRight w:val="0"/>
      <w:marTop w:val="0"/>
      <w:marBottom w:val="0"/>
      <w:divBdr>
        <w:top w:val="none" w:sz="0" w:space="0" w:color="auto"/>
        <w:left w:val="none" w:sz="0" w:space="0" w:color="auto"/>
        <w:bottom w:val="none" w:sz="0" w:space="0" w:color="auto"/>
        <w:right w:val="none" w:sz="0" w:space="0" w:color="auto"/>
      </w:divBdr>
    </w:div>
    <w:div w:id="671958039">
      <w:bodyDiv w:val="1"/>
      <w:marLeft w:val="0"/>
      <w:marRight w:val="0"/>
      <w:marTop w:val="0"/>
      <w:marBottom w:val="0"/>
      <w:divBdr>
        <w:top w:val="none" w:sz="0" w:space="0" w:color="auto"/>
        <w:left w:val="none" w:sz="0" w:space="0" w:color="auto"/>
        <w:bottom w:val="none" w:sz="0" w:space="0" w:color="auto"/>
        <w:right w:val="none" w:sz="0" w:space="0" w:color="auto"/>
      </w:divBdr>
    </w:div>
    <w:div w:id="688718562">
      <w:bodyDiv w:val="1"/>
      <w:marLeft w:val="0"/>
      <w:marRight w:val="0"/>
      <w:marTop w:val="0"/>
      <w:marBottom w:val="0"/>
      <w:divBdr>
        <w:top w:val="none" w:sz="0" w:space="0" w:color="auto"/>
        <w:left w:val="none" w:sz="0" w:space="0" w:color="auto"/>
        <w:bottom w:val="none" w:sz="0" w:space="0" w:color="auto"/>
        <w:right w:val="none" w:sz="0" w:space="0" w:color="auto"/>
      </w:divBdr>
    </w:div>
    <w:div w:id="690838007">
      <w:bodyDiv w:val="1"/>
      <w:marLeft w:val="0"/>
      <w:marRight w:val="0"/>
      <w:marTop w:val="0"/>
      <w:marBottom w:val="0"/>
      <w:divBdr>
        <w:top w:val="none" w:sz="0" w:space="0" w:color="auto"/>
        <w:left w:val="none" w:sz="0" w:space="0" w:color="auto"/>
        <w:bottom w:val="none" w:sz="0" w:space="0" w:color="auto"/>
        <w:right w:val="none" w:sz="0" w:space="0" w:color="auto"/>
      </w:divBdr>
    </w:div>
    <w:div w:id="702441930">
      <w:bodyDiv w:val="1"/>
      <w:marLeft w:val="0"/>
      <w:marRight w:val="0"/>
      <w:marTop w:val="0"/>
      <w:marBottom w:val="0"/>
      <w:divBdr>
        <w:top w:val="none" w:sz="0" w:space="0" w:color="auto"/>
        <w:left w:val="none" w:sz="0" w:space="0" w:color="auto"/>
        <w:bottom w:val="none" w:sz="0" w:space="0" w:color="auto"/>
        <w:right w:val="none" w:sz="0" w:space="0" w:color="auto"/>
      </w:divBdr>
    </w:div>
    <w:div w:id="709719200">
      <w:bodyDiv w:val="1"/>
      <w:marLeft w:val="0"/>
      <w:marRight w:val="0"/>
      <w:marTop w:val="0"/>
      <w:marBottom w:val="0"/>
      <w:divBdr>
        <w:top w:val="none" w:sz="0" w:space="0" w:color="auto"/>
        <w:left w:val="none" w:sz="0" w:space="0" w:color="auto"/>
        <w:bottom w:val="none" w:sz="0" w:space="0" w:color="auto"/>
        <w:right w:val="none" w:sz="0" w:space="0" w:color="auto"/>
      </w:divBdr>
    </w:div>
    <w:div w:id="711803257">
      <w:bodyDiv w:val="1"/>
      <w:marLeft w:val="0"/>
      <w:marRight w:val="0"/>
      <w:marTop w:val="0"/>
      <w:marBottom w:val="0"/>
      <w:divBdr>
        <w:top w:val="none" w:sz="0" w:space="0" w:color="auto"/>
        <w:left w:val="none" w:sz="0" w:space="0" w:color="auto"/>
        <w:bottom w:val="none" w:sz="0" w:space="0" w:color="auto"/>
        <w:right w:val="none" w:sz="0" w:space="0" w:color="auto"/>
      </w:divBdr>
      <w:divsChild>
        <w:div w:id="283998498">
          <w:marLeft w:val="547"/>
          <w:marRight w:val="0"/>
          <w:marTop w:val="0"/>
          <w:marBottom w:val="0"/>
          <w:divBdr>
            <w:top w:val="none" w:sz="0" w:space="0" w:color="auto"/>
            <w:left w:val="none" w:sz="0" w:space="0" w:color="auto"/>
            <w:bottom w:val="none" w:sz="0" w:space="0" w:color="auto"/>
            <w:right w:val="none" w:sz="0" w:space="0" w:color="auto"/>
          </w:divBdr>
        </w:div>
        <w:div w:id="29695232">
          <w:marLeft w:val="547"/>
          <w:marRight w:val="0"/>
          <w:marTop w:val="0"/>
          <w:marBottom w:val="0"/>
          <w:divBdr>
            <w:top w:val="none" w:sz="0" w:space="0" w:color="auto"/>
            <w:left w:val="none" w:sz="0" w:space="0" w:color="auto"/>
            <w:bottom w:val="none" w:sz="0" w:space="0" w:color="auto"/>
            <w:right w:val="none" w:sz="0" w:space="0" w:color="auto"/>
          </w:divBdr>
        </w:div>
        <w:div w:id="582639814">
          <w:marLeft w:val="547"/>
          <w:marRight w:val="0"/>
          <w:marTop w:val="0"/>
          <w:marBottom w:val="0"/>
          <w:divBdr>
            <w:top w:val="none" w:sz="0" w:space="0" w:color="auto"/>
            <w:left w:val="none" w:sz="0" w:space="0" w:color="auto"/>
            <w:bottom w:val="none" w:sz="0" w:space="0" w:color="auto"/>
            <w:right w:val="none" w:sz="0" w:space="0" w:color="auto"/>
          </w:divBdr>
        </w:div>
      </w:divsChild>
    </w:div>
    <w:div w:id="737093052">
      <w:bodyDiv w:val="1"/>
      <w:marLeft w:val="0"/>
      <w:marRight w:val="0"/>
      <w:marTop w:val="0"/>
      <w:marBottom w:val="0"/>
      <w:divBdr>
        <w:top w:val="none" w:sz="0" w:space="0" w:color="auto"/>
        <w:left w:val="none" w:sz="0" w:space="0" w:color="auto"/>
        <w:bottom w:val="none" w:sz="0" w:space="0" w:color="auto"/>
        <w:right w:val="none" w:sz="0" w:space="0" w:color="auto"/>
      </w:divBdr>
    </w:div>
    <w:div w:id="740105134">
      <w:bodyDiv w:val="1"/>
      <w:marLeft w:val="0"/>
      <w:marRight w:val="0"/>
      <w:marTop w:val="0"/>
      <w:marBottom w:val="0"/>
      <w:divBdr>
        <w:top w:val="none" w:sz="0" w:space="0" w:color="auto"/>
        <w:left w:val="none" w:sz="0" w:space="0" w:color="auto"/>
        <w:bottom w:val="none" w:sz="0" w:space="0" w:color="auto"/>
        <w:right w:val="none" w:sz="0" w:space="0" w:color="auto"/>
      </w:divBdr>
    </w:div>
    <w:div w:id="741101249">
      <w:bodyDiv w:val="1"/>
      <w:marLeft w:val="0"/>
      <w:marRight w:val="0"/>
      <w:marTop w:val="0"/>
      <w:marBottom w:val="0"/>
      <w:divBdr>
        <w:top w:val="none" w:sz="0" w:space="0" w:color="auto"/>
        <w:left w:val="none" w:sz="0" w:space="0" w:color="auto"/>
        <w:bottom w:val="none" w:sz="0" w:space="0" w:color="auto"/>
        <w:right w:val="none" w:sz="0" w:space="0" w:color="auto"/>
      </w:divBdr>
    </w:div>
    <w:div w:id="744838149">
      <w:bodyDiv w:val="1"/>
      <w:marLeft w:val="0"/>
      <w:marRight w:val="0"/>
      <w:marTop w:val="0"/>
      <w:marBottom w:val="0"/>
      <w:divBdr>
        <w:top w:val="none" w:sz="0" w:space="0" w:color="auto"/>
        <w:left w:val="none" w:sz="0" w:space="0" w:color="auto"/>
        <w:bottom w:val="none" w:sz="0" w:space="0" w:color="auto"/>
        <w:right w:val="none" w:sz="0" w:space="0" w:color="auto"/>
      </w:divBdr>
    </w:div>
    <w:div w:id="754976713">
      <w:bodyDiv w:val="1"/>
      <w:marLeft w:val="0"/>
      <w:marRight w:val="0"/>
      <w:marTop w:val="0"/>
      <w:marBottom w:val="0"/>
      <w:divBdr>
        <w:top w:val="none" w:sz="0" w:space="0" w:color="auto"/>
        <w:left w:val="none" w:sz="0" w:space="0" w:color="auto"/>
        <w:bottom w:val="none" w:sz="0" w:space="0" w:color="auto"/>
        <w:right w:val="none" w:sz="0" w:space="0" w:color="auto"/>
      </w:divBdr>
    </w:div>
    <w:div w:id="755631169">
      <w:bodyDiv w:val="1"/>
      <w:marLeft w:val="0"/>
      <w:marRight w:val="0"/>
      <w:marTop w:val="0"/>
      <w:marBottom w:val="0"/>
      <w:divBdr>
        <w:top w:val="none" w:sz="0" w:space="0" w:color="auto"/>
        <w:left w:val="none" w:sz="0" w:space="0" w:color="auto"/>
        <w:bottom w:val="none" w:sz="0" w:space="0" w:color="auto"/>
        <w:right w:val="none" w:sz="0" w:space="0" w:color="auto"/>
      </w:divBdr>
    </w:div>
    <w:div w:id="774984094">
      <w:bodyDiv w:val="1"/>
      <w:marLeft w:val="0"/>
      <w:marRight w:val="0"/>
      <w:marTop w:val="0"/>
      <w:marBottom w:val="0"/>
      <w:divBdr>
        <w:top w:val="none" w:sz="0" w:space="0" w:color="auto"/>
        <w:left w:val="none" w:sz="0" w:space="0" w:color="auto"/>
        <w:bottom w:val="none" w:sz="0" w:space="0" w:color="auto"/>
        <w:right w:val="none" w:sz="0" w:space="0" w:color="auto"/>
      </w:divBdr>
    </w:div>
    <w:div w:id="779497309">
      <w:bodyDiv w:val="1"/>
      <w:marLeft w:val="0"/>
      <w:marRight w:val="0"/>
      <w:marTop w:val="0"/>
      <w:marBottom w:val="0"/>
      <w:divBdr>
        <w:top w:val="none" w:sz="0" w:space="0" w:color="auto"/>
        <w:left w:val="none" w:sz="0" w:space="0" w:color="auto"/>
        <w:bottom w:val="none" w:sz="0" w:space="0" w:color="auto"/>
        <w:right w:val="none" w:sz="0" w:space="0" w:color="auto"/>
      </w:divBdr>
    </w:div>
    <w:div w:id="801922861">
      <w:bodyDiv w:val="1"/>
      <w:marLeft w:val="0"/>
      <w:marRight w:val="0"/>
      <w:marTop w:val="0"/>
      <w:marBottom w:val="0"/>
      <w:divBdr>
        <w:top w:val="none" w:sz="0" w:space="0" w:color="auto"/>
        <w:left w:val="none" w:sz="0" w:space="0" w:color="auto"/>
        <w:bottom w:val="none" w:sz="0" w:space="0" w:color="auto"/>
        <w:right w:val="none" w:sz="0" w:space="0" w:color="auto"/>
      </w:divBdr>
    </w:div>
    <w:div w:id="813832215">
      <w:bodyDiv w:val="1"/>
      <w:marLeft w:val="0"/>
      <w:marRight w:val="0"/>
      <w:marTop w:val="0"/>
      <w:marBottom w:val="0"/>
      <w:divBdr>
        <w:top w:val="none" w:sz="0" w:space="0" w:color="auto"/>
        <w:left w:val="none" w:sz="0" w:space="0" w:color="auto"/>
        <w:bottom w:val="none" w:sz="0" w:space="0" w:color="auto"/>
        <w:right w:val="none" w:sz="0" w:space="0" w:color="auto"/>
      </w:divBdr>
    </w:div>
    <w:div w:id="818113242">
      <w:bodyDiv w:val="1"/>
      <w:marLeft w:val="0"/>
      <w:marRight w:val="0"/>
      <w:marTop w:val="0"/>
      <w:marBottom w:val="0"/>
      <w:divBdr>
        <w:top w:val="none" w:sz="0" w:space="0" w:color="auto"/>
        <w:left w:val="none" w:sz="0" w:space="0" w:color="auto"/>
        <w:bottom w:val="none" w:sz="0" w:space="0" w:color="auto"/>
        <w:right w:val="none" w:sz="0" w:space="0" w:color="auto"/>
      </w:divBdr>
    </w:div>
    <w:div w:id="819686401">
      <w:bodyDiv w:val="1"/>
      <w:marLeft w:val="0"/>
      <w:marRight w:val="0"/>
      <w:marTop w:val="0"/>
      <w:marBottom w:val="0"/>
      <w:divBdr>
        <w:top w:val="none" w:sz="0" w:space="0" w:color="auto"/>
        <w:left w:val="none" w:sz="0" w:space="0" w:color="auto"/>
        <w:bottom w:val="none" w:sz="0" w:space="0" w:color="auto"/>
        <w:right w:val="none" w:sz="0" w:space="0" w:color="auto"/>
      </w:divBdr>
    </w:div>
    <w:div w:id="834609143">
      <w:bodyDiv w:val="1"/>
      <w:marLeft w:val="0"/>
      <w:marRight w:val="0"/>
      <w:marTop w:val="0"/>
      <w:marBottom w:val="0"/>
      <w:divBdr>
        <w:top w:val="none" w:sz="0" w:space="0" w:color="auto"/>
        <w:left w:val="none" w:sz="0" w:space="0" w:color="auto"/>
        <w:bottom w:val="none" w:sz="0" w:space="0" w:color="auto"/>
        <w:right w:val="none" w:sz="0" w:space="0" w:color="auto"/>
      </w:divBdr>
      <w:divsChild>
        <w:div w:id="1683124771">
          <w:marLeft w:val="0"/>
          <w:marRight w:val="0"/>
          <w:marTop w:val="0"/>
          <w:marBottom w:val="0"/>
          <w:divBdr>
            <w:top w:val="none" w:sz="0" w:space="0" w:color="auto"/>
            <w:left w:val="none" w:sz="0" w:space="0" w:color="auto"/>
            <w:bottom w:val="none" w:sz="0" w:space="0" w:color="auto"/>
            <w:right w:val="none" w:sz="0" w:space="0" w:color="auto"/>
          </w:divBdr>
          <w:divsChild>
            <w:div w:id="1357192320">
              <w:marLeft w:val="0"/>
              <w:marRight w:val="0"/>
              <w:marTop w:val="0"/>
              <w:marBottom w:val="0"/>
              <w:divBdr>
                <w:top w:val="none" w:sz="0" w:space="0" w:color="auto"/>
                <w:left w:val="none" w:sz="0" w:space="0" w:color="auto"/>
                <w:bottom w:val="none" w:sz="0" w:space="0" w:color="auto"/>
                <w:right w:val="none" w:sz="0" w:space="0" w:color="auto"/>
              </w:divBdr>
            </w:div>
          </w:divsChild>
        </w:div>
        <w:div w:id="593442374">
          <w:marLeft w:val="0"/>
          <w:marRight w:val="0"/>
          <w:marTop w:val="0"/>
          <w:marBottom w:val="0"/>
          <w:divBdr>
            <w:top w:val="none" w:sz="0" w:space="0" w:color="auto"/>
            <w:left w:val="none" w:sz="0" w:space="0" w:color="auto"/>
            <w:bottom w:val="none" w:sz="0" w:space="0" w:color="auto"/>
            <w:right w:val="none" w:sz="0" w:space="0" w:color="auto"/>
          </w:divBdr>
        </w:div>
        <w:div w:id="819728952">
          <w:marLeft w:val="0"/>
          <w:marRight w:val="0"/>
          <w:marTop w:val="0"/>
          <w:marBottom w:val="0"/>
          <w:divBdr>
            <w:top w:val="none" w:sz="0" w:space="0" w:color="auto"/>
            <w:left w:val="none" w:sz="0" w:space="0" w:color="auto"/>
            <w:bottom w:val="none" w:sz="0" w:space="0" w:color="auto"/>
            <w:right w:val="none" w:sz="0" w:space="0" w:color="auto"/>
          </w:divBdr>
        </w:div>
        <w:div w:id="1828353884">
          <w:marLeft w:val="0"/>
          <w:marRight w:val="0"/>
          <w:marTop w:val="0"/>
          <w:marBottom w:val="0"/>
          <w:divBdr>
            <w:top w:val="none" w:sz="0" w:space="0" w:color="auto"/>
            <w:left w:val="none" w:sz="0" w:space="0" w:color="auto"/>
            <w:bottom w:val="none" w:sz="0" w:space="0" w:color="auto"/>
            <w:right w:val="none" w:sz="0" w:space="0" w:color="auto"/>
          </w:divBdr>
        </w:div>
        <w:div w:id="865873347">
          <w:marLeft w:val="0"/>
          <w:marRight w:val="0"/>
          <w:marTop w:val="0"/>
          <w:marBottom w:val="0"/>
          <w:divBdr>
            <w:top w:val="none" w:sz="0" w:space="0" w:color="auto"/>
            <w:left w:val="none" w:sz="0" w:space="0" w:color="auto"/>
            <w:bottom w:val="none" w:sz="0" w:space="0" w:color="auto"/>
            <w:right w:val="none" w:sz="0" w:space="0" w:color="auto"/>
          </w:divBdr>
        </w:div>
        <w:div w:id="910390592">
          <w:marLeft w:val="0"/>
          <w:marRight w:val="0"/>
          <w:marTop w:val="0"/>
          <w:marBottom w:val="0"/>
          <w:divBdr>
            <w:top w:val="none" w:sz="0" w:space="0" w:color="auto"/>
            <w:left w:val="none" w:sz="0" w:space="0" w:color="auto"/>
            <w:bottom w:val="none" w:sz="0" w:space="0" w:color="auto"/>
            <w:right w:val="none" w:sz="0" w:space="0" w:color="auto"/>
          </w:divBdr>
        </w:div>
        <w:div w:id="1151949855">
          <w:marLeft w:val="0"/>
          <w:marRight w:val="0"/>
          <w:marTop w:val="0"/>
          <w:marBottom w:val="0"/>
          <w:divBdr>
            <w:top w:val="none" w:sz="0" w:space="0" w:color="auto"/>
            <w:left w:val="none" w:sz="0" w:space="0" w:color="auto"/>
            <w:bottom w:val="none" w:sz="0" w:space="0" w:color="auto"/>
            <w:right w:val="none" w:sz="0" w:space="0" w:color="auto"/>
          </w:divBdr>
        </w:div>
        <w:div w:id="1099911081">
          <w:marLeft w:val="0"/>
          <w:marRight w:val="0"/>
          <w:marTop w:val="0"/>
          <w:marBottom w:val="0"/>
          <w:divBdr>
            <w:top w:val="none" w:sz="0" w:space="0" w:color="auto"/>
            <w:left w:val="none" w:sz="0" w:space="0" w:color="auto"/>
            <w:bottom w:val="none" w:sz="0" w:space="0" w:color="auto"/>
            <w:right w:val="none" w:sz="0" w:space="0" w:color="auto"/>
          </w:divBdr>
        </w:div>
      </w:divsChild>
    </w:div>
    <w:div w:id="850290568">
      <w:bodyDiv w:val="1"/>
      <w:marLeft w:val="0"/>
      <w:marRight w:val="0"/>
      <w:marTop w:val="0"/>
      <w:marBottom w:val="0"/>
      <w:divBdr>
        <w:top w:val="none" w:sz="0" w:space="0" w:color="auto"/>
        <w:left w:val="none" w:sz="0" w:space="0" w:color="auto"/>
        <w:bottom w:val="none" w:sz="0" w:space="0" w:color="auto"/>
        <w:right w:val="none" w:sz="0" w:space="0" w:color="auto"/>
      </w:divBdr>
    </w:div>
    <w:div w:id="855774812">
      <w:bodyDiv w:val="1"/>
      <w:marLeft w:val="0"/>
      <w:marRight w:val="0"/>
      <w:marTop w:val="0"/>
      <w:marBottom w:val="0"/>
      <w:divBdr>
        <w:top w:val="none" w:sz="0" w:space="0" w:color="auto"/>
        <w:left w:val="none" w:sz="0" w:space="0" w:color="auto"/>
        <w:bottom w:val="none" w:sz="0" w:space="0" w:color="auto"/>
        <w:right w:val="none" w:sz="0" w:space="0" w:color="auto"/>
      </w:divBdr>
    </w:div>
    <w:div w:id="870992452">
      <w:bodyDiv w:val="1"/>
      <w:marLeft w:val="0"/>
      <w:marRight w:val="0"/>
      <w:marTop w:val="0"/>
      <w:marBottom w:val="0"/>
      <w:divBdr>
        <w:top w:val="none" w:sz="0" w:space="0" w:color="auto"/>
        <w:left w:val="none" w:sz="0" w:space="0" w:color="auto"/>
        <w:bottom w:val="none" w:sz="0" w:space="0" w:color="auto"/>
        <w:right w:val="none" w:sz="0" w:space="0" w:color="auto"/>
      </w:divBdr>
    </w:div>
    <w:div w:id="872956730">
      <w:bodyDiv w:val="1"/>
      <w:marLeft w:val="0"/>
      <w:marRight w:val="0"/>
      <w:marTop w:val="0"/>
      <w:marBottom w:val="0"/>
      <w:divBdr>
        <w:top w:val="none" w:sz="0" w:space="0" w:color="auto"/>
        <w:left w:val="none" w:sz="0" w:space="0" w:color="auto"/>
        <w:bottom w:val="none" w:sz="0" w:space="0" w:color="auto"/>
        <w:right w:val="none" w:sz="0" w:space="0" w:color="auto"/>
      </w:divBdr>
    </w:div>
    <w:div w:id="883831539">
      <w:bodyDiv w:val="1"/>
      <w:marLeft w:val="0"/>
      <w:marRight w:val="0"/>
      <w:marTop w:val="0"/>
      <w:marBottom w:val="0"/>
      <w:divBdr>
        <w:top w:val="none" w:sz="0" w:space="0" w:color="auto"/>
        <w:left w:val="none" w:sz="0" w:space="0" w:color="auto"/>
        <w:bottom w:val="none" w:sz="0" w:space="0" w:color="auto"/>
        <w:right w:val="none" w:sz="0" w:space="0" w:color="auto"/>
      </w:divBdr>
    </w:div>
    <w:div w:id="883907329">
      <w:bodyDiv w:val="1"/>
      <w:marLeft w:val="0"/>
      <w:marRight w:val="0"/>
      <w:marTop w:val="0"/>
      <w:marBottom w:val="0"/>
      <w:divBdr>
        <w:top w:val="none" w:sz="0" w:space="0" w:color="auto"/>
        <w:left w:val="none" w:sz="0" w:space="0" w:color="auto"/>
        <w:bottom w:val="none" w:sz="0" w:space="0" w:color="auto"/>
        <w:right w:val="none" w:sz="0" w:space="0" w:color="auto"/>
      </w:divBdr>
    </w:div>
    <w:div w:id="892543820">
      <w:bodyDiv w:val="1"/>
      <w:marLeft w:val="0"/>
      <w:marRight w:val="0"/>
      <w:marTop w:val="0"/>
      <w:marBottom w:val="0"/>
      <w:divBdr>
        <w:top w:val="none" w:sz="0" w:space="0" w:color="auto"/>
        <w:left w:val="none" w:sz="0" w:space="0" w:color="auto"/>
        <w:bottom w:val="none" w:sz="0" w:space="0" w:color="auto"/>
        <w:right w:val="none" w:sz="0" w:space="0" w:color="auto"/>
      </w:divBdr>
    </w:div>
    <w:div w:id="907961288">
      <w:bodyDiv w:val="1"/>
      <w:marLeft w:val="0"/>
      <w:marRight w:val="0"/>
      <w:marTop w:val="0"/>
      <w:marBottom w:val="0"/>
      <w:divBdr>
        <w:top w:val="none" w:sz="0" w:space="0" w:color="auto"/>
        <w:left w:val="none" w:sz="0" w:space="0" w:color="auto"/>
        <w:bottom w:val="none" w:sz="0" w:space="0" w:color="auto"/>
        <w:right w:val="none" w:sz="0" w:space="0" w:color="auto"/>
      </w:divBdr>
    </w:div>
    <w:div w:id="910577804">
      <w:bodyDiv w:val="1"/>
      <w:marLeft w:val="0"/>
      <w:marRight w:val="0"/>
      <w:marTop w:val="0"/>
      <w:marBottom w:val="0"/>
      <w:divBdr>
        <w:top w:val="none" w:sz="0" w:space="0" w:color="auto"/>
        <w:left w:val="none" w:sz="0" w:space="0" w:color="auto"/>
        <w:bottom w:val="none" w:sz="0" w:space="0" w:color="auto"/>
        <w:right w:val="none" w:sz="0" w:space="0" w:color="auto"/>
      </w:divBdr>
    </w:div>
    <w:div w:id="914708754">
      <w:bodyDiv w:val="1"/>
      <w:marLeft w:val="0"/>
      <w:marRight w:val="0"/>
      <w:marTop w:val="0"/>
      <w:marBottom w:val="0"/>
      <w:divBdr>
        <w:top w:val="none" w:sz="0" w:space="0" w:color="auto"/>
        <w:left w:val="none" w:sz="0" w:space="0" w:color="auto"/>
        <w:bottom w:val="none" w:sz="0" w:space="0" w:color="auto"/>
        <w:right w:val="none" w:sz="0" w:space="0" w:color="auto"/>
      </w:divBdr>
    </w:div>
    <w:div w:id="917714637">
      <w:bodyDiv w:val="1"/>
      <w:marLeft w:val="0"/>
      <w:marRight w:val="0"/>
      <w:marTop w:val="0"/>
      <w:marBottom w:val="0"/>
      <w:divBdr>
        <w:top w:val="none" w:sz="0" w:space="0" w:color="auto"/>
        <w:left w:val="none" w:sz="0" w:space="0" w:color="auto"/>
        <w:bottom w:val="none" w:sz="0" w:space="0" w:color="auto"/>
        <w:right w:val="none" w:sz="0" w:space="0" w:color="auto"/>
      </w:divBdr>
    </w:div>
    <w:div w:id="950821732">
      <w:bodyDiv w:val="1"/>
      <w:marLeft w:val="0"/>
      <w:marRight w:val="0"/>
      <w:marTop w:val="0"/>
      <w:marBottom w:val="0"/>
      <w:divBdr>
        <w:top w:val="none" w:sz="0" w:space="0" w:color="auto"/>
        <w:left w:val="none" w:sz="0" w:space="0" w:color="auto"/>
        <w:bottom w:val="none" w:sz="0" w:space="0" w:color="auto"/>
        <w:right w:val="none" w:sz="0" w:space="0" w:color="auto"/>
      </w:divBdr>
      <w:divsChild>
        <w:div w:id="624582596">
          <w:marLeft w:val="0"/>
          <w:marRight w:val="0"/>
          <w:marTop w:val="0"/>
          <w:marBottom w:val="0"/>
          <w:divBdr>
            <w:top w:val="none" w:sz="0" w:space="0" w:color="auto"/>
            <w:left w:val="none" w:sz="0" w:space="0" w:color="auto"/>
            <w:bottom w:val="none" w:sz="0" w:space="0" w:color="auto"/>
            <w:right w:val="none" w:sz="0" w:space="0" w:color="auto"/>
          </w:divBdr>
          <w:divsChild>
            <w:div w:id="844714197">
              <w:marLeft w:val="0"/>
              <w:marRight w:val="0"/>
              <w:marTop w:val="0"/>
              <w:marBottom w:val="0"/>
              <w:divBdr>
                <w:top w:val="none" w:sz="0" w:space="0" w:color="auto"/>
                <w:left w:val="none" w:sz="0" w:space="0" w:color="auto"/>
                <w:bottom w:val="none" w:sz="0" w:space="0" w:color="auto"/>
                <w:right w:val="none" w:sz="0" w:space="0" w:color="auto"/>
              </w:divBdr>
            </w:div>
          </w:divsChild>
        </w:div>
        <w:div w:id="1200243669">
          <w:marLeft w:val="0"/>
          <w:marRight w:val="0"/>
          <w:marTop w:val="0"/>
          <w:marBottom w:val="0"/>
          <w:divBdr>
            <w:top w:val="none" w:sz="0" w:space="0" w:color="auto"/>
            <w:left w:val="none" w:sz="0" w:space="0" w:color="auto"/>
            <w:bottom w:val="none" w:sz="0" w:space="0" w:color="auto"/>
            <w:right w:val="none" w:sz="0" w:space="0" w:color="auto"/>
          </w:divBdr>
        </w:div>
        <w:div w:id="1418937836">
          <w:marLeft w:val="0"/>
          <w:marRight w:val="0"/>
          <w:marTop w:val="0"/>
          <w:marBottom w:val="0"/>
          <w:divBdr>
            <w:top w:val="none" w:sz="0" w:space="0" w:color="auto"/>
            <w:left w:val="none" w:sz="0" w:space="0" w:color="auto"/>
            <w:bottom w:val="none" w:sz="0" w:space="0" w:color="auto"/>
            <w:right w:val="none" w:sz="0" w:space="0" w:color="auto"/>
          </w:divBdr>
        </w:div>
        <w:div w:id="262886338">
          <w:marLeft w:val="0"/>
          <w:marRight w:val="0"/>
          <w:marTop w:val="0"/>
          <w:marBottom w:val="0"/>
          <w:divBdr>
            <w:top w:val="none" w:sz="0" w:space="0" w:color="auto"/>
            <w:left w:val="none" w:sz="0" w:space="0" w:color="auto"/>
            <w:bottom w:val="none" w:sz="0" w:space="0" w:color="auto"/>
            <w:right w:val="none" w:sz="0" w:space="0" w:color="auto"/>
          </w:divBdr>
        </w:div>
        <w:div w:id="838346232">
          <w:marLeft w:val="0"/>
          <w:marRight w:val="0"/>
          <w:marTop w:val="0"/>
          <w:marBottom w:val="0"/>
          <w:divBdr>
            <w:top w:val="none" w:sz="0" w:space="0" w:color="auto"/>
            <w:left w:val="none" w:sz="0" w:space="0" w:color="auto"/>
            <w:bottom w:val="none" w:sz="0" w:space="0" w:color="auto"/>
            <w:right w:val="none" w:sz="0" w:space="0" w:color="auto"/>
          </w:divBdr>
        </w:div>
        <w:div w:id="776098659">
          <w:marLeft w:val="0"/>
          <w:marRight w:val="0"/>
          <w:marTop w:val="0"/>
          <w:marBottom w:val="0"/>
          <w:divBdr>
            <w:top w:val="none" w:sz="0" w:space="0" w:color="auto"/>
            <w:left w:val="none" w:sz="0" w:space="0" w:color="auto"/>
            <w:bottom w:val="none" w:sz="0" w:space="0" w:color="auto"/>
            <w:right w:val="none" w:sz="0" w:space="0" w:color="auto"/>
          </w:divBdr>
        </w:div>
        <w:div w:id="527763577">
          <w:marLeft w:val="0"/>
          <w:marRight w:val="0"/>
          <w:marTop w:val="0"/>
          <w:marBottom w:val="0"/>
          <w:divBdr>
            <w:top w:val="none" w:sz="0" w:space="0" w:color="auto"/>
            <w:left w:val="none" w:sz="0" w:space="0" w:color="auto"/>
            <w:bottom w:val="none" w:sz="0" w:space="0" w:color="auto"/>
            <w:right w:val="none" w:sz="0" w:space="0" w:color="auto"/>
          </w:divBdr>
        </w:div>
        <w:div w:id="102069721">
          <w:marLeft w:val="0"/>
          <w:marRight w:val="0"/>
          <w:marTop w:val="0"/>
          <w:marBottom w:val="0"/>
          <w:divBdr>
            <w:top w:val="none" w:sz="0" w:space="0" w:color="auto"/>
            <w:left w:val="none" w:sz="0" w:space="0" w:color="auto"/>
            <w:bottom w:val="none" w:sz="0" w:space="0" w:color="auto"/>
            <w:right w:val="none" w:sz="0" w:space="0" w:color="auto"/>
          </w:divBdr>
        </w:div>
      </w:divsChild>
    </w:div>
    <w:div w:id="958071562">
      <w:bodyDiv w:val="1"/>
      <w:marLeft w:val="0"/>
      <w:marRight w:val="0"/>
      <w:marTop w:val="0"/>
      <w:marBottom w:val="0"/>
      <w:divBdr>
        <w:top w:val="none" w:sz="0" w:space="0" w:color="auto"/>
        <w:left w:val="none" w:sz="0" w:space="0" w:color="auto"/>
        <w:bottom w:val="none" w:sz="0" w:space="0" w:color="auto"/>
        <w:right w:val="none" w:sz="0" w:space="0" w:color="auto"/>
      </w:divBdr>
    </w:div>
    <w:div w:id="997462460">
      <w:bodyDiv w:val="1"/>
      <w:marLeft w:val="0"/>
      <w:marRight w:val="0"/>
      <w:marTop w:val="0"/>
      <w:marBottom w:val="0"/>
      <w:divBdr>
        <w:top w:val="none" w:sz="0" w:space="0" w:color="auto"/>
        <w:left w:val="none" w:sz="0" w:space="0" w:color="auto"/>
        <w:bottom w:val="none" w:sz="0" w:space="0" w:color="auto"/>
        <w:right w:val="none" w:sz="0" w:space="0" w:color="auto"/>
      </w:divBdr>
      <w:divsChild>
        <w:div w:id="1074744083">
          <w:marLeft w:val="446"/>
          <w:marRight w:val="0"/>
          <w:marTop w:val="0"/>
          <w:marBottom w:val="0"/>
          <w:divBdr>
            <w:top w:val="none" w:sz="0" w:space="0" w:color="auto"/>
            <w:left w:val="none" w:sz="0" w:space="0" w:color="auto"/>
            <w:bottom w:val="none" w:sz="0" w:space="0" w:color="auto"/>
            <w:right w:val="none" w:sz="0" w:space="0" w:color="auto"/>
          </w:divBdr>
        </w:div>
      </w:divsChild>
    </w:div>
    <w:div w:id="1004817117">
      <w:bodyDiv w:val="1"/>
      <w:marLeft w:val="0"/>
      <w:marRight w:val="0"/>
      <w:marTop w:val="0"/>
      <w:marBottom w:val="0"/>
      <w:divBdr>
        <w:top w:val="none" w:sz="0" w:space="0" w:color="auto"/>
        <w:left w:val="none" w:sz="0" w:space="0" w:color="auto"/>
        <w:bottom w:val="none" w:sz="0" w:space="0" w:color="auto"/>
        <w:right w:val="none" w:sz="0" w:space="0" w:color="auto"/>
      </w:divBdr>
    </w:div>
    <w:div w:id="1028606372">
      <w:bodyDiv w:val="1"/>
      <w:marLeft w:val="0"/>
      <w:marRight w:val="0"/>
      <w:marTop w:val="0"/>
      <w:marBottom w:val="0"/>
      <w:divBdr>
        <w:top w:val="none" w:sz="0" w:space="0" w:color="auto"/>
        <w:left w:val="none" w:sz="0" w:space="0" w:color="auto"/>
        <w:bottom w:val="none" w:sz="0" w:space="0" w:color="auto"/>
        <w:right w:val="none" w:sz="0" w:space="0" w:color="auto"/>
      </w:divBdr>
    </w:div>
    <w:div w:id="1036468250">
      <w:bodyDiv w:val="1"/>
      <w:marLeft w:val="0"/>
      <w:marRight w:val="0"/>
      <w:marTop w:val="0"/>
      <w:marBottom w:val="0"/>
      <w:divBdr>
        <w:top w:val="none" w:sz="0" w:space="0" w:color="auto"/>
        <w:left w:val="none" w:sz="0" w:space="0" w:color="auto"/>
        <w:bottom w:val="none" w:sz="0" w:space="0" w:color="auto"/>
        <w:right w:val="none" w:sz="0" w:space="0" w:color="auto"/>
      </w:divBdr>
    </w:div>
    <w:div w:id="1050611365">
      <w:bodyDiv w:val="1"/>
      <w:marLeft w:val="0"/>
      <w:marRight w:val="0"/>
      <w:marTop w:val="0"/>
      <w:marBottom w:val="0"/>
      <w:divBdr>
        <w:top w:val="none" w:sz="0" w:space="0" w:color="auto"/>
        <w:left w:val="none" w:sz="0" w:space="0" w:color="auto"/>
        <w:bottom w:val="none" w:sz="0" w:space="0" w:color="auto"/>
        <w:right w:val="none" w:sz="0" w:space="0" w:color="auto"/>
      </w:divBdr>
    </w:div>
    <w:div w:id="1117994122">
      <w:bodyDiv w:val="1"/>
      <w:marLeft w:val="0"/>
      <w:marRight w:val="0"/>
      <w:marTop w:val="0"/>
      <w:marBottom w:val="0"/>
      <w:divBdr>
        <w:top w:val="none" w:sz="0" w:space="0" w:color="auto"/>
        <w:left w:val="none" w:sz="0" w:space="0" w:color="auto"/>
        <w:bottom w:val="none" w:sz="0" w:space="0" w:color="auto"/>
        <w:right w:val="none" w:sz="0" w:space="0" w:color="auto"/>
      </w:divBdr>
    </w:div>
    <w:div w:id="1127817755">
      <w:bodyDiv w:val="1"/>
      <w:marLeft w:val="0"/>
      <w:marRight w:val="0"/>
      <w:marTop w:val="0"/>
      <w:marBottom w:val="0"/>
      <w:divBdr>
        <w:top w:val="none" w:sz="0" w:space="0" w:color="auto"/>
        <w:left w:val="none" w:sz="0" w:space="0" w:color="auto"/>
        <w:bottom w:val="none" w:sz="0" w:space="0" w:color="auto"/>
        <w:right w:val="none" w:sz="0" w:space="0" w:color="auto"/>
      </w:divBdr>
    </w:div>
    <w:div w:id="1133060491">
      <w:bodyDiv w:val="1"/>
      <w:marLeft w:val="0"/>
      <w:marRight w:val="0"/>
      <w:marTop w:val="0"/>
      <w:marBottom w:val="0"/>
      <w:divBdr>
        <w:top w:val="none" w:sz="0" w:space="0" w:color="auto"/>
        <w:left w:val="none" w:sz="0" w:space="0" w:color="auto"/>
        <w:bottom w:val="none" w:sz="0" w:space="0" w:color="auto"/>
        <w:right w:val="none" w:sz="0" w:space="0" w:color="auto"/>
      </w:divBdr>
    </w:div>
    <w:div w:id="1165780838">
      <w:bodyDiv w:val="1"/>
      <w:marLeft w:val="0"/>
      <w:marRight w:val="0"/>
      <w:marTop w:val="0"/>
      <w:marBottom w:val="0"/>
      <w:divBdr>
        <w:top w:val="none" w:sz="0" w:space="0" w:color="auto"/>
        <w:left w:val="none" w:sz="0" w:space="0" w:color="auto"/>
        <w:bottom w:val="none" w:sz="0" w:space="0" w:color="auto"/>
        <w:right w:val="none" w:sz="0" w:space="0" w:color="auto"/>
      </w:divBdr>
    </w:div>
    <w:div w:id="1216308192">
      <w:bodyDiv w:val="1"/>
      <w:marLeft w:val="0"/>
      <w:marRight w:val="0"/>
      <w:marTop w:val="0"/>
      <w:marBottom w:val="0"/>
      <w:divBdr>
        <w:top w:val="none" w:sz="0" w:space="0" w:color="auto"/>
        <w:left w:val="none" w:sz="0" w:space="0" w:color="auto"/>
        <w:bottom w:val="none" w:sz="0" w:space="0" w:color="auto"/>
        <w:right w:val="none" w:sz="0" w:space="0" w:color="auto"/>
      </w:divBdr>
    </w:div>
    <w:div w:id="1238321214">
      <w:bodyDiv w:val="1"/>
      <w:marLeft w:val="0"/>
      <w:marRight w:val="0"/>
      <w:marTop w:val="0"/>
      <w:marBottom w:val="0"/>
      <w:divBdr>
        <w:top w:val="none" w:sz="0" w:space="0" w:color="auto"/>
        <w:left w:val="none" w:sz="0" w:space="0" w:color="auto"/>
        <w:bottom w:val="none" w:sz="0" w:space="0" w:color="auto"/>
        <w:right w:val="none" w:sz="0" w:space="0" w:color="auto"/>
      </w:divBdr>
    </w:div>
    <w:div w:id="1290823996">
      <w:bodyDiv w:val="1"/>
      <w:marLeft w:val="0"/>
      <w:marRight w:val="0"/>
      <w:marTop w:val="0"/>
      <w:marBottom w:val="0"/>
      <w:divBdr>
        <w:top w:val="none" w:sz="0" w:space="0" w:color="auto"/>
        <w:left w:val="none" w:sz="0" w:space="0" w:color="auto"/>
        <w:bottom w:val="none" w:sz="0" w:space="0" w:color="auto"/>
        <w:right w:val="none" w:sz="0" w:space="0" w:color="auto"/>
      </w:divBdr>
      <w:divsChild>
        <w:div w:id="1784615085">
          <w:marLeft w:val="446"/>
          <w:marRight w:val="0"/>
          <w:marTop w:val="0"/>
          <w:marBottom w:val="0"/>
          <w:divBdr>
            <w:top w:val="none" w:sz="0" w:space="0" w:color="auto"/>
            <w:left w:val="none" w:sz="0" w:space="0" w:color="auto"/>
            <w:bottom w:val="none" w:sz="0" w:space="0" w:color="auto"/>
            <w:right w:val="none" w:sz="0" w:space="0" w:color="auto"/>
          </w:divBdr>
        </w:div>
      </w:divsChild>
    </w:div>
    <w:div w:id="1294561771">
      <w:bodyDiv w:val="1"/>
      <w:marLeft w:val="0"/>
      <w:marRight w:val="0"/>
      <w:marTop w:val="0"/>
      <w:marBottom w:val="0"/>
      <w:divBdr>
        <w:top w:val="none" w:sz="0" w:space="0" w:color="auto"/>
        <w:left w:val="none" w:sz="0" w:space="0" w:color="auto"/>
        <w:bottom w:val="none" w:sz="0" w:space="0" w:color="auto"/>
        <w:right w:val="none" w:sz="0" w:space="0" w:color="auto"/>
      </w:divBdr>
    </w:div>
    <w:div w:id="1294754590">
      <w:bodyDiv w:val="1"/>
      <w:marLeft w:val="0"/>
      <w:marRight w:val="0"/>
      <w:marTop w:val="0"/>
      <w:marBottom w:val="0"/>
      <w:divBdr>
        <w:top w:val="none" w:sz="0" w:space="0" w:color="auto"/>
        <w:left w:val="none" w:sz="0" w:space="0" w:color="auto"/>
        <w:bottom w:val="none" w:sz="0" w:space="0" w:color="auto"/>
        <w:right w:val="none" w:sz="0" w:space="0" w:color="auto"/>
      </w:divBdr>
    </w:div>
    <w:div w:id="1305114061">
      <w:bodyDiv w:val="1"/>
      <w:marLeft w:val="0"/>
      <w:marRight w:val="0"/>
      <w:marTop w:val="0"/>
      <w:marBottom w:val="0"/>
      <w:divBdr>
        <w:top w:val="none" w:sz="0" w:space="0" w:color="auto"/>
        <w:left w:val="none" w:sz="0" w:space="0" w:color="auto"/>
        <w:bottom w:val="none" w:sz="0" w:space="0" w:color="auto"/>
        <w:right w:val="none" w:sz="0" w:space="0" w:color="auto"/>
      </w:divBdr>
    </w:div>
    <w:div w:id="1332635088">
      <w:bodyDiv w:val="1"/>
      <w:marLeft w:val="0"/>
      <w:marRight w:val="0"/>
      <w:marTop w:val="0"/>
      <w:marBottom w:val="0"/>
      <w:divBdr>
        <w:top w:val="none" w:sz="0" w:space="0" w:color="auto"/>
        <w:left w:val="none" w:sz="0" w:space="0" w:color="auto"/>
        <w:bottom w:val="none" w:sz="0" w:space="0" w:color="auto"/>
        <w:right w:val="none" w:sz="0" w:space="0" w:color="auto"/>
      </w:divBdr>
    </w:div>
    <w:div w:id="1338193754">
      <w:bodyDiv w:val="1"/>
      <w:marLeft w:val="0"/>
      <w:marRight w:val="0"/>
      <w:marTop w:val="0"/>
      <w:marBottom w:val="0"/>
      <w:divBdr>
        <w:top w:val="none" w:sz="0" w:space="0" w:color="auto"/>
        <w:left w:val="none" w:sz="0" w:space="0" w:color="auto"/>
        <w:bottom w:val="none" w:sz="0" w:space="0" w:color="auto"/>
        <w:right w:val="none" w:sz="0" w:space="0" w:color="auto"/>
      </w:divBdr>
    </w:div>
    <w:div w:id="1374843104">
      <w:bodyDiv w:val="1"/>
      <w:marLeft w:val="0"/>
      <w:marRight w:val="0"/>
      <w:marTop w:val="0"/>
      <w:marBottom w:val="0"/>
      <w:divBdr>
        <w:top w:val="none" w:sz="0" w:space="0" w:color="auto"/>
        <w:left w:val="none" w:sz="0" w:space="0" w:color="auto"/>
        <w:bottom w:val="none" w:sz="0" w:space="0" w:color="auto"/>
        <w:right w:val="none" w:sz="0" w:space="0" w:color="auto"/>
      </w:divBdr>
      <w:divsChild>
        <w:div w:id="712389587">
          <w:marLeft w:val="0"/>
          <w:marRight w:val="0"/>
          <w:marTop w:val="0"/>
          <w:marBottom w:val="0"/>
          <w:divBdr>
            <w:top w:val="none" w:sz="0" w:space="0" w:color="auto"/>
            <w:left w:val="none" w:sz="0" w:space="0" w:color="auto"/>
            <w:bottom w:val="none" w:sz="0" w:space="0" w:color="auto"/>
            <w:right w:val="none" w:sz="0" w:space="0" w:color="auto"/>
          </w:divBdr>
        </w:div>
        <w:div w:id="845243865">
          <w:marLeft w:val="0"/>
          <w:marRight w:val="0"/>
          <w:marTop w:val="0"/>
          <w:marBottom w:val="0"/>
          <w:divBdr>
            <w:top w:val="none" w:sz="0" w:space="0" w:color="auto"/>
            <w:left w:val="none" w:sz="0" w:space="0" w:color="auto"/>
            <w:bottom w:val="none" w:sz="0" w:space="0" w:color="auto"/>
            <w:right w:val="none" w:sz="0" w:space="0" w:color="auto"/>
          </w:divBdr>
        </w:div>
      </w:divsChild>
    </w:div>
    <w:div w:id="1386248422">
      <w:bodyDiv w:val="1"/>
      <w:marLeft w:val="0"/>
      <w:marRight w:val="0"/>
      <w:marTop w:val="0"/>
      <w:marBottom w:val="0"/>
      <w:divBdr>
        <w:top w:val="none" w:sz="0" w:space="0" w:color="auto"/>
        <w:left w:val="none" w:sz="0" w:space="0" w:color="auto"/>
        <w:bottom w:val="none" w:sz="0" w:space="0" w:color="auto"/>
        <w:right w:val="none" w:sz="0" w:space="0" w:color="auto"/>
      </w:divBdr>
      <w:divsChild>
        <w:div w:id="429620985">
          <w:marLeft w:val="446"/>
          <w:marRight w:val="0"/>
          <w:marTop w:val="0"/>
          <w:marBottom w:val="0"/>
          <w:divBdr>
            <w:top w:val="none" w:sz="0" w:space="0" w:color="auto"/>
            <w:left w:val="none" w:sz="0" w:space="0" w:color="auto"/>
            <w:bottom w:val="none" w:sz="0" w:space="0" w:color="auto"/>
            <w:right w:val="none" w:sz="0" w:space="0" w:color="auto"/>
          </w:divBdr>
        </w:div>
      </w:divsChild>
    </w:div>
    <w:div w:id="1406218087">
      <w:bodyDiv w:val="1"/>
      <w:marLeft w:val="0"/>
      <w:marRight w:val="0"/>
      <w:marTop w:val="0"/>
      <w:marBottom w:val="0"/>
      <w:divBdr>
        <w:top w:val="none" w:sz="0" w:space="0" w:color="auto"/>
        <w:left w:val="none" w:sz="0" w:space="0" w:color="auto"/>
        <w:bottom w:val="none" w:sz="0" w:space="0" w:color="auto"/>
        <w:right w:val="none" w:sz="0" w:space="0" w:color="auto"/>
      </w:divBdr>
    </w:div>
    <w:div w:id="1409766251">
      <w:bodyDiv w:val="1"/>
      <w:marLeft w:val="0"/>
      <w:marRight w:val="0"/>
      <w:marTop w:val="0"/>
      <w:marBottom w:val="0"/>
      <w:divBdr>
        <w:top w:val="none" w:sz="0" w:space="0" w:color="auto"/>
        <w:left w:val="none" w:sz="0" w:space="0" w:color="auto"/>
        <w:bottom w:val="none" w:sz="0" w:space="0" w:color="auto"/>
        <w:right w:val="none" w:sz="0" w:space="0" w:color="auto"/>
      </w:divBdr>
    </w:div>
    <w:div w:id="1410613394">
      <w:bodyDiv w:val="1"/>
      <w:marLeft w:val="0"/>
      <w:marRight w:val="0"/>
      <w:marTop w:val="0"/>
      <w:marBottom w:val="0"/>
      <w:divBdr>
        <w:top w:val="none" w:sz="0" w:space="0" w:color="auto"/>
        <w:left w:val="none" w:sz="0" w:space="0" w:color="auto"/>
        <w:bottom w:val="none" w:sz="0" w:space="0" w:color="auto"/>
        <w:right w:val="none" w:sz="0" w:space="0" w:color="auto"/>
      </w:divBdr>
      <w:divsChild>
        <w:div w:id="1157696051">
          <w:marLeft w:val="274"/>
          <w:marRight w:val="0"/>
          <w:marTop w:val="0"/>
          <w:marBottom w:val="0"/>
          <w:divBdr>
            <w:top w:val="none" w:sz="0" w:space="0" w:color="auto"/>
            <w:left w:val="none" w:sz="0" w:space="0" w:color="auto"/>
            <w:bottom w:val="none" w:sz="0" w:space="0" w:color="auto"/>
            <w:right w:val="none" w:sz="0" w:space="0" w:color="auto"/>
          </w:divBdr>
        </w:div>
        <w:div w:id="409430556">
          <w:marLeft w:val="274"/>
          <w:marRight w:val="0"/>
          <w:marTop w:val="0"/>
          <w:marBottom w:val="0"/>
          <w:divBdr>
            <w:top w:val="none" w:sz="0" w:space="0" w:color="auto"/>
            <w:left w:val="none" w:sz="0" w:space="0" w:color="auto"/>
            <w:bottom w:val="none" w:sz="0" w:space="0" w:color="auto"/>
            <w:right w:val="none" w:sz="0" w:space="0" w:color="auto"/>
          </w:divBdr>
        </w:div>
        <w:div w:id="114299844">
          <w:marLeft w:val="274"/>
          <w:marRight w:val="0"/>
          <w:marTop w:val="0"/>
          <w:marBottom w:val="0"/>
          <w:divBdr>
            <w:top w:val="none" w:sz="0" w:space="0" w:color="auto"/>
            <w:left w:val="none" w:sz="0" w:space="0" w:color="auto"/>
            <w:bottom w:val="none" w:sz="0" w:space="0" w:color="auto"/>
            <w:right w:val="none" w:sz="0" w:space="0" w:color="auto"/>
          </w:divBdr>
        </w:div>
      </w:divsChild>
    </w:div>
    <w:div w:id="1420369543">
      <w:bodyDiv w:val="1"/>
      <w:marLeft w:val="0"/>
      <w:marRight w:val="0"/>
      <w:marTop w:val="0"/>
      <w:marBottom w:val="0"/>
      <w:divBdr>
        <w:top w:val="none" w:sz="0" w:space="0" w:color="auto"/>
        <w:left w:val="none" w:sz="0" w:space="0" w:color="auto"/>
        <w:bottom w:val="none" w:sz="0" w:space="0" w:color="auto"/>
        <w:right w:val="none" w:sz="0" w:space="0" w:color="auto"/>
      </w:divBdr>
    </w:div>
    <w:div w:id="1442072301">
      <w:bodyDiv w:val="1"/>
      <w:marLeft w:val="0"/>
      <w:marRight w:val="0"/>
      <w:marTop w:val="0"/>
      <w:marBottom w:val="0"/>
      <w:divBdr>
        <w:top w:val="none" w:sz="0" w:space="0" w:color="auto"/>
        <w:left w:val="none" w:sz="0" w:space="0" w:color="auto"/>
        <w:bottom w:val="none" w:sz="0" w:space="0" w:color="auto"/>
        <w:right w:val="none" w:sz="0" w:space="0" w:color="auto"/>
      </w:divBdr>
    </w:div>
    <w:div w:id="1452703228">
      <w:bodyDiv w:val="1"/>
      <w:marLeft w:val="0"/>
      <w:marRight w:val="0"/>
      <w:marTop w:val="0"/>
      <w:marBottom w:val="0"/>
      <w:divBdr>
        <w:top w:val="none" w:sz="0" w:space="0" w:color="auto"/>
        <w:left w:val="none" w:sz="0" w:space="0" w:color="auto"/>
        <w:bottom w:val="none" w:sz="0" w:space="0" w:color="auto"/>
        <w:right w:val="none" w:sz="0" w:space="0" w:color="auto"/>
      </w:divBdr>
    </w:div>
    <w:div w:id="1454059906">
      <w:bodyDiv w:val="1"/>
      <w:marLeft w:val="0"/>
      <w:marRight w:val="0"/>
      <w:marTop w:val="0"/>
      <w:marBottom w:val="0"/>
      <w:divBdr>
        <w:top w:val="none" w:sz="0" w:space="0" w:color="auto"/>
        <w:left w:val="none" w:sz="0" w:space="0" w:color="auto"/>
        <w:bottom w:val="none" w:sz="0" w:space="0" w:color="auto"/>
        <w:right w:val="none" w:sz="0" w:space="0" w:color="auto"/>
      </w:divBdr>
    </w:div>
    <w:div w:id="1455055402">
      <w:bodyDiv w:val="1"/>
      <w:marLeft w:val="0"/>
      <w:marRight w:val="0"/>
      <w:marTop w:val="0"/>
      <w:marBottom w:val="0"/>
      <w:divBdr>
        <w:top w:val="none" w:sz="0" w:space="0" w:color="auto"/>
        <w:left w:val="none" w:sz="0" w:space="0" w:color="auto"/>
        <w:bottom w:val="none" w:sz="0" w:space="0" w:color="auto"/>
        <w:right w:val="none" w:sz="0" w:space="0" w:color="auto"/>
      </w:divBdr>
    </w:div>
    <w:div w:id="1459568800">
      <w:bodyDiv w:val="1"/>
      <w:marLeft w:val="0"/>
      <w:marRight w:val="0"/>
      <w:marTop w:val="0"/>
      <w:marBottom w:val="0"/>
      <w:divBdr>
        <w:top w:val="none" w:sz="0" w:space="0" w:color="auto"/>
        <w:left w:val="none" w:sz="0" w:space="0" w:color="auto"/>
        <w:bottom w:val="none" w:sz="0" w:space="0" w:color="auto"/>
        <w:right w:val="none" w:sz="0" w:space="0" w:color="auto"/>
      </w:divBdr>
    </w:div>
    <w:div w:id="1479999589">
      <w:bodyDiv w:val="1"/>
      <w:marLeft w:val="0"/>
      <w:marRight w:val="0"/>
      <w:marTop w:val="0"/>
      <w:marBottom w:val="0"/>
      <w:divBdr>
        <w:top w:val="none" w:sz="0" w:space="0" w:color="auto"/>
        <w:left w:val="none" w:sz="0" w:space="0" w:color="auto"/>
        <w:bottom w:val="none" w:sz="0" w:space="0" w:color="auto"/>
        <w:right w:val="none" w:sz="0" w:space="0" w:color="auto"/>
      </w:divBdr>
    </w:div>
    <w:div w:id="1517111790">
      <w:bodyDiv w:val="1"/>
      <w:marLeft w:val="0"/>
      <w:marRight w:val="0"/>
      <w:marTop w:val="0"/>
      <w:marBottom w:val="0"/>
      <w:divBdr>
        <w:top w:val="none" w:sz="0" w:space="0" w:color="auto"/>
        <w:left w:val="none" w:sz="0" w:space="0" w:color="auto"/>
        <w:bottom w:val="none" w:sz="0" w:space="0" w:color="auto"/>
        <w:right w:val="none" w:sz="0" w:space="0" w:color="auto"/>
      </w:divBdr>
    </w:div>
    <w:div w:id="1535312216">
      <w:bodyDiv w:val="1"/>
      <w:marLeft w:val="0"/>
      <w:marRight w:val="0"/>
      <w:marTop w:val="0"/>
      <w:marBottom w:val="0"/>
      <w:divBdr>
        <w:top w:val="none" w:sz="0" w:space="0" w:color="auto"/>
        <w:left w:val="none" w:sz="0" w:space="0" w:color="auto"/>
        <w:bottom w:val="none" w:sz="0" w:space="0" w:color="auto"/>
        <w:right w:val="none" w:sz="0" w:space="0" w:color="auto"/>
      </w:divBdr>
    </w:div>
    <w:div w:id="1558853782">
      <w:bodyDiv w:val="1"/>
      <w:marLeft w:val="0"/>
      <w:marRight w:val="0"/>
      <w:marTop w:val="0"/>
      <w:marBottom w:val="0"/>
      <w:divBdr>
        <w:top w:val="none" w:sz="0" w:space="0" w:color="auto"/>
        <w:left w:val="none" w:sz="0" w:space="0" w:color="auto"/>
        <w:bottom w:val="none" w:sz="0" w:space="0" w:color="auto"/>
        <w:right w:val="none" w:sz="0" w:space="0" w:color="auto"/>
      </w:divBdr>
    </w:div>
    <w:div w:id="1569727890">
      <w:bodyDiv w:val="1"/>
      <w:marLeft w:val="0"/>
      <w:marRight w:val="0"/>
      <w:marTop w:val="0"/>
      <w:marBottom w:val="0"/>
      <w:divBdr>
        <w:top w:val="none" w:sz="0" w:space="0" w:color="auto"/>
        <w:left w:val="none" w:sz="0" w:space="0" w:color="auto"/>
        <w:bottom w:val="none" w:sz="0" w:space="0" w:color="auto"/>
        <w:right w:val="none" w:sz="0" w:space="0" w:color="auto"/>
      </w:divBdr>
    </w:div>
    <w:div w:id="1573999179">
      <w:bodyDiv w:val="1"/>
      <w:marLeft w:val="0"/>
      <w:marRight w:val="0"/>
      <w:marTop w:val="0"/>
      <w:marBottom w:val="0"/>
      <w:divBdr>
        <w:top w:val="none" w:sz="0" w:space="0" w:color="auto"/>
        <w:left w:val="none" w:sz="0" w:space="0" w:color="auto"/>
        <w:bottom w:val="none" w:sz="0" w:space="0" w:color="auto"/>
        <w:right w:val="none" w:sz="0" w:space="0" w:color="auto"/>
      </w:divBdr>
      <w:divsChild>
        <w:div w:id="219169107">
          <w:marLeft w:val="0"/>
          <w:marRight w:val="0"/>
          <w:marTop w:val="0"/>
          <w:marBottom w:val="0"/>
          <w:divBdr>
            <w:top w:val="none" w:sz="0" w:space="0" w:color="auto"/>
            <w:left w:val="none" w:sz="0" w:space="0" w:color="auto"/>
            <w:bottom w:val="none" w:sz="0" w:space="0" w:color="auto"/>
            <w:right w:val="none" w:sz="0" w:space="0" w:color="auto"/>
          </w:divBdr>
        </w:div>
        <w:div w:id="2048408126">
          <w:marLeft w:val="0"/>
          <w:marRight w:val="0"/>
          <w:marTop w:val="0"/>
          <w:marBottom w:val="0"/>
          <w:divBdr>
            <w:top w:val="none" w:sz="0" w:space="0" w:color="auto"/>
            <w:left w:val="none" w:sz="0" w:space="0" w:color="auto"/>
            <w:bottom w:val="none" w:sz="0" w:space="0" w:color="auto"/>
            <w:right w:val="none" w:sz="0" w:space="0" w:color="auto"/>
          </w:divBdr>
        </w:div>
        <w:div w:id="1949579450">
          <w:marLeft w:val="0"/>
          <w:marRight w:val="0"/>
          <w:marTop w:val="0"/>
          <w:marBottom w:val="0"/>
          <w:divBdr>
            <w:top w:val="none" w:sz="0" w:space="0" w:color="auto"/>
            <w:left w:val="none" w:sz="0" w:space="0" w:color="auto"/>
            <w:bottom w:val="none" w:sz="0" w:space="0" w:color="auto"/>
            <w:right w:val="none" w:sz="0" w:space="0" w:color="auto"/>
          </w:divBdr>
        </w:div>
      </w:divsChild>
    </w:div>
    <w:div w:id="1585143130">
      <w:bodyDiv w:val="1"/>
      <w:marLeft w:val="0"/>
      <w:marRight w:val="0"/>
      <w:marTop w:val="0"/>
      <w:marBottom w:val="0"/>
      <w:divBdr>
        <w:top w:val="none" w:sz="0" w:space="0" w:color="auto"/>
        <w:left w:val="none" w:sz="0" w:space="0" w:color="auto"/>
        <w:bottom w:val="none" w:sz="0" w:space="0" w:color="auto"/>
        <w:right w:val="none" w:sz="0" w:space="0" w:color="auto"/>
      </w:divBdr>
    </w:div>
    <w:div w:id="1596088311">
      <w:bodyDiv w:val="1"/>
      <w:marLeft w:val="0"/>
      <w:marRight w:val="0"/>
      <w:marTop w:val="0"/>
      <w:marBottom w:val="0"/>
      <w:divBdr>
        <w:top w:val="none" w:sz="0" w:space="0" w:color="auto"/>
        <w:left w:val="none" w:sz="0" w:space="0" w:color="auto"/>
        <w:bottom w:val="none" w:sz="0" w:space="0" w:color="auto"/>
        <w:right w:val="none" w:sz="0" w:space="0" w:color="auto"/>
      </w:divBdr>
    </w:div>
    <w:div w:id="1603756211">
      <w:bodyDiv w:val="1"/>
      <w:marLeft w:val="0"/>
      <w:marRight w:val="0"/>
      <w:marTop w:val="0"/>
      <w:marBottom w:val="0"/>
      <w:divBdr>
        <w:top w:val="none" w:sz="0" w:space="0" w:color="auto"/>
        <w:left w:val="none" w:sz="0" w:space="0" w:color="auto"/>
        <w:bottom w:val="none" w:sz="0" w:space="0" w:color="auto"/>
        <w:right w:val="none" w:sz="0" w:space="0" w:color="auto"/>
      </w:divBdr>
    </w:div>
    <w:div w:id="1642030975">
      <w:bodyDiv w:val="1"/>
      <w:marLeft w:val="0"/>
      <w:marRight w:val="0"/>
      <w:marTop w:val="0"/>
      <w:marBottom w:val="0"/>
      <w:divBdr>
        <w:top w:val="none" w:sz="0" w:space="0" w:color="auto"/>
        <w:left w:val="none" w:sz="0" w:space="0" w:color="auto"/>
        <w:bottom w:val="none" w:sz="0" w:space="0" w:color="auto"/>
        <w:right w:val="none" w:sz="0" w:space="0" w:color="auto"/>
      </w:divBdr>
      <w:divsChild>
        <w:div w:id="695237506">
          <w:marLeft w:val="274"/>
          <w:marRight w:val="0"/>
          <w:marTop w:val="0"/>
          <w:marBottom w:val="0"/>
          <w:divBdr>
            <w:top w:val="none" w:sz="0" w:space="0" w:color="auto"/>
            <w:left w:val="none" w:sz="0" w:space="0" w:color="auto"/>
            <w:bottom w:val="none" w:sz="0" w:space="0" w:color="auto"/>
            <w:right w:val="none" w:sz="0" w:space="0" w:color="auto"/>
          </w:divBdr>
        </w:div>
        <w:div w:id="2028209088">
          <w:marLeft w:val="274"/>
          <w:marRight w:val="0"/>
          <w:marTop w:val="0"/>
          <w:marBottom w:val="0"/>
          <w:divBdr>
            <w:top w:val="none" w:sz="0" w:space="0" w:color="auto"/>
            <w:left w:val="none" w:sz="0" w:space="0" w:color="auto"/>
            <w:bottom w:val="none" w:sz="0" w:space="0" w:color="auto"/>
            <w:right w:val="none" w:sz="0" w:space="0" w:color="auto"/>
          </w:divBdr>
        </w:div>
      </w:divsChild>
    </w:div>
    <w:div w:id="1697924896">
      <w:bodyDiv w:val="1"/>
      <w:marLeft w:val="0"/>
      <w:marRight w:val="0"/>
      <w:marTop w:val="0"/>
      <w:marBottom w:val="0"/>
      <w:divBdr>
        <w:top w:val="none" w:sz="0" w:space="0" w:color="auto"/>
        <w:left w:val="none" w:sz="0" w:space="0" w:color="auto"/>
        <w:bottom w:val="none" w:sz="0" w:space="0" w:color="auto"/>
        <w:right w:val="none" w:sz="0" w:space="0" w:color="auto"/>
      </w:divBdr>
    </w:div>
    <w:div w:id="1740201744">
      <w:bodyDiv w:val="1"/>
      <w:marLeft w:val="0"/>
      <w:marRight w:val="0"/>
      <w:marTop w:val="0"/>
      <w:marBottom w:val="0"/>
      <w:divBdr>
        <w:top w:val="none" w:sz="0" w:space="0" w:color="auto"/>
        <w:left w:val="none" w:sz="0" w:space="0" w:color="auto"/>
        <w:bottom w:val="none" w:sz="0" w:space="0" w:color="auto"/>
        <w:right w:val="none" w:sz="0" w:space="0" w:color="auto"/>
      </w:divBdr>
    </w:div>
    <w:div w:id="1752387993">
      <w:bodyDiv w:val="1"/>
      <w:marLeft w:val="0"/>
      <w:marRight w:val="0"/>
      <w:marTop w:val="0"/>
      <w:marBottom w:val="0"/>
      <w:divBdr>
        <w:top w:val="none" w:sz="0" w:space="0" w:color="auto"/>
        <w:left w:val="none" w:sz="0" w:space="0" w:color="auto"/>
        <w:bottom w:val="none" w:sz="0" w:space="0" w:color="auto"/>
        <w:right w:val="none" w:sz="0" w:space="0" w:color="auto"/>
      </w:divBdr>
    </w:div>
    <w:div w:id="1764107683">
      <w:bodyDiv w:val="1"/>
      <w:marLeft w:val="0"/>
      <w:marRight w:val="0"/>
      <w:marTop w:val="0"/>
      <w:marBottom w:val="0"/>
      <w:divBdr>
        <w:top w:val="none" w:sz="0" w:space="0" w:color="auto"/>
        <w:left w:val="none" w:sz="0" w:space="0" w:color="auto"/>
        <w:bottom w:val="none" w:sz="0" w:space="0" w:color="auto"/>
        <w:right w:val="none" w:sz="0" w:space="0" w:color="auto"/>
      </w:divBdr>
    </w:div>
    <w:div w:id="1822696827">
      <w:bodyDiv w:val="1"/>
      <w:marLeft w:val="0"/>
      <w:marRight w:val="0"/>
      <w:marTop w:val="0"/>
      <w:marBottom w:val="0"/>
      <w:divBdr>
        <w:top w:val="none" w:sz="0" w:space="0" w:color="auto"/>
        <w:left w:val="none" w:sz="0" w:space="0" w:color="auto"/>
        <w:bottom w:val="none" w:sz="0" w:space="0" w:color="auto"/>
        <w:right w:val="none" w:sz="0" w:space="0" w:color="auto"/>
      </w:divBdr>
    </w:div>
    <w:div w:id="1827549225">
      <w:bodyDiv w:val="1"/>
      <w:marLeft w:val="0"/>
      <w:marRight w:val="0"/>
      <w:marTop w:val="0"/>
      <w:marBottom w:val="0"/>
      <w:divBdr>
        <w:top w:val="none" w:sz="0" w:space="0" w:color="auto"/>
        <w:left w:val="none" w:sz="0" w:space="0" w:color="auto"/>
        <w:bottom w:val="none" w:sz="0" w:space="0" w:color="auto"/>
        <w:right w:val="none" w:sz="0" w:space="0" w:color="auto"/>
      </w:divBdr>
    </w:div>
    <w:div w:id="1832286581">
      <w:bodyDiv w:val="1"/>
      <w:marLeft w:val="0"/>
      <w:marRight w:val="0"/>
      <w:marTop w:val="0"/>
      <w:marBottom w:val="0"/>
      <w:divBdr>
        <w:top w:val="none" w:sz="0" w:space="0" w:color="auto"/>
        <w:left w:val="none" w:sz="0" w:space="0" w:color="auto"/>
        <w:bottom w:val="none" w:sz="0" w:space="0" w:color="auto"/>
        <w:right w:val="none" w:sz="0" w:space="0" w:color="auto"/>
      </w:divBdr>
    </w:div>
    <w:div w:id="1846893627">
      <w:bodyDiv w:val="1"/>
      <w:marLeft w:val="0"/>
      <w:marRight w:val="0"/>
      <w:marTop w:val="0"/>
      <w:marBottom w:val="0"/>
      <w:divBdr>
        <w:top w:val="none" w:sz="0" w:space="0" w:color="auto"/>
        <w:left w:val="none" w:sz="0" w:space="0" w:color="auto"/>
        <w:bottom w:val="none" w:sz="0" w:space="0" w:color="auto"/>
        <w:right w:val="none" w:sz="0" w:space="0" w:color="auto"/>
      </w:divBdr>
    </w:div>
    <w:div w:id="1848016594">
      <w:bodyDiv w:val="1"/>
      <w:marLeft w:val="0"/>
      <w:marRight w:val="0"/>
      <w:marTop w:val="0"/>
      <w:marBottom w:val="0"/>
      <w:divBdr>
        <w:top w:val="none" w:sz="0" w:space="0" w:color="auto"/>
        <w:left w:val="none" w:sz="0" w:space="0" w:color="auto"/>
        <w:bottom w:val="none" w:sz="0" w:space="0" w:color="auto"/>
        <w:right w:val="none" w:sz="0" w:space="0" w:color="auto"/>
      </w:divBdr>
    </w:div>
    <w:div w:id="1848204942">
      <w:bodyDiv w:val="1"/>
      <w:marLeft w:val="0"/>
      <w:marRight w:val="0"/>
      <w:marTop w:val="0"/>
      <w:marBottom w:val="0"/>
      <w:divBdr>
        <w:top w:val="none" w:sz="0" w:space="0" w:color="auto"/>
        <w:left w:val="none" w:sz="0" w:space="0" w:color="auto"/>
        <w:bottom w:val="none" w:sz="0" w:space="0" w:color="auto"/>
        <w:right w:val="none" w:sz="0" w:space="0" w:color="auto"/>
      </w:divBdr>
    </w:div>
    <w:div w:id="1854876520">
      <w:bodyDiv w:val="1"/>
      <w:marLeft w:val="0"/>
      <w:marRight w:val="0"/>
      <w:marTop w:val="0"/>
      <w:marBottom w:val="0"/>
      <w:divBdr>
        <w:top w:val="none" w:sz="0" w:space="0" w:color="auto"/>
        <w:left w:val="none" w:sz="0" w:space="0" w:color="auto"/>
        <w:bottom w:val="none" w:sz="0" w:space="0" w:color="auto"/>
        <w:right w:val="none" w:sz="0" w:space="0" w:color="auto"/>
      </w:divBdr>
    </w:div>
    <w:div w:id="1866867494">
      <w:bodyDiv w:val="1"/>
      <w:marLeft w:val="0"/>
      <w:marRight w:val="0"/>
      <w:marTop w:val="0"/>
      <w:marBottom w:val="0"/>
      <w:divBdr>
        <w:top w:val="none" w:sz="0" w:space="0" w:color="auto"/>
        <w:left w:val="none" w:sz="0" w:space="0" w:color="auto"/>
        <w:bottom w:val="none" w:sz="0" w:space="0" w:color="auto"/>
        <w:right w:val="none" w:sz="0" w:space="0" w:color="auto"/>
      </w:divBdr>
    </w:div>
    <w:div w:id="1877039574">
      <w:bodyDiv w:val="1"/>
      <w:marLeft w:val="0"/>
      <w:marRight w:val="0"/>
      <w:marTop w:val="0"/>
      <w:marBottom w:val="0"/>
      <w:divBdr>
        <w:top w:val="none" w:sz="0" w:space="0" w:color="auto"/>
        <w:left w:val="none" w:sz="0" w:space="0" w:color="auto"/>
        <w:bottom w:val="none" w:sz="0" w:space="0" w:color="auto"/>
        <w:right w:val="none" w:sz="0" w:space="0" w:color="auto"/>
      </w:divBdr>
    </w:div>
    <w:div w:id="1909151836">
      <w:bodyDiv w:val="1"/>
      <w:marLeft w:val="0"/>
      <w:marRight w:val="0"/>
      <w:marTop w:val="0"/>
      <w:marBottom w:val="0"/>
      <w:divBdr>
        <w:top w:val="none" w:sz="0" w:space="0" w:color="auto"/>
        <w:left w:val="none" w:sz="0" w:space="0" w:color="auto"/>
        <w:bottom w:val="none" w:sz="0" w:space="0" w:color="auto"/>
        <w:right w:val="none" w:sz="0" w:space="0" w:color="auto"/>
      </w:divBdr>
    </w:div>
    <w:div w:id="1919747383">
      <w:bodyDiv w:val="1"/>
      <w:marLeft w:val="0"/>
      <w:marRight w:val="0"/>
      <w:marTop w:val="0"/>
      <w:marBottom w:val="0"/>
      <w:divBdr>
        <w:top w:val="none" w:sz="0" w:space="0" w:color="auto"/>
        <w:left w:val="none" w:sz="0" w:space="0" w:color="auto"/>
        <w:bottom w:val="none" w:sz="0" w:space="0" w:color="auto"/>
        <w:right w:val="none" w:sz="0" w:space="0" w:color="auto"/>
      </w:divBdr>
    </w:div>
    <w:div w:id="1925459086">
      <w:bodyDiv w:val="1"/>
      <w:marLeft w:val="0"/>
      <w:marRight w:val="0"/>
      <w:marTop w:val="0"/>
      <w:marBottom w:val="0"/>
      <w:divBdr>
        <w:top w:val="none" w:sz="0" w:space="0" w:color="auto"/>
        <w:left w:val="none" w:sz="0" w:space="0" w:color="auto"/>
        <w:bottom w:val="none" w:sz="0" w:space="0" w:color="auto"/>
        <w:right w:val="none" w:sz="0" w:space="0" w:color="auto"/>
      </w:divBdr>
    </w:div>
    <w:div w:id="1938127869">
      <w:bodyDiv w:val="1"/>
      <w:marLeft w:val="0"/>
      <w:marRight w:val="0"/>
      <w:marTop w:val="0"/>
      <w:marBottom w:val="0"/>
      <w:divBdr>
        <w:top w:val="none" w:sz="0" w:space="0" w:color="auto"/>
        <w:left w:val="none" w:sz="0" w:space="0" w:color="auto"/>
        <w:bottom w:val="none" w:sz="0" w:space="0" w:color="auto"/>
        <w:right w:val="none" w:sz="0" w:space="0" w:color="auto"/>
      </w:divBdr>
    </w:div>
    <w:div w:id="1939479500">
      <w:bodyDiv w:val="1"/>
      <w:marLeft w:val="0"/>
      <w:marRight w:val="0"/>
      <w:marTop w:val="0"/>
      <w:marBottom w:val="0"/>
      <w:divBdr>
        <w:top w:val="none" w:sz="0" w:space="0" w:color="auto"/>
        <w:left w:val="none" w:sz="0" w:space="0" w:color="auto"/>
        <w:bottom w:val="none" w:sz="0" w:space="0" w:color="auto"/>
        <w:right w:val="none" w:sz="0" w:space="0" w:color="auto"/>
      </w:divBdr>
    </w:div>
    <w:div w:id="1999989865">
      <w:bodyDiv w:val="1"/>
      <w:marLeft w:val="0"/>
      <w:marRight w:val="0"/>
      <w:marTop w:val="0"/>
      <w:marBottom w:val="0"/>
      <w:divBdr>
        <w:top w:val="none" w:sz="0" w:space="0" w:color="auto"/>
        <w:left w:val="none" w:sz="0" w:space="0" w:color="auto"/>
        <w:bottom w:val="none" w:sz="0" w:space="0" w:color="auto"/>
        <w:right w:val="none" w:sz="0" w:space="0" w:color="auto"/>
      </w:divBdr>
    </w:div>
    <w:div w:id="2010595477">
      <w:bodyDiv w:val="1"/>
      <w:marLeft w:val="0"/>
      <w:marRight w:val="0"/>
      <w:marTop w:val="0"/>
      <w:marBottom w:val="0"/>
      <w:divBdr>
        <w:top w:val="none" w:sz="0" w:space="0" w:color="auto"/>
        <w:left w:val="none" w:sz="0" w:space="0" w:color="auto"/>
        <w:bottom w:val="none" w:sz="0" w:space="0" w:color="auto"/>
        <w:right w:val="none" w:sz="0" w:space="0" w:color="auto"/>
      </w:divBdr>
    </w:div>
    <w:div w:id="2024477115">
      <w:bodyDiv w:val="1"/>
      <w:marLeft w:val="0"/>
      <w:marRight w:val="0"/>
      <w:marTop w:val="0"/>
      <w:marBottom w:val="0"/>
      <w:divBdr>
        <w:top w:val="none" w:sz="0" w:space="0" w:color="auto"/>
        <w:left w:val="none" w:sz="0" w:space="0" w:color="auto"/>
        <w:bottom w:val="none" w:sz="0" w:space="0" w:color="auto"/>
        <w:right w:val="none" w:sz="0" w:space="0" w:color="auto"/>
      </w:divBdr>
    </w:div>
    <w:div w:id="2031836071">
      <w:bodyDiv w:val="1"/>
      <w:marLeft w:val="0"/>
      <w:marRight w:val="0"/>
      <w:marTop w:val="0"/>
      <w:marBottom w:val="0"/>
      <w:divBdr>
        <w:top w:val="none" w:sz="0" w:space="0" w:color="auto"/>
        <w:left w:val="none" w:sz="0" w:space="0" w:color="auto"/>
        <w:bottom w:val="none" w:sz="0" w:space="0" w:color="auto"/>
        <w:right w:val="none" w:sz="0" w:space="0" w:color="auto"/>
      </w:divBdr>
      <w:divsChild>
        <w:div w:id="967508871">
          <w:marLeft w:val="446"/>
          <w:marRight w:val="0"/>
          <w:marTop w:val="0"/>
          <w:marBottom w:val="0"/>
          <w:divBdr>
            <w:top w:val="none" w:sz="0" w:space="0" w:color="auto"/>
            <w:left w:val="none" w:sz="0" w:space="0" w:color="auto"/>
            <w:bottom w:val="none" w:sz="0" w:space="0" w:color="auto"/>
            <w:right w:val="none" w:sz="0" w:space="0" w:color="auto"/>
          </w:divBdr>
        </w:div>
        <w:div w:id="131756897">
          <w:marLeft w:val="446"/>
          <w:marRight w:val="0"/>
          <w:marTop w:val="0"/>
          <w:marBottom w:val="0"/>
          <w:divBdr>
            <w:top w:val="none" w:sz="0" w:space="0" w:color="auto"/>
            <w:left w:val="none" w:sz="0" w:space="0" w:color="auto"/>
            <w:bottom w:val="none" w:sz="0" w:space="0" w:color="auto"/>
            <w:right w:val="none" w:sz="0" w:space="0" w:color="auto"/>
          </w:divBdr>
        </w:div>
        <w:div w:id="971791766">
          <w:marLeft w:val="446"/>
          <w:marRight w:val="0"/>
          <w:marTop w:val="0"/>
          <w:marBottom w:val="0"/>
          <w:divBdr>
            <w:top w:val="none" w:sz="0" w:space="0" w:color="auto"/>
            <w:left w:val="none" w:sz="0" w:space="0" w:color="auto"/>
            <w:bottom w:val="none" w:sz="0" w:space="0" w:color="auto"/>
            <w:right w:val="none" w:sz="0" w:space="0" w:color="auto"/>
          </w:divBdr>
        </w:div>
      </w:divsChild>
    </w:div>
    <w:div w:id="2033608836">
      <w:bodyDiv w:val="1"/>
      <w:marLeft w:val="0"/>
      <w:marRight w:val="0"/>
      <w:marTop w:val="0"/>
      <w:marBottom w:val="0"/>
      <w:divBdr>
        <w:top w:val="none" w:sz="0" w:space="0" w:color="auto"/>
        <w:left w:val="none" w:sz="0" w:space="0" w:color="auto"/>
        <w:bottom w:val="none" w:sz="0" w:space="0" w:color="auto"/>
        <w:right w:val="none" w:sz="0" w:space="0" w:color="auto"/>
      </w:divBdr>
    </w:div>
    <w:div w:id="2069255286">
      <w:bodyDiv w:val="1"/>
      <w:marLeft w:val="0"/>
      <w:marRight w:val="0"/>
      <w:marTop w:val="0"/>
      <w:marBottom w:val="0"/>
      <w:divBdr>
        <w:top w:val="none" w:sz="0" w:space="0" w:color="auto"/>
        <w:left w:val="none" w:sz="0" w:space="0" w:color="auto"/>
        <w:bottom w:val="none" w:sz="0" w:space="0" w:color="auto"/>
        <w:right w:val="none" w:sz="0" w:space="0" w:color="auto"/>
      </w:divBdr>
      <w:divsChild>
        <w:div w:id="1051265467">
          <w:marLeft w:val="446"/>
          <w:marRight w:val="0"/>
          <w:marTop w:val="0"/>
          <w:marBottom w:val="0"/>
          <w:divBdr>
            <w:top w:val="none" w:sz="0" w:space="0" w:color="auto"/>
            <w:left w:val="none" w:sz="0" w:space="0" w:color="auto"/>
            <w:bottom w:val="none" w:sz="0" w:space="0" w:color="auto"/>
            <w:right w:val="none" w:sz="0" w:space="0" w:color="auto"/>
          </w:divBdr>
        </w:div>
        <w:div w:id="795220257">
          <w:marLeft w:val="446"/>
          <w:marRight w:val="0"/>
          <w:marTop w:val="0"/>
          <w:marBottom w:val="0"/>
          <w:divBdr>
            <w:top w:val="none" w:sz="0" w:space="0" w:color="auto"/>
            <w:left w:val="none" w:sz="0" w:space="0" w:color="auto"/>
            <w:bottom w:val="none" w:sz="0" w:space="0" w:color="auto"/>
            <w:right w:val="none" w:sz="0" w:space="0" w:color="auto"/>
          </w:divBdr>
        </w:div>
        <w:div w:id="823202453">
          <w:marLeft w:val="446"/>
          <w:marRight w:val="0"/>
          <w:marTop w:val="0"/>
          <w:marBottom w:val="0"/>
          <w:divBdr>
            <w:top w:val="none" w:sz="0" w:space="0" w:color="auto"/>
            <w:left w:val="none" w:sz="0" w:space="0" w:color="auto"/>
            <w:bottom w:val="none" w:sz="0" w:space="0" w:color="auto"/>
            <w:right w:val="none" w:sz="0" w:space="0" w:color="auto"/>
          </w:divBdr>
        </w:div>
      </w:divsChild>
    </w:div>
    <w:div w:id="2084331168">
      <w:bodyDiv w:val="1"/>
      <w:marLeft w:val="0"/>
      <w:marRight w:val="0"/>
      <w:marTop w:val="0"/>
      <w:marBottom w:val="0"/>
      <w:divBdr>
        <w:top w:val="none" w:sz="0" w:space="0" w:color="auto"/>
        <w:left w:val="none" w:sz="0" w:space="0" w:color="auto"/>
        <w:bottom w:val="none" w:sz="0" w:space="0" w:color="auto"/>
        <w:right w:val="none" w:sz="0" w:space="0" w:color="auto"/>
      </w:divBdr>
    </w:div>
    <w:div w:id="2090955718">
      <w:bodyDiv w:val="1"/>
      <w:marLeft w:val="0"/>
      <w:marRight w:val="0"/>
      <w:marTop w:val="0"/>
      <w:marBottom w:val="0"/>
      <w:divBdr>
        <w:top w:val="none" w:sz="0" w:space="0" w:color="auto"/>
        <w:left w:val="none" w:sz="0" w:space="0" w:color="auto"/>
        <w:bottom w:val="none" w:sz="0" w:space="0" w:color="auto"/>
        <w:right w:val="none" w:sz="0" w:space="0" w:color="auto"/>
      </w:divBdr>
    </w:div>
    <w:div w:id="2109041375">
      <w:bodyDiv w:val="1"/>
      <w:marLeft w:val="0"/>
      <w:marRight w:val="0"/>
      <w:marTop w:val="0"/>
      <w:marBottom w:val="0"/>
      <w:divBdr>
        <w:top w:val="none" w:sz="0" w:space="0" w:color="auto"/>
        <w:left w:val="none" w:sz="0" w:space="0" w:color="auto"/>
        <w:bottom w:val="none" w:sz="0" w:space="0" w:color="auto"/>
        <w:right w:val="none" w:sz="0" w:space="0" w:color="auto"/>
      </w:divBdr>
    </w:div>
    <w:div w:id="2110462315">
      <w:bodyDiv w:val="1"/>
      <w:marLeft w:val="0"/>
      <w:marRight w:val="0"/>
      <w:marTop w:val="0"/>
      <w:marBottom w:val="0"/>
      <w:divBdr>
        <w:top w:val="none" w:sz="0" w:space="0" w:color="auto"/>
        <w:left w:val="none" w:sz="0" w:space="0" w:color="auto"/>
        <w:bottom w:val="none" w:sz="0" w:space="0" w:color="auto"/>
        <w:right w:val="none" w:sz="0" w:space="0" w:color="auto"/>
      </w:divBdr>
    </w:div>
    <w:div w:id="2111001640">
      <w:bodyDiv w:val="1"/>
      <w:marLeft w:val="0"/>
      <w:marRight w:val="0"/>
      <w:marTop w:val="0"/>
      <w:marBottom w:val="0"/>
      <w:divBdr>
        <w:top w:val="none" w:sz="0" w:space="0" w:color="auto"/>
        <w:left w:val="none" w:sz="0" w:space="0" w:color="auto"/>
        <w:bottom w:val="none" w:sz="0" w:space="0" w:color="auto"/>
        <w:right w:val="none" w:sz="0" w:space="0" w:color="auto"/>
      </w:divBdr>
      <w:divsChild>
        <w:div w:id="795298196">
          <w:marLeft w:val="274"/>
          <w:marRight w:val="0"/>
          <w:marTop w:val="0"/>
          <w:marBottom w:val="0"/>
          <w:divBdr>
            <w:top w:val="none" w:sz="0" w:space="0" w:color="auto"/>
            <w:left w:val="none" w:sz="0" w:space="0" w:color="auto"/>
            <w:bottom w:val="none" w:sz="0" w:space="0" w:color="auto"/>
            <w:right w:val="none" w:sz="0" w:space="0" w:color="auto"/>
          </w:divBdr>
        </w:div>
        <w:div w:id="2139103417">
          <w:marLeft w:val="274"/>
          <w:marRight w:val="0"/>
          <w:marTop w:val="0"/>
          <w:marBottom w:val="0"/>
          <w:divBdr>
            <w:top w:val="none" w:sz="0" w:space="0" w:color="auto"/>
            <w:left w:val="none" w:sz="0" w:space="0" w:color="auto"/>
            <w:bottom w:val="none" w:sz="0" w:space="0" w:color="auto"/>
            <w:right w:val="none" w:sz="0" w:space="0" w:color="auto"/>
          </w:divBdr>
        </w:div>
      </w:divsChild>
    </w:div>
    <w:div w:id="2118787305">
      <w:bodyDiv w:val="1"/>
      <w:marLeft w:val="0"/>
      <w:marRight w:val="0"/>
      <w:marTop w:val="0"/>
      <w:marBottom w:val="0"/>
      <w:divBdr>
        <w:top w:val="none" w:sz="0" w:space="0" w:color="auto"/>
        <w:left w:val="none" w:sz="0" w:space="0" w:color="auto"/>
        <w:bottom w:val="none" w:sz="0" w:space="0" w:color="auto"/>
        <w:right w:val="none" w:sz="0" w:space="0" w:color="auto"/>
      </w:divBdr>
    </w:div>
    <w:div w:id="2143302554">
      <w:bodyDiv w:val="1"/>
      <w:marLeft w:val="0"/>
      <w:marRight w:val="0"/>
      <w:marTop w:val="0"/>
      <w:marBottom w:val="0"/>
      <w:divBdr>
        <w:top w:val="none" w:sz="0" w:space="0" w:color="auto"/>
        <w:left w:val="none" w:sz="0" w:space="0" w:color="auto"/>
        <w:bottom w:val="none" w:sz="0" w:space="0" w:color="auto"/>
        <w:right w:val="none" w:sz="0" w:space="0" w:color="auto"/>
      </w:divBdr>
      <w:divsChild>
        <w:div w:id="823661596">
          <w:marLeft w:val="0"/>
          <w:marRight w:val="0"/>
          <w:marTop w:val="0"/>
          <w:marBottom w:val="0"/>
          <w:divBdr>
            <w:top w:val="none" w:sz="0" w:space="0" w:color="auto"/>
            <w:left w:val="none" w:sz="0" w:space="0" w:color="auto"/>
            <w:bottom w:val="none" w:sz="0" w:space="0" w:color="auto"/>
            <w:right w:val="none" w:sz="0" w:space="0" w:color="auto"/>
          </w:divBdr>
          <w:divsChild>
            <w:div w:id="129786358">
              <w:marLeft w:val="0"/>
              <w:marRight w:val="0"/>
              <w:marTop w:val="0"/>
              <w:marBottom w:val="0"/>
              <w:divBdr>
                <w:top w:val="none" w:sz="0" w:space="0" w:color="auto"/>
                <w:left w:val="none" w:sz="0" w:space="0" w:color="auto"/>
                <w:bottom w:val="none" w:sz="0" w:space="0" w:color="auto"/>
                <w:right w:val="none" w:sz="0" w:space="0" w:color="auto"/>
              </w:divBdr>
              <w:divsChild>
                <w:div w:id="1100685494">
                  <w:marLeft w:val="0"/>
                  <w:marRight w:val="0"/>
                  <w:marTop w:val="0"/>
                  <w:marBottom w:val="0"/>
                  <w:divBdr>
                    <w:top w:val="none" w:sz="0" w:space="0" w:color="auto"/>
                    <w:left w:val="none" w:sz="0" w:space="0" w:color="auto"/>
                    <w:bottom w:val="none" w:sz="0" w:space="0" w:color="auto"/>
                    <w:right w:val="none" w:sz="0" w:space="0" w:color="auto"/>
                  </w:divBdr>
                  <w:divsChild>
                    <w:div w:id="1203522547">
                      <w:marLeft w:val="0"/>
                      <w:marRight w:val="0"/>
                      <w:marTop w:val="0"/>
                      <w:marBottom w:val="0"/>
                      <w:divBdr>
                        <w:top w:val="none" w:sz="0" w:space="0" w:color="auto"/>
                        <w:left w:val="none" w:sz="0" w:space="0" w:color="auto"/>
                        <w:bottom w:val="none" w:sz="0" w:space="0" w:color="auto"/>
                        <w:right w:val="none" w:sz="0" w:space="0" w:color="auto"/>
                      </w:divBdr>
                      <w:divsChild>
                        <w:div w:id="36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172.20.31.12:81/wspasscommon-jaxws/services/anag?wsd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cerrato\Application%20Data\Microsoft\Templates\VMO.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o" ma:contentTypeID="0x0101000806904898B1A640B28EA8354FF71422" ma:contentTypeVersion="7" ma:contentTypeDescription="Creare un nuovo documento." ma:contentTypeScope="" ma:versionID="ec45dab6cb7e8cf0fb8524aa97a71d73">
  <xsd:schema xmlns:xsd="http://www.w3.org/2001/XMLSchema" xmlns:xs="http://www.w3.org/2001/XMLSchema" xmlns:p="http://schemas.microsoft.com/office/2006/metadata/properties" xmlns:ns2="352d9554-9358-4820-854b-95e451fb0fc2" targetNamespace="http://schemas.microsoft.com/office/2006/metadata/properties" ma:root="true" ma:fieldsID="0e7c8393f71c7b485741e88b07c8bf39" ns2:_="">
    <xsd:import namespace="352d9554-9358-4820-854b-95e451fb0f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d9554-9358-4820-854b-95e451fb0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63A407-4B17-4D85-AAE7-75371F7C79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6A576C-68CF-47B9-87B6-5D219BA79EF7}">
  <ds:schemaRefs>
    <ds:schemaRef ds:uri="http://schemas.openxmlformats.org/officeDocument/2006/bibliography"/>
  </ds:schemaRefs>
</ds:datastoreItem>
</file>

<file path=customXml/itemProps3.xml><?xml version="1.0" encoding="utf-8"?>
<ds:datastoreItem xmlns:ds="http://schemas.openxmlformats.org/officeDocument/2006/customXml" ds:itemID="{9B72AF0C-598F-4399-809D-3F54E9FE28C8}"/>
</file>

<file path=customXml/itemProps4.xml><?xml version="1.0" encoding="utf-8"?>
<ds:datastoreItem xmlns:ds="http://schemas.openxmlformats.org/officeDocument/2006/customXml" ds:itemID="{2BD2AEBC-57D2-4FD6-9BD8-4B404C2ECCF2}">
  <ds:schemaRefs>
    <ds:schemaRef ds:uri="http://schemas.microsoft.com/sharepoint/v3/contenttype/forms"/>
  </ds:schemaRefs>
</ds:datastoreItem>
</file>

<file path=docMetadata/LabelInfo.xml><?xml version="1.0" encoding="utf-8"?>
<clbl:labelList xmlns:clbl="http://schemas.microsoft.com/office/2020/mipLabelMetadata">
  <clbl:label id="{bbf156d4-33fa-4fee-86f6-2cfcb1359ef0}" enabled="0" method="" siteId="{bbf156d4-33fa-4fee-86f6-2cfcb1359ef0}" removed="1"/>
</clbl:labelList>
</file>

<file path=docProps/app.xml><?xml version="1.0" encoding="utf-8"?>
<Properties xmlns="http://schemas.openxmlformats.org/officeDocument/2006/extended-properties" xmlns:vt="http://schemas.openxmlformats.org/officeDocument/2006/docPropsVTypes">
  <Template>VMO.dot</Template>
  <TotalTime>2519</TotalTime>
  <Pages>20</Pages>
  <Words>3062</Words>
  <Characters>19453</Characters>
  <Application>Microsoft Office Word</Application>
  <DocSecurity>0</DocSecurity>
  <Lines>162</Lines>
  <Paragraphs>44</Paragraphs>
  <ScaleCrop>false</ScaleCrop>
  <HeadingPairs>
    <vt:vector size="2" baseType="variant">
      <vt:variant>
        <vt:lpstr>Titolo</vt:lpstr>
      </vt:variant>
      <vt:variant>
        <vt:i4>1</vt:i4>
      </vt:variant>
    </vt:vector>
  </HeadingPairs>
  <TitlesOfParts>
    <vt:vector size="1" baseType="lpstr">
      <vt:lpstr>“Nome Progetto”</vt:lpstr>
    </vt:vector>
  </TitlesOfParts>
  <Company>CSC</Company>
  <LinksUpToDate>false</LinksUpToDate>
  <CharactersWithSpaces>22471</CharactersWithSpaces>
  <SharedDoc>false</SharedDoc>
  <HLinks>
    <vt:vector size="36" baseType="variant">
      <vt:variant>
        <vt:i4>4128814</vt:i4>
      </vt:variant>
      <vt:variant>
        <vt:i4>93</vt:i4>
      </vt:variant>
      <vt:variant>
        <vt:i4>0</vt:i4>
      </vt:variant>
      <vt:variant>
        <vt:i4>5</vt:i4>
      </vt:variant>
      <vt:variant>
        <vt:lpwstr>http://www.realemutua.it/rma/prodotti/</vt:lpwstr>
      </vt:variant>
      <vt:variant>
        <vt:lpwstr/>
      </vt:variant>
      <vt:variant>
        <vt:i4>7995500</vt:i4>
      </vt:variant>
      <vt:variant>
        <vt:i4>90</vt:i4>
      </vt:variant>
      <vt:variant>
        <vt:i4>0</vt:i4>
      </vt:variant>
      <vt:variant>
        <vt:i4>5</vt:i4>
      </vt:variant>
      <vt:variant>
        <vt:lpwstr>http://www.italiana.it/prodotti</vt:lpwstr>
      </vt:variant>
      <vt:variant>
        <vt:lpwstr/>
      </vt:variant>
      <vt:variant>
        <vt:i4>4128814</vt:i4>
      </vt:variant>
      <vt:variant>
        <vt:i4>87</vt:i4>
      </vt:variant>
      <vt:variant>
        <vt:i4>0</vt:i4>
      </vt:variant>
      <vt:variant>
        <vt:i4>5</vt:i4>
      </vt:variant>
      <vt:variant>
        <vt:lpwstr>http://www.realemutua.it/rma/prodotti/</vt:lpwstr>
      </vt:variant>
      <vt:variant>
        <vt:lpwstr/>
      </vt:variant>
      <vt:variant>
        <vt:i4>4128814</vt:i4>
      </vt:variant>
      <vt:variant>
        <vt:i4>84</vt:i4>
      </vt:variant>
      <vt:variant>
        <vt:i4>0</vt:i4>
      </vt:variant>
      <vt:variant>
        <vt:i4>5</vt:i4>
      </vt:variant>
      <vt:variant>
        <vt:lpwstr>http://www.realemutua.it/rma/prodotti/</vt:lpwstr>
      </vt:variant>
      <vt:variant>
        <vt:lpwstr/>
      </vt:variant>
      <vt:variant>
        <vt:i4>7995500</vt:i4>
      </vt:variant>
      <vt:variant>
        <vt:i4>81</vt:i4>
      </vt:variant>
      <vt:variant>
        <vt:i4>0</vt:i4>
      </vt:variant>
      <vt:variant>
        <vt:i4>5</vt:i4>
      </vt:variant>
      <vt:variant>
        <vt:lpwstr>http://www.italiana.it/prodotti</vt:lpwstr>
      </vt:variant>
      <vt:variant>
        <vt:lpwstr/>
      </vt:variant>
      <vt:variant>
        <vt:i4>4128814</vt:i4>
      </vt:variant>
      <vt:variant>
        <vt:i4>78</vt:i4>
      </vt:variant>
      <vt:variant>
        <vt:i4>0</vt:i4>
      </vt:variant>
      <vt:variant>
        <vt:i4>5</vt:i4>
      </vt:variant>
      <vt:variant>
        <vt:lpwstr>http://www.realemutua.it/rma/prodotti/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“Nome Progetto”</dc:title>
  <dc:creator>Francesco Lacchia</dc:creator>
  <cp:lastModifiedBy>Teresa Armillotta</cp:lastModifiedBy>
  <cp:revision>783</cp:revision>
  <cp:lastPrinted>2019-08-13T08:49:00Z</cp:lastPrinted>
  <dcterms:created xsi:type="dcterms:W3CDTF">2025-07-22T12:14:00Z</dcterms:created>
  <dcterms:modified xsi:type="dcterms:W3CDTF">2025-09-11T16:00:00Z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0x0101000806904898B1A640B28EA8354FF71422</vt:lpwstr>
  </property>
  <property fmtid="{D5CDD505-2E9C-101B-9397-08002B2CF9AE}" pid="3" name="MSIP_Label_83f26ff2-23c4-4f48-bd1a-7194590f2f67_Enabled">
    <vt:lpwstr>true</vt:lpwstr>
  </property>
  <property fmtid="{D5CDD505-2E9C-101B-9397-08002B2CF9AE}" pid="4" name="MSIP_Label_83f26ff2-23c4-4f48-bd1a-7194590f2f67_SetDate">
    <vt:lpwstr>2022-05-11T13:18:48Z</vt:lpwstr>
  </property>
  <property fmtid="{D5CDD505-2E9C-101B-9397-08002B2CF9AE}" pid="5" name="MSIP_Label_83f26ff2-23c4-4f48-bd1a-7194590f2f67_Method">
    <vt:lpwstr>Standard</vt:lpwstr>
  </property>
  <property fmtid="{D5CDD505-2E9C-101B-9397-08002B2CF9AE}" pid="6" name="MSIP_Label_83f26ff2-23c4-4f48-bd1a-7194590f2f67_Name">
    <vt:lpwstr>83f26ff2-23c4-4f48-bd1a-7194590f2f67</vt:lpwstr>
  </property>
  <property fmtid="{D5CDD505-2E9C-101B-9397-08002B2CF9AE}" pid="7" name="MSIP_Label_83f26ff2-23c4-4f48-bd1a-7194590f2f67_SiteId">
    <vt:lpwstr>75584e34-72c0-4772-b459-a9fe78fec27c</vt:lpwstr>
  </property>
  <property fmtid="{D5CDD505-2E9C-101B-9397-08002B2CF9AE}" pid="8" name="MSIP_Label_83f26ff2-23c4-4f48-bd1a-7194590f2f67_ActionId">
    <vt:lpwstr>08a35bff-5d6c-45ae-947c-feace01f55bf</vt:lpwstr>
  </property>
  <property fmtid="{D5CDD505-2E9C-101B-9397-08002B2CF9AE}" pid="9" name="MSIP_Label_83f26ff2-23c4-4f48-bd1a-7194590f2f67_ContentBits">
    <vt:lpwstr>0</vt:lpwstr>
  </property>
</Properties>
</file>